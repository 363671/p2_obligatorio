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190E" w14:textId="77777777" w:rsidR="0048656B" w:rsidRDefault="0048656B" w:rsidP="0079520B">
      <w:pPr>
        <w:rPr>
          <w:b/>
          <w:bCs/>
        </w:rPr>
      </w:pPr>
    </w:p>
    <w:p w14:paraId="558DED54" w14:textId="4E2664E2" w:rsidR="006C7C1D" w:rsidRPr="006C7C1D" w:rsidRDefault="006C7C1D" w:rsidP="006C7C1D">
      <w:pPr>
        <w:jc w:val="center"/>
      </w:pPr>
      <w:r w:rsidRPr="006C7C1D">
        <w:rPr>
          <w:b/>
          <w:bCs/>
        </w:rPr>
        <w:t>Universidad ORT Uruguay</w:t>
      </w:r>
    </w:p>
    <w:p w14:paraId="40D6A168" w14:textId="77777777" w:rsidR="006C7C1D" w:rsidRPr="006C7C1D" w:rsidRDefault="006C7C1D" w:rsidP="006C7C1D">
      <w:pPr>
        <w:jc w:val="center"/>
      </w:pPr>
      <w:r w:rsidRPr="006C7C1D">
        <w:rPr>
          <w:b/>
          <w:bCs/>
        </w:rPr>
        <w:t>Facultad de Ingeniería</w:t>
      </w:r>
    </w:p>
    <w:p w14:paraId="2FEBD738" w14:textId="02AF2AE6" w:rsidR="006C7C1D" w:rsidRDefault="006C7C1D" w:rsidP="0048656B">
      <w:pPr>
        <w:jc w:val="center"/>
      </w:pPr>
      <w:r w:rsidRPr="006C7C1D">
        <w:rPr>
          <w:b/>
          <w:bCs/>
        </w:rPr>
        <w:t>Escuela de Tecnología</w:t>
      </w:r>
    </w:p>
    <w:p w14:paraId="05AC53B8" w14:textId="32EC6BE0" w:rsidR="006C7C1D" w:rsidRPr="0079520B" w:rsidRDefault="0079520B" w:rsidP="0079520B">
      <w:pPr>
        <w:jc w:val="center"/>
      </w:pPr>
      <w:bookmarkStart w:id="0" w:name="_Toc242049741"/>
      <w:r w:rsidRPr="00651111">
        <w:rPr>
          <w:rStyle w:val="Titulo1NumeradoCar"/>
        </w:rPr>
        <w:t>Carátula</w:t>
      </w:r>
      <w:bookmarkEnd w:id="0"/>
      <w:r>
        <w:t xml:space="preserve"> - </w:t>
      </w:r>
      <w:r w:rsidR="006C7C1D" w:rsidRPr="0079520B">
        <w:rPr>
          <w:sz w:val="28"/>
          <w:szCs w:val="24"/>
        </w:rPr>
        <w:t>OBLIGATORIO PROGRAMACI</w:t>
      </w:r>
      <w:r w:rsidR="00E0234F">
        <w:rPr>
          <w:sz w:val="28"/>
          <w:szCs w:val="24"/>
        </w:rPr>
        <w:t>Ó</w:t>
      </w:r>
      <w:r w:rsidR="006C7C1D" w:rsidRPr="0079520B">
        <w:rPr>
          <w:sz w:val="28"/>
          <w:szCs w:val="24"/>
        </w:rPr>
        <w:t>N 2</w:t>
      </w:r>
    </w:p>
    <w:p w14:paraId="3F145B30" w14:textId="77777777" w:rsidR="006C7C1D" w:rsidRPr="006C7C1D" w:rsidRDefault="006C7C1D" w:rsidP="006C7C1D">
      <w:pPr>
        <w:jc w:val="center"/>
      </w:pPr>
      <w:r w:rsidRPr="006C7C1D">
        <w:rPr>
          <w:b/>
          <w:bCs/>
        </w:rPr>
        <w:t>DOCUMENTO DE ANÁLISIS</w:t>
      </w:r>
    </w:p>
    <w:p w14:paraId="5D31D2B7" w14:textId="2F173571" w:rsidR="006C7C1D" w:rsidRPr="006C7C1D" w:rsidRDefault="0097355B" w:rsidP="0097355B">
      <w:pPr>
        <w:jc w:val="center"/>
      </w:pPr>
      <w:r>
        <w:rPr>
          <w:noProof/>
        </w:rPr>
        <w:drawing>
          <wp:inline distT="0" distB="0" distL="0" distR="0" wp14:anchorId="7DD39A3D" wp14:editId="5C3C8915">
            <wp:extent cx="1988820" cy="2081845"/>
            <wp:effectExtent l="0" t="0" r="0" b="0"/>
            <wp:docPr id="643818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617" cy="2107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D9D22" w14:textId="4F6C95D4" w:rsidR="006C7C1D" w:rsidRPr="006C7C1D" w:rsidRDefault="006C7C1D" w:rsidP="006C7C1D">
      <w:pPr>
        <w:jc w:val="center"/>
      </w:pPr>
      <w:r w:rsidRPr="006C7C1D">
        <w:rPr>
          <w:b/>
          <w:bCs/>
        </w:rPr>
        <w:t>Diego Weble – 363671</w:t>
      </w:r>
      <w:r>
        <w:rPr>
          <w:b/>
          <w:bCs/>
        </w:rPr>
        <w:t xml:space="preserve"> - N2A</w:t>
      </w:r>
    </w:p>
    <w:p w14:paraId="1731F559" w14:textId="13BCC986" w:rsidR="006C7C1D" w:rsidRPr="006C7C1D" w:rsidRDefault="006C7C1D" w:rsidP="006C7C1D"/>
    <w:p w14:paraId="729E228F" w14:textId="59B8E602" w:rsidR="006C7C1D" w:rsidRPr="006C7C1D" w:rsidRDefault="006C7C1D" w:rsidP="006C7C1D">
      <w:pPr>
        <w:jc w:val="center"/>
      </w:pPr>
      <w:r w:rsidRPr="006C7C1D">
        <w:rPr>
          <w:b/>
          <w:bCs/>
        </w:rPr>
        <w:t xml:space="preserve">Docente: </w:t>
      </w:r>
      <w:r>
        <w:rPr>
          <w:b/>
          <w:bCs/>
        </w:rPr>
        <w:t>Andrés Ureta</w:t>
      </w:r>
    </w:p>
    <w:p w14:paraId="37A0AFE0" w14:textId="77777777" w:rsidR="006C7C1D" w:rsidRPr="006C7C1D" w:rsidRDefault="006C7C1D" w:rsidP="006C7C1D">
      <w:pPr>
        <w:jc w:val="center"/>
      </w:pPr>
      <w:r w:rsidRPr="006C7C1D">
        <w:rPr>
          <w:b/>
          <w:bCs/>
        </w:rPr>
        <w:t>Analista en Tecnologías de la Información</w:t>
      </w:r>
    </w:p>
    <w:p w14:paraId="2A87FBD1" w14:textId="4B189E45" w:rsidR="006C7C1D" w:rsidRPr="006C7C1D" w:rsidRDefault="006C7C1D" w:rsidP="006C7C1D">
      <w:pPr>
        <w:jc w:val="center"/>
      </w:pPr>
      <w:r>
        <w:rPr>
          <w:b/>
          <w:bCs/>
        </w:rPr>
        <w:t>xx</w:t>
      </w:r>
      <w:r w:rsidRPr="006C7C1D">
        <w:rPr>
          <w:b/>
          <w:bCs/>
        </w:rPr>
        <w:t>-</w:t>
      </w:r>
      <w:r>
        <w:rPr>
          <w:b/>
          <w:bCs/>
        </w:rPr>
        <w:t>xx</w:t>
      </w:r>
      <w:r w:rsidRPr="006C7C1D">
        <w:rPr>
          <w:b/>
          <w:bCs/>
        </w:rPr>
        <w:t>-202</w:t>
      </w:r>
      <w:r>
        <w:rPr>
          <w:b/>
          <w:bCs/>
        </w:rPr>
        <w:t>6</w:t>
      </w:r>
    </w:p>
    <w:p w14:paraId="3F2A5A5C" w14:textId="77777777" w:rsidR="00FB1533" w:rsidRDefault="00FB1533">
      <w:pPr>
        <w:spacing w:after="200" w:line="276" w:lineRule="auto"/>
        <w:jc w:val="left"/>
        <w:rPr>
          <w:rFonts w:eastAsiaTheme="majorEastAsia" w:cstheme="majorBidi"/>
          <w:b/>
          <w:bCs/>
          <w:sz w:val="32"/>
          <w:szCs w:val="28"/>
        </w:rPr>
      </w:pPr>
      <w:r>
        <w:br w:type="page"/>
      </w:r>
    </w:p>
    <w:bookmarkStart w:id="1" w:name="_Toc242049742" w:displacedByCustomXml="next"/>
    <w:sdt>
      <w:sdtPr>
        <w:rPr>
          <w:rFonts w:eastAsiaTheme="minorEastAsia" w:cstheme="minorBidi"/>
          <w:b w:val="0"/>
          <w:bCs w:val="0"/>
          <w:sz w:val="24"/>
          <w:szCs w:val="24"/>
        </w:rPr>
        <w:id w:val="-1310941748"/>
        <w:docPartObj>
          <w:docPartGallery w:val="Table of Contents"/>
          <w:docPartUnique/>
        </w:docPartObj>
      </w:sdtPr>
      <w:sdtEndPr>
        <w:rPr>
          <w:lang w:val="es-ES"/>
        </w:rPr>
      </w:sdtEndPr>
      <w:sdtContent>
        <w:p w14:paraId="5ECFB3F8" w14:textId="50F1F3A5" w:rsidR="0048656B" w:rsidRPr="00651111" w:rsidRDefault="0048656B" w:rsidP="00651111">
          <w:pPr>
            <w:pStyle w:val="Titulo1Numerado"/>
            <w:numPr>
              <w:ilvl w:val="0"/>
              <w:numId w:val="0"/>
            </w:numPr>
            <w:ind w:left="360"/>
          </w:pPr>
          <w:r w:rsidRPr="00651111">
            <w:t>Índice</w:t>
          </w:r>
          <w:bookmarkEnd w:id="1"/>
        </w:p>
        <w:p w14:paraId="0F6CD352" w14:textId="5DC8EF25" w:rsidR="007F3830" w:rsidRDefault="0048656B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49741" w:history="1">
            <w:r w:rsidR="007F3830" w:rsidRPr="00327DDC">
              <w:rPr>
                <w:rStyle w:val="Hipervnculo"/>
                <w:noProof/>
              </w:rPr>
              <w:t>Carátula</w:t>
            </w:r>
            <w:r w:rsidR="007F3830">
              <w:rPr>
                <w:noProof/>
                <w:webHidden/>
              </w:rPr>
              <w:tab/>
            </w:r>
            <w:r w:rsidR="007F3830">
              <w:rPr>
                <w:noProof/>
                <w:webHidden/>
              </w:rPr>
              <w:fldChar w:fldCharType="begin"/>
            </w:r>
            <w:r w:rsidR="007F3830">
              <w:rPr>
                <w:noProof/>
                <w:webHidden/>
              </w:rPr>
              <w:instrText xml:space="preserve"> PAGEREF _Toc242049741 \h </w:instrText>
            </w:r>
            <w:r w:rsidR="007F3830">
              <w:rPr>
                <w:noProof/>
                <w:webHidden/>
              </w:rPr>
            </w:r>
            <w:r w:rsidR="007F3830">
              <w:rPr>
                <w:noProof/>
                <w:webHidden/>
              </w:rPr>
              <w:fldChar w:fldCharType="separate"/>
            </w:r>
            <w:r w:rsidR="007F3830">
              <w:rPr>
                <w:noProof/>
                <w:webHidden/>
              </w:rPr>
              <w:t>1</w:t>
            </w:r>
            <w:r w:rsidR="007F3830">
              <w:rPr>
                <w:noProof/>
                <w:webHidden/>
              </w:rPr>
              <w:fldChar w:fldCharType="end"/>
            </w:r>
          </w:hyperlink>
        </w:p>
        <w:p w14:paraId="5CF398B9" w14:textId="79C3FF43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42" w:history="1">
            <w:r w:rsidRPr="00327DDC">
              <w:rPr>
                <w:rStyle w:val="Hipervncul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6EA4B" w14:textId="6C9B70C8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43" w:history="1">
            <w:r w:rsidRPr="00327DDC">
              <w:rPr>
                <w:rStyle w:val="Hipervnculo"/>
                <w:noProof/>
              </w:rPr>
              <w:t>Descripción general del problema 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7071A" w14:textId="726610E4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44" w:history="1">
            <w:r w:rsidRPr="00327DDC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Tipos de usuario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851B4" w14:textId="14CAB302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45" w:history="1">
            <w:r w:rsidRPr="00327DDC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Listado de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33764" w14:textId="63A2417B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46" w:history="1">
            <w:r w:rsidRPr="00327DDC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F01 – Listado de Casos y sus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0B85E" w14:textId="22F6B926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47" w:history="1">
            <w:r w:rsidRPr="00327DDC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F02 – Listado de Casos de un Investigador en particular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DBB1A" w14:textId="4EE518BF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48" w:history="1">
            <w:r w:rsidRPr="00327DDC">
              <w:rPr>
                <w:rStyle w:val="Hipervnculo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F03 – Alta de un Sospechoso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F9CD4" w14:textId="20776FEE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49" w:history="1">
            <w:r w:rsidRPr="00327DDC">
              <w:rPr>
                <w:rStyle w:val="Hipervnculo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F04 – Listado de Sospechosos con Antecedentes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03654" w14:textId="2885939E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50" w:history="1">
            <w:r w:rsidRPr="00327DDC">
              <w:rPr>
                <w:rStyle w:val="Hipervnculo"/>
                <w:noProof/>
              </w:rPr>
              <w:t>2.5.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F05 – Salida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0E8AB" w14:textId="79576AAE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51" w:history="1">
            <w:r w:rsidRPr="00327DDC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Detalle de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AABC8" w14:textId="2B244853" w:rsidR="007F3830" w:rsidRDefault="007F383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52" w:history="1">
            <w:r w:rsidRPr="00327DDC">
              <w:rPr>
                <w:rStyle w:val="Hipervnculo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 xml:space="preserve">F01 – </w:t>
            </w:r>
            <w:r w:rsidRPr="00327DDC">
              <w:rPr>
                <w:rStyle w:val="Hipervnculo"/>
                <w:b/>
                <w:noProof/>
              </w:rPr>
              <w:t>Listado de Casos y sus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CF252" w14:textId="1192B4D7" w:rsidR="007F3830" w:rsidRDefault="007F3830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53" w:history="1">
            <w:r w:rsidRPr="00327DDC">
              <w:rPr>
                <w:rStyle w:val="Hipervnculo"/>
                <w:noProof/>
              </w:rPr>
              <w:t>3.1.1.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90564" w14:textId="0F131A27" w:rsidR="007F3830" w:rsidRDefault="007F3830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54" w:history="1">
            <w:r w:rsidRPr="00327DDC">
              <w:rPr>
                <w:rStyle w:val="Hipervnculo"/>
                <w:noProof/>
              </w:rPr>
              <w:t>3.1.2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07962" w14:textId="0AC07192" w:rsidR="007F3830" w:rsidRDefault="007F3830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55" w:history="1">
            <w:r w:rsidRPr="00327DDC">
              <w:rPr>
                <w:rStyle w:val="Hipervnculo"/>
                <w:noProof/>
              </w:rPr>
              <w:t>3.1.3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D9D50" w14:textId="6B7BDEA4" w:rsidR="007F3830" w:rsidRDefault="007F3830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56" w:history="1">
            <w:r w:rsidRPr="00327DDC">
              <w:rPr>
                <w:rStyle w:val="Hipervnculo"/>
                <w:noProof/>
              </w:rPr>
              <w:t>3.1.4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8D172" w14:textId="02C516B0" w:rsidR="007F3830" w:rsidRDefault="007F383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57" w:history="1">
            <w:r w:rsidRPr="00327DDC">
              <w:rPr>
                <w:rStyle w:val="Hipervnculo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 xml:space="preserve">F02 – </w:t>
            </w:r>
            <w:r w:rsidRPr="00327DDC">
              <w:rPr>
                <w:rStyle w:val="Hipervnculo"/>
                <w:b/>
                <w:noProof/>
              </w:rPr>
              <w:t>Listado de Casos de un Investigador en particular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7AB8D" w14:textId="5A45A1E6" w:rsidR="007F3830" w:rsidRDefault="007F3830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58" w:history="1">
            <w:r w:rsidRPr="00327DDC">
              <w:rPr>
                <w:rStyle w:val="Hipervnculo"/>
                <w:noProof/>
              </w:rPr>
              <w:t>3.2.1.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D0F58" w14:textId="6D4197AA" w:rsidR="007F3830" w:rsidRDefault="007F3830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59" w:history="1">
            <w:r w:rsidRPr="00327DDC">
              <w:rPr>
                <w:rStyle w:val="Hipervnculo"/>
                <w:noProof/>
              </w:rPr>
              <w:t>4.2.2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29BF9" w14:textId="0B69FB23" w:rsidR="007F3830" w:rsidRDefault="007F3830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60" w:history="1">
            <w:r w:rsidRPr="00327DDC">
              <w:rPr>
                <w:rStyle w:val="Hipervnculo"/>
                <w:noProof/>
              </w:rPr>
              <w:t>4.2.3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6AD26" w14:textId="131011BA" w:rsidR="007F3830" w:rsidRDefault="007F3830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61" w:history="1">
            <w:r w:rsidRPr="00327DDC">
              <w:rPr>
                <w:rStyle w:val="Hipervnculo"/>
                <w:noProof/>
              </w:rPr>
              <w:t>4.2.4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D50DD" w14:textId="03B6C7CB" w:rsidR="007F3830" w:rsidRDefault="007F383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62" w:history="1">
            <w:r w:rsidRPr="00327DDC">
              <w:rPr>
                <w:rStyle w:val="Hipervnculo"/>
                <w:noProof/>
              </w:rPr>
              <w:t xml:space="preserve">4.3 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 xml:space="preserve">F03 </w:t>
            </w:r>
            <w:r w:rsidRPr="00327DDC">
              <w:rPr>
                <w:rStyle w:val="Hipervnculo"/>
                <w:b/>
                <w:noProof/>
              </w:rPr>
              <w:t>Alta de un Sospechoso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401C2" w14:textId="31F83EB6" w:rsidR="007F3830" w:rsidRDefault="007F383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63" w:history="1">
            <w:r w:rsidRPr="00327DDC">
              <w:rPr>
                <w:rStyle w:val="Hipervnculo"/>
                <w:noProof/>
              </w:rPr>
              <w:t>4.3.1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4304A" w14:textId="30278406" w:rsidR="007F3830" w:rsidRDefault="007F3830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64" w:history="1">
            <w:r w:rsidRPr="00327DDC">
              <w:rPr>
                <w:rStyle w:val="Hipervnculo"/>
                <w:noProof/>
              </w:rPr>
              <w:t>4.3.2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D654C" w14:textId="6E9FD129" w:rsidR="007F3830" w:rsidRDefault="007F3830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65" w:history="1">
            <w:r w:rsidRPr="00327DDC">
              <w:rPr>
                <w:rStyle w:val="Hipervnculo"/>
                <w:noProof/>
              </w:rPr>
              <w:t>4.3.3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3C2FD" w14:textId="10289C62" w:rsidR="007F3830" w:rsidRDefault="007F3830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66" w:history="1">
            <w:r w:rsidRPr="00327DDC">
              <w:rPr>
                <w:rStyle w:val="Hipervnculo"/>
                <w:noProof/>
              </w:rPr>
              <w:t>4.3.4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C4E76" w14:textId="1666C58C" w:rsidR="007F3830" w:rsidRDefault="007F383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67" w:history="1">
            <w:r w:rsidRPr="00327DDC">
              <w:rPr>
                <w:rStyle w:val="Hipervnculo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 xml:space="preserve">F04 – </w:t>
            </w:r>
            <w:r w:rsidRPr="00327DDC">
              <w:rPr>
                <w:rStyle w:val="Hipervnculo"/>
                <w:b/>
                <w:noProof/>
              </w:rPr>
              <w:t>Listado de Sospechosos con Antecedentes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AC3BC" w14:textId="6B92D224" w:rsidR="007F3830" w:rsidRDefault="007F3830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68" w:history="1">
            <w:r w:rsidRPr="00327DDC">
              <w:rPr>
                <w:rStyle w:val="Hipervnculo"/>
                <w:noProof/>
              </w:rPr>
              <w:t>4.4.2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3C5FC" w14:textId="31E4D3A2" w:rsidR="007F3830" w:rsidRDefault="007F3830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69" w:history="1">
            <w:r w:rsidRPr="00327DDC">
              <w:rPr>
                <w:rStyle w:val="Hipervnculo"/>
                <w:noProof/>
              </w:rPr>
              <w:t>4.4.3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F215A" w14:textId="01FD3830" w:rsidR="007F3830" w:rsidRDefault="007F3830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70" w:history="1">
            <w:r w:rsidRPr="00327DDC">
              <w:rPr>
                <w:rStyle w:val="Hipervnculo"/>
                <w:noProof/>
              </w:rPr>
              <w:t>4.4.4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F3425" w14:textId="2D2608CF" w:rsidR="007F3830" w:rsidRDefault="007F3830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71" w:history="1">
            <w:r w:rsidRPr="00327DDC">
              <w:rPr>
                <w:rStyle w:val="Hipervnculo"/>
                <w:noProof/>
              </w:rPr>
              <w:t>4.4.5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016A2" w14:textId="77C36B81" w:rsidR="007F3830" w:rsidRDefault="007F383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72" w:history="1">
            <w:r w:rsidRPr="00327DDC">
              <w:rPr>
                <w:rStyle w:val="Hipervnculo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 xml:space="preserve">F05 – </w:t>
            </w:r>
            <w:r w:rsidRPr="00327DDC">
              <w:rPr>
                <w:rStyle w:val="Hipervnculo"/>
                <w:b/>
                <w:noProof/>
              </w:rPr>
              <w:t>Salida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0F841" w14:textId="66FC94C9" w:rsidR="007F3830" w:rsidRDefault="007F3830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73" w:history="1">
            <w:r w:rsidRPr="00327DDC">
              <w:rPr>
                <w:rStyle w:val="Hipervnculo"/>
                <w:noProof/>
              </w:rPr>
              <w:t>4.5.2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0ABD2" w14:textId="1CFA2C6A" w:rsidR="007F3830" w:rsidRDefault="007F3830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74" w:history="1">
            <w:r w:rsidRPr="00327DDC">
              <w:rPr>
                <w:rStyle w:val="Hipervnculo"/>
                <w:noProof/>
              </w:rPr>
              <w:t>4.5.3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C5D16" w14:textId="7BAF214B" w:rsidR="007F3830" w:rsidRDefault="007F3830">
          <w:pPr>
            <w:pStyle w:val="TDC2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75" w:history="1">
            <w:r w:rsidRPr="00327DDC">
              <w:rPr>
                <w:rStyle w:val="Hipervnculo"/>
                <w:noProof/>
              </w:rPr>
              <w:t>4.5.4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Interfaz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BE338" w14:textId="1225E78C" w:rsidR="007F3830" w:rsidRDefault="007F3830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76" w:history="1">
            <w:r w:rsidRPr="00327DDC">
              <w:rPr>
                <w:rStyle w:val="Hipervnculo"/>
                <w:noProof/>
              </w:rPr>
              <w:t>4.4.4 Validaciones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8A719" w14:textId="097D352B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77" w:history="1">
            <w:r w:rsidRPr="00327DDC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Código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F360F" w14:textId="38DE28A4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78" w:history="1">
            <w:r w:rsidRPr="00327DDC">
              <w:rPr>
                <w:rStyle w:val="Hipervnculo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9BE55" w14:textId="05A854C4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79" w:history="1">
            <w:r w:rsidRPr="00327DDC">
              <w:rPr>
                <w:rStyle w:val="Hipervnculo"/>
                <w:noProof/>
              </w:rPr>
              <w:t>4.1.1.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Program.cs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79779" w14:textId="1AEA8727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80" w:history="1">
            <w:r w:rsidRPr="00327DDC">
              <w:rPr>
                <w:rStyle w:val="Hipervnculo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AD992" w14:textId="3563C64F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81" w:history="1">
            <w:r w:rsidRPr="00327DDC">
              <w:rPr>
                <w:rStyle w:val="Hipervnculo"/>
                <w:noProof/>
              </w:rPr>
              <w:t>4.2.1.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Sistema.cs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97CFE" w14:textId="69CC9C2D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82" w:history="1">
            <w:r w:rsidRPr="00327DDC">
              <w:rPr>
                <w:rStyle w:val="Hipervnculo"/>
                <w:noProof/>
              </w:rPr>
              <w:t>4.2.2.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Sospechoso.cs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D1D00" w14:textId="61DEF137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83" w:history="1">
            <w:r w:rsidRPr="00327DDC">
              <w:rPr>
                <w:rStyle w:val="Hipervnculo"/>
                <w:noProof/>
                <w:lang w:val="en-US"/>
              </w:rPr>
              <w:t>4.2.3.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  <w:lang w:val="en-US"/>
              </w:rPr>
              <w:t>Evidencia.cs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E653C" w14:textId="552BDBF2" w:rsidR="007F3830" w:rsidRDefault="007F3830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84" w:history="1">
            <w:r w:rsidRPr="00327DDC">
              <w:rPr>
                <w:rStyle w:val="Hipervnculo"/>
                <w:noProof/>
              </w:rPr>
              <w:t>4.2.3.1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Física.cs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E9FA4" w14:textId="6FA8E907" w:rsidR="007F3830" w:rsidRDefault="007F3830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85" w:history="1">
            <w:r w:rsidRPr="00327DDC">
              <w:rPr>
                <w:rStyle w:val="Hipervnculo"/>
                <w:noProof/>
              </w:rPr>
              <w:t>4.2.3.2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Grabacion.cs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F1F56" w14:textId="38C17FF7" w:rsidR="007F3830" w:rsidRDefault="007F3830">
          <w:pPr>
            <w:pStyle w:val="TDC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86" w:history="1">
            <w:r w:rsidRPr="00327DDC">
              <w:rPr>
                <w:rStyle w:val="Hipervnculo"/>
                <w:noProof/>
              </w:rPr>
              <w:t>4.2.3.3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Testimonio.cs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1E808" w14:textId="0B39FB32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87" w:history="1">
            <w:r w:rsidRPr="00327DDC">
              <w:rPr>
                <w:rStyle w:val="Hipervnculo"/>
                <w:noProof/>
              </w:rPr>
              <w:t>4.2.4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Investigador.cs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F40D0" w14:textId="525D1EDB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88" w:history="1">
            <w:r w:rsidRPr="00327DDC">
              <w:rPr>
                <w:rStyle w:val="Hipervnculo"/>
                <w:noProof/>
              </w:rPr>
              <w:t>4.2.5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  <w:lang w:val="en-US"/>
              </w:rPr>
              <w:t>Caso.cs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65776" w14:textId="0FD336A9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89" w:history="1">
            <w:r w:rsidRPr="00327DDC">
              <w:rPr>
                <w:rStyle w:val="Hipervnculo"/>
                <w:noProof/>
              </w:rPr>
              <w:t>4.2.6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Enumerados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612ED" w14:textId="417C1D5C" w:rsidR="007F3830" w:rsidRDefault="007F3830">
          <w:pPr>
            <w:pStyle w:val="TDC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90" w:history="1">
            <w:r w:rsidRPr="00327DDC">
              <w:rPr>
                <w:rStyle w:val="Hipervnculo"/>
                <w:noProof/>
              </w:rPr>
              <w:t>4.2.6.1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Rol.cs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0C565" w14:textId="1408F816" w:rsidR="007F3830" w:rsidRDefault="007F3830">
          <w:pPr>
            <w:pStyle w:val="TDC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91" w:history="1">
            <w:r w:rsidRPr="00327DDC">
              <w:rPr>
                <w:rStyle w:val="Hipervnculo"/>
                <w:noProof/>
              </w:rPr>
              <w:t>4.2.6.2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Credibilidad.cs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18F7B" w14:textId="3588BEA0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92" w:history="1">
            <w:r w:rsidRPr="00327DDC">
              <w:rPr>
                <w:rStyle w:val="Hipervnculo"/>
                <w:noProof/>
              </w:rPr>
              <w:t>4.2.7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A28B7" w14:textId="2A12523D" w:rsidR="007F3830" w:rsidRDefault="007F3830">
          <w:pPr>
            <w:pStyle w:val="TDC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93" w:history="1">
            <w:r w:rsidRPr="00327DDC">
              <w:rPr>
                <w:rStyle w:val="Hipervnculo"/>
                <w:noProof/>
              </w:rPr>
              <w:t>4.2.7.1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IValidable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8D5D0" w14:textId="6D57F6F8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94" w:history="1">
            <w:r w:rsidRPr="00327DDC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Implementación de asistencia con IA en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F6488" w14:textId="42B1A390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95" w:history="1">
            <w:r w:rsidRPr="00327DDC">
              <w:rPr>
                <w:rStyle w:val="Hipervnculo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Precarga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07252" w14:textId="3498A53E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96" w:history="1">
            <w:r w:rsidRPr="00327DDC">
              <w:rPr>
                <w:rStyle w:val="Hipervnculo"/>
                <w:noProof/>
              </w:rPr>
              <w:t>5.1.1.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Investigadores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EA77A" w14:textId="54703F39" w:rsidR="007F3830" w:rsidRDefault="007F3830">
          <w:pPr>
            <w:pStyle w:val="TDC1"/>
            <w:tabs>
              <w:tab w:val="left" w:pos="120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97" w:history="1">
            <w:r w:rsidRPr="00327DDC">
              <w:rPr>
                <w:rStyle w:val="Hipervnculo"/>
                <w:noProof/>
              </w:rPr>
              <w:t>5.1.1.1.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BDE8B" w14:textId="4C21237C" w:rsidR="007F3830" w:rsidRDefault="007F3830">
          <w:pPr>
            <w:pStyle w:val="TDC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98" w:history="1">
            <w:r w:rsidRPr="00327DDC">
              <w:rPr>
                <w:rStyle w:val="Hipervnculo"/>
                <w:noProof/>
              </w:rPr>
              <w:t>5.1.1.2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Precarga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55191" w14:textId="7BBD70A1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799" w:history="1">
            <w:r w:rsidRPr="00327DDC">
              <w:rPr>
                <w:rStyle w:val="Hipervnculo"/>
                <w:noProof/>
              </w:rPr>
              <w:t>5.1.2.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Casos y sus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6DDB2" w14:textId="0F85D465" w:rsidR="007F3830" w:rsidRDefault="007F3830">
          <w:pPr>
            <w:pStyle w:val="TDC1"/>
            <w:tabs>
              <w:tab w:val="left" w:pos="120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800" w:history="1">
            <w:r w:rsidRPr="00327DDC">
              <w:rPr>
                <w:rStyle w:val="Hipervnculo"/>
                <w:noProof/>
              </w:rPr>
              <w:t>5.1.2.1.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3F471" w14:textId="3EA29FC5" w:rsidR="007F3830" w:rsidRDefault="007F3830">
          <w:pPr>
            <w:pStyle w:val="TDC1"/>
            <w:tabs>
              <w:tab w:val="left" w:pos="120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801" w:history="1">
            <w:r w:rsidRPr="00327DDC">
              <w:rPr>
                <w:rStyle w:val="Hipervnculo"/>
                <w:noProof/>
              </w:rPr>
              <w:t>5.1.2.2.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Precarga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579C6" w14:textId="1FE3B605" w:rsidR="007F3830" w:rsidRDefault="007F3830">
          <w:pPr>
            <w:pStyle w:val="TDC1"/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802" w:history="1">
            <w:r w:rsidRPr="00327DDC">
              <w:rPr>
                <w:rStyle w:val="Hipervnculo"/>
                <w:noProof/>
              </w:rPr>
              <w:t>5.1.3.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Sospechosos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DA242" w14:textId="5F9C3743" w:rsidR="007F3830" w:rsidRDefault="007F3830">
          <w:pPr>
            <w:pStyle w:val="TDC1"/>
            <w:tabs>
              <w:tab w:val="left" w:pos="120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803" w:history="1">
            <w:r w:rsidRPr="00327DDC">
              <w:rPr>
                <w:rStyle w:val="Hipervnculo"/>
                <w:noProof/>
              </w:rPr>
              <w:t>5.1.3.1.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6853D" w14:textId="4836B11B" w:rsidR="007F3830" w:rsidRDefault="007F3830">
          <w:pPr>
            <w:pStyle w:val="TDC1"/>
            <w:tabs>
              <w:tab w:val="left" w:pos="960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UY"/>
              <w14:ligatures w14:val="standardContextual"/>
            </w:rPr>
          </w:pPr>
          <w:hyperlink w:anchor="_Toc242049804" w:history="1">
            <w:r w:rsidRPr="00327DDC">
              <w:rPr>
                <w:rStyle w:val="Hipervnculo"/>
                <w:noProof/>
              </w:rPr>
              <w:t>5.1.3.2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es-UY"/>
                <w14:ligatures w14:val="standardContextual"/>
              </w:rPr>
              <w:tab/>
            </w:r>
            <w:r w:rsidRPr="00327DDC">
              <w:rPr>
                <w:rStyle w:val="Hipervnculo"/>
                <w:noProof/>
              </w:rPr>
              <w:t>Precarga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_Toc242049804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80D7B" w14:textId="34021EAC" w:rsidR="0048656B" w:rsidRDefault="0048656B">
          <w:r>
            <w:rPr>
              <w:b/>
              <w:bCs/>
              <w:lang w:val="es-ES"/>
            </w:rPr>
            <w:fldChar w:fldCharType="end"/>
          </w:r>
        </w:p>
      </w:sdtContent>
    </w:sdt>
    <w:p w14:paraId="3DD459CB" w14:textId="5A594E84" w:rsidR="006C7C1D" w:rsidRDefault="006C7C1D" w:rsidP="26C1CE24">
      <w:pPr>
        <w:pStyle w:val="Titulo1Numerado"/>
        <w:numPr>
          <w:ilvl w:val="0"/>
          <w:numId w:val="0"/>
        </w:numPr>
        <w:ind w:left="360"/>
      </w:pPr>
      <w:r w:rsidRPr="006C7C1D">
        <w:br w:type="page"/>
      </w:r>
      <w:bookmarkStart w:id="2" w:name="_Toc242049743"/>
      <w:r w:rsidR="00B86546" w:rsidRPr="00B86546">
        <w:lastRenderedPageBreak/>
        <w:t>Descripción general del problema a resolver</w:t>
      </w:r>
      <w:bookmarkEnd w:id="2"/>
    </w:p>
    <w:p w14:paraId="7A431E14" w14:textId="2FCFA496" w:rsidR="00421A80" w:rsidRPr="00421A80" w:rsidRDefault="00421A80" w:rsidP="00421A80">
      <w:r w:rsidRPr="00421A80">
        <w:t xml:space="preserve">Los crecientes tiempos de procesamiento de los casos que Fiscalía recibe, </w:t>
      </w:r>
      <w:r>
        <w:t xml:space="preserve">dificultan </w:t>
      </w:r>
      <w:r w:rsidR="00BD660A">
        <w:t xml:space="preserve">de manera considerable la resolución y proactividad de los </w:t>
      </w:r>
      <w:r w:rsidRPr="00421A80">
        <w:t>proceso</w:t>
      </w:r>
      <w:r w:rsidR="00BD660A">
        <w:t>s</w:t>
      </w:r>
      <w:r w:rsidRPr="00421A80">
        <w:t xml:space="preserve"> judicial</w:t>
      </w:r>
      <w:r w:rsidR="00BD660A">
        <w:t>es</w:t>
      </w:r>
      <w:r w:rsidRPr="00421A80">
        <w:t xml:space="preserve">. Es por eso por lo que Fiscalía </w:t>
      </w:r>
      <w:r w:rsidR="00503D1D">
        <w:t>requiere</w:t>
      </w:r>
      <w:r w:rsidRPr="00421A80">
        <w:t xml:space="preserve"> una aplicación para poder delegar las imputaciones y la resolución de los casos a un sistema automático. Con él, los fiscales tendrán toda la información y evidencia para imputar o no a un sospechoso en base a la recomendación del sistema informático.</w:t>
      </w:r>
    </w:p>
    <w:p w14:paraId="06597106" w14:textId="781411DD" w:rsidR="00B86546" w:rsidRDefault="00B86546" w:rsidP="005A3273">
      <w:pPr>
        <w:pStyle w:val="Titulo1Numerado"/>
      </w:pPr>
      <w:bookmarkStart w:id="3" w:name="_Toc242049744"/>
      <w:r w:rsidRPr="00B86546">
        <w:t>Tipos de usuario del sistema</w:t>
      </w:r>
      <w:bookmarkEnd w:id="3"/>
    </w:p>
    <w:p w14:paraId="4452638C" w14:textId="50BDF7A1" w:rsidR="00D62CAD" w:rsidRPr="00F36BE7" w:rsidRDefault="007A49E8" w:rsidP="00090E96">
      <w:r>
        <w:t xml:space="preserve">Usuario </w:t>
      </w:r>
      <w:r w:rsidR="003C37E0">
        <w:t>Investigador</w:t>
      </w:r>
      <w:r w:rsidR="00090E96">
        <w:t>.</w:t>
      </w:r>
      <w:r w:rsidR="00D62CAD">
        <w:t xml:space="preserve"> Todos los usuarios serán Investigadores, pero se contemplarán diferentes Roles; Detective y Fiscal</w:t>
      </w:r>
      <w:r w:rsidR="00F36BE7">
        <w:t>.</w:t>
      </w:r>
    </w:p>
    <w:p w14:paraId="064C30E7" w14:textId="77777777" w:rsidR="007A1F56" w:rsidRDefault="00A67040" w:rsidP="007A1F56">
      <w:pPr>
        <w:pStyle w:val="Titulo1Numerado"/>
      </w:pPr>
      <w:bookmarkStart w:id="4" w:name="_Toc242049745"/>
      <w:r w:rsidRPr="00A67040">
        <w:t>Lis</w:t>
      </w:r>
      <w:r w:rsidRPr="00DE3863">
        <w:rPr>
          <w:rStyle w:val="TituloNoIndiceCar"/>
        </w:rPr>
        <w:t>t</w:t>
      </w:r>
      <w:r w:rsidRPr="00A67040">
        <w:t>ado de funcionalidade</w:t>
      </w:r>
      <w:r>
        <w:t>s</w:t>
      </w:r>
      <w:bookmarkEnd w:id="4"/>
    </w:p>
    <w:p w14:paraId="78C5C9BC" w14:textId="58A67E68" w:rsidR="00651111" w:rsidRPr="00F149B7" w:rsidRDefault="00A67040" w:rsidP="00F149B7">
      <w:pPr>
        <w:pStyle w:val="Titulo1Numerado"/>
        <w:numPr>
          <w:ilvl w:val="1"/>
          <w:numId w:val="1"/>
        </w:numPr>
        <w:rPr>
          <w:b w:val="0"/>
          <w:bCs w:val="0"/>
          <w:sz w:val="24"/>
          <w:szCs w:val="24"/>
        </w:rPr>
      </w:pPr>
      <w:bookmarkStart w:id="5" w:name="_Toc242049746"/>
      <w:r w:rsidRPr="00F149B7">
        <w:rPr>
          <w:b w:val="0"/>
          <w:bCs w:val="0"/>
          <w:sz w:val="24"/>
          <w:szCs w:val="24"/>
        </w:rPr>
        <w:t xml:space="preserve">F01 – </w:t>
      </w:r>
      <w:r w:rsidR="002A5779" w:rsidRPr="00F149B7">
        <w:rPr>
          <w:b w:val="0"/>
          <w:bCs w:val="0"/>
          <w:sz w:val="24"/>
          <w:szCs w:val="24"/>
        </w:rPr>
        <w:t>Listado de Casos y sus Evidencias</w:t>
      </w:r>
      <w:bookmarkEnd w:id="5"/>
    </w:p>
    <w:p w14:paraId="6895435D" w14:textId="77777777" w:rsidR="00651111" w:rsidRPr="00F149B7" w:rsidRDefault="009D795F" w:rsidP="00F149B7">
      <w:pPr>
        <w:pStyle w:val="Titulo1Numerado"/>
        <w:numPr>
          <w:ilvl w:val="1"/>
          <w:numId w:val="1"/>
        </w:numPr>
        <w:rPr>
          <w:b w:val="0"/>
          <w:bCs w:val="0"/>
          <w:sz w:val="24"/>
          <w:szCs w:val="24"/>
        </w:rPr>
      </w:pPr>
      <w:bookmarkStart w:id="6" w:name="_Toc242049747"/>
      <w:r w:rsidRPr="00F149B7">
        <w:rPr>
          <w:b w:val="0"/>
          <w:bCs w:val="0"/>
          <w:sz w:val="24"/>
          <w:szCs w:val="24"/>
        </w:rPr>
        <w:t xml:space="preserve">F02 – </w:t>
      </w:r>
      <w:r w:rsidR="00EA4FDC" w:rsidRPr="00F149B7">
        <w:rPr>
          <w:b w:val="0"/>
          <w:bCs w:val="0"/>
          <w:sz w:val="24"/>
          <w:szCs w:val="24"/>
        </w:rPr>
        <w:t>Listado de Casos de un Investigador en particular</w:t>
      </w:r>
      <w:bookmarkEnd w:id="6"/>
    </w:p>
    <w:p w14:paraId="206C6AE5" w14:textId="77777777" w:rsidR="00651111" w:rsidRPr="00F149B7" w:rsidRDefault="00EA4FDC" w:rsidP="00F149B7">
      <w:pPr>
        <w:pStyle w:val="Titulo1Numerado"/>
        <w:numPr>
          <w:ilvl w:val="1"/>
          <w:numId w:val="1"/>
        </w:numPr>
        <w:rPr>
          <w:b w:val="0"/>
          <w:bCs w:val="0"/>
          <w:sz w:val="24"/>
          <w:szCs w:val="24"/>
        </w:rPr>
      </w:pPr>
      <w:bookmarkStart w:id="7" w:name="_Toc242049748"/>
      <w:r w:rsidRPr="00F149B7">
        <w:rPr>
          <w:b w:val="0"/>
          <w:bCs w:val="0"/>
          <w:sz w:val="24"/>
          <w:szCs w:val="24"/>
        </w:rPr>
        <w:t>F03 – Alta de un Sospechoso</w:t>
      </w:r>
      <w:bookmarkEnd w:id="7"/>
    </w:p>
    <w:p w14:paraId="069C1F97" w14:textId="77777777" w:rsidR="00651111" w:rsidRPr="00F149B7" w:rsidRDefault="00EA4FDC" w:rsidP="00F149B7">
      <w:pPr>
        <w:pStyle w:val="Titulo1Numerado"/>
        <w:numPr>
          <w:ilvl w:val="1"/>
          <w:numId w:val="1"/>
        </w:numPr>
        <w:rPr>
          <w:b w:val="0"/>
          <w:bCs w:val="0"/>
          <w:sz w:val="24"/>
          <w:szCs w:val="24"/>
        </w:rPr>
      </w:pPr>
      <w:bookmarkStart w:id="8" w:name="_Toc242049749"/>
      <w:r w:rsidRPr="00F149B7">
        <w:rPr>
          <w:b w:val="0"/>
          <w:bCs w:val="0"/>
          <w:sz w:val="24"/>
          <w:szCs w:val="24"/>
        </w:rPr>
        <w:t xml:space="preserve">F04 – Listado de </w:t>
      </w:r>
      <w:r w:rsidR="003C38FA" w:rsidRPr="00F149B7">
        <w:rPr>
          <w:b w:val="0"/>
          <w:bCs w:val="0"/>
          <w:sz w:val="24"/>
          <w:szCs w:val="24"/>
        </w:rPr>
        <w:t>Sospechosos con Antecedentes</w:t>
      </w:r>
      <w:bookmarkEnd w:id="8"/>
    </w:p>
    <w:p w14:paraId="697C881E" w14:textId="65CB07D9" w:rsidR="004A2769" w:rsidRDefault="003C38FA" w:rsidP="004A2769">
      <w:pPr>
        <w:pStyle w:val="Titulo1Numerado"/>
        <w:numPr>
          <w:ilvl w:val="1"/>
          <w:numId w:val="1"/>
        </w:numPr>
        <w:rPr>
          <w:b w:val="0"/>
          <w:bCs w:val="0"/>
          <w:sz w:val="24"/>
          <w:szCs w:val="24"/>
        </w:rPr>
      </w:pPr>
      <w:bookmarkStart w:id="9" w:name="_Toc242049750"/>
      <w:r w:rsidRPr="00F149B7">
        <w:rPr>
          <w:b w:val="0"/>
          <w:bCs w:val="0"/>
          <w:sz w:val="24"/>
          <w:szCs w:val="24"/>
        </w:rPr>
        <w:t>F05 – Salida del Sistema</w:t>
      </w:r>
      <w:bookmarkEnd w:id="9"/>
    </w:p>
    <w:p w14:paraId="4724B1EF" w14:textId="1E23ABA6" w:rsidR="003C38FA" w:rsidRPr="004A2769" w:rsidRDefault="004A2769" w:rsidP="004A2769">
      <w:pPr>
        <w:spacing w:after="200" w:line="276" w:lineRule="auto"/>
        <w:jc w:val="left"/>
        <w:rPr>
          <w:rFonts w:eastAsiaTheme="majorEastAsia" w:cstheme="majorBidi"/>
          <w:szCs w:val="24"/>
        </w:rPr>
      </w:pPr>
      <w:r>
        <w:rPr>
          <w:b/>
          <w:bCs/>
          <w:szCs w:val="24"/>
        </w:rPr>
        <w:br w:type="page"/>
      </w:r>
    </w:p>
    <w:p w14:paraId="5FB2B172" w14:textId="6CDF1C09" w:rsidR="009D795F" w:rsidRDefault="009D795F" w:rsidP="00755E98">
      <w:pPr>
        <w:pStyle w:val="Titulo1Numerado"/>
      </w:pPr>
      <w:bookmarkStart w:id="10" w:name="_Toc242049751"/>
      <w:r w:rsidRPr="00755E98">
        <w:lastRenderedPageBreak/>
        <w:t>Detalle de Funcionalidades</w:t>
      </w:r>
      <w:bookmarkEnd w:id="10"/>
    </w:p>
    <w:p w14:paraId="603CA9E0" w14:textId="2DA0D8C0" w:rsidR="00755E98" w:rsidRDefault="00755E98" w:rsidP="00536595">
      <w:pPr>
        <w:pStyle w:val="Titulo2Numerado"/>
        <w:numPr>
          <w:ilvl w:val="1"/>
          <w:numId w:val="1"/>
        </w:numPr>
      </w:pPr>
      <w:r>
        <w:t xml:space="preserve"> </w:t>
      </w:r>
      <w:bookmarkStart w:id="11" w:name="_Toc242049752"/>
      <w:r w:rsidRPr="00755E98">
        <w:t xml:space="preserve">F01 – </w:t>
      </w:r>
      <w:r w:rsidR="004F35C8" w:rsidRPr="004D2E1B">
        <w:rPr>
          <w:b/>
          <w:bCs w:val="0"/>
        </w:rPr>
        <w:t>Listado de Casos y sus Evidencias</w:t>
      </w:r>
      <w:bookmarkEnd w:id="11"/>
    </w:p>
    <w:p w14:paraId="5F619ABA" w14:textId="77777777" w:rsidR="006D25AD" w:rsidRDefault="00755E98" w:rsidP="00755E98">
      <w:pPr>
        <w:pStyle w:val="Titulo2Numerado"/>
        <w:numPr>
          <w:ilvl w:val="2"/>
          <w:numId w:val="1"/>
        </w:numPr>
      </w:pPr>
      <w:r>
        <w:t xml:space="preserve"> </w:t>
      </w:r>
      <w:bookmarkStart w:id="12" w:name="_Toc242049753"/>
      <w:r w:rsidR="00536595" w:rsidRPr="00536595">
        <w:t>Acceso</w:t>
      </w:r>
      <w:bookmarkEnd w:id="12"/>
    </w:p>
    <w:p w14:paraId="3A729919" w14:textId="05BAC2D7" w:rsidR="00536595" w:rsidRDefault="00536595" w:rsidP="00536595">
      <w:r w:rsidRPr="00536595">
        <w:t xml:space="preserve">Pueden acceder los usuarios </w:t>
      </w:r>
      <w:r w:rsidR="004F35C8">
        <w:t>Investigador</w:t>
      </w:r>
    </w:p>
    <w:p w14:paraId="77F61144" w14:textId="468444E5" w:rsidR="006D25AD" w:rsidRDefault="006D25AD" w:rsidP="00E36758">
      <w:pPr>
        <w:pStyle w:val="Titulo2Numerado"/>
        <w:numPr>
          <w:ilvl w:val="2"/>
          <w:numId w:val="31"/>
        </w:numPr>
      </w:pPr>
      <w:bookmarkStart w:id="13" w:name="_Toc242049754"/>
      <w:r w:rsidRPr="00536595">
        <w:t>Descripción</w:t>
      </w:r>
      <w:bookmarkEnd w:id="13"/>
    </w:p>
    <w:p w14:paraId="4BA8F0C4" w14:textId="4ED165C6" w:rsidR="00536595" w:rsidRDefault="004F35C8" w:rsidP="00536595">
      <w:r>
        <w:t xml:space="preserve">Los usuarios </w:t>
      </w:r>
      <w:r w:rsidR="00536595" w:rsidRPr="00536595">
        <w:t xml:space="preserve">serán capaces de </w:t>
      </w:r>
      <w:r w:rsidR="00D9118C">
        <w:t>listar todos los casos del sistema con cada una de sus evidencias</w:t>
      </w:r>
      <w:r w:rsidR="00536595" w:rsidRPr="00536595">
        <w:t>.</w:t>
      </w:r>
    </w:p>
    <w:p w14:paraId="3CAA3D7A" w14:textId="39781080" w:rsidR="006D25AD" w:rsidRDefault="006D25AD" w:rsidP="00E36758">
      <w:pPr>
        <w:pStyle w:val="Titulo2Numerado"/>
        <w:numPr>
          <w:ilvl w:val="2"/>
          <w:numId w:val="31"/>
        </w:numPr>
      </w:pPr>
      <w:bookmarkStart w:id="14" w:name="_Toc242049755"/>
      <w:r w:rsidRPr="00536595">
        <w:t>Interfaz de usuario</w:t>
      </w:r>
      <w:bookmarkEnd w:id="14"/>
    </w:p>
    <w:p w14:paraId="5A5F9CED" w14:textId="6AD9F6C2" w:rsidR="00BC740D" w:rsidRPr="00BC740D" w:rsidRDefault="00BC740D" w:rsidP="00BC740D">
      <w:r>
        <w:t>1 – Selecciona la Opción:</w:t>
      </w:r>
    </w:p>
    <w:p w14:paraId="04CC3D7D" w14:textId="1009D7B2" w:rsidR="00BC740D" w:rsidRDefault="00BC740D" w:rsidP="00DB45F4">
      <w:pPr>
        <w:jc w:val="center"/>
        <w:rPr>
          <w:noProof/>
        </w:rPr>
      </w:pPr>
      <w:r w:rsidRPr="00DB45F4">
        <w:rPr>
          <w:noProof/>
        </w:rPr>
        <w:drawing>
          <wp:inline distT="0" distB="0" distL="0" distR="0" wp14:anchorId="680BCB6E" wp14:editId="6A7CC409">
            <wp:extent cx="2468449" cy="1272540"/>
            <wp:effectExtent l="0" t="0" r="8255" b="3810"/>
            <wp:docPr id="1425961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61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4081" cy="127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927E" w14:textId="4C5E2EE2" w:rsidR="00BC740D" w:rsidRPr="00BC740D" w:rsidRDefault="00BC740D" w:rsidP="00BC740D">
      <w:r>
        <w:t>2 – Se muestra el resultado en pantalla:</w:t>
      </w:r>
    </w:p>
    <w:p w14:paraId="61C57823" w14:textId="1544A074" w:rsidR="00BC740D" w:rsidRPr="00BC740D" w:rsidRDefault="00BC740D" w:rsidP="00DB45F4">
      <w:pPr>
        <w:jc w:val="center"/>
      </w:pPr>
      <w:r>
        <w:rPr>
          <w:noProof/>
        </w:rPr>
        <w:drawing>
          <wp:inline distT="0" distB="0" distL="0" distR="0" wp14:anchorId="7D86FBA8" wp14:editId="58F5C7B2">
            <wp:extent cx="3733800" cy="1268895"/>
            <wp:effectExtent l="0" t="0" r="0" b="7620"/>
            <wp:docPr id="2117912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12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173" cy="12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6545" w14:textId="6A053D72" w:rsidR="00536595" w:rsidRDefault="00536595" w:rsidP="00E36758">
      <w:pPr>
        <w:pStyle w:val="Titulo2Numerado"/>
        <w:numPr>
          <w:ilvl w:val="2"/>
          <w:numId w:val="31"/>
        </w:numPr>
      </w:pPr>
      <w:bookmarkStart w:id="15" w:name="_Toc242049756"/>
      <w:r w:rsidRPr="00536595">
        <w:t>Validaciones</w:t>
      </w:r>
      <w:bookmarkEnd w:id="15"/>
    </w:p>
    <w:p w14:paraId="25819409" w14:textId="2CD8EE09" w:rsidR="00BD529A" w:rsidRDefault="00536595" w:rsidP="00845879">
      <w:r w:rsidRPr="00536595">
        <w:t xml:space="preserve">Se validará que la </w:t>
      </w:r>
      <w:r w:rsidR="00845879">
        <w:t>opción ingresada sea igual a “1”. La opción debe ser numérica, del 1 al 5.</w:t>
      </w:r>
    </w:p>
    <w:p w14:paraId="6189573F" w14:textId="64EBAA1E" w:rsidR="00BC740D" w:rsidRDefault="00BC740D" w:rsidP="00BC740D">
      <w:pPr>
        <w:pStyle w:val="Titulo2Numerado"/>
        <w:numPr>
          <w:ilvl w:val="1"/>
          <w:numId w:val="1"/>
        </w:numPr>
      </w:pPr>
      <w:bookmarkStart w:id="16" w:name="_Toc242049757"/>
      <w:r w:rsidRPr="00755E98">
        <w:lastRenderedPageBreak/>
        <w:t>F0</w:t>
      </w:r>
      <w:r w:rsidR="00134DC9">
        <w:t>2</w:t>
      </w:r>
      <w:r w:rsidRPr="00755E98">
        <w:t xml:space="preserve"> – </w:t>
      </w:r>
      <w:r w:rsidRPr="00F149B7">
        <w:rPr>
          <w:b/>
          <w:bCs w:val="0"/>
          <w:szCs w:val="24"/>
        </w:rPr>
        <w:t xml:space="preserve">Listado de Casos de un </w:t>
      </w:r>
      <w:r w:rsidRPr="004A2769">
        <w:rPr>
          <w:b/>
          <w:bCs w:val="0"/>
          <w:szCs w:val="24"/>
        </w:rPr>
        <w:t>Investigador</w:t>
      </w:r>
      <w:r w:rsidRPr="00F149B7">
        <w:rPr>
          <w:b/>
          <w:bCs w:val="0"/>
          <w:szCs w:val="24"/>
        </w:rPr>
        <w:t xml:space="preserve"> en particular</w:t>
      </w:r>
      <w:bookmarkEnd w:id="16"/>
    </w:p>
    <w:p w14:paraId="6CE4FA07" w14:textId="77777777" w:rsidR="00BC740D" w:rsidRDefault="00BC740D" w:rsidP="00BC740D">
      <w:pPr>
        <w:pStyle w:val="Titulo2Numerado"/>
        <w:numPr>
          <w:ilvl w:val="2"/>
          <w:numId w:val="1"/>
        </w:numPr>
      </w:pPr>
      <w:r>
        <w:t xml:space="preserve"> </w:t>
      </w:r>
      <w:bookmarkStart w:id="17" w:name="_Toc242049758"/>
      <w:r w:rsidRPr="00536595">
        <w:t>Acceso</w:t>
      </w:r>
      <w:bookmarkEnd w:id="17"/>
    </w:p>
    <w:p w14:paraId="2758DF32" w14:textId="5BF853C7" w:rsidR="00BC740D" w:rsidRDefault="00BC740D" w:rsidP="00BC740D">
      <w:r w:rsidRPr="00536595">
        <w:t xml:space="preserve">Pueden acceder los usuarios </w:t>
      </w:r>
      <w:r>
        <w:t>Investigador</w:t>
      </w:r>
      <w:r w:rsidR="007358D0">
        <w:t>.</w:t>
      </w:r>
    </w:p>
    <w:p w14:paraId="1777565C" w14:textId="1EC3538D" w:rsidR="00BC740D" w:rsidRDefault="00BC740D" w:rsidP="00F9746D">
      <w:pPr>
        <w:pStyle w:val="Titulo2Numerado"/>
        <w:numPr>
          <w:ilvl w:val="2"/>
          <w:numId w:val="26"/>
        </w:numPr>
      </w:pPr>
      <w:bookmarkStart w:id="18" w:name="_Toc242049759"/>
      <w:r w:rsidRPr="00536595">
        <w:t>Descripción</w:t>
      </w:r>
      <w:bookmarkEnd w:id="18"/>
    </w:p>
    <w:p w14:paraId="5838CF0D" w14:textId="03D08F3A" w:rsidR="00BC740D" w:rsidRDefault="00BC740D" w:rsidP="00BC740D">
      <w:r>
        <w:t xml:space="preserve">Los usuarios </w:t>
      </w:r>
      <w:r w:rsidRPr="00536595">
        <w:t xml:space="preserve">serán capaces de </w:t>
      </w:r>
      <w:r>
        <w:t>listar todos los casos de</w:t>
      </w:r>
      <w:r w:rsidR="006F3185">
        <w:t xml:space="preserve"> un Investigador en concreto, </w:t>
      </w:r>
      <w:r>
        <w:t>con cada una de sus evidencias</w:t>
      </w:r>
      <w:r w:rsidR="007358D0">
        <w:t>.</w:t>
      </w:r>
    </w:p>
    <w:p w14:paraId="166C1871" w14:textId="77777777" w:rsidR="00BC740D" w:rsidRDefault="00BC740D" w:rsidP="00F9746D">
      <w:pPr>
        <w:pStyle w:val="Titulo2Numerado"/>
        <w:numPr>
          <w:ilvl w:val="2"/>
          <w:numId w:val="26"/>
        </w:numPr>
      </w:pPr>
      <w:bookmarkStart w:id="19" w:name="_Toc242049760"/>
      <w:r w:rsidRPr="00536595">
        <w:t>Interfaz de usuario</w:t>
      </w:r>
      <w:bookmarkEnd w:id="19"/>
    </w:p>
    <w:p w14:paraId="54362C53" w14:textId="5ECBA492" w:rsidR="00C90197" w:rsidRDefault="00BC740D" w:rsidP="00BC740D">
      <w:r>
        <w:t>1 – Selecciona la Opción:</w:t>
      </w:r>
    </w:p>
    <w:p w14:paraId="2C0ED8A3" w14:textId="7DF49F74" w:rsidR="00BC740D" w:rsidRDefault="00C90197" w:rsidP="00B57713">
      <w:pPr>
        <w:jc w:val="center"/>
        <w:rPr>
          <w:noProof/>
        </w:rPr>
      </w:pPr>
      <w:r w:rsidRPr="00C90197">
        <w:rPr>
          <w:noProof/>
        </w:rPr>
        <w:drawing>
          <wp:inline distT="0" distB="0" distL="0" distR="0" wp14:anchorId="2C9632AF" wp14:editId="3FF26AD0">
            <wp:extent cx="2499360" cy="1236160"/>
            <wp:effectExtent l="0" t="0" r="0" b="2540"/>
            <wp:docPr id="1720588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88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3298" cy="12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BCBB" w14:textId="206DDE61" w:rsidR="00BC740D" w:rsidRPr="00BC740D" w:rsidRDefault="00BC740D" w:rsidP="00BC740D">
      <w:r>
        <w:t xml:space="preserve">2 – Se </w:t>
      </w:r>
      <w:r w:rsidR="009952E9">
        <w:t>solicita el correo del Investigador</w:t>
      </w:r>
      <w:r>
        <w:t>:</w:t>
      </w:r>
    </w:p>
    <w:p w14:paraId="34EA31C5" w14:textId="0AA33835" w:rsidR="00BC740D" w:rsidRDefault="009952E9" w:rsidP="00B57713">
      <w:pPr>
        <w:jc w:val="center"/>
      </w:pPr>
      <w:r>
        <w:rPr>
          <w:noProof/>
        </w:rPr>
        <w:drawing>
          <wp:inline distT="0" distB="0" distL="0" distR="0" wp14:anchorId="32AFF0D1" wp14:editId="062E4AA9">
            <wp:extent cx="3089522" cy="929640"/>
            <wp:effectExtent l="0" t="0" r="0" b="3810"/>
            <wp:docPr id="577778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78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09" cy="93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5955" w14:textId="10A8B99B" w:rsidR="00B57713" w:rsidRDefault="00B57713" w:rsidP="00BC740D">
      <w:r>
        <w:t>3 – Se muestran los casos del Investigador:</w:t>
      </w:r>
    </w:p>
    <w:p w14:paraId="78128F16" w14:textId="24A43E7F" w:rsidR="00B57713" w:rsidRPr="00BC740D" w:rsidRDefault="00B57713" w:rsidP="00B57713">
      <w:pPr>
        <w:jc w:val="center"/>
      </w:pPr>
      <w:r>
        <w:rPr>
          <w:noProof/>
        </w:rPr>
        <w:drawing>
          <wp:inline distT="0" distB="0" distL="0" distR="0" wp14:anchorId="4BFE4F66" wp14:editId="4A2D3832">
            <wp:extent cx="3810000" cy="1386636"/>
            <wp:effectExtent l="0" t="0" r="0" b="4445"/>
            <wp:docPr id="611383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83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5472" cy="138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1242" w14:textId="77777777" w:rsidR="00BC740D" w:rsidRDefault="00BC740D" w:rsidP="00F9746D">
      <w:pPr>
        <w:pStyle w:val="Titulo2Numerado"/>
        <w:numPr>
          <w:ilvl w:val="2"/>
          <w:numId w:val="26"/>
        </w:numPr>
      </w:pPr>
      <w:bookmarkStart w:id="20" w:name="_Toc242049761"/>
      <w:r w:rsidRPr="00536595">
        <w:lastRenderedPageBreak/>
        <w:t>Validaciones</w:t>
      </w:r>
      <w:bookmarkEnd w:id="20"/>
    </w:p>
    <w:p w14:paraId="2DC9FD75" w14:textId="77777777" w:rsidR="00F219D0" w:rsidRDefault="00BC740D" w:rsidP="00BC740D">
      <w:r w:rsidRPr="00536595">
        <w:t>Se validará</w:t>
      </w:r>
      <w:r w:rsidR="00F219D0">
        <w:t>:</w:t>
      </w:r>
    </w:p>
    <w:p w14:paraId="60A954B6" w14:textId="77777777" w:rsidR="00F219D0" w:rsidRDefault="00BC740D" w:rsidP="00F219D0">
      <w:pPr>
        <w:pStyle w:val="Prrafodelista"/>
        <w:numPr>
          <w:ilvl w:val="0"/>
          <w:numId w:val="21"/>
        </w:numPr>
      </w:pPr>
      <w:r w:rsidRPr="00536595">
        <w:t xml:space="preserve">que la </w:t>
      </w:r>
      <w:r>
        <w:t>opción ingresada sea igual a “</w:t>
      </w:r>
      <w:r w:rsidR="00F219D0">
        <w:t>2</w:t>
      </w:r>
      <w:r>
        <w:t>”.</w:t>
      </w:r>
    </w:p>
    <w:p w14:paraId="395F1B30" w14:textId="77777777" w:rsidR="00F219D0" w:rsidRDefault="00BC740D" w:rsidP="00F219D0">
      <w:pPr>
        <w:pStyle w:val="Prrafodelista"/>
        <w:numPr>
          <w:ilvl w:val="0"/>
          <w:numId w:val="21"/>
        </w:numPr>
      </w:pPr>
      <w:r>
        <w:t>La opción debe ser numérica, del 1 al 5.</w:t>
      </w:r>
    </w:p>
    <w:p w14:paraId="3D2B964E" w14:textId="77777777" w:rsidR="00134DC9" w:rsidRDefault="00F219D0" w:rsidP="00134DC9">
      <w:pPr>
        <w:pStyle w:val="Prrafodelista"/>
        <w:numPr>
          <w:ilvl w:val="0"/>
          <w:numId w:val="21"/>
        </w:numPr>
      </w:pPr>
      <w:r>
        <w:t>El correo debe ser de un Investigador de tipo Detective.</w:t>
      </w:r>
    </w:p>
    <w:p w14:paraId="2B1896EB" w14:textId="29F25795" w:rsidR="006C19EA" w:rsidRDefault="009C4357" w:rsidP="00134DC9">
      <w:pPr>
        <w:pStyle w:val="Prrafodelista"/>
        <w:numPr>
          <w:ilvl w:val="0"/>
          <w:numId w:val="21"/>
        </w:numPr>
      </w:pPr>
      <w:r>
        <w:t>Se verificará que el correo exista.</w:t>
      </w:r>
      <w:r w:rsidR="006C19EA">
        <w:br w:type="page"/>
      </w:r>
    </w:p>
    <w:p w14:paraId="70F7F179" w14:textId="2533882F" w:rsidR="00134DC9" w:rsidRPr="00134DC9" w:rsidRDefault="00134DC9" w:rsidP="00134DC9">
      <w:pPr>
        <w:pStyle w:val="Titulo2Numerado"/>
        <w:numPr>
          <w:ilvl w:val="0"/>
          <w:numId w:val="0"/>
        </w:numPr>
        <w:ind w:left="360"/>
      </w:pPr>
      <w:bookmarkStart w:id="21" w:name="_Toc242049762"/>
      <w:r w:rsidRPr="00134DC9">
        <w:lastRenderedPageBreak/>
        <w:t>4.</w:t>
      </w:r>
      <w:r>
        <w:t>3</w:t>
      </w:r>
      <w:r w:rsidRPr="00134DC9">
        <w:t xml:space="preserve"> </w:t>
      </w:r>
      <w:r w:rsidR="006B4C27">
        <w:tab/>
      </w:r>
      <w:r w:rsidRPr="00134DC9">
        <w:t xml:space="preserve">F03 </w:t>
      </w:r>
      <w:r w:rsidRPr="00F149B7">
        <w:rPr>
          <w:b/>
          <w:bCs w:val="0"/>
          <w:szCs w:val="24"/>
        </w:rPr>
        <w:t>Alta de un Sospechoso</w:t>
      </w:r>
      <w:bookmarkEnd w:id="21"/>
    </w:p>
    <w:p w14:paraId="69628910" w14:textId="5116C106" w:rsidR="006C19EA" w:rsidRDefault="00AE6023" w:rsidP="00AE6023">
      <w:pPr>
        <w:pStyle w:val="Titulo2Numerado"/>
        <w:numPr>
          <w:ilvl w:val="0"/>
          <w:numId w:val="0"/>
        </w:numPr>
        <w:ind w:left="720"/>
      </w:pPr>
      <w:bookmarkStart w:id="22" w:name="_Toc242049763"/>
      <w:r>
        <w:t>4.3.1</w:t>
      </w:r>
      <w:r w:rsidR="006C19EA">
        <w:t xml:space="preserve"> </w:t>
      </w:r>
      <w:r w:rsidR="006C19EA" w:rsidRPr="00536595">
        <w:t>Acceso</w:t>
      </w:r>
      <w:bookmarkEnd w:id="22"/>
    </w:p>
    <w:p w14:paraId="043126E6" w14:textId="535FDE7B" w:rsidR="006C19EA" w:rsidRPr="008E7B64" w:rsidRDefault="006C19EA" w:rsidP="006C19EA">
      <w:r w:rsidRPr="00536595">
        <w:t xml:space="preserve">Pueden acceder los usuarios </w:t>
      </w:r>
      <w:r>
        <w:t>Investigador</w:t>
      </w:r>
      <w:r w:rsidR="008E7B64">
        <w:t>.</w:t>
      </w:r>
    </w:p>
    <w:p w14:paraId="6CADF13C" w14:textId="7432C565" w:rsidR="006C19EA" w:rsidRDefault="006C19EA" w:rsidP="00AE6023">
      <w:pPr>
        <w:pStyle w:val="Titulo2Numerado"/>
        <w:numPr>
          <w:ilvl w:val="2"/>
          <w:numId w:val="28"/>
        </w:numPr>
      </w:pPr>
      <w:bookmarkStart w:id="23" w:name="_Toc242049764"/>
      <w:r w:rsidRPr="00536595">
        <w:t>Descripción</w:t>
      </w:r>
      <w:bookmarkEnd w:id="23"/>
    </w:p>
    <w:p w14:paraId="680C8707" w14:textId="196BC66B" w:rsidR="006C19EA" w:rsidRDefault="006C19EA" w:rsidP="006C19EA">
      <w:r>
        <w:t xml:space="preserve">Los usuarios </w:t>
      </w:r>
      <w:r w:rsidRPr="00536595">
        <w:t xml:space="preserve">serán capaces </w:t>
      </w:r>
      <w:r w:rsidR="002776D3">
        <w:t>de ingresar un sospechoso.</w:t>
      </w:r>
    </w:p>
    <w:p w14:paraId="43A4F7AD" w14:textId="77777777" w:rsidR="006C19EA" w:rsidRDefault="006C19EA" w:rsidP="00AE6023">
      <w:pPr>
        <w:pStyle w:val="Titulo2Numerado"/>
        <w:numPr>
          <w:ilvl w:val="2"/>
          <w:numId w:val="28"/>
        </w:numPr>
      </w:pPr>
      <w:bookmarkStart w:id="24" w:name="_Toc242049765"/>
      <w:r w:rsidRPr="00536595">
        <w:t>Interfaz de usuario</w:t>
      </w:r>
      <w:bookmarkEnd w:id="24"/>
    </w:p>
    <w:p w14:paraId="2ABE8369" w14:textId="77777777" w:rsidR="006C19EA" w:rsidRPr="00BC740D" w:rsidRDefault="006C19EA" w:rsidP="006C19EA">
      <w:r>
        <w:t>1 – Selecciona la Opción:</w:t>
      </w:r>
    </w:p>
    <w:p w14:paraId="69C42BA2" w14:textId="43240B21" w:rsidR="006C19EA" w:rsidRDefault="002C31F5" w:rsidP="00DB45F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630BBE5" wp14:editId="2D6415BB">
            <wp:extent cx="2286000" cy="1150258"/>
            <wp:effectExtent l="0" t="0" r="0" b="0"/>
            <wp:docPr id="1160386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86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3527" cy="115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D38C" w14:textId="6F1CD6EF" w:rsidR="006C19EA" w:rsidRPr="00BC740D" w:rsidRDefault="006C19EA" w:rsidP="006C19EA">
      <w:r>
        <w:t>2 – Se</w:t>
      </w:r>
      <w:r w:rsidR="006F5B79">
        <w:t xml:space="preserve"> ingresan los datos</w:t>
      </w:r>
      <w:r>
        <w:t>:</w:t>
      </w:r>
    </w:p>
    <w:p w14:paraId="1EA8C29C" w14:textId="25C74E1C" w:rsidR="009D395C" w:rsidRPr="00BC740D" w:rsidRDefault="00714D63" w:rsidP="00714D63">
      <w:pPr>
        <w:jc w:val="center"/>
      </w:pPr>
      <w:r w:rsidRPr="00714D63">
        <w:rPr>
          <w:noProof/>
        </w:rPr>
        <w:drawing>
          <wp:inline distT="0" distB="0" distL="0" distR="0" wp14:anchorId="1E4AD8DE" wp14:editId="266ED7C4">
            <wp:extent cx="4509396" cy="2141220"/>
            <wp:effectExtent l="0" t="0" r="5715" b="0"/>
            <wp:docPr id="1012873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73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4347" cy="214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58DF" w14:textId="77777777" w:rsidR="006C19EA" w:rsidRDefault="006C19EA" w:rsidP="00AE6023">
      <w:pPr>
        <w:pStyle w:val="Titulo2Numerado"/>
        <w:numPr>
          <w:ilvl w:val="2"/>
          <w:numId w:val="28"/>
        </w:numPr>
      </w:pPr>
      <w:bookmarkStart w:id="25" w:name="_Toc242049766"/>
      <w:r w:rsidRPr="00536595">
        <w:t>Validaciones</w:t>
      </w:r>
      <w:bookmarkEnd w:id="25"/>
    </w:p>
    <w:p w14:paraId="6B958748" w14:textId="77777777" w:rsidR="00714D63" w:rsidRDefault="00714D63" w:rsidP="00714D63">
      <w:r w:rsidRPr="00536595">
        <w:t>Se validará</w:t>
      </w:r>
      <w:r>
        <w:t>:</w:t>
      </w:r>
    </w:p>
    <w:p w14:paraId="6273C1CD" w14:textId="49F78702" w:rsidR="00714D63" w:rsidRDefault="00714D63" w:rsidP="00714D63">
      <w:pPr>
        <w:pStyle w:val="Prrafodelista"/>
        <w:numPr>
          <w:ilvl w:val="0"/>
          <w:numId w:val="21"/>
        </w:numPr>
      </w:pPr>
      <w:r w:rsidRPr="00536595">
        <w:t xml:space="preserve">que la </w:t>
      </w:r>
      <w:r>
        <w:t>opción ingresada sea igual a “3”.</w:t>
      </w:r>
    </w:p>
    <w:p w14:paraId="0DDEBE00" w14:textId="77777777" w:rsidR="00714D63" w:rsidRDefault="00714D63" w:rsidP="00714D63">
      <w:pPr>
        <w:pStyle w:val="Prrafodelista"/>
        <w:numPr>
          <w:ilvl w:val="0"/>
          <w:numId w:val="21"/>
        </w:numPr>
      </w:pPr>
      <w:r>
        <w:t>La opción debe ser numérica, del 1 al 5.</w:t>
      </w:r>
    </w:p>
    <w:p w14:paraId="352BC863" w14:textId="66A604F9" w:rsidR="00714D63" w:rsidRDefault="00714D63" w:rsidP="00714D63">
      <w:pPr>
        <w:pStyle w:val="Prrafodelista"/>
        <w:numPr>
          <w:ilvl w:val="0"/>
          <w:numId w:val="21"/>
        </w:numPr>
      </w:pPr>
      <w:r>
        <w:lastRenderedPageBreak/>
        <w:t>El nombre no puede ser nulo y no puede superar los 90 caracteres.</w:t>
      </w:r>
    </w:p>
    <w:p w14:paraId="228CC19C" w14:textId="52243C58" w:rsidR="00BC740D" w:rsidRDefault="00714D63" w:rsidP="0067072F">
      <w:pPr>
        <w:pStyle w:val="Prrafodelista"/>
        <w:numPr>
          <w:ilvl w:val="0"/>
          <w:numId w:val="21"/>
        </w:numPr>
      </w:pPr>
      <w:r>
        <w:t>Se verificará que la CI no exista en el sistema.</w:t>
      </w:r>
    </w:p>
    <w:p w14:paraId="04ADFA68" w14:textId="45CF316A" w:rsidR="00466BB9" w:rsidRDefault="00466BB9" w:rsidP="0067072F">
      <w:pPr>
        <w:pStyle w:val="Prrafodelista"/>
        <w:numPr>
          <w:ilvl w:val="0"/>
          <w:numId w:val="21"/>
        </w:numPr>
      </w:pPr>
      <w:r>
        <w:t>La CI debe tener mínimo 8 caracteres.</w:t>
      </w:r>
    </w:p>
    <w:p w14:paraId="5337BD90" w14:textId="63B18818" w:rsidR="00714D63" w:rsidRDefault="00466BB9" w:rsidP="0067072F">
      <w:pPr>
        <w:pStyle w:val="Prrafodelista"/>
        <w:numPr>
          <w:ilvl w:val="0"/>
          <w:numId w:val="21"/>
        </w:numPr>
      </w:pPr>
      <w:r>
        <w:t>La fecha de nacimiento no puede ser de alguien menor a 12 años.</w:t>
      </w:r>
    </w:p>
    <w:p w14:paraId="318E4937" w14:textId="0C354BB9" w:rsidR="00A744F6" w:rsidRDefault="00466BB9" w:rsidP="0067072F">
      <w:pPr>
        <w:pStyle w:val="Prrafodelista"/>
        <w:numPr>
          <w:ilvl w:val="0"/>
          <w:numId w:val="21"/>
        </w:numPr>
      </w:pPr>
      <w:r>
        <w:t>Los antecedentes pueden ser</w:t>
      </w:r>
      <w:r w:rsidR="00DB45F4">
        <w:t xml:space="preserve"> “S” o “N”.</w:t>
      </w:r>
    </w:p>
    <w:p w14:paraId="0E3B18DB" w14:textId="60410C8C" w:rsidR="00466BB9" w:rsidRDefault="00A744F6" w:rsidP="00A744F6">
      <w:pPr>
        <w:spacing w:after="200" w:line="276" w:lineRule="auto"/>
        <w:jc w:val="left"/>
      </w:pPr>
      <w:r>
        <w:br w:type="page"/>
      </w:r>
    </w:p>
    <w:p w14:paraId="1F4224BA" w14:textId="17438D6E" w:rsidR="00A744F6" w:rsidRDefault="00A744F6" w:rsidP="00134DC9">
      <w:pPr>
        <w:pStyle w:val="Titulo2Numerado"/>
        <w:numPr>
          <w:ilvl w:val="1"/>
          <w:numId w:val="28"/>
        </w:numPr>
      </w:pPr>
      <w:bookmarkStart w:id="26" w:name="_Toc242049767"/>
      <w:r w:rsidRPr="00755E98">
        <w:lastRenderedPageBreak/>
        <w:t>F0</w:t>
      </w:r>
      <w:r>
        <w:t>4</w:t>
      </w:r>
      <w:r w:rsidRPr="00755E98">
        <w:t xml:space="preserve"> – </w:t>
      </w:r>
      <w:r w:rsidRPr="00F149B7">
        <w:rPr>
          <w:b/>
          <w:bCs w:val="0"/>
          <w:szCs w:val="24"/>
        </w:rPr>
        <w:t>Listado de Sospechosos con Antecedentes</w:t>
      </w:r>
      <w:bookmarkEnd w:id="26"/>
    </w:p>
    <w:p w14:paraId="4787A6BF" w14:textId="77777777" w:rsidR="00A744F6" w:rsidRDefault="00A744F6" w:rsidP="00134DC9">
      <w:pPr>
        <w:pStyle w:val="Titulo2Numerado"/>
        <w:numPr>
          <w:ilvl w:val="2"/>
          <w:numId w:val="28"/>
        </w:numPr>
      </w:pPr>
      <w:r>
        <w:t xml:space="preserve"> </w:t>
      </w:r>
      <w:bookmarkStart w:id="27" w:name="_Toc242049768"/>
      <w:r w:rsidRPr="00536595">
        <w:t>Acceso</w:t>
      </w:r>
      <w:bookmarkEnd w:id="27"/>
    </w:p>
    <w:p w14:paraId="3A14C98D" w14:textId="77777777" w:rsidR="00A744F6" w:rsidRDefault="00A744F6" w:rsidP="00A744F6">
      <w:r w:rsidRPr="00536595">
        <w:t xml:space="preserve">Pueden acceder los usuarios </w:t>
      </w:r>
      <w:r>
        <w:t>Investigador</w:t>
      </w:r>
    </w:p>
    <w:p w14:paraId="4A84E9BC" w14:textId="51C80E01" w:rsidR="00A744F6" w:rsidRDefault="00A744F6" w:rsidP="00134DC9">
      <w:pPr>
        <w:pStyle w:val="Titulo2Numerado"/>
        <w:numPr>
          <w:ilvl w:val="2"/>
          <w:numId w:val="28"/>
        </w:numPr>
      </w:pPr>
      <w:bookmarkStart w:id="28" w:name="_Toc242049769"/>
      <w:r w:rsidRPr="00536595">
        <w:t>Descripción</w:t>
      </w:r>
      <w:bookmarkEnd w:id="28"/>
    </w:p>
    <w:p w14:paraId="68079E05" w14:textId="6E3200EA" w:rsidR="00A744F6" w:rsidRDefault="00A744F6" w:rsidP="00A744F6">
      <w:r>
        <w:t xml:space="preserve">Los usuarios </w:t>
      </w:r>
      <w:r w:rsidRPr="00536595">
        <w:t xml:space="preserve">serán capaces de </w:t>
      </w:r>
      <w:r>
        <w:t>listar todos los sospechosos que tengan antecedentes</w:t>
      </w:r>
      <w:r w:rsidRPr="00536595">
        <w:t>.</w:t>
      </w:r>
    </w:p>
    <w:p w14:paraId="07462606" w14:textId="77777777" w:rsidR="00A744F6" w:rsidRDefault="00A744F6" w:rsidP="00134DC9">
      <w:pPr>
        <w:pStyle w:val="Titulo2Numerado"/>
        <w:numPr>
          <w:ilvl w:val="2"/>
          <w:numId w:val="28"/>
        </w:numPr>
      </w:pPr>
      <w:bookmarkStart w:id="29" w:name="_Toc242049770"/>
      <w:r w:rsidRPr="00536595">
        <w:t>Interfaz de usuario</w:t>
      </w:r>
      <w:bookmarkEnd w:id="29"/>
    </w:p>
    <w:p w14:paraId="292D5F7D" w14:textId="77777777" w:rsidR="00A744F6" w:rsidRPr="00BC740D" w:rsidRDefault="00A744F6" w:rsidP="00A744F6">
      <w:r>
        <w:t>1 – Selecciona la Opción:</w:t>
      </w:r>
    </w:p>
    <w:p w14:paraId="4CB517CD" w14:textId="52A725E1" w:rsidR="00A744F6" w:rsidRDefault="00BB1188" w:rsidP="00A744F6">
      <w:pPr>
        <w:jc w:val="center"/>
        <w:rPr>
          <w:noProof/>
        </w:rPr>
      </w:pPr>
      <w:r w:rsidRPr="00BB1188">
        <w:rPr>
          <w:noProof/>
        </w:rPr>
        <w:drawing>
          <wp:inline distT="0" distB="0" distL="0" distR="0" wp14:anchorId="716507D2" wp14:editId="4908027F">
            <wp:extent cx="2910840" cy="1430048"/>
            <wp:effectExtent l="0" t="0" r="3810" b="0"/>
            <wp:docPr id="846994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94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5965" cy="143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E1B2" w14:textId="77777777" w:rsidR="00A744F6" w:rsidRPr="00BC740D" w:rsidRDefault="00A744F6" w:rsidP="00A744F6">
      <w:r>
        <w:t>2 – Se muestra el resultado en pantalla:</w:t>
      </w:r>
    </w:p>
    <w:p w14:paraId="05055BC9" w14:textId="4728C454" w:rsidR="00A744F6" w:rsidRPr="00BC740D" w:rsidRDefault="00C571DA" w:rsidP="00A744F6">
      <w:pPr>
        <w:jc w:val="center"/>
      </w:pPr>
      <w:r w:rsidRPr="00C571DA">
        <w:rPr>
          <w:noProof/>
        </w:rPr>
        <w:drawing>
          <wp:inline distT="0" distB="0" distL="0" distR="0" wp14:anchorId="0200AA81" wp14:editId="538FE38A">
            <wp:extent cx="2400300" cy="1484284"/>
            <wp:effectExtent l="0" t="0" r="0" b="1905"/>
            <wp:docPr id="1565967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67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8224" cy="148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D3A2" w14:textId="77777777" w:rsidR="00A744F6" w:rsidRDefault="00A744F6" w:rsidP="00134DC9">
      <w:pPr>
        <w:pStyle w:val="Titulo2Numerado"/>
        <w:numPr>
          <w:ilvl w:val="2"/>
          <w:numId w:val="28"/>
        </w:numPr>
      </w:pPr>
      <w:bookmarkStart w:id="30" w:name="_Toc242049771"/>
      <w:r w:rsidRPr="00536595">
        <w:t>Validaciones</w:t>
      </w:r>
      <w:bookmarkEnd w:id="30"/>
    </w:p>
    <w:p w14:paraId="1D29CEBC" w14:textId="269DE9BD" w:rsidR="00A744F6" w:rsidRDefault="00A744F6" w:rsidP="00A744F6">
      <w:r w:rsidRPr="00536595">
        <w:t xml:space="preserve">Se validará que la </w:t>
      </w:r>
      <w:r>
        <w:t>opción ingresada sea igual a “</w:t>
      </w:r>
      <w:r w:rsidR="00C571DA">
        <w:t>4</w:t>
      </w:r>
      <w:r>
        <w:t>”. La opción debe ser numérica, del 1 al 5.</w:t>
      </w:r>
    </w:p>
    <w:p w14:paraId="632028E3" w14:textId="160D33EF" w:rsidR="00C571DA" w:rsidRDefault="00C571DA" w:rsidP="00134DC9">
      <w:pPr>
        <w:pStyle w:val="Titulo2Numerado"/>
        <w:numPr>
          <w:ilvl w:val="1"/>
          <w:numId w:val="28"/>
        </w:numPr>
      </w:pPr>
      <w:bookmarkStart w:id="31" w:name="_Toc242049772"/>
      <w:r w:rsidRPr="00755E98">
        <w:lastRenderedPageBreak/>
        <w:t>F0</w:t>
      </w:r>
      <w:r w:rsidR="00134DC9">
        <w:t>5</w:t>
      </w:r>
      <w:r w:rsidRPr="00755E98">
        <w:t xml:space="preserve"> – </w:t>
      </w:r>
      <w:r>
        <w:rPr>
          <w:b/>
          <w:bCs w:val="0"/>
          <w:szCs w:val="24"/>
        </w:rPr>
        <w:t>Salida del Sistema</w:t>
      </w:r>
      <w:bookmarkEnd w:id="31"/>
    </w:p>
    <w:p w14:paraId="63CD86AC" w14:textId="77777777" w:rsidR="00C571DA" w:rsidRDefault="00C571DA" w:rsidP="00134DC9">
      <w:pPr>
        <w:pStyle w:val="Titulo2Numerado"/>
        <w:numPr>
          <w:ilvl w:val="2"/>
          <w:numId w:val="28"/>
        </w:numPr>
      </w:pPr>
      <w:r>
        <w:t xml:space="preserve"> </w:t>
      </w:r>
      <w:bookmarkStart w:id="32" w:name="_Toc242049773"/>
      <w:r w:rsidRPr="00536595">
        <w:t>Acceso</w:t>
      </w:r>
      <w:bookmarkEnd w:id="32"/>
    </w:p>
    <w:p w14:paraId="5EB45823" w14:textId="77777777" w:rsidR="00C571DA" w:rsidRDefault="00C571DA" w:rsidP="00C571DA">
      <w:r w:rsidRPr="00536595">
        <w:t xml:space="preserve">Pueden acceder los usuarios </w:t>
      </w:r>
      <w:r>
        <w:t>Investigador</w:t>
      </w:r>
    </w:p>
    <w:p w14:paraId="47A626E2" w14:textId="5B9F2EDA" w:rsidR="00C571DA" w:rsidRDefault="00C571DA" w:rsidP="00BB16F8">
      <w:pPr>
        <w:pStyle w:val="Titulo2Numerado"/>
        <w:numPr>
          <w:ilvl w:val="2"/>
          <w:numId w:val="28"/>
        </w:numPr>
      </w:pPr>
      <w:bookmarkStart w:id="33" w:name="_Toc242049774"/>
      <w:r w:rsidRPr="00536595">
        <w:t>Descripción</w:t>
      </w:r>
      <w:bookmarkEnd w:id="33"/>
    </w:p>
    <w:p w14:paraId="4C2E82B8" w14:textId="02770F15" w:rsidR="00C571DA" w:rsidRDefault="00C571DA" w:rsidP="00C571DA">
      <w:r>
        <w:t xml:space="preserve">Los usuarios </w:t>
      </w:r>
      <w:r w:rsidRPr="00536595">
        <w:t xml:space="preserve">serán capaces de </w:t>
      </w:r>
      <w:r>
        <w:t>cerrar el sistema</w:t>
      </w:r>
      <w:r w:rsidRPr="00536595">
        <w:t>.</w:t>
      </w:r>
    </w:p>
    <w:p w14:paraId="2F59A5C9" w14:textId="77777777" w:rsidR="00C571DA" w:rsidRDefault="00C571DA" w:rsidP="00BB16F8">
      <w:pPr>
        <w:pStyle w:val="Titulo2Numerado"/>
        <w:numPr>
          <w:ilvl w:val="2"/>
          <w:numId w:val="28"/>
        </w:numPr>
      </w:pPr>
      <w:bookmarkStart w:id="34" w:name="_Toc242049775"/>
      <w:r w:rsidRPr="00536595">
        <w:t>Interfaz de usuario</w:t>
      </w:r>
      <w:bookmarkEnd w:id="34"/>
    </w:p>
    <w:p w14:paraId="1D39DACD" w14:textId="65AEF6D4" w:rsidR="00C571DA" w:rsidRPr="00BC740D" w:rsidRDefault="00C571DA" w:rsidP="00F9746D">
      <w:pPr>
        <w:pStyle w:val="Prrafodelista"/>
        <w:numPr>
          <w:ilvl w:val="0"/>
          <w:numId w:val="24"/>
        </w:numPr>
      </w:pPr>
      <w:r>
        <w:t>– Selecciona la Opción:</w:t>
      </w:r>
    </w:p>
    <w:p w14:paraId="0B7B9650" w14:textId="5C731CB6" w:rsidR="00A744F6" w:rsidRDefault="00C571DA" w:rsidP="00C571D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C9F1AB2" wp14:editId="5F625223">
            <wp:extent cx="3093720" cy="1638173"/>
            <wp:effectExtent l="0" t="0" r="0" b="635"/>
            <wp:docPr id="1212318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181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0866" cy="164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2768" w14:textId="7BAF4BC4" w:rsidR="00C571DA" w:rsidRDefault="00F9746D" w:rsidP="00F9746D">
      <w:pPr>
        <w:pStyle w:val="Titulo2Numerado"/>
        <w:numPr>
          <w:ilvl w:val="0"/>
          <w:numId w:val="0"/>
        </w:numPr>
        <w:ind w:left="720"/>
      </w:pPr>
      <w:bookmarkStart w:id="35" w:name="_Toc242049776"/>
      <w:r>
        <w:t xml:space="preserve">4.4.4 </w:t>
      </w:r>
      <w:r w:rsidR="00C571DA" w:rsidRPr="00536595">
        <w:t>Validaciones</w:t>
      </w:r>
      <w:bookmarkEnd w:id="35"/>
    </w:p>
    <w:p w14:paraId="50DE9F91" w14:textId="52596766" w:rsidR="00C06332" w:rsidRDefault="00C571DA" w:rsidP="00C571DA">
      <w:r w:rsidRPr="00536595">
        <w:t xml:space="preserve">Se validará que la </w:t>
      </w:r>
      <w:r>
        <w:t>opción ingresada sea igual a “5”. La opción debe ser numérica, del 1 al 5.</w:t>
      </w:r>
    </w:p>
    <w:p w14:paraId="4AE09B3B" w14:textId="77777777" w:rsidR="00C06332" w:rsidRDefault="00C06332">
      <w:pPr>
        <w:spacing w:after="200" w:line="276" w:lineRule="auto"/>
        <w:jc w:val="left"/>
      </w:pPr>
      <w:r>
        <w:br w:type="page"/>
      </w:r>
    </w:p>
    <w:p w14:paraId="539A1208" w14:textId="77777777" w:rsidR="00427E75" w:rsidRDefault="00C06332" w:rsidP="00130105">
      <w:pPr>
        <w:pStyle w:val="Titulo1Numerado"/>
      </w:pPr>
      <w:bookmarkStart w:id="36" w:name="_Toc242049777"/>
      <w:r>
        <w:lastRenderedPageBreak/>
        <w:t>Código Completo</w:t>
      </w:r>
      <w:bookmarkEnd w:id="36"/>
    </w:p>
    <w:p w14:paraId="3F941F66" w14:textId="77777777" w:rsidR="00B52B31" w:rsidRDefault="00427E75" w:rsidP="00B52B31">
      <w:pPr>
        <w:pStyle w:val="Titulo1Numerado"/>
        <w:numPr>
          <w:ilvl w:val="1"/>
          <w:numId w:val="1"/>
        </w:numPr>
      </w:pPr>
      <w:bookmarkStart w:id="37" w:name="_Toc242049778"/>
      <w:r>
        <w:t>UI</w:t>
      </w:r>
      <w:bookmarkEnd w:id="37"/>
    </w:p>
    <w:p w14:paraId="74C7C45C" w14:textId="730FC8B8" w:rsidR="00B52B31" w:rsidRDefault="00B52B31" w:rsidP="00B52B31">
      <w:pPr>
        <w:pStyle w:val="Titulo1Numerado"/>
        <w:numPr>
          <w:ilvl w:val="2"/>
          <w:numId w:val="1"/>
        </w:numPr>
      </w:pPr>
      <w:bookmarkStart w:id="38" w:name="_Toc242049779"/>
      <w:r>
        <w:t>Program.cs</w:t>
      </w:r>
      <w:bookmarkEnd w:id="38"/>
    </w:p>
    <w:p w14:paraId="671F295D" w14:textId="77777777" w:rsidR="006B4C27" w:rsidRPr="006B4C27" w:rsidRDefault="002546A8" w:rsidP="009461C1">
      <w:pPr>
        <w:pStyle w:val="Textosinformato"/>
        <w:rPr>
          <w:rFonts w:ascii="Courier New" w:hAnsi="Courier New" w:cs="Courier New"/>
          <w:lang w:val="en-US"/>
        </w:rPr>
      </w:pPr>
      <w:r>
        <w:fldChar w:fldCharType="begin"/>
      </w:r>
      <w:r w:rsidRPr="002546A8">
        <w:rPr>
          <w:lang w:val="en-US"/>
        </w:rPr>
        <w:instrText xml:space="preserve"> INCLUDETEXT  "C:\\Users\\diegu\\OneDrive - Facultad de Ingenieria - Universidad ORT Uruguay\\P2\\1 Obligatorio\\Obligatorio_P2_Fiscalia\\UI\\Program.cs"  \* MERGEFORMAT </w:instrText>
      </w:r>
      <w:r>
        <w:fldChar w:fldCharType="separate"/>
      </w:r>
      <w:r w:rsidR="006B4C27" w:rsidRPr="006B4C27">
        <w:rPr>
          <w:rFonts w:ascii="Courier New" w:hAnsi="Courier New" w:cs="Courier New"/>
          <w:lang w:val="en-US"/>
        </w:rPr>
        <w:t>using Dominio;</w:t>
      </w:r>
    </w:p>
    <w:p w14:paraId="3182B1D9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</w:p>
    <w:p w14:paraId="7DED9C3B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namespace UI</w:t>
      </w:r>
    </w:p>
    <w:p w14:paraId="1F8F91CD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{</w:t>
      </w:r>
    </w:p>
    <w:p w14:paraId="61D91D71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internal class Program</w:t>
      </w:r>
    </w:p>
    <w:p w14:paraId="614B6C30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{</w:t>
      </w:r>
    </w:p>
    <w:p w14:paraId="25825C1C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static void Main(string[] </w:t>
      </w:r>
      <w:proofErr w:type="spellStart"/>
      <w:r w:rsidRPr="006B4C27">
        <w:rPr>
          <w:rFonts w:ascii="Courier New" w:hAnsi="Courier New" w:cs="Courier New"/>
          <w:lang w:val="en-US"/>
        </w:rPr>
        <w:t>args</w:t>
      </w:r>
      <w:proofErr w:type="spellEnd"/>
      <w:r w:rsidRPr="006B4C27">
        <w:rPr>
          <w:rFonts w:ascii="Courier New" w:hAnsi="Courier New" w:cs="Courier New"/>
          <w:lang w:val="en-US"/>
        </w:rPr>
        <w:t>)</w:t>
      </w:r>
    </w:p>
    <w:p w14:paraId="15145C8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r w:rsidRPr="009461C1">
        <w:rPr>
          <w:rFonts w:ascii="Courier New" w:hAnsi="Courier New" w:cs="Courier New"/>
        </w:rPr>
        <w:t>{</w:t>
      </w:r>
    </w:p>
    <w:p w14:paraId="492DEC3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Inicio de </w:t>
      </w:r>
      <w:proofErr w:type="spellStart"/>
      <w:r w:rsidRPr="009461C1">
        <w:rPr>
          <w:rFonts w:ascii="Courier New" w:hAnsi="Courier New" w:cs="Courier New"/>
        </w:rPr>
        <w:t>Program</w:t>
      </w:r>
      <w:proofErr w:type="spellEnd"/>
    </w:p>
    <w:p w14:paraId="01CC305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Sistema s = </w:t>
      </w:r>
      <w:proofErr w:type="spellStart"/>
      <w:r w:rsidRPr="009461C1">
        <w:rPr>
          <w:rFonts w:ascii="Courier New" w:hAnsi="Courier New" w:cs="Courier New"/>
        </w:rPr>
        <w:t>Sistema.GetInstancia</w:t>
      </w:r>
      <w:proofErr w:type="spellEnd"/>
      <w:r w:rsidRPr="009461C1">
        <w:rPr>
          <w:rFonts w:ascii="Courier New" w:hAnsi="Courier New" w:cs="Courier New"/>
        </w:rPr>
        <w:t>();</w:t>
      </w:r>
    </w:p>
    <w:p w14:paraId="1167F13F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5B9EBDB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</w:t>
      </w:r>
      <w:proofErr w:type="spellStart"/>
      <w:r w:rsidRPr="009461C1">
        <w:rPr>
          <w:rFonts w:ascii="Courier New" w:hAnsi="Courier New" w:cs="Courier New"/>
        </w:rPr>
        <w:t>bool</w:t>
      </w:r>
      <w:proofErr w:type="spellEnd"/>
      <w:r w:rsidRPr="009461C1">
        <w:rPr>
          <w:rFonts w:ascii="Courier New" w:hAnsi="Courier New" w:cs="Courier New"/>
        </w:rPr>
        <w:t xml:space="preserve"> </w:t>
      </w:r>
      <w:proofErr w:type="spellStart"/>
      <w:r w:rsidRPr="009461C1">
        <w:rPr>
          <w:rFonts w:ascii="Courier New" w:hAnsi="Courier New" w:cs="Courier New"/>
        </w:rPr>
        <w:t>eligioSalir</w:t>
      </w:r>
      <w:proofErr w:type="spellEnd"/>
      <w:r w:rsidRPr="009461C1">
        <w:rPr>
          <w:rFonts w:ascii="Courier New" w:hAnsi="Courier New" w:cs="Courier New"/>
        </w:rPr>
        <w:t xml:space="preserve"> = false;</w:t>
      </w:r>
    </w:p>
    <w:p w14:paraId="73E1701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2A97302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</w:t>
      </w:r>
      <w:proofErr w:type="spellStart"/>
      <w:r w:rsidRPr="009461C1">
        <w:rPr>
          <w:rFonts w:ascii="Courier New" w:hAnsi="Courier New" w:cs="Courier New"/>
        </w:rPr>
        <w:t>DataToUser.Bienvenida</w:t>
      </w:r>
      <w:proofErr w:type="spellEnd"/>
      <w:r w:rsidRPr="009461C1">
        <w:rPr>
          <w:rFonts w:ascii="Courier New" w:hAnsi="Courier New" w:cs="Courier New"/>
        </w:rPr>
        <w:t>();</w:t>
      </w:r>
    </w:p>
    <w:p w14:paraId="051F0863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9461C1">
        <w:rPr>
          <w:rFonts w:ascii="Courier New" w:hAnsi="Courier New" w:cs="Courier New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Console.ReadKey</w:t>
      </w:r>
      <w:proofErr w:type="spellEnd"/>
      <w:r w:rsidRPr="006B4C27">
        <w:rPr>
          <w:rFonts w:ascii="Courier New" w:hAnsi="Courier New" w:cs="Courier New"/>
          <w:lang w:val="en-US"/>
        </w:rPr>
        <w:t>();</w:t>
      </w:r>
    </w:p>
    <w:p w14:paraId="129164A2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</w:p>
    <w:p w14:paraId="6ECE43D6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while (!</w:t>
      </w:r>
      <w:proofErr w:type="spellStart"/>
      <w:r w:rsidRPr="006B4C27">
        <w:rPr>
          <w:rFonts w:ascii="Courier New" w:hAnsi="Courier New" w:cs="Courier New"/>
          <w:lang w:val="en-US"/>
        </w:rPr>
        <w:t>eligioSalir</w:t>
      </w:r>
      <w:proofErr w:type="spellEnd"/>
      <w:r w:rsidRPr="006B4C27">
        <w:rPr>
          <w:rFonts w:ascii="Courier New" w:hAnsi="Courier New" w:cs="Courier New"/>
          <w:lang w:val="en-US"/>
        </w:rPr>
        <w:t>)</w:t>
      </w:r>
    </w:p>
    <w:p w14:paraId="7A0D504A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{</w:t>
      </w:r>
    </w:p>
    <w:p w14:paraId="6BCE2848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try</w:t>
      </w:r>
    </w:p>
    <w:p w14:paraId="5EEC46AB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{</w:t>
      </w:r>
    </w:p>
    <w:p w14:paraId="295FF958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6B4C27">
        <w:rPr>
          <w:rFonts w:ascii="Courier New" w:hAnsi="Courier New" w:cs="Courier New"/>
          <w:lang w:val="en-US"/>
        </w:rPr>
        <w:t>Console.Clear</w:t>
      </w:r>
      <w:proofErr w:type="spellEnd"/>
      <w:r w:rsidRPr="006B4C27">
        <w:rPr>
          <w:rFonts w:ascii="Courier New" w:hAnsi="Courier New" w:cs="Courier New"/>
          <w:lang w:val="en-US"/>
        </w:rPr>
        <w:t>();</w:t>
      </w:r>
    </w:p>
    <w:p w14:paraId="61ED7C09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6B4C27">
        <w:rPr>
          <w:rFonts w:ascii="Courier New" w:hAnsi="Courier New" w:cs="Courier New"/>
          <w:lang w:val="en-US"/>
        </w:rPr>
        <w:t>DataToUser.MenuInicial</w:t>
      </w:r>
      <w:proofErr w:type="spellEnd"/>
      <w:r w:rsidRPr="006B4C27">
        <w:rPr>
          <w:rFonts w:ascii="Courier New" w:hAnsi="Courier New" w:cs="Courier New"/>
          <w:lang w:val="en-US"/>
        </w:rPr>
        <w:t>();</w:t>
      </w:r>
    </w:p>
    <w:p w14:paraId="6EBC41A7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</w:p>
    <w:p w14:paraId="472FA272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int </w:t>
      </w:r>
      <w:proofErr w:type="spellStart"/>
      <w:r w:rsidRPr="006B4C27">
        <w:rPr>
          <w:rFonts w:ascii="Courier New" w:hAnsi="Courier New" w:cs="Courier New"/>
          <w:lang w:val="en-US"/>
        </w:rPr>
        <w:t>eleccion</w:t>
      </w:r>
      <w:proofErr w:type="spellEnd"/>
      <w:r w:rsidRPr="006B4C27">
        <w:rPr>
          <w:rFonts w:ascii="Courier New" w:hAnsi="Courier New" w:cs="Courier New"/>
          <w:lang w:val="en-US"/>
        </w:rPr>
        <w:t xml:space="preserve"> = </w:t>
      </w:r>
      <w:proofErr w:type="spellStart"/>
      <w:r w:rsidRPr="006B4C27">
        <w:rPr>
          <w:rFonts w:ascii="Courier New" w:hAnsi="Courier New" w:cs="Courier New"/>
          <w:lang w:val="en-US"/>
        </w:rPr>
        <w:t>int.Parse</w:t>
      </w:r>
      <w:proofErr w:type="spellEnd"/>
      <w:r w:rsidRPr="006B4C27">
        <w:rPr>
          <w:rFonts w:ascii="Courier New" w:hAnsi="Courier New" w:cs="Courier New"/>
          <w:lang w:val="en-US"/>
        </w:rPr>
        <w:t>(</w:t>
      </w:r>
      <w:proofErr w:type="spellStart"/>
      <w:r w:rsidRPr="006B4C27">
        <w:rPr>
          <w:rFonts w:ascii="Courier New" w:hAnsi="Courier New" w:cs="Courier New"/>
          <w:lang w:val="en-US"/>
        </w:rPr>
        <w:t>Console.ReadLine</w:t>
      </w:r>
      <w:proofErr w:type="spellEnd"/>
      <w:r w:rsidRPr="006B4C27">
        <w:rPr>
          <w:rFonts w:ascii="Courier New" w:hAnsi="Courier New" w:cs="Courier New"/>
          <w:lang w:val="en-US"/>
        </w:rPr>
        <w:t>());</w:t>
      </w:r>
    </w:p>
    <w:p w14:paraId="0977D625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</w:p>
    <w:p w14:paraId="555EFE0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    </w:t>
      </w:r>
      <w:r w:rsidRPr="009461C1">
        <w:rPr>
          <w:rFonts w:ascii="Courier New" w:hAnsi="Courier New" w:cs="Courier New"/>
        </w:rPr>
        <w:t>switch (</w:t>
      </w:r>
      <w:proofErr w:type="spellStart"/>
      <w:r w:rsidRPr="009461C1">
        <w:rPr>
          <w:rFonts w:ascii="Courier New" w:hAnsi="Courier New" w:cs="Courier New"/>
        </w:rPr>
        <w:t>eleccion</w:t>
      </w:r>
      <w:proofErr w:type="spellEnd"/>
      <w:r w:rsidRPr="009461C1">
        <w:rPr>
          <w:rFonts w:ascii="Courier New" w:hAnsi="Courier New" w:cs="Courier New"/>
        </w:rPr>
        <w:t>)</w:t>
      </w:r>
    </w:p>
    <w:p w14:paraId="3844B31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{</w:t>
      </w:r>
    </w:p>
    <w:p w14:paraId="3E97D4BF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// // // // CASO 1 // // // // </w:t>
      </w:r>
    </w:p>
    <w:p w14:paraId="61C9773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case 1:</w:t>
      </w:r>
    </w:p>
    <w:p w14:paraId="08EFF61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// &gt;</w:t>
      </w:r>
    </w:p>
    <w:p w14:paraId="78C09A2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DataToUser.OpcionInicial1();</w:t>
      </w:r>
    </w:p>
    <w:p w14:paraId="0FE6ED8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</w:t>
      </w:r>
      <w:proofErr w:type="spellStart"/>
      <w:r w:rsidRPr="009461C1">
        <w:rPr>
          <w:rFonts w:ascii="Courier New" w:hAnsi="Courier New" w:cs="Courier New"/>
        </w:rPr>
        <w:t>s.MostrarCasosYEvidencias</w:t>
      </w:r>
      <w:proofErr w:type="spellEnd"/>
      <w:r w:rsidRPr="009461C1">
        <w:rPr>
          <w:rFonts w:ascii="Courier New" w:hAnsi="Courier New" w:cs="Courier New"/>
        </w:rPr>
        <w:t>();</w:t>
      </w:r>
    </w:p>
    <w:p w14:paraId="2932938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</w:t>
      </w:r>
      <w:proofErr w:type="spellStart"/>
      <w:r w:rsidRPr="009461C1">
        <w:rPr>
          <w:rFonts w:ascii="Courier New" w:hAnsi="Courier New" w:cs="Courier New"/>
        </w:rPr>
        <w:t>DataToUser.OpcionRegresoInicio</w:t>
      </w:r>
      <w:proofErr w:type="spellEnd"/>
      <w:r w:rsidRPr="009461C1">
        <w:rPr>
          <w:rFonts w:ascii="Courier New" w:hAnsi="Courier New" w:cs="Courier New"/>
        </w:rPr>
        <w:t>();</w:t>
      </w:r>
    </w:p>
    <w:p w14:paraId="1452933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break;</w:t>
      </w:r>
    </w:p>
    <w:p w14:paraId="3EE5568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// &gt;</w:t>
      </w:r>
    </w:p>
    <w:p w14:paraId="7F364F5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// // // // CASO 2 // // // // </w:t>
      </w:r>
    </w:p>
    <w:p w14:paraId="618DA61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case 2:</w:t>
      </w:r>
    </w:p>
    <w:p w14:paraId="1229040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// &gt;</w:t>
      </w:r>
    </w:p>
    <w:p w14:paraId="4A8CC50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DataToUser.OpcionInicial2SolicitaCorreo();</w:t>
      </w:r>
    </w:p>
    <w:p w14:paraId="156E9B3F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9461C1">
        <w:rPr>
          <w:rFonts w:ascii="Courier New" w:hAnsi="Courier New" w:cs="Courier New"/>
        </w:rPr>
        <w:t xml:space="preserve">                            </w:t>
      </w:r>
      <w:r w:rsidRPr="006B4C27">
        <w:rPr>
          <w:rFonts w:ascii="Courier New" w:hAnsi="Courier New" w:cs="Courier New"/>
          <w:lang w:val="en-US"/>
        </w:rPr>
        <w:t xml:space="preserve">string mail = </w:t>
      </w:r>
      <w:proofErr w:type="spellStart"/>
      <w:r w:rsidRPr="006B4C27">
        <w:rPr>
          <w:rFonts w:ascii="Courier New" w:hAnsi="Courier New" w:cs="Courier New"/>
          <w:lang w:val="en-US"/>
        </w:rPr>
        <w:t>Console.ReadLine</w:t>
      </w:r>
      <w:proofErr w:type="spellEnd"/>
      <w:r w:rsidRPr="006B4C27">
        <w:rPr>
          <w:rFonts w:ascii="Courier New" w:hAnsi="Courier New" w:cs="Courier New"/>
          <w:lang w:val="en-US"/>
        </w:rPr>
        <w:t>();</w:t>
      </w:r>
    </w:p>
    <w:p w14:paraId="4F46783B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</w:p>
    <w:p w14:paraId="5D7F600D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        if (</w:t>
      </w:r>
      <w:proofErr w:type="spellStart"/>
      <w:r w:rsidRPr="006B4C27">
        <w:rPr>
          <w:rFonts w:ascii="Courier New" w:hAnsi="Courier New" w:cs="Courier New"/>
          <w:lang w:val="en-US"/>
        </w:rPr>
        <w:t>s.GetInvestigadorPorMail</w:t>
      </w:r>
      <w:proofErr w:type="spellEnd"/>
      <w:r w:rsidRPr="006B4C27">
        <w:rPr>
          <w:rFonts w:ascii="Courier New" w:hAnsi="Courier New" w:cs="Courier New"/>
          <w:lang w:val="en-US"/>
        </w:rPr>
        <w:t>(mail) != null)</w:t>
      </w:r>
    </w:p>
    <w:p w14:paraId="7A94ACC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            </w:t>
      </w:r>
      <w:r w:rsidRPr="009461C1">
        <w:rPr>
          <w:rFonts w:ascii="Courier New" w:hAnsi="Courier New" w:cs="Courier New"/>
        </w:rPr>
        <w:t>{</w:t>
      </w:r>
    </w:p>
    <w:p w14:paraId="34B5819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lastRenderedPageBreak/>
        <w:t xml:space="preserve">                                DataToUser.Opcion2ListadoDeInvestigador(mail);</w:t>
      </w:r>
    </w:p>
    <w:p w14:paraId="323997AF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    </w:t>
      </w:r>
      <w:proofErr w:type="spellStart"/>
      <w:r w:rsidRPr="009461C1">
        <w:rPr>
          <w:rFonts w:ascii="Courier New" w:hAnsi="Courier New" w:cs="Courier New"/>
        </w:rPr>
        <w:t>s.MostrarCasosDeUnInvestigador</w:t>
      </w:r>
      <w:proofErr w:type="spellEnd"/>
      <w:r w:rsidRPr="009461C1">
        <w:rPr>
          <w:rFonts w:ascii="Courier New" w:hAnsi="Courier New" w:cs="Courier New"/>
        </w:rPr>
        <w:t>(mail);</w:t>
      </w:r>
    </w:p>
    <w:p w14:paraId="667CEAE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} </w:t>
      </w:r>
      <w:proofErr w:type="spellStart"/>
      <w:r w:rsidRPr="009461C1">
        <w:rPr>
          <w:rFonts w:ascii="Courier New" w:hAnsi="Courier New" w:cs="Courier New"/>
        </w:rPr>
        <w:t>else</w:t>
      </w:r>
      <w:proofErr w:type="spellEnd"/>
      <w:r w:rsidRPr="009461C1">
        <w:rPr>
          <w:rFonts w:ascii="Courier New" w:hAnsi="Courier New" w:cs="Courier New"/>
        </w:rPr>
        <w:t xml:space="preserve"> {</w:t>
      </w:r>
    </w:p>
    <w:p w14:paraId="614C1042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    </w:t>
      </w:r>
      <w:proofErr w:type="spellStart"/>
      <w:r w:rsidRPr="009461C1">
        <w:rPr>
          <w:rFonts w:ascii="Courier New" w:hAnsi="Courier New" w:cs="Courier New"/>
        </w:rPr>
        <w:t>DataToUser.OpcCorreoDelInvestigadorNoExiste</w:t>
      </w:r>
      <w:proofErr w:type="spellEnd"/>
      <w:r w:rsidRPr="009461C1">
        <w:rPr>
          <w:rFonts w:ascii="Courier New" w:hAnsi="Courier New" w:cs="Courier New"/>
        </w:rPr>
        <w:t>(mail);</w:t>
      </w:r>
    </w:p>
    <w:p w14:paraId="3E188F3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}</w:t>
      </w:r>
    </w:p>
    <w:p w14:paraId="4F3BFA2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4AF80EE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</w:t>
      </w:r>
      <w:proofErr w:type="spellStart"/>
      <w:r w:rsidRPr="009461C1">
        <w:rPr>
          <w:rFonts w:ascii="Courier New" w:hAnsi="Courier New" w:cs="Courier New"/>
        </w:rPr>
        <w:t>DataToUser.OpcionRegresoInicio</w:t>
      </w:r>
      <w:proofErr w:type="spellEnd"/>
      <w:r w:rsidRPr="009461C1">
        <w:rPr>
          <w:rFonts w:ascii="Courier New" w:hAnsi="Courier New" w:cs="Courier New"/>
        </w:rPr>
        <w:t>();</w:t>
      </w:r>
    </w:p>
    <w:p w14:paraId="29603C8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break;</w:t>
      </w:r>
    </w:p>
    <w:p w14:paraId="6BFF295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// &gt;</w:t>
      </w:r>
    </w:p>
    <w:p w14:paraId="36E1B2B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// // // // CASO 3 // // // //</w:t>
      </w:r>
    </w:p>
    <w:p w14:paraId="0B91F4A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case 3:</w:t>
      </w:r>
    </w:p>
    <w:p w14:paraId="796403F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// &gt;</w:t>
      </w:r>
    </w:p>
    <w:p w14:paraId="0CF8C4E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// Se solicitan los datos del sospechoso</w:t>
      </w:r>
    </w:p>
    <w:p w14:paraId="3EA7290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DataToUser.OpcionInicial3SolicitaNombre();</w:t>
      </w:r>
    </w:p>
    <w:p w14:paraId="2DDE2AE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</w:t>
      </w:r>
      <w:proofErr w:type="spellStart"/>
      <w:r w:rsidRPr="009461C1">
        <w:rPr>
          <w:rFonts w:ascii="Courier New" w:hAnsi="Courier New" w:cs="Courier New"/>
        </w:rPr>
        <w:t>string</w:t>
      </w:r>
      <w:proofErr w:type="spellEnd"/>
      <w:r w:rsidRPr="009461C1">
        <w:rPr>
          <w:rFonts w:ascii="Courier New" w:hAnsi="Courier New" w:cs="Courier New"/>
        </w:rPr>
        <w:t xml:space="preserve"> nombre = </w:t>
      </w:r>
      <w:proofErr w:type="spellStart"/>
      <w:r w:rsidRPr="009461C1">
        <w:rPr>
          <w:rFonts w:ascii="Courier New" w:hAnsi="Courier New" w:cs="Courier New"/>
        </w:rPr>
        <w:t>Console.ReadLine</w:t>
      </w:r>
      <w:proofErr w:type="spellEnd"/>
      <w:r w:rsidRPr="009461C1">
        <w:rPr>
          <w:rFonts w:ascii="Courier New" w:hAnsi="Courier New" w:cs="Courier New"/>
        </w:rPr>
        <w:t>();</w:t>
      </w:r>
    </w:p>
    <w:p w14:paraId="3F213B62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78EFF96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DataToUser.OpcionInicial3SolicitaCI();</w:t>
      </w:r>
    </w:p>
    <w:p w14:paraId="2940370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Llevas 1/4 datos -&gt; Nombre: {nombre} \n");</w:t>
      </w:r>
    </w:p>
    <w:p w14:paraId="1F8C6B4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</w:t>
      </w:r>
      <w:proofErr w:type="spellStart"/>
      <w:r w:rsidRPr="009461C1">
        <w:rPr>
          <w:rFonts w:ascii="Courier New" w:hAnsi="Courier New" w:cs="Courier New"/>
        </w:rPr>
        <w:t>string</w:t>
      </w:r>
      <w:proofErr w:type="spellEnd"/>
      <w:r w:rsidRPr="009461C1">
        <w:rPr>
          <w:rFonts w:ascii="Courier New" w:hAnsi="Courier New" w:cs="Courier New"/>
        </w:rPr>
        <w:t xml:space="preserve"> </w:t>
      </w:r>
      <w:proofErr w:type="spellStart"/>
      <w:r w:rsidRPr="009461C1">
        <w:rPr>
          <w:rFonts w:ascii="Courier New" w:hAnsi="Courier New" w:cs="Courier New"/>
        </w:rPr>
        <w:t>ci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Console.ReadLine</w:t>
      </w:r>
      <w:proofErr w:type="spellEnd"/>
      <w:r w:rsidRPr="009461C1">
        <w:rPr>
          <w:rFonts w:ascii="Courier New" w:hAnsi="Courier New" w:cs="Courier New"/>
        </w:rPr>
        <w:t>();</w:t>
      </w:r>
    </w:p>
    <w:p w14:paraId="68FB505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0C44F3A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DataToUser.OpcionInicial3SolicitaFechaDeNac();</w:t>
      </w:r>
    </w:p>
    <w:p w14:paraId="4C43A79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Llevas 2/4 datos -&gt; Nombre: {nombre} / CI: {</w:t>
      </w:r>
      <w:proofErr w:type="spellStart"/>
      <w:r w:rsidRPr="009461C1">
        <w:rPr>
          <w:rFonts w:ascii="Courier New" w:hAnsi="Courier New" w:cs="Courier New"/>
        </w:rPr>
        <w:t>ci</w:t>
      </w:r>
      <w:proofErr w:type="spellEnd"/>
      <w:r w:rsidRPr="009461C1">
        <w:rPr>
          <w:rFonts w:ascii="Courier New" w:hAnsi="Courier New" w:cs="Courier New"/>
        </w:rPr>
        <w:t>} \n");</w:t>
      </w:r>
    </w:p>
    <w:p w14:paraId="5A81B4A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3CFC7895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9461C1">
        <w:rPr>
          <w:rFonts w:ascii="Courier New" w:hAnsi="Courier New" w:cs="Courier New"/>
        </w:rPr>
        <w:t xml:space="preserve">                            </w:t>
      </w:r>
      <w:proofErr w:type="spellStart"/>
      <w:r w:rsidRPr="006B4C27">
        <w:rPr>
          <w:rFonts w:ascii="Courier New" w:hAnsi="Courier New" w:cs="Courier New"/>
          <w:lang w:val="en-US"/>
        </w:rPr>
        <w:t>DateTime</w:t>
      </w:r>
      <w:proofErr w:type="spellEnd"/>
      <w:r w:rsidRPr="006B4C27">
        <w:rPr>
          <w:rFonts w:ascii="Courier New" w:hAnsi="Courier New" w:cs="Courier New"/>
          <w:lang w:val="en-US"/>
        </w:rPr>
        <w:t xml:space="preserve"> </w:t>
      </w:r>
      <w:proofErr w:type="spellStart"/>
      <w:r w:rsidRPr="006B4C27">
        <w:rPr>
          <w:rFonts w:ascii="Courier New" w:hAnsi="Courier New" w:cs="Courier New"/>
          <w:lang w:val="en-US"/>
        </w:rPr>
        <w:t>fechaNac</w:t>
      </w:r>
      <w:proofErr w:type="spellEnd"/>
      <w:r w:rsidRPr="006B4C27">
        <w:rPr>
          <w:rFonts w:ascii="Courier New" w:hAnsi="Courier New" w:cs="Courier New"/>
          <w:lang w:val="en-US"/>
        </w:rPr>
        <w:t xml:space="preserve"> = </w:t>
      </w:r>
      <w:proofErr w:type="spellStart"/>
      <w:r w:rsidRPr="006B4C27">
        <w:rPr>
          <w:rFonts w:ascii="Courier New" w:hAnsi="Courier New" w:cs="Courier New"/>
          <w:lang w:val="en-US"/>
        </w:rPr>
        <w:t>DateTime.Parse</w:t>
      </w:r>
      <w:proofErr w:type="spellEnd"/>
      <w:r w:rsidRPr="006B4C27">
        <w:rPr>
          <w:rFonts w:ascii="Courier New" w:hAnsi="Courier New" w:cs="Courier New"/>
          <w:lang w:val="en-US"/>
        </w:rPr>
        <w:t>(</w:t>
      </w:r>
      <w:proofErr w:type="spellStart"/>
      <w:r w:rsidRPr="006B4C27">
        <w:rPr>
          <w:rFonts w:ascii="Courier New" w:hAnsi="Courier New" w:cs="Courier New"/>
          <w:lang w:val="en-US"/>
        </w:rPr>
        <w:t>Console.ReadLine</w:t>
      </w:r>
      <w:proofErr w:type="spellEnd"/>
      <w:r w:rsidRPr="006B4C27">
        <w:rPr>
          <w:rFonts w:ascii="Courier New" w:hAnsi="Courier New" w:cs="Courier New"/>
          <w:lang w:val="en-US"/>
        </w:rPr>
        <w:t>());</w:t>
      </w:r>
    </w:p>
    <w:p w14:paraId="3CAAC704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</w:p>
    <w:p w14:paraId="7EA1CAF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            </w:t>
      </w:r>
      <w:r w:rsidRPr="009461C1">
        <w:rPr>
          <w:rFonts w:ascii="Courier New" w:hAnsi="Courier New" w:cs="Courier New"/>
        </w:rPr>
        <w:t>DataToUser.Opcion3SolicitaAntecedentes();</w:t>
      </w:r>
    </w:p>
    <w:p w14:paraId="1FF3DF1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Llevas 3/4 datos -&gt; Nombre: {nombre} / CI: {</w:t>
      </w:r>
      <w:proofErr w:type="spellStart"/>
      <w:r w:rsidRPr="009461C1">
        <w:rPr>
          <w:rFonts w:ascii="Courier New" w:hAnsi="Courier New" w:cs="Courier New"/>
        </w:rPr>
        <w:t>ci</w:t>
      </w:r>
      <w:proofErr w:type="spellEnd"/>
      <w:r w:rsidRPr="009461C1">
        <w:rPr>
          <w:rFonts w:ascii="Courier New" w:hAnsi="Courier New" w:cs="Courier New"/>
        </w:rPr>
        <w:t xml:space="preserve">} / Fecha </w:t>
      </w:r>
      <w:proofErr w:type="spellStart"/>
      <w:r w:rsidRPr="009461C1">
        <w:rPr>
          <w:rFonts w:ascii="Courier New" w:hAnsi="Courier New" w:cs="Courier New"/>
        </w:rPr>
        <w:t>Nac</w:t>
      </w:r>
      <w:proofErr w:type="spellEnd"/>
      <w:r w:rsidRPr="009461C1">
        <w:rPr>
          <w:rFonts w:ascii="Courier New" w:hAnsi="Courier New" w:cs="Courier New"/>
        </w:rPr>
        <w:t>.: {</w:t>
      </w:r>
      <w:proofErr w:type="spellStart"/>
      <w:r w:rsidRPr="009461C1">
        <w:rPr>
          <w:rFonts w:ascii="Courier New" w:hAnsi="Courier New" w:cs="Courier New"/>
        </w:rPr>
        <w:t>fechaNac</w:t>
      </w:r>
      <w:proofErr w:type="spellEnd"/>
      <w:r w:rsidRPr="009461C1">
        <w:rPr>
          <w:rFonts w:ascii="Courier New" w:hAnsi="Courier New" w:cs="Courier New"/>
        </w:rPr>
        <w:t>}\n");</w:t>
      </w:r>
    </w:p>
    <w:p w14:paraId="69C13C5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35355D3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</w:t>
      </w:r>
      <w:proofErr w:type="spellStart"/>
      <w:r w:rsidRPr="009461C1">
        <w:rPr>
          <w:rFonts w:ascii="Courier New" w:hAnsi="Courier New" w:cs="Courier New"/>
        </w:rPr>
        <w:t>string</w:t>
      </w:r>
      <w:proofErr w:type="spellEnd"/>
      <w:r w:rsidRPr="009461C1">
        <w:rPr>
          <w:rFonts w:ascii="Courier New" w:hAnsi="Courier New" w:cs="Courier New"/>
        </w:rPr>
        <w:t xml:space="preserve"> antecedentes = </w:t>
      </w:r>
      <w:proofErr w:type="spellStart"/>
      <w:r w:rsidRPr="009461C1">
        <w:rPr>
          <w:rFonts w:ascii="Courier New" w:hAnsi="Courier New" w:cs="Courier New"/>
        </w:rPr>
        <w:t>Console.ReadLine</w:t>
      </w:r>
      <w:proofErr w:type="spellEnd"/>
      <w:r w:rsidRPr="009461C1">
        <w:rPr>
          <w:rFonts w:ascii="Courier New" w:hAnsi="Courier New" w:cs="Courier New"/>
        </w:rPr>
        <w:t>();</w:t>
      </w:r>
    </w:p>
    <w:p w14:paraId="5B456E2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Llevas 4/4 datos -&gt; Nombre: {nombre} / CI: {</w:t>
      </w:r>
      <w:proofErr w:type="spellStart"/>
      <w:r w:rsidRPr="009461C1">
        <w:rPr>
          <w:rFonts w:ascii="Courier New" w:hAnsi="Courier New" w:cs="Courier New"/>
        </w:rPr>
        <w:t>ci</w:t>
      </w:r>
      <w:proofErr w:type="spellEnd"/>
      <w:r w:rsidRPr="009461C1">
        <w:rPr>
          <w:rFonts w:ascii="Courier New" w:hAnsi="Courier New" w:cs="Courier New"/>
        </w:rPr>
        <w:t xml:space="preserve">} / Fecha </w:t>
      </w:r>
      <w:proofErr w:type="spellStart"/>
      <w:r w:rsidRPr="009461C1">
        <w:rPr>
          <w:rFonts w:ascii="Courier New" w:hAnsi="Courier New" w:cs="Courier New"/>
        </w:rPr>
        <w:t>Nac</w:t>
      </w:r>
      <w:proofErr w:type="spellEnd"/>
      <w:r w:rsidRPr="009461C1">
        <w:rPr>
          <w:rFonts w:ascii="Courier New" w:hAnsi="Courier New" w:cs="Courier New"/>
        </w:rPr>
        <w:t>.: {</w:t>
      </w:r>
      <w:proofErr w:type="spellStart"/>
      <w:r w:rsidRPr="009461C1">
        <w:rPr>
          <w:rFonts w:ascii="Courier New" w:hAnsi="Courier New" w:cs="Courier New"/>
        </w:rPr>
        <w:t>fechaNac</w:t>
      </w:r>
      <w:proofErr w:type="spellEnd"/>
      <w:r w:rsidRPr="009461C1">
        <w:rPr>
          <w:rFonts w:ascii="Courier New" w:hAnsi="Courier New" w:cs="Courier New"/>
        </w:rPr>
        <w:t>} / Antecedentes: {antecedentes} \n");</w:t>
      </w:r>
    </w:p>
    <w:p w14:paraId="11A0AFD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</w:t>
      </w:r>
    </w:p>
    <w:p w14:paraId="5C863F0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// Se validan los datos del sospechoso</w:t>
      </w:r>
    </w:p>
    <w:p w14:paraId="252D597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</w:t>
      </w:r>
      <w:proofErr w:type="spellStart"/>
      <w:r w:rsidRPr="009461C1">
        <w:rPr>
          <w:rFonts w:ascii="Courier New" w:hAnsi="Courier New" w:cs="Courier New"/>
        </w:rPr>
        <w:t>s.ValidarSospechoso</w:t>
      </w:r>
      <w:proofErr w:type="spellEnd"/>
      <w:r w:rsidRPr="009461C1">
        <w:rPr>
          <w:rFonts w:ascii="Courier New" w:hAnsi="Courier New" w:cs="Courier New"/>
        </w:rPr>
        <w:t xml:space="preserve">(nombre, </w:t>
      </w:r>
      <w:proofErr w:type="spellStart"/>
      <w:r w:rsidRPr="009461C1">
        <w:rPr>
          <w:rFonts w:ascii="Courier New" w:hAnsi="Courier New" w:cs="Courier New"/>
        </w:rPr>
        <w:t>ci</w:t>
      </w:r>
      <w:proofErr w:type="spellEnd"/>
      <w:r w:rsidRPr="009461C1">
        <w:rPr>
          <w:rFonts w:ascii="Courier New" w:hAnsi="Courier New" w:cs="Courier New"/>
        </w:rPr>
        <w:t xml:space="preserve">, </w:t>
      </w:r>
      <w:proofErr w:type="spellStart"/>
      <w:r w:rsidRPr="009461C1">
        <w:rPr>
          <w:rFonts w:ascii="Courier New" w:hAnsi="Courier New" w:cs="Courier New"/>
        </w:rPr>
        <w:t>fechaNac</w:t>
      </w:r>
      <w:proofErr w:type="spellEnd"/>
      <w:r w:rsidRPr="009461C1">
        <w:rPr>
          <w:rFonts w:ascii="Courier New" w:hAnsi="Courier New" w:cs="Courier New"/>
        </w:rPr>
        <w:t>, antecedentes);</w:t>
      </w:r>
    </w:p>
    <w:p w14:paraId="57CE2D9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1BB7709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// Si la </w:t>
      </w:r>
      <w:proofErr w:type="spellStart"/>
      <w:r w:rsidRPr="009461C1">
        <w:rPr>
          <w:rFonts w:ascii="Courier New" w:hAnsi="Courier New" w:cs="Courier New"/>
        </w:rPr>
        <w:t>validacion</w:t>
      </w:r>
      <w:proofErr w:type="spellEnd"/>
      <w:r w:rsidRPr="009461C1">
        <w:rPr>
          <w:rFonts w:ascii="Courier New" w:hAnsi="Courier New" w:cs="Courier New"/>
        </w:rPr>
        <w:t xml:space="preserve"> de antes no arroja ninguna </w:t>
      </w:r>
      <w:proofErr w:type="spellStart"/>
      <w:r w:rsidRPr="009461C1">
        <w:rPr>
          <w:rFonts w:ascii="Courier New" w:hAnsi="Courier New" w:cs="Courier New"/>
        </w:rPr>
        <w:t>Exception</w:t>
      </w:r>
      <w:proofErr w:type="spellEnd"/>
      <w:r w:rsidRPr="009461C1">
        <w:rPr>
          <w:rFonts w:ascii="Courier New" w:hAnsi="Courier New" w:cs="Courier New"/>
        </w:rPr>
        <w:t>, se crea el Sospechoso</w:t>
      </w:r>
    </w:p>
    <w:p w14:paraId="6766306F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</w:t>
      </w:r>
      <w:proofErr w:type="spellStart"/>
      <w:r w:rsidRPr="009461C1">
        <w:rPr>
          <w:rFonts w:ascii="Courier New" w:hAnsi="Courier New" w:cs="Courier New"/>
        </w:rPr>
        <w:t>s.AltaSospechoso</w:t>
      </w:r>
      <w:proofErr w:type="spellEnd"/>
      <w:r w:rsidRPr="009461C1">
        <w:rPr>
          <w:rFonts w:ascii="Courier New" w:hAnsi="Courier New" w:cs="Courier New"/>
        </w:rPr>
        <w:t xml:space="preserve">(nombre, </w:t>
      </w:r>
      <w:proofErr w:type="spellStart"/>
      <w:r w:rsidRPr="009461C1">
        <w:rPr>
          <w:rFonts w:ascii="Courier New" w:hAnsi="Courier New" w:cs="Courier New"/>
        </w:rPr>
        <w:t>ci</w:t>
      </w:r>
      <w:proofErr w:type="spellEnd"/>
      <w:r w:rsidRPr="009461C1">
        <w:rPr>
          <w:rFonts w:ascii="Courier New" w:hAnsi="Courier New" w:cs="Courier New"/>
        </w:rPr>
        <w:t xml:space="preserve">, </w:t>
      </w:r>
      <w:proofErr w:type="spellStart"/>
      <w:r w:rsidRPr="009461C1">
        <w:rPr>
          <w:rFonts w:ascii="Courier New" w:hAnsi="Courier New" w:cs="Courier New"/>
        </w:rPr>
        <w:t>fechaNac</w:t>
      </w:r>
      <w:proofErr w:type="spellEnd"/>
      <w:r w:rsidRPr="009461C1">
        <w:rPr>
          <w:rFonts w:ascii="Courier New" w:hAnsi="Courier New" w:cs="Courier New"/>
        </w:rPr>
        <w:t>, antecedentes);</w:t>
      </w:r>
    </w:p>
    <w:p w14:paraId="565CF04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467AF1D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DataToUser.Op3AltaExitosa();</w:t>
      </w:r>
    </w:p>
    <w:p w14:paraId="759BBBD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</w:t>
      </w:r>
      <w:proofErr w:type="spellStart"/>
      <w:r w:rsidRPr="009461C1">
        <w:rPr>
          <w:rFonts w:ascii="Courier New" w:hAnsi="Courier New" w:cs="Courier New"/>
        </w:rPr>
        <w:t>DataToUser.OpcionRegresoInicio</w:t>
      </w:r>
      <w:proofErr w:type="spellEnd"/>
      <w:r w:rsidRPr="009461C1">
        <w:rPr>
          <w:rFonts w:ascii="Courier New" w:hAnsi="Courier New" w:cs="Courier New"/>
        </w:rPr>
        <w:t>();</w:t>
      </w:r>
    </w:p>
    <w:p w14:paraId="7281E392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7C04485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break;</w:t>
      </w:r>
    </w:p>
    <w:p w14:paraId="4B58AFB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// &gt;</w:t>
      </w:r>
    </w:p>
    <w:p w14:paraId="2458CAA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// // // // CASO 4 // // // // </w:t>
      </w:r>
    </w:p>
    <w:p w14:paraId="7D64439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case 4:</w:t>
      </w:r>
    </w:p>
    <w:p w14:paraId="0A81AB2F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// &gt;</w:t>
      </w:r>
    </w:p>
    <w:p w14:paraId="2B90EDE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DataToUser.OpcionInicial4();</w:t>
      </w:r>
    </w:p>
    <w:p w14:paraId="7202DFB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</w:t>
      </w:r>
      <w:proofErr w:type="spellStart"/>
      <w:r w:rsidRPr="009461C1">
        <w:rPr>
          <w:rFonts w:ascii="Courier New" w:hAnsi="Courier New" w:cs="Courier New"/>
        </w:rPr>
        <w:t>s.MostrarSospechososConAntecedentes</w:t>
      </w:r>
      <w:proofErr w:type="spellEnd"/>
      <w:r w:rsidRPr="009461C1">
        <w:rPr>
          <w:rFonts w:ascii="Courier New" w:hAnsi="Courier New" w:cs="Courier New"/>
        </w:rPr>
        <w:t>());</w:t>
      </w:r>
    </w:p>
    <w:p w14:paraId="734CC5B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</w:t>
      </w:r>
      <w:proofErr w:type="spellStart"/>
      <w:r w:rsidRPr="009461C1">
        <w:rPr>
          <w:rFonts w:ascii="Courier New" w:hAnsi="Courier New" w:cs="Courier New"/>
        </w:rPr>
        <w:t>DataToUser.OpcionRegresoInicio</w:t>
      </w:r>
      <w:proofErr w:type="spellEnd"/>
      <w:r w:rsidRPr="009461C1">
        <w:rPr>
          <w:rFonts w:ascii="Courier New" w:hAnsi="Courier New" w:cs="Courier New"/>
        </w:rPr>
        <w:t>();</w:t>
      </w:r>
    </w:p>
    <w:p w14:paraId="634B03A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break;</w:t>
      </w:r>
    </w:p>
    <w:p w14:paraId="4FD73032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// &gt;</w:t>
      </w:r>
    </w:p>
    <w:p w14:paraId="0D60DFE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// // // // CASO 5 // // // //</w:t>
      </w:r>
    </w:p>
    <w:p w14:paraId="587A96C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case 5:</w:t>
      </w:r>
    </w:p>
    <w:p w14:paraId="71F745C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// &gt;</w:t>
      </w:r>
    </w:p>
    <w:p w14:paraId="363CDC4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        // Se cambia la Bandera para finalizar el While</w:t>
      </w:r>
    </w:p>
    <w:p w14:paraId="57DC5D4C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9461C1">
        <w:rPr>
          <w:rFonts w:ascii="Courier New" w:hAnsi="Courier New" w:cs="Courier New"/>
        </w:rPr>
        <w:t xml:space="preserve">                            </w:t>
      </w:r>
      <w:proofErr w:type="spellStart"/>
      <w:r w:rsidRPr="006B4C27">
        <w:rPr>
          <w:rFonts w:ascii="Courier New" w:hAnsi="Courier New" w:cs="Courier New"/>
          <w:lang w:val="en-US"/>
        </w:rPr>
        <w:t>eligioSalir</w:t>
      </w:r>
      <w:proofErr w:type="spellEnd"/>
      <w:r w:rsidRPr="006B4C27">
        <w:rPr>
          <w:rFonts w:ascii="Courier New" w:hAnsi="Courier New" w:cs="Courier New"/>
          <w:lang w:val="en-US"/>
        </w:rPr>
        <w:t xml:space="preserve"> = true;</w:t>
      </w:r>
    </w:p>
    <w:p w14:paraId="3BF418F5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        break;</w:t>
      </w:r>
    </w:p>
    <w:p w14:paraId="1E6E3B82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        // &gt;</w:t>
      </w:r>
    </w:p>
    <w:p w14:paraId="05EDAF2A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    // // // // CASO DEFAULT // // // // </w:t>
      </w:r>
    </w:p>
    <w:p w14:paraId="0A6595EF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    default:</w:t>
      </w:r>
    </w:p>
    <w:p w14:paraId="7635A3B9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        // &gt;</w:t>
      </w:r>
    </w:p>
    <w:p w14:paraId="02D6EF5D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        DataToUser.OpcionInicial5();</w:t>
      </w:r>
    </w:p>
    <w:p w14:paraId="0AA97FB5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        break;</w:t>
      </w:r>
    </w:p>
    <w:p w14:paraId="2394E9B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            </w:t>
      </w:r>
      <w:r w:rsidRPr="009461C1">
        <w:rPr>
          <w:rFonts w:ascii="Courier New" w:hAnsi="Courier New" w:cs="Courier New"/>
        </w:rPr>
        <w:t>// &gt;</w:t>
      </w:r>
    </w:p>
    <w:p w14:paraId="22D713B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}</w:t>
      </w:r>
    </w:p>
    <w:p w14:paraId="301B78C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}</w:t>
      </w:r>
    </w:p>
    <w:p w14:paraId="28F55C1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67DA04B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// // // // </w:t>
      </w:r>
      <w:proofErr w:type="spellStart"/>
      <w:r w:rsidRPr="009461C1">
        <w:rPr>
          <w:rFonts w:ascii="Courier New" w:hAnsi="Courier New" w:cs="Courier New"/>
        </w:rPr>
        <w:t>catches</w:t>
      </w:r>
      <w:proofErr w:type="spellEnd"/>
      <w:r w:rsidRPr="009461C1">
        <w:rPr>
          <w:rFonts w:ascii="Courier New" w:hAnsi="Courier New" w:cs="Courier New"/>
        </w:rPr>
        <w:t xml:space="preserve"> de errores // // // // </w:t>
      </w:r>
    </w:p>
    <w:p w14:paraId="31F34DA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catch (</w:t>
      </w:r>
      <w:proofErr w:type="spellStart"/>
      <w:r w:rsidRPr="009461C1">
        <w:rPr>
          <w:rFonts w:ascii="Courier New" w:hAnsi="Courier New" w:cs="Courier New"/>
        </w:rPr>
        <w:t>FormatException</w:t>
      </w:r>
      <w:proofErr w:type="spellEnd"/>
      <w:r w:rsidRPr="009461C1">
        <w:rPr>
          <w:rFonts w:ascii="Courier New" w:hAnsi="Courier New" w:cs="Courier New"/>
        </w:rPr>
        <w:t>)</w:t>
      </w:r>
    </w:p>
    <w:p w14:paraId="5DF6391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{</w:t>
      </w:r>
    </w:p>
    <w:p w14:paraId="49F8D6C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// &gt;</w:t>
      </w:r>
    </w:p>
    <w:p w14:paraId="6A54B60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</w:t>
      </w:r>
      <w:proofErr w:type="spellStart"/>
      <w:r w:rsidRPr="009461C1">
        <w:rPr>
          <w:rFonts w:ascii="Courier New" w:hAnsi="Courier New" w:cs="Courier New"/>
        </w:rPr>
        <w:t>Console.Clear</w:t>
      </w:r>
      <w:proofErr w:type="spellEnd"/>
      <w:r w:rsidRPr="009461C1">
        <w:rPr>
          <w:rFonts w:ascii="Courier New" w:hAnsi="Courier New" w:cs="Courier New"/>
        </w:rPr>
        <w:t>();</w:t>
      </w:r>
    </w:p>
    <w:p w14:paraId="4ED8490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ConsoleColor.Red</w:t>
      </w:r>
      <w:proofErr w:type="spellEnd"/>
      <w:r w:rsidRPr="009461C1">
        <w:rPr>
          <w:rFonts w:ascii="Courier New" w:hAnsi="Courier New" w:cs="Courier New"/>
        </w:rPr>
        <w:t>;</w:t>
      </w:r>
    </w:p>
    <w:p w14:paraId="5A75FECF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(" \n ------------------- ERROR ------------------- ");</w:t>
      </w:r>
    </w:p>
    <w:p w14:paraId="7BBD3BA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 xml:space="preserve">(" El formato que </w:t>
      </w:r>
      <w:proofErr w:type="spellStart"/>
      <w:r w:rsidRPr="009461C1">
        <w:rPr>
          <w:rFonts w:ascii="Courier New" w:hAnsi="Courier New" w:cs="Courier New"/>
        </w:rPr>
        <w:t>introduciste</w:t>
      </w:r>
      <w:proofErr w:type="spellEnd"/>
      <w:r w:rsidRPr="009461C1">
        <w:rPr>
          <w:rFonts w:ascii="Courier New" w:hAnsi="Courier New" w:cs="Courier New"/>
        </w:rPr>
        <w:t xml:space="preserve"> no es válido. \n Asegúrate de ingresarlo acorde a lo indicado.");</w:t>
      </w:r>
    </w:p>
    <w:p w14:paraId="25A6DB4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(" \n ----------- ENTER para reintentar ----------- ");</w:t>
      </w:r>
    </w:p>
    <w:p w14:paraId="0D35EEB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</w:t>
      </w:r>
      <w:proofErr w:type="spellStart"/>
      <w:r w:rsidRPr="009461C1">
        <w:rPr>
          <w:rFonts w:ascii="Courier New" w:hAnsi="Courier New" w:cs="Courier New"/>
        </w:rPr>
        <w:t>Console.ResetColor</w:t>
      </w:r>
      <w:proofErr w:type="spellEnd"/>
      <w:r w:rsidRPr="009461C1">
        <w:rPr>
          <w:rFonts w:ascii="Courier New" w:hAnsi="Courier New" w:cs="Courier New"/>
        </w:rPr>
        <w:t>();</w:t>
      </w:r>
    </w:p>
    <w:p w14:paraId="6913620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// &gt;</w:t>
      </w:r>
    </w:p>
    <w:p w14:paraId="27A4A34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}</w:t>
      </w:r>
    </w:p>
    <w:p w14:paraId="7219850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catch (</w:t>
      </w:r>
      <w:proofErr w:type="spellStart"/>
      <w:r w:rsidRPr="009461C1">
        <w:rPr>
          <w:rFonts w:ascii="Courier New" w:hAnsi="Courier New" w:cs="Courier New"/>
        </w:rPr>
        <w:t>Exception</w:t>
      </w:r>
      <w:proofErr w:type="spellEnd"/>
      <w:r w:rsidRPr="009461C1">
        <w:rPr>
          <w:rFonts w:ascii="Courier New" w:hAnsi="Courier New" w:cs="Courier New"/>
        </w:rPr>
        <w:t xml:space="preserve"> e)</w:t>
      </w:r>
    </w:p>
    <w:p w14:paraId="581074D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{</w:t>
      </w:r>
    </w:p>
    <w:p w14:paraId="0A604C1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// &gt;</w:t>
      </w:r>
    </w:p>
    <w:p w14:paraId="2B53768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</w:t>
      </w:r>
      <w:proofErr w:type="spellStart"/>
      <w:r w:rsidRPr="009461C1">
        <w:rPr>
          <w:rFonts w:ascii="Courier New" w:hAnsi="Courier New" w:cs="Courier New"/>
        </w:rPr>
        <w:t>Console.Clear</w:t>
      </w:r>
      <w:proofErr w:type="spellEnd"/>
      <w:r w:rsidRPr="009461C1">
        <w:rPr>
          <w:rFonts w:ascii="Courier New" w:hAnsi="Courier New" w:cs="Courier New"/>
        </w:rPr>
        <w:t>();</w:t>
      </w:r>
    </w:p>
    <w:p w14:paraId="3BF6FC0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ConsoleColor.Red</w:t>
      </w:r>
      <w:proofErr w:type="spellEnd"/>
      <w:r w:rsidRPr="009461C1">
        <w:rPr>
          <w:rFonts w:ascii="Courier New" w:hAnsi="Courier New" w:cs="Courier New"/>
        </w:rPr>
        <w:t>;</w:t>
      </w:r>
    </w:p>
    <w:p w14:paraId="0D2F4A0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Error: {</w:t>
      </w:r>
      <w:proofErr w:type="spellStart"/>
      <w:r w:rsidRPr="009461C1">
        <w:rPr>
          <w:rFonts w:ascii="Courier New" w:hAnsi="Courier New" w:cs="Courier New"/>
        </w:rPr>
        <w:t>e.Message</w:t>
      </w:r>
      <w:proofErr w:type="spellEnd"/>
      <w:r w:rsidRPr="009461C1">
        <w:rPr>
          <w:rFonts w:ascii="Courier New" w:hAnsi="Courier New" w:cs="Courier New"/>
        </w:rPr>
        <w:t>}");</w:t>
      </w:r>
    </w:p>
    <w:p w14:paraId="6A3690F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</w:t>
      </w:r>
      <w:proofErr w:type="spellStart"/>
      <w:r w:rsidRPr="009461C1">
        <w:rPr>
          <w:rFonts w:ascii="Courier New" w:hAnsi="Courier New" w:cs="Courier New"/>
        </w:rPr>
        <w:t>Console.ResetColor</w:t>
      </w:r>
      <w:proofErr w:type="spellEnd"/>
      <w:r w:rsidRPr="009461C1">
        <w:rPr>
          <w:rFonts w:ascii="Courier New" w:hAnsi="Courier New" w:cs="Courier New"/>
        </w:rPr>
        <w:t>();</w:t>
      </w:r>
    </w:p>
    <w:p w14:paraId="4A64C2C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("\n Por favor, intente de nuevo. \n");</w:t>
      </w:r>
    </w:p>
    <w:p w14:paraId="16902A3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// &gt;</w:t>
      </w:r>
    </w:p>
    <w:p w14:paraId="33B0AAD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}</w:t>
      </w:r>
    </w:p>
    <w:p w14:paraId="1B95F32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629E409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lastRenderedPageBreak/>
        <w:t xml:space="preserve">                </w:t>
      </w:r>
      <w:proofErr w:type="spellStart"/>
      <w:r w:rsidRPr="009461C1">
        <w:rPr>
          <w:rFonts w:ascii="Courier New" w:hAnsi="Courier New" w:cs="Courier New"/>
        </w:rPr>
        <w:t>if</w:t>
      </w:r>
      <w:proofErr w:type="spellEnd"/>
      <w:r w:rsidRPr="009461C1">
        <w:rPr>
          <w:rFonts w:ascii="Courier New" w:hAnsi="Courier New" w:cs="Courier New"/>
        </w:rPr>
        <w:t xml:space="preserve"> (!</w:t>
      </w:r>
      <w:proofErr w:type="spellStart"/>
      <w:r w:rsidRPr="009461C1">
        <w:rPr>
          <w:rFonts w:ascii="Courier New" w:hAnsi="Courier New" w:cs="Courier New"/>
        </w:rPr>
        <w:t>eligioSalir</w:t>
      </w:r>
      <w:proofErr w:type="spellEnd"/>
      <w:r w:rsidRPr="009461C1">
        <w:rPr>
          <w:rFonts w:ascii="Courier New" w:hAnsi="Courier New" w:cs="Courier New"/>
        </w:rPr>
        <w:t>)</w:t>
      </w:r>
    </w:p>
    <w:p w14:paraId="6C1FB7E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{</w:t>
      </w:r>
    </w:p>
    <w:p w14:paraId="17DE8F0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</w:t>
      </w:r>
      <w:proofErr w:type="spellStart"/>
      <w:r w:rsidRPr="009461C1">
        <w:rPr>
          <w:rFonts w:ascii="Courier New" w:hAnsi="Courier New" w:cs="Courier New"/>
        </w:rPr>
        <w:t>Console.ReadKey</w:t>
      </w:r>
      <w:proofErr w:type="spellEnd"/>
      <w:r w:rsidRPr="009461C1">
        <w:rPr>
          <w:rFonts w:ascii="Courier New" w:hAnsi="Courier New" w:cs="Courier New"/>
        </w:rPr>
        <w:t>();</w:t>
      </w:r>
    </w:p>
    <w:p w14:paraId="5021DA4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}</w:t>
      </w:r>
    </w:p>
    <w:p w14:paraId="3DBFD4B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}</w:t>
      </w:r>
    </w:p>
    <w:p w14:paraId="03508B8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4404CCF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Final de </w:t>
      </w:r>
      <w:proofErr w:type="spellStart"/>
      <w:r w:rsidRPr="009461C1">
        <w:rPr>
          <w:rFonts w:ascii="Courier New" w:hAnsi="Courier New" w:cs="Courier New"/>
        </w:rPr>
        <w:t>Program</w:t>
      </w:r>
      <w:proofErr w:type="spellEnd"/>
    </w:p>
    <w:p w14:paraId="07374E2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}</w:t>
      </w:r>
    </w:p>
    <w:p w14:paraId="6FBD669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50165CF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// Clase para reciclar los mensajes que se</w:t>
      </w:r>
    </w:p>
    <w:p w14:paraId="04F957F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// le muestran en consola al usuario</w:t>
      </w:r>
    </w:p>
    <w:p w14:paraId="6CB01EE1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9461C1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 xml:space="preserve">public static class </w:t>
      </w:r>
      <w:proofErr w:type="spellStart"/>
      <w:r w:rsidRPr="006B4C27">
        <w:rPr>
          <w:rFonts w:ascii="Courier New" w:hAnsi="Courier New" w:cs="Courier New"/>
          <w:lang w:val="en-US"/>
        </w:rPr>
        <w:t>DataToUser</w:t>
      </w:r>
      <w:proofErr w:type="spellEnd"/>
    </w:p>
    <w:p w14:paraId="3B9D8584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2517E276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// // // // // // // // // // // // // // // // //</w:t>
      </w:r>
    </w:p>
    <w:p w14:paraId="2057839D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//                                              //</w:t>
      </w:r>
    </w:p>
    <w:p w14:paraId="5860E118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//                  BIENVENIDA                  //</w:t>
      </w:r>
    </w:p>
    <w:p w14:paraId="17A8455D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//                                              //</w:t>
      </w:r>
    </w:p>
    <w:p w14:paraId="2D79CCFD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// // // // // // // // // // // // // // // // //</w:t>
      </w:r>
    </w:p>
    <w:p w14:paraId="34B9D556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</w:p>
    <w:p w14:paraId="583A0C66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public static void Bienvenida()</w:t>
      </w:r>
    </w:p>
    <w:p w14:paraId="45FA7BD2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{</w:t>
      </w:r>
    </w:p>
    <w:p w14:paraId="356D0E2B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string vista = "";</w:t>
      </w:r>
    </w:p>
    <w:p w14:paraId="33C54A29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</w:p>
    <w:p w14:paraId="32BAC5C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</w:t>
      </w:r>
      <w:r w:rsidRPr="009461C1">
        <w:rPr>
          <w:rFonts w:ascii="Courier New" w:hAnsi="Courier New" w:cs="Courier New"/>
        </w:rPr>
        <w:t>vista += $"\n |              Obligatorio 1 - P2              |";</w:t>
      </w:r>
    </w:p>
    <w:p w14:paraId="42418C8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vista += $"\n              Sistema de Fiscalía";</w:t>
      </w:r>
    </w:p>
    <w:p w14:paraId="67B8E3D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vista += $"\n                  Diego Weble";</w:t>
      </w:r>
    </w:p>
    <w:p w14:paraId="3B09B64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vista += $"\n                      N2A \n";</w:t>
      </w:r>
    </w:p>
    <w:p w14:paraId="7EA28F5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vista += $"\n  &lt;       Presiona una tecla para empezar      &gt; \n";</w:t>
      </w:r>
    </w:p>
    <w:p w14:paraId="3D61FCB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7329832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Console.Clear</w:t>
      </w:r>
      <w:proofErr w:type="spellEnd"/>
      <w:r w:rsidRPr="009461C1">
        <w:rPr>
          <w:rFonts w:ascii="Courier New" w:hAnsi="Courier New" w:cs="Courier New"/>
        </w:rPr>
        <w:t>();</w:t>
      </w:r>
    </w:p>
    <w:p w14:paraId="1A99344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(vista);</w:t>
      </w:r>
    </w:p>
    <w:p w14:paraId="02766760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9461C1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>}</w:t>
      </w:r>
    </w:p>
    <w:p w14:paraId="1368857A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</w:p>
    <w:p w14:paraId="2BD54442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// // // // // // // // // // // // // // // // //</w:t>
      </w:r>
    </w:p>
    <w:p w14:paraId="2FA86587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//                                              //</w:t>
      </w:r>
    </w:p>
    <w:p w14:paraId="6A4BC5CE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//                MENÚ INICIAL                  //</w:t>
      </w:r>
    </w:p>
    <w:p w14:paraId="77F060E6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//                                              //</w:t>
      </w:r>
    </w:p>
    <w:p w14:paraId="5BC25B6D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// // // // // // // // // // // // // // // // //</w:t>
      </w:r>
    </w:p>
    <w:p w14:paraId="4A3A58D0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</w:p>
    <w:p w14:paraId="3B6DF2D6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public static void </w:t>
      </w:r>
      <w:proofErr w:type="spellStart"/>
      <w:r w:rsidRPr="006B4C27">
        <w:rPr>
          <w:rFonts w:ascii="Courier New" w:hAnsi="Courier New" w:cs="Courier New"/>
          <w:lang w:val="en-US"/>
        </w:rPr>
        <w:t>MenuInicial</w:t>
      </w:r>
      <w:proofErr w:type="spellEnd"/>
      <w:r w:rsidRPr="006B4C27">
        <w:rPr>
          <w:rFonts w:ascii="Courier New" w:hAnsi="Courier New" w:cs="Courier New"/>
          <w:lang w:val="en-US"/>
        </w:rPr>
        <w:t>()</w:t>
      </w:r>
    </w:p>
    <w:p w14:paraId="0409DC5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r w:rsidRPr="009461C1">
        <w:rPr>
          <w:rFonts w:ascii="Courier New" w:hAnsi="Courier New" w:cs="Courier New"/>
        </w:rPr>
        <w:t>{</w:t>
      </w:r>
    </w:p>
    <w:p w14:paraId="09563B2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Console.Clear</w:t>
      </w:r>
      <w:proofErr w:type="spellEnd"/>
      <w:r w:rsidRPr="009461C1">
        <w:rPr>
          <w:rFonts w:ascii="Courier New" w:hAnsi="Courier New" w:cs="Courier New"/>
        </w:rPr>
        <w:t>();</w:t>
      </w:r>
    </w:p>
    <w:p w14:paraId="4C287A0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47DE01C2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|                Obligatorio 1 - P2               |");</w:t>
      </w:r>
    </w:p>
    <w:p w14:paraId="2AF6578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             &gt; Sistema de Fiscalía &lt;");</w:t>
      </w:r>
    </w:p>
    <w:p w14:paraId="4789A18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   Selecciona una de las opciones disponibles:\n ");</w:t>
      </w:r>
    </w:p>
    <w:p w14:paraId="060681B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</w:p>
    <w:p w14:paraId="42AA78B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ConsoleColor.Blue</w:t>
      </w:r>
      <w:proofErr w:type="spellEnd"/>
      <w:r w:rsidRPr="009461C1">
        <w:rPr>
          <w:rFonts w:ascii="Courier New" w:hAnsi="Courier New" w:cs="Courier New"/>
        </w:rPr>
        <w:t>;</w:t>
      </w:r>
    </w:p>
    <w:p w14:paraId="20E598F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2328F93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    1 - Listado de Casos y sus Evidencias");</w:t>
      </w:r>
    </w:p>
    <w:p w14:paraId="75ED9E8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lastRenderedPageBreak/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    2 - Casos de un Investigador");</w:t>
      </w:r>
    </w:p>
    <w:p w14:paraId="37E6877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    3 - Alta de un Sospechoso");</w:t>
      </w:r>
    </w:p>
    <w:p w14:paraId="21E6C61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    4 - Listado de Sospechosos con Antecedentes");</w:t>
      </w:r>
    </w:p>
    <w:p w14:paraId="2D4ABB4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    5 - Salir ");</w:t>
      </w:r>
    </w:p>
    <w:p w14:paraId="27002302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4B4BD9B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ConsoleColor.DarkYellow</w:t>
      </w:r>
      <w:proofErr w:type="spellEnd"/>
      <w:r w:rsidRPr="009461C1">
        <w:rPr>
          <w:rFonts w:ascii="Courier New" w:hAnsi="Courier New" w:cs="Courier New"/>
        </w:rPr>
        <w:t>;</w:t>
      </w:r>
    </w:p>
    <w:p w14:paraId="37ED3BF2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2321784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       &lt; Ingresa un número y luego ENTER: &gt; \n");</w:t>
      </w:r>
    </w:p>
    <w:p w14:paraId="5610DD1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5FFEA142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Console.ResetColor</w:t>
      </w:r>
      <w:proofErr w:type="spellEnd"/>
      <w:r w:rsidRPr="009461C1">
        <w:rPr>
          <w:rFonts w:ascii="Courier New" w:hAnsi="Courier New" w:cs="Courier New"/>
        </w:rPr>
        <w:t>();</w:t>
      </w:r>
    </w:p>
    <w:p w14:paraId="467D3C0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}</w:t>
      </w:r>
    </w:p>
    <w:p w14:paraId="4D74338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7DE9A63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 // // // // // // // // // //</w:t>
      </w:r>
    </w:p>
    <w:p w14:paraId="079AACE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</w:t>
      </w:r>
      <w:proofErr w:type="spellStart"/>
      <w:r w:rsidRPr="009461C1">
        <w:rPr>
          <w:rFonts w:ascii="Courier New" w:hAnsi="Courier New" w:cs="Courier New"/>
        </w:rPr>
        <w:t>Opcion</w:t>
      </w:r>
      <w:proofErr w:type="spellEnd"/>
      <w:r w:rsidRPr="009461C1">
        <w:rPr>
          <w:rFonts w:ascii="Courier New" w:hAnsi="Courier New" w:cs="Courier New"/>
        </w:rPr>
        <w:t xml:space="preserve"> 1 - Listado de Casos y sus Evidencias</w:t>
      </w:r>
    </w:p>
    <w:p w14:paraId="53E8E03B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9461C1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>// // // // // // // // // // // // // // // //</w:t>
      </w:r>
    </w:p>
    <w:p w14:paraId="27EF12FF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</w:p>
    <w:p w14:paraId="19B89921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public static void OpcionInicial1()</w:t>
      </w:r>
    </w:p>
    <w:p w14:paraId="59D74E52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{</w:t>
      </w:r>
    </w:p>
    <w:p w14:paraId="33E476A2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B4C27">
        <w:rPr>
          <w:rFonts w:ascii="Courier New" w:hAnsi="Courier New" w:cs="Courier New"/>
          <w:lang w:val="en-US"/>
        </w:rPr>
        <w:t>Console.Clear</w:t>
      </w:r>
      <w:proofErr w:type="spellEnd"/>
      <w:r w:rsidRPr="006B4C27">
        <w:rPr>
          <w:rFonts w:ascii="Courier New" w:hAnsi="Courier New" w:cs="Courier New"/>
          <w:lang w:val="en-US"/>
        </w:rPr>
        <w:t>();</w:t>
      </w:r>
    </w:p>
    <w:p w14:paraId="5EA7EC55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</w:p>
    <w:p w14:paraId="6B225DA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ConsoleColor.Cyan</w:t>
      </w:r>
      <w:proofErr w:type="spellEnd"/>
      <w:r w:rsidRPr="009461C1">
        <w:rPr>
          <w:rFonts w:ascii="Courier New" w:hAnsi="Courier New" w:cs="Courier New"/>
        </w:rPr>
        <w:t>;</w:t>
      </w:r>
    </w:p>
    <w:p w14:paraId="206FDBA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7E49BB6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&lt;               Elegiste               &gt;");</w:t>
      </w:r>
    </w:p>
    <w:p w14:paraId="6DA656C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1 - Listado de Casos y sus Evidencias");</w:t>
      </w:r>
    </w:p>
    <w:p w14:paraId="215CB2F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7C49918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Console.ResetColor</w:t>
      </w:r>
      <w:proofErr w:type="spellEnd"/>
      <w:r w:rsidRPr="009461C1">
        <w:rPr>
          <w:rFonts w:ascii="Courier New" w:hAnsi="Courier New" w:cs="Courier New"/>
        </w:rPr>
        <w:t>();</w:t>
      </w:r>
    </w:p>
    <w:p w14:paraId="2D5FE66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}</w:t>
      </w:r>
    </w:p>
    <w:p w14:paraId="531767B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43F2D74F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 // // // // // // // // // // // // //</w:t>
      </w:r>
    </w:p>
    <w:p w14:paraId="563AC6E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</w:t>
      </w:r>
      <w:proofErr w:type="spellStart"/>
      <w:r w:rsidRPr="009461C1">
        <w:rPr>
          <w:rFonts w:ascii="Courier New" w:hAnsi="Courier New" w:cs="Courier New"/>
        </w:rPr>
        <w:t>Opcion</w:t>
      </w:r>
      <w:proofErr w:type="spellEnd"/>
      <w:r w:rsidRPr="009461C1">
        <w:rPr>
          <w:rFonts w:ascii="Courier New" w:hAnsi="Courier New" w:cs="Courier New"/>
        </w:rPr>
        <w:t xml:space="preserve"> 4 - Listado de Sospechosos con Antecedentes</w:t>
      </w:r>
    </w:p>
    <w:p w14:paraId="27ED06D3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9461C1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 xml:space="preserve">// // </w:t>
      </w:r>
      <w:proofErr w:type="gramStart"/>
      <w:r w:rsidRPr="006B4C27">
        <w:rPr>
          <w:rFonts w:ascii="Courier New" w:hAnsi="Courier New" w:cs="Courier New"/>
          <w:lang w:val="en-US"/>
        </w:rPr>
        <w:t>// // // // /</w:t>
      </w:r>
      <w:proofErr w:type="gramEnd"/>
      <w:r w:rsidRPr="006B4C27">
        <w:rPr>
          <w:rFonts w:ascii="Courier New" w:hAnsi="Courier New" w:cs="Courier New"/>
          <w:lang w:val="en-US"/>
        </w:rPr>
        <w:t>/ // // // // // // // // // // // //</w:t>
      </w:r>
    </w:p>
    <w:p w14:paraId="4B2B9901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public static void OpcionInicial4()</w:t>
      </w:r>
    </w:p>
    <w:p w14:paraId="629998B9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{</w:t>
      </w:r>
    </w:p>
    <w:p w14:paraId="3984D77C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B4C27">
        <w:rPr>
          <w:rFonts w:ascii="Courier New" w:hAnsi="Courier New" w:cs="Courier New"/>
          <w:lang w:val="en-US"/>
        </w:rPr>
        <w:t>Console.Clear</w:t>
      </w:r>
      <w:proofErr w:type="spellEnd"/>
      <w:r w:rsidRPr="006B4C27">
        <w:rPr>
          <w:rFonts w:ascii="Courier New" w:hAnsi="Courier New" w:cs="Courier New"/>
          <w:lang w:val="en-US"/>
        </w:rPr>
        <w:t>();</w:t>
      </w:r>
    </w:p>
    <w:p w14:paraId="384B879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ConsoleColor.Cyan</w:t>
      </w:r>
      <w:proofErr w:type="spellEnd"/>
      <w:r w:rsidRPr="009461C1">
        <w:rPr>
          <w:rFonts w:ascii="Courier New" w:hAnsi="Courier New" w:cs="Courier New"/>
        </w:rPr>
        <w:t>;</w:t>
      </w:r>
    </w:p>
    <w:p w14:paraId="449C7F2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42C6947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&lt;                  Elegiste                  &gt;");</w:t>
      </w:r>
    </w:p>
    <w:p w14:paraId="573B8EBF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4 - Listado de Sospechosos con Antecedentes \n");</w:t>
      </w:r>
    </w:p>
    <w:p w14:paraId="22E0219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0B75361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Console.ResetColor</w:t>
      </w:r>
      <w:proofErr w:type="spellEnd"/>
      <w:r w:rsidRPr="009461C1">
        <w:rPr>
          <w:rFonts w:ascii="Courier New" w:hAnsi="Courier New" w:cs="Courier New"/>
        </w:rPr>
        <w:t>();</w:t>
      </w:r>
    </w:p>
    <w:p w14:paraId="2AA7AAA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}</w:t>
      </w:r>
    </w:p>
    <w:p w14:paraId="7D49996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0B8F307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 // // // // // //</w:t>
      </w:r>
    </w:p>
    <w:p w14:paraId="0F42ADC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</w:t>
      </w:r>
      <w:proofErr w:type="spellStart"/>
      <w:r w:rsidRPr="009461C1">
        <w:rPr>
          <w:rFonts w:ascii="Courier New" w:hAnsi="Courier New" w:cs="Courier New"/>
        </w:rPr>
        <w:t>Opcion</w:t>
      </w:r>
      <w:proofErr w:type="spellEnd"/>
      <w:r w:rsidRPr="009461C1">
        <w:rPr>
          <w:rFonts w:ascii="Courier New" w:hAnsi="Courier New" w:cs="Courier New"/>
        </w:rPr>
        <w:t xml:space="preserve"> Home - Regresar al Inicio</w:t>
      </w:r>
    </w:p>
    <w:p w14:paraId="0C118AC1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9461C1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>// // // // // // // // // // // //</w:t>
      </w:r>
    </w:p>
    <w:p w14:paraId="1804D154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</w:p>
    <w:p w14:paraId="0BDF345F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lastRenderedPageBreak/>
        <w:t xml:space="preserve">            public static void </w:t>
      </w:r>
      <w:proofErr w:type="spellStart"/>
      <w:r w:rsidRPr="006B4C27">
        <w:rPr>
          <w:rFonts w:ascii="Courier New" w:hAnsi="Courier New" w:cs="Courier New"/>
          <w:lang w:val="en-US"/>
        </w:rPr>
        <w:t>OpcionRegresoInicio</w:t>
      </w:r>
      <w:proofErr w:type="spellEnd"/>
      <w:r w:rsidRPr="006B4C27">
        <w:rPr>
          <w:rFonts w:ascii="Courier New" w:hAnsi="Courier New" w:cs="Courier New"/>
          <w:lang w:val="en-US"/>
        </w:rPr>
        <w:t>()</w:t>
      </w:r>
    </w:p>
    <w:p w14:paraId="0CE8E47A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{</w:t>
      </w:r>
    </w:p>
    <w:p w14:paraId="5D91C621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string vista = "";</w:t>
      </w:r>
    </w:p>
    <w:p w14:paraId="3C6AC777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</w:p>
    <w:p w14:paraId="6772F42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</w:t>
      </w:r>
      <w:r w:rsidRPr="009461C1">
        <w:rPr>
          <w:rFonts w:ascii="Courier New" w:hAnsi="Courier New" w:cs="Courier New"/>
        </w:rPr>
        <w:t>vista += $" &lt;  Presiona una tecla para volver  &gt; \n";</w:t>
      </w:r>
    </w:p>
    <w:p w14:paraId="400D406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576D81A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ConsoleColor.DarkYellow</w:t>
      </w:r>
      <w:proofErr w:type="spellEnd"/>
      <w:r w:rsidRPr="009461C1">
        <w:rPr>
          <w:rFonts w:ascii="Courier New" w:hAnsi="Courier New" w:cs="Courier New"/>
        </w:rPr>
        <w:t>;</w:t>
      </w:r>
    </w:p>
    <w:p w14:paraId="1F136DEF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476D3F3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(vista);</w:t>
      </w:r>
    </w:p>
    <w:p w14:paraId="45200A0F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792EC7C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Console.ResetColor</w:t>
      </w:r>
      <w:proofErr w:type="spellEnd"/>
      <w:r w:rsidRPr="009461C1">
        <w:rPr>
          <w:rFonts w:ascii="Courier New" w:hAnsi="Courier New" w:cs="Courier New"/>
        </w:rPr>
        <w:t>();</w:t>
      </w:r>
    </w:p>
    <w:p w14:paraId="12B3E1F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}</w:t>
      </w:r>
    </w:p>
    <w:p w14:paraId="19F04FC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3331E5C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 // // // // // // //</w:t>
      </w:r>
    </w:p>
    <w:p w14:paraId="1C48E4A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</w:t>
      </w:r>
      <w:proofErr w:type="spellStart"/>
      <w:r w:rsidRPr="009461C1">
        <w:rPr>
          <w:rFonts w:ascii="Courier New" w:hAnsi="Courier New" w:cs="Courier New"/>
        </w:rPr>
        <w:t>Opcion</w:t>
      </w:r>
      <w:proofErr w:type="spellEnd"/>
      <w:r w:rsidRPr="009461C1">
        <w:rPr>
          <w:rFonts w:ascii="Courier New" w:hAnsi="Courier New" w:cs="Courier New"/>
        </w:rPr>
        <w:t xml:space="preserve"> 2 - Casos de un Investigador</w:t>
      </w:r>
    </w:p>
    <w:p w14:paraId="3377A61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 // // // // // // //</w:t>
      </w:r>
    </w:p>
    <w:p w14:paraId="102BA3A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7531718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public </w:t>
      </w:r>
      <w:proofErr w:type="spellStart"/>
      <w:r w:rsidRPr="009461C1">
        <w:rPr>
          <w:rFonts w:ascii="Courier New" w:hAnsi="Courier New" w:cs="Courier New"/>
        </w:rPr>
        <w:t>static</w:t>
      </w:r>
      <w:proofErr w:type="spellEnd"/>
      <w:r w:rsidRPr="009461C1">
        <w:rPr>
          <w:rFonts w:ascii="Courier New" w:hAnsi="Courier New" w:cs="Courier New"/>
        </w:rPr>
        <w:t xml:space="preserve"> void OpcionInicial2SolicitaCorreo()</w:t>
      </w:r>
    </w:p>
    <w:p w14:paraId="04DDA65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{</w:t>
      </w:r>
    </w:p>
    <w:p w14:paraId="4643C83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Console.Clear</w:t>
      </w:r>
      <w:proofErr w:type="spellEnd"/>
      <w:r w:rsidRPr="009461C1">
        <w:rPr>
          <w:rFonts w:ascii="Courier New" w:hAnsi="Courier New" w:cs="Courier New"/>
        </w:rPr>
        <w:t>();</w:t>
      </w:r>
    </w:p>
    <w:p w14:paraId="31642FE2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ConsoleColor.Cyan</w:t>
      </w:r>
      <w:proofErr w:type="spellEnd"/>
      <w:r w:rsidRPr="009461C1">
        <w:rPr>
          <w:rFonts w:ascii="Courier New" w:hAnsi="Courier New" w:cs="Courier New"/>
        </w:rPr>
        <w:t>;</w:t>
      </w:r>
    </w:p>
    <w:p w14:paraId="6B8DC56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38DA9AC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&lt;                Elegiste                &gt;");</w:t>
      </w:r>
    </w:p>
    <w:p w14:paraId="3571353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     2 - Casos de un Investigador ");</w:t>
      </w:r>
    </w:p>
    <w:p w14:paraId="53124B4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7FDFB32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ConsoleColor.DarkYellow</w:t>
      </w:r>
      <w:proofErr w:type="spellEnd"/>
      <w:r w:rsidRPr="009461C1">
        <w:rPr>
          <w:rFonts w:ascii="Courier New" w:hAnsi="Courier New" w:cs="Courier New"/>
        </w:rPr>
        <w:t>;</w:t>
      </w:r>
    </w:p>
    <w:p w14:paraId="43E87B0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&lt;   Ingresa el Correo del Investigador:  &gt; \n");</w:t>
      </w:r>
    </w:p>
    <w:p w14:paraId="48C51E5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4D2A35D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Console.ResetColor</w:t>
      </w:r>
      <w:proofErr w:type="spellEnd"/>
      <w:r w:rsidRPr="009461C1">
        <w:rPr>
          <w:rFonts w:ascii="Courier New" w:hAnsi="Courier New" w:cs="Courier New"/>
        </w:rPr>
        <w:t>();</w:t>
      </w:r>
    </w:p>
    <w:p w14:paraId="676150F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}</w:t>
      </w:r>
    </w:p>
    <w:p w14:paraId="1B6B692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02AE903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 // // // // // // // //</w:t>
      </w:r>
    </w:p>
    <w:p w14:paraId="7DDFF9B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</w:t>
      </w:r>
      <w:proofErr w:type="spellStart"/>
      <w:r w:rsidRPr="009461C1">
        <w:rPr>
          <w:rFonts w:ascii="Courier New" w:hAnsi="Courier New" w:cs="Courier New"/>
        </w:rPr>
        <w:t>Opcion</w:t>
      </w:r>
      <w:proofErr w:type="spellEnd"/>
      <w:r w:rsidRPr="009461C1">
        <w:rPr>
          <w:rFonts w:ascii="Courier New" w:hAnsi="Courier New" w:cs="Courier New"/>
        </w:rPr>
        <w:t xml:space="preserve"> 2.1 - Casos de un Investigador</w:t>
      </w:r>
    </w:p>
    <w:p w14:paraId="147B592B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9461C1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>// // /</w:t>
      </w:r>
      <w:proofErr w:type="gramStart"/>
      <w:r w:rsidRPr="006B4C27">
        <w:rPr>
          <w:rFonts w:ascii="Courier New" w:hAnsi="Courier New" w:cs="Courier New"/>
          <w:lang w:val="en-US"/>
        </w:rPr>
        <w:t>/ // // // // // // // // // // /</w:t>
      </w:r>
      <w:proofErr w:type="gramEnd"/>
      <w:r w:rsidRPr="006B4C27">
        <w:rPr>
          <w:rFonts w:ascii="Courier New" w:hAnsi="Courier New" w:cs="Courier New"/>
          <w:lang w:val="en-US"/>
        </w:rPr>
        <w:t>/</w:t>
      </w:r>
    </w:p>
    <w:p w14:paraId="5B188AE1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</w:p>
    <w:p w14:paraId="5794C5C9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public static void Opcion2ListadoDeInvestigador(string mail)</w:t>
      </w:r>
    </w:p>
    <w:p w14:paraId="0174870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r w:rsidRPr="009461C1">
        <w:rPr>
          <w:rFonts w:ascii="Courier New" w:hAnsi="Courier New" w:cs="Courier New"/>
        </w:rPr>
        <w:t>{</w:t>
      </w:r>
    </w:p>
    <w:p w14:paraId="6E6C538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Console.Clear</w:t>
      </w:r>
      <w:proofErr w:type="spellEnd"/>
      <w:r w:rsidRPr="009461C1">
        <w:rPr>
          <w:rFonts w:ascii="Courier New" w:hAnsi="Courier New" w:cs="Courier New"/>
        </w:rPr>
        <w:t>();</w:t>
      </w:r>
    </w:p>
    <w:p w14:paraId="4CCC7EC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ConsoleColor.Cyan</w:t>
      </w:r>
      <w:proofErr w:type="spellEnd"/>
      <w:r w:rsidRPr="009461C1">
        <w:rPr>
          <w:rFonts w:ascii="Courier New" w:hAnsi="Courier New" w:cs="Courier New"/>
        </w:rPr>
        <w:t>;</w:t>
      </w:r>
    </w:p>
    <w:p w14:paraId="5C27F0C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034DF33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&lt;                Elegiste                &gt;");</w:t>
      </w:r>
    </w:p>
    <w:p w14:paraId="6079544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      2 - Casos de un Investigador \n");</w:t>
      </w:r>
    </w:p>
    <w:p w14:paraId="29A3484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</w:t>
      </w:r>
      <w:proofErr w:type="spellEnd"/>
      <w:r w:rsidRPr="009461C1">
        <w:rPr>
          <w:rFonts w:ascii="Courier New" w:hAnsi="Courier New" w:cs="Courier New"/>
        </w:rPr>
        <w:t>($" &lt; Ingresaste el CORREO ");</w:t>
      </w:r>
    </w:p>
    <w:p w14:paraId="78193292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79B5F642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ConsoleColor.DarkCyan</w:t>
      </w:r>
      <w:proofErr w:type="spellEnd"/>
      <w:r w:rsidRPr="009461C1">
        <w:rPr>
          <w:rFonts w:ascii="Courier New" w:hAnsi="Courier New" w:cs="Courier New"/>
        </w:rPr>
        <w:t>;</w:t>
      </w:r>
    </w:p>
    <w:p w14:paraId="54B53F7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</w:t>
      </w:r>
      <w:proofErr w:type="spellEnd"/>
      <w:r w:rsidRPr="009461C1">
        <w:rPr>
          <w:rFonts w:ascii="Courier New" w:hAnsi="Courier New" w:cs="Courier New"/>
        </w:rPr>
        <w:t>($"{ mail}");</w:t>
      </w:r>
    </w:p>
    <w:p w14:paraId="4851351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6E6F74C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44E0991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ConsoleColor.Cyan</w:t>
      </w:r>
      <w:proofErr w:type="spellEnd"/>
      <w:r w:rsidRPr="009461C1">
        <w:rPr>
          <w:rFonts w:ascii="Courier New" w:hAnsi="Courier New" w:cs="Courier New"/>
        </w:rPr>
        <w:t>;</w:t>
      </w:r>
    </w:p>
    <w:p w14:paraId="775DDF3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lastRenderedPageBreak/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</w:t>
      </w:r>
      <w:proofErr w:type="spellEnd"/>
      <w:r w:rsidRPr="009461C1">
        <w:rPr>
          <w:rFonts w:ascii="Courier New" w:hAnsi="Courier New" w:cs="Courier New"/>
        </w:rPr>
        <w:t>($" &gt;");</w:t>
      </w:r>
    </w:p>
    <w:p w14:paraId="674A5032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28F385F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Console.ResetColor</w:t>
      </w:r>
      <w:proofErr w:type="spellEnd"/>
      <w:r w:rsidRPr="009461C1">
        <w:rPr>
          <w:rFonts w:ascii="Courier New" w:hAnsi="Courier New" w:cs="Courier New"/>
        </w:rPr>
        <w:t>();</w:t>
      </w:r>
    </w:p>
    <w:p w14:paraId="21678C4F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1C7E66E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// listado de CASOS del INVESTIGADOR</w:t>
      </w:r>
    </w:p>
    <w:p w14:paraId="383F5CB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}</w:t>
      </w:r>
    </w:p>
    <w:p w14:paraId="71D5221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188A8482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 // // // // // // // // // // // // // // // //</w:t>
      </w:r>
    </w:p>
    <w:p w14:paraId="150A3E4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</w:t>
      </w:r>
      <w:proofErr w:type="spellStart"/>
      <w:r w:rsidRPr="009461C1">
        <w:rPr>
          <w:rFonts w:ascii="Courier New" w:hAnsi="Courier New" w:cs="Courier New"/>
        </w:rPr>
        <w:t>Opcion</w:t>
      </w:r>
      <w:proofErr w:type="spellEnd"/>
      <w:r w:rsidRPr="009461C1">
        <w:rPr>
          <w:rFonts w:ascii="Courier New" w:hAnsi="Courier New" w:cs="Courier New"/>
        </w:rPr>
        <w:t xml:space="preserve"> 2.1.1 - No se encontró un Investigador con dicho correo</w:t>
      </w:r>
    </w:p>
    <w:p w14:paraId="4503F578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9461C1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>// // // // // // // // // // // // // // // // // // // // // //</w:t>
      </w:r>
    </w:p>
    <w:p w14:paraId="43ECE7F7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</w:p>
    <w:p w14:paraId="728BD3BB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public static void </w:t>
      </w:r>
      <w:proofErr w:type="spellStart"/>
      <w:r w:rsidRPr="006B4C27">
        <w:rPr>
          <w:rFonts w:ascii="Courier New" w:hAnsi="Courier New" w:cs="Courier New"/>
          <w:lang w:val="en-US"/>
        </w:rPr>
        <w:t>OpcCorreoDelInvestigadorNoExiste</w:t>
      </w:r>
      <w:proofErr w:type="spellEnd"/>
      <w:r w:rsidRPr="006B4C27">
        <w:rPr>
          <w:rFonts w:ascii="Courier New" w:hAnsi="Courier New" w:cs="Courier New"/>
          <w:lang w:val="en-US"/>
        </w:rPr>
        <w:t>(string mail)</w:t>
      </w:r>
    </w:p>
    <w:p w14:paraId="7946A77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r w:rsidRPr="009461C1">
        <w:rPr>
          <w:rFonts w:ascii="Courier New" w:hAnsi="Courier New" w:cs="Courier New"/>
        </w:rPr>
        <w:t>{</w:t>
      </w:r>
    </w:p>
    <w:p w14:paraId="2692734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Console.Clear</w:t>
      </w:r>
      <w:proofErr w:type="spellEnd"/>
      <w:r w:rsidRPr="009461C1">
        <w:rPr>
          <w:rFonts w:ascii="Courier New" w:hAnsi="Courier New" w:cs="Courier New"/>
        </w:rPr>
        <w:t>();</w:t>
      </w:r>
    </w:p>
    <w:p w14:paraId="5B5DC49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374C6FA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ConsoleColor.Cyan</w:t>
      </w:r>
      <w:proofErr w:type="spellEnd"/>
      <w:r w:rsidRPr="009461C1">
        <w:rPr>
          <w:rFonts w:ascii="Courier New" w:hAnsi="Courier New" w:cs="Courier New"/>
        </w:rPr>
        <w:t>;</w:t>
      </w:r>
    </w:p>
    <w:p w14:paraId="0A63875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274B3D1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&lt;                     Elegiste                     &gt;");</w:t>
      </w:r>
    </w:p>
    <w:p w14:paraId="0C736F3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          2 - Casos de un Investigador \n");</w:t>
      </w:r>
    </w:p>
    <w:p w14:paraId="437DDB2F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4E4E63E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</w:t>
      </w:r>
      <w:proofErr w:type="spellEnd"/>
      <w:r w:rsidRPr="009461C1">
        <w:rPr>
          <w:rFonts w:ascii="Courier New" w:hAnsi="Courier New" w:cs="Courier New"/>
        </w:rPr>
        <w:t>($" &lt;   Ingresaste el CORREO ");</w:t>
      </w:r>
    </w:p>
    <w:p w14:paraId="305A855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ConsoleColor.DarkCyan</w:t>
      </w:r>
      <w:proofErr w:type="spellEnd"/>
      <w:r w:rsidRPr="009461C1">
        <w:rPr>
          <w:rFonts w:ascii="Courier New" w:hAnsi="Courier New" w:cs="Courier New"/>
        </w:rPr>
        <w:t>;</w:t>
      </w:r>
    </w:p>
    <w:p w14:paraId="1BBACD0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</w:t>
      </w:r>
      <w:proofErr w:type="spellEnd"/>
      <w:r w:rsidRPr="009461C1">
        <w:rPr>
          <w:rFonts w:ascii="Courier New" w:hAnsi="Courier New" w:cs="Courier New"/>
        </w:rPr>
        <w:t>($"'{mail}'");</w:t>
      </w:r>
    </w:p>
    <w:p w14:paraId="685743C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ConsoleColor.Cyan</w:t>
      </w:r>
      <w:proofErr w:type="spellEnd"/>
      <w:r w:rsidRPr="009461C1">
        <w:rPr>
          <w:rFonts w:ascii="Courier New" w:hAnsi="Courier New" w:cs="Courier New"/>
        </w:rPr>
        <w:t>;</w:t>
      </w:r>
    </w:p>
    <w:p w14:paraId="76D00DC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</w:t>
      </w:r>
      <w:proofErr w:type="spellEnd"/>
      <w:r w:rsidRPr="009461C1">
        <w:rPr>
          <w:rFonts w:ascii="Courier New" w:hAnsi="Courier New" w:cs="Courier New"/>
        </w:rPr>
        <w:t>($"   &gt; \n\n");</w:t>
      </w:r>
    </w:p>
    <w:p w14:paraId="26AD2EA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5CE3D90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ConsoleColor.Red</w:t>
      </w:r>
      <w:proofErr w:type="spellEnd"/>
      <w:r w:rsidRPr="009461C1">
        <w:rPr>
          <w:rFonts w:ascii="Courier New" w:hAnsi="Courier New" w:cs="Courier New"/>
        </w:rPr>
        <w:t>;</w:t>
      </w:r>
    </w:p>
    <w:p w14:paraId="2C0A580F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23E101D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if</w:t>
      </w:r>
      <w:proofErr w:type="spellEnd"/>
      <w:r w:rsidRPr="009461C1">
        <w:rPr>
          <w:rFonts w:ascii="Courier New" w:hAnsi="Courier New" w:cs="Courier New"/>
        </w:rPr>
        <w:t xml:space="preserve"> (</w:t>
      </w:r>
      <w:proofErr w:type="spellStart"/>
      <w:r w:rsidRPr="009461C1">
        <w:rPr>
          <w:rFonts w:ascii="Courier New" w:hAnsi="Courier New" w:cs="Courier New"/>
        </w:rPr>
        <w:t>mail.Trim</w:t>
      </w:r>
      <w:proofErr w:type="spellEnd"/>
      <w:r w:rsidRPr="009461C1">
        <w:rPr>
          <w:rFonts w:ascii="Courier New" w:hAnsi="Courier New" w:cs="Courier New"/>
        </w:rPr>
        <w:t>() != "") {</w:t>
      </w:r>
    </w:p>
    <w:p w14:paraId="0A10F03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46DB8C8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&lt;   No hay Investigador asociado a dicho correo   &gt; \n");</w:t>
      </w:r>
    </w:p>
    <w:p w14:paraId="6FA9D84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} </w:t>
      </w:r>
      <w:proofErr w:type="spellStart"/>
      <w:r w:rsidRPr="009461C1">
        <w:rPr>
          <w:rFonts w:ascii="Courier New" w:hAnsi="Courier New" w:cs="Courier New"/>
        </w:rPr>
        <w:t>else</w:t>
      </w:r>
      <w:proofErr w:type="spellEnd"/>
    </w:p>
    <w:p w14:paraId="61DAE41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{</w:t>
      </w:r>
    </w:p>
    <w:p w14:paraId="256D77D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&lt;    El correo no puede ser nulo.    &gt; \n");</w:t>
      </w:r>
    </w:p>
    <w:p w14:paraId="739C188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}</w:t>
      </w:r>
    </w:p>
    <w:p w14:paraId="4665B23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467279E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Console.ResetColor</w:t>
      </w:r>
      <w:proofErr w:type="spellEnd"/>
      <w:r w:rsidRPr="009461C1">
        <w:rPr>
          <w:rFonts w:ascii="Courier New" w:hAnsi="Courier New" w:cs="Courier New"/>
        </w:rPr>
        <w:t>();</w:t>
      </w:r>
    </w:p>
    <w:p w14:paraId="30BAE31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0CA7ADB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}</w:t>
      </w:r>
    </w:p>
    <w:p w14:paraId="17C0520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481866E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 // // // // // // // // // // // // // // // //</w:t>
      </w:r>
    </w:p>
    <w:p w14:paraId="6B30B63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</w:t>
      </w:r>
      <w:proofErr w:type="spellStart"/>
      <w:r w:rsidRPr="009461C1">
        <w:rPr>
          <w:rFonts w:ascii="Courier New" w:hAnsi="Courier New" w:cs="Courier New"/>
        </w:rPr>
        <w:t>Opcion</w:t>
      </w:r>
      <w:proofErr w:type="spellEnd"/>
      <w:r w:rsidRPr="009461C1">
        <w:rPr>
          <w:rFonts w:ascii="Courier New" w:hAnsi="Courier New" w:cs="Courier New"/>
        </w:rPr>
        <w:t xml:space="preserve"> 3 - Alta de un Sospechoso - se pide el Nombre Completo</w:t>
      </w:r>
    </w:p>
    <w:p w14:paraId="46CC017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 // // // // // // // // // // // // // // // //</w:t>
      </w:r>
    </w:p>
    <w:p w14:paraId="1B616B8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0366FB7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public </w:t>
      </w:r>
      <w:proofErr w:type="spellStart"/>
      <w:r w:rsidRPr="009461C1">
        <w:rPr>
          <w:rFonts w:ascii="Courier New" w:hAnsi="Courier New" w:cs="Courier New"/>
        </w:rPr>
        <w:t>static</w:t>
      </w:r>
      <w:proofErr w:type="spellEnd"/>
      <w:r w:rsidRPr="009461C1">
        <w:rPr>
          <w:rFonts w:ascii="Courier New" w:hAnsi="Courier New" w:cs="Courier New"/>
        </w:rPr>
        <w:t xml:space="preserve"> void OpcionInicial3SolicitaNombre()</w:t>
      </w:r>
    </w:p>
    <w:p w14:paraId="20C949B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lastRenderedPageBreak/>
        <w:t xml:space="preserve">            {</w:t>
      </w:r>
    </w:p>
    <w:p w14:paraId="651DAA4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Console.Clear</w:t>
      </w:r>
      <w:proofErr w:type="spellEnd"/>
      <w:r w:rsidRPr="009461C1">
        <w:rPr>
          <w:rFonts w:ascii="Courier New" w:hAnsi="Courier New" w:cs="Courier New"/>
        </w:rPr>
        <w:t>();</w:t>
      </w:r>
    </w:p>
    <w:p w14:paraId="3E1A337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ConsoleColor.Cyan</w:t>
      </w:r>
      <w:proofErr w:type="spellEnd"/>
      <w:r w:rsidRPr="009461C1">
        <w:rPr>
          <w:rFonts w:ascii="Courier New" w:hAnsi="Courier New" w:cs="Courier New"/>
        </w:rPr>
        <w:t>;</w:t>
      </w:r>
    </w:p>
    <w:p w14:paraId="0E36507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54BA1AC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&lt;             Elegiste           &gt;");</w:t>
      </w:r>
    </w:p>
    <w:p w14:paraId="02A248E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  3 - Alta de un Sospechoso \n");</w:t>
      </w:r>
    </w:p>
    <w:p w14:paraId="26D4262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33C97F2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ConsoleColor.DarkYellow</w:t>
      </w:r>
      <w:proofErr w:type="spellEnd"/>
      <w:r w:rsidRPr="009461C1">
        <w:rPr>
          <w:rFonts w:ascii="Courier New" w:hAnsi="Courier New" w:cs="Courier New"/>
        </w:rPr>
        <w:t>;</w:t>
      </w:r>
    </w:p>
    <w:p w14:paraId="541F5D0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52416E7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&lt;   Ingresa el Nombre Completo:  &gt; \n");</w:t>
      </w:r>
    </w:p>
    <w:p w14:paraId="33370A7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</w:t>
      </w:r>
    </w:p>
    <w:p w14:paraId="619A6002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Console.ResetColor</w:t>
      </w:r>
      <w:proofErr w:type="spellEnd"/>
      <w:r w:rsidRPr="009461C1">
        <w:rPr>
          <w:rFonts w:ascii="Courier New" w:hAnsi="Courier New" w:cs="Courier New"/>
        </w:rPr>
        <w:t>();</w:t>
      </w:r>
    </w:p>
    <w:p w14:paraId="7A621D9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}</w:t>
      </w:r>
    </w:p>
    <w:p w14:paraId="211532A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4544BE3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public </w:t>
      </w:r>
      <w:proofErr w:type="spellStart"/>
      <w:r w:rsidRPr="009461C1">
        <w:rPr>
          <w:rFonts w:ascii="Courier New" w:hAnsi="Courier New" w:cs="Courier New"/>
        </w:rPr>
        <w:t>static</w:t>
      </w:r>
      <w:proofErr w:type="spellEnd"/>
      <w:r w:rsidRPr="009461C1">
        <w:rPr>
          <w:rFonts w:ascii="Courier New" w:hAnsi="Courier New" w:cs="Courier New"/>
        </w:rPr>
        <w:t xml:space="preserve"> void OpcionInicial3NombreInvalido()</w:t>
      </w:r>
    </w:p>
    <w:p w14:paraId="7942B28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{</w:t>
      </w:r>
    </w:p>
    <w:p w14:paraId="0EC8B24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Console.Clear</w:t>
      </w:r>
      <w:proofErr w:type="spellEnd"/>
      <w:r w:rsidRPr="009461C1">
        <w:rPr>
          <w:rFonts w:ascii="Courier New" w:hAnsi="Courier New" w:cs="Courier New"/>
        </w:rPr>
        <w:t>();</w:t>
      </w:r>
    </w:p>
    <w:p w14:paraId="446B11C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ConsoleColor.Cyan</w:t>
      </w:r>
      <w:proofErr w:type="spellEnd"/>
      <w:r w:rsidRPr="009461C1">
        <w:rPr>
          <w:rFonts w:ascii="Courier New" w:hAnsi="Courier New" w:cs="Courier New"/>
        </w:rPr>
        <w:t>;</w:t>
      </w:r>
    </w:p>
    <w:p w14:paraId="5A96A31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5FFA827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&lt;                  Elegiste                  &gt;");</w:t>
      </w:r>
    </w:p>
    <w:p w14:paraId="286CE1E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         3 - Alta de un Sospechoso \n");</w:t>
      </w:r>
    </w:p>
    <w:p w14:paraId="74235BB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0B8284E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ConsoleColor.Red</w:t>
      </w:r>
      <w:proofErr w:type="spellEnd"/>
      <w:r w:rsidRPr="009461C1">
        <w:rPr>
          <w:rFonts w:ascii="Courier New" w:hAnsi="Courier New" w:cs="Courier New"/>
        </w:rPr>
        <w:t>;</w:t>
      </w:r>
    </w:p>
    <w:p w14:paraId="29314A7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      &lt; Ingresaste un NOMBRE invalido &gt; \n     ");</w:t>
      </w:r>
    </w:p>
    <w:p w14:paraId="63037C9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17CEBAB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Console.ResetColor</w:t>
      </w:r>
      <w:proofErr w:type="spellEnd"/>
      <w:r w:rsidRPr="009461C1">
        <w:rPr>
          <w:rFonts w:ascii="Courier New" w:hAnsi="Courier New" w:cs="Courier New"/>
        </w:rPr>
        <w:t>();</w:t>
      </w:r>
    </w:p>
    <w:p w14:paraId="70DECC5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}</w:t>
      </w:r>
    </w:p>
    <w:p w14:paraId="2E52CE3F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39BF253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 // // // // // // // // // // // //</w:t>
      </w:r>
    </w:p>
    <w:p w14:paraId="7503C97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</w:t>
      </w:r>
      <w:proofErr w:type="spellStart"/>
      <w:r w:rsidRPr="009461C1">
        <w:rPr>
          <w:rFonts w:ascii="Courier New" w:hAnsi="Courier New" w:cs="Courier New"/>
        </w:rPr>
        <w:t>Opcion</w:t>
      </w:r>
      <w:proofErr w:type="spellEnd"/>
      <w:r w:rsidRPr="009461C1">
        <w:rPr>
          <w:rFonts w:ascii="Courier New" w:hAnsi="Courier New" w:cs="Courier New"/>
        </w:rPr>
        <w:t xml:space="preserve"> 3 - Alta de un Sospechoso - se pide la CI</w:t>
      </w:r>
    </w:p>
    <w:p w14:paraId="2D55625B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9461C1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>// // // // // // // // // // // // // // // // // //</w:t>
      </w:r>
    </w:p>
    <w:p w14:paraId="3FAAFB79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public static void OpcionInicial3SolicitaCI()</w:t>
      </w:r>
    </w:p>
    <w:p w14:paraId="1D7E3690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{</w:t>
      </w:r>
    </w:p>
    <w:p w14:paraId="0DFFF17B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B4C27">
        <w:rPr>
          <w:rFonts w:ascii="Courier New" w:hAnsi="Courier New" w:cs="Courier New"/>
          <w:lang w:val="en-US"/>
        </w:rPr>
        <w:t>Console.Clear</w:t>
      </w:r>
      <w:proofErr w:type="spellEnd"/>
      <w:r w:rsidRPr="006B4C27">
        <w:rPr>
          <w:rFonts w:ascii="Courier New" w:hAnsi="Courier New" w:cs="Courier New"/>
          <w:lang w:val="en-US"/>
        </w:rPr>
        <w:t>();</w:t>
      </w:r>
    </w:p>
    <w:p w14:paraId="2EDFB3E2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ConsoleColor.Cyan</w:t>
      </w:r>
      <w:proofErr w:type="spellEnd"/>
      <w:r w:rsidRPr="009461C1">
        <w:rPr>
          <w:rFonts w:ascii="Courier New" w:hAnsi="Courier New" w:cs="Courier New"/>
        </w:rPr>
        <w:t>;</w:t>
      </w:r>
    </w:p>
    <w:p w14:paraId="5704A16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67B1682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&lt;          Elegiste          &gt;");</w:t>
      </w:r>
    </w:p>
    <w:p w14:paraId="1BF66C2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 3 - Alta de un Sospechoso \n");</w:t>
      </w:r>
    </w:p>
    <w:p w14:paraId="57A0CE6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4F1BB11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ConsoleColor.DarkYellow</w:t>
      </w:r>
      <w:proofErr w:type="spellEnd"/>
      <w:r w:rsidRPr="009461C1">
        <w:rPr>
          <w:rFonts w:ascii="Courier New" w:hAnsi="Courier New" w:cs="Courier New"/>
        </w:rPr>
        <w:t>;</w:t>
      </w:r>
    </w:p>
    <w:p w14:paraId="7464BCF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&lt;     Ingresa la Cedula:     &gt; \n");</w:t>
      </w:r>
    </w:p>
    <w:p w14:paraId="57B2C0E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7FA0128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Console.ResetColor</w:t>
      </w:r>
      <w:proofErr w:type="spellEnd"/>
      <w:r w:rsidRPr="009461C1">
        <w:rPr>
          <w:rFonts w:ascii="Courier New" w:hAnsi="Courier New" w:cs="Courier New"/>
        </w:rPr>
        <w:t>();</w:t>
      </w:r>
    </w:p>
    <w:p w14:paraId="3AF4658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}</w:t>
      </w:r>
    </w:p>
    <w:p w14:paraId="4CE75F1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6337723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 // // // // // // // // // // //</w:t>
      </w:r>
    </w:p>
    <w:p w14:paraId="6125435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</w:t>
      </w:r>
      <w:proofErr w:type="spellStart"/>
      <w:r w:rsidRPr="009461C1">
        <w:rPr>
          <w:rFonts w:ascii="Courier New" w:hAnsi="Courier New" w:cs="Courier New"/>
        </w:rPr>
        <w:t>Opcion</w:t>
      </w:r>
      <w:proofErr w:type="spellEnd"/>
      <w:r w:rsidRPr="009461C1">
        <w:rPr>
          <w:rFonts w:ascii="Courier New" w:hAnsi="Courier New" w:cs="Courier New"/>
        </w:rPr>
        <w:t xml:space="preserve"> 3 - Alta de un Sospechoso - CI invalida</w:t>
      </w:r>
    </w:p>
    <w:p w14:paraId="6D94D2D1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9461C1">
        <w:rPr>
          <w:rFonts w:ascii="Courier New" w:hAnsi="Courier New" w:cs="Courier New"/>
        </w:rPr>
        <w:lastRenderedPageBreak/>
        <w:t xml:space="preserve">            </w:t>
      </w:r>
      <w:r w:rsidRPr="006B4C27">
        <w:rPr>
          <w:rFonts w:ascii="Courier New" w:hAnsi="Courier New" w:cs="Courier New"/>
          <w:lang w:val="en-US"/>
        </w:rPr>
        <w:t>// // // // // // // // // // // // // // // // //</w:t>
      </w:r>
    </w:p>
    <w:p w14:paraId="01688BF3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public static void OpcionInicial3CIInvalida()</w:t>
      </w:r>
    </w:p>
    <w:p w14:paraId="22CD8BAC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{</w:t>
      </w:r>
    </w:p>
    <w:p w14:paraId="42740746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B4C27">
        <w:rPr>
          <w:rFonts w:ascii="Courier New" w:hAnsi="Courier New" w:cs="Courier New"/>
          <w:lang w:val="en-US"/>
        </w:rPr>
        <w:t>Console.Clear</w:t>
      </w:r>
      <w:proofErr w:type="spellEnd"/>
      <w:r w:rsidRPr="006B4C27">
        <w:rPr>
          <w:rFonts w:ascii="Courier New" w:hAnsi="Courier New" w:cs="Courier New"/>
          <w:lang w:val="en-US"/>
        </w:rPr>
        <w:t>();</w:t>
      </w:r>
    </w:p>
    <w:p w14:paraId="7847D9D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ConsoleColor.Cyan</w:t>
      </w:r>
      <w:proofErr w:type="spellEnd"/>
      <w:r w:rsidRPr="009461C1">
        <w:rPr>
          <w:rFonts w:ascii="Courier New" w:hAnsi="Courier New" w:cs="Courier New"/>
        </w:rPr>
        <w:t>;</w:t>
      </w:r>
    </w:p>
    <w:p w14:paraId="777CE152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0CDD0D4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&lt;          Elegiste          &gt;");</w:t>
      </w:r>
    </w:p>
    <w:p w14:paraId="1753852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 3 - Alta de un Sospechoso \n");</w:t>
      </w:r>
    </w:p>
    <w:p w14:paraId="7A282EF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729F897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ConsoleColor.Red</w:t>
      </w:r>
      <w:proofErr w:type="spellEnd"/>
      <w:r w:rsidRPr="009461C1">
        <w:rPr>
          <w:rFonts w:ascii="Courier New" w:hAnsi="Courier New" w:cs="Courier New"/>
        </w:rPr>
        <w:t>;</w:t>
      </w:r>
    </w:p>
    <w:p w14:paraId="6D6A315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&lt; Ingresaste una Cedula Inválida: &gt; \n");</w:t>
      </w:r>
    </w:p>
    <w:p w14:paraId="1DF3A19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268BB0C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Console.ResetColor</w:t>
      </w:r>
      <w:proofErr w:type="spellEnd"/>
      <w:r w:rsidRPr="009461C1">
        <w:rPr>
          <w:rFonts w:ascii="Courier New" w:hAnsi="Courier New" w:cs="Courier New"/>
        </w:rPr>
        <w:t>();</w:t>
      </w:r>
    </w:p>
    <w:p w14:paraId="580939E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}</w:t>
      </w:r>
    </w:p>
    <w:p w14:paraId="74FF1F9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7A6AF6E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 // // // // // // // // // // // // // // //</w:t>
      </w:r>
    </w:p>
    <w:p w14:paraId="748F1E9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</w:t>
      </w:r>
      <w:proofErr w:type="spellStart"/>
      <w:r w:rsidRPr="009461C1">
        <w:rPr>
          <w:rFonts w:ascii="Courier New" w:hAnsi="Courier New" w:cs="Courier New"/>
        </w:rPr>
        <w:t>Opcion</w:t>
      </w:r>
      <w:proofErr w:type="spellEnd"/>
      <w:r w:rsidRPr="009461C1">
        <w:rPr>
          <w:rFonts w:ascii="Courier New" w:hAnsi="Courier New" w:cs="Courier New"/>
        </w:rPr>
        <w:t xml:space="preserve"> 3 - Alta de un Sospechoso - se pide la FECHA de NAC.</w:t>
      </w:r>
    </w:p>
    <w:p w14:paraId="3195478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 // // // // // // // // // // // // // // //</w:t>
      </w:r>
    </w:p>
    <w:p w14:paraId="46E589D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public </w:t>
      </w:r>
      <w:proofErr w:type="spellStart"/>
      <w:r w:rsidRPr="009461C1">
        <w:rPr>
          <w:rFonts w:ascii="Courier New" w:hAnsi="Courier New" w:cs="Courier New"/>
        </w:rPr>
        <w:t>static</w:t>
      </w:r>
      <w:proofErr w:type="spellEnd"/>
      <w:r w:rsidRPr="009461C1">
        <w:rPr>
          <w:rFonts w:ascii="Courier New" w:hAnsi="Courier New" w:cs="Courier New"/>
        </w:rPr>
        <w:t xml:space="preserve"> void OpcionInicial3SolicitaFechaDeNac()</w:t>
      </w:r>
    </w:p>
    <w:p w14:paraId="6EE6C73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{</w:t>
      </w:r>
    </w:p>
    <w:p w14:paraId="267654D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Console.Clear</w:t>
      </w:r>
      <w:proofErr w:type="spellEnd"/>
      <w:r w:rsidRPr="009461C1">
        <w:rPr>
          <w:rFonts w:ascii="Courier New" w:hAnsi="Courier New" w:cs="Courier New"/>
        </w:rPr>
        <w:t>();</w:t>
      </w:r>
    </w:p>
    <w:p w14:paraId="24A1825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ConsoleColor.Cyan</w:t>
      </w:r>
      <w:proofErr w:type="spellEnd"/>
      <w:r w:rsidRPr="009461C1">
        <w:rPr>
          <w:rFonts w:ascii="Courier New" w:hAnsi="Courier New" w:cs="Courier New"/>
        </w:rPr>
        <w:t>;</w:t>
      </w:r>
    </w:p>
    <w:p w14:paraId="6311187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21E4928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&lt;                      Elegiste                      &gt;");</w:t>
      </w:r>
    </w:p>
    <w:p w14:paraId="58D6243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            3 - Alta de un Sospechoso ");</w:t>
      </w:r>
    </w:p>
    <w:p w14:paraId="2A37AC9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34E5048F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ConsoleColor.DarkYellow</w:t>
      </w:r>
      <w:proofErr w:type="spellEnd"/>
      <w:r w:rsidRPr="009461C1">
        <w:rPr>
          <w:rFonts w:ascii="Courier New" w:hAnsi="Courier New" w:cs="Courier New"/>
        </w:rPr>
        <w:t>;</w:t>
      </w:r>
    </w:p>
    <w:p w14:paraId="50ECA46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&lt; Ingresa la Fecha de Nacimiento: FORMATO AAAA/MM/DD &gt; \n");</w:t>
      </w:r>
    </w:p>
    <w:p w14:paraId="216C2E6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4E3D129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Console.ResetColor</w:t>
      </w:r>
      <w:proofErr w:type="spellEnd"/>
      <w:r w:rsidRPr="009461C1">
        <w:rPr>
          <w:rFonts w:ascii="Courier New" w:hAnsi="Courier New" w:cs="Courier New"/>
        </w:rPr>
        <w:t>();</w:t>
      </w:r>
    </w:p>
    <w:p w14:paraId="17FEF74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}</w:t>
      </w:r>
    </w:p>
    <w:p w14:paraId="2B61697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53189C3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 // // // // // // // // // // // // // // // </w:t>
      </w:r>
    </w:p>
    <w:p w14:paraId="722D4EC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</w:t>
      </w:r>
      <w:proofErr w:type="spellStart"/>
      <w:r w:rsidRPr="009461C1">
        <w:rPr>
          <w:rFonts w:ascii="Courier New" w:hAnsi="Courier New" w:cs="Courier New"/>
        </w:rPr>
        <w:t>Opcion</w:t>
      </w:r>
      <w:proofErr w:type="spellEnd"/>
      <w:r w:rsidRPr="009461C1">
        <w:rPr>
          <w:rFonts w:ascii="Courier New" w:hAnsi="Courier New" w:cs="Courier New"/>
        </w:rPr>
        <w:t xml:space="preserve"> 3 - Alta de un Sospechoso - se pide la FECHA de NAC.</w:t>
      </w:r>
    </w:p>
    <w:p w14:paraId="4F342AF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 // // // // // // // // // // // // // // //</w:t>
      </w:r>
    </w:p>
    <w:p w14:paraId="1F613D8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public </w:t>
      </w:r>
      <w:proofErr w:type="spellStart"/>
      <w:r w:rsidRPr="009461C1">
        <w:rPr>
          <w:rFonts w:ascii="Courier New" w:hAnsi="Courier New" w:cs="Courier New"/>
        </w:rPr>
        <w:t>static</w:t>
      </w:r>
      <w:proofErr w:type="spellEnd"/>
      <w:r w:rsidRPr="009461C1">
        <w:rPr>
          <w:rFonts w:ascii="Courier New" w:hAnsi="Courier New" w:cs="Courier New"/>
        </w:rPr>
        <w:t xml:space="preserve"> void OpcionInicial3FechaNacInvalida()</w:t>
      </w:r>
    </w:p>
    <w:p w14:paraId="7082C1F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{</w:t>
      </w:r>
    </w:p>
    <w:p w14:paraId="635894C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Console.Clear</w:t>
      </w:r>
      <w:proofErr w:type="spellEnd"/>
      <w:r w:rsidRPr="009461C1">
        <w:rPr>
          <w:rFonts w:ascii="Courier New" w:hAnsi="Courier New" w:cs="Courier New"/>
        </w:rPr>
        <w:t>();</w:t>
      </w:r>
    </w:p>
    <w:p w14:paraId="58503AA2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18E6365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ConsoleColor.Cyan</w:t>
      </w:r>
      <w:proofErr w:type="spellEnd"/>
      <w:r w:rsidRPr="009461C1">
        <w:rPr>
          <w:rFonts w:ascii="Courier New" w:hAnsi="Courier New" w:cs="Courier New"/>
        </w:rPr>
        <w:t>;</w:t>
      </w:r>
    </w:p>
    <w:p w14:paraId="52C05BA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&lt;                 Elegiste                &gt;");</w:t>
      </w:r>
    </w:p>
    <w:p w14:paraId="38884B7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       3 - Alta de un Sospechoso \n");</w:t>
      </w:r>
    </w:p>
    <w:p w14:paraId="5FC4DAF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1E12214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ConsoleColor.Red</w:t>
      </w:r>
      <w:proofErr w:type="spellEnd"/>
      <w:r w:rsidRPr="009461C1">
        <w:rPr>
          <w:rFonts w:ascii="Courier New" w:hAnsi="Courier New" w:cs="Courier New"/>
        </w:rPr>
        <w:t>;</w:t>
      </w:r>
    </w:p>
    <w:p w14:paraId="3893AD4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&lt;  Ingresaste una FECHA de NAC. invalida: &gt; \n");</w:t>
      </w:r>
    </w:p>
    <w:p w14:paraId="146B931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7DF70E2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Console.ResetColor</w:t>
      </w:r>
      <w:proofErr w:type="spellEnd"/>
      <w:r w:rsidRPr="009461C1">
        <w:rPr>
          <w:rFonts w:ascii="Courier New" w:hAnsi="Courier New" w:cs="Courier New"/>
        </w:rPr>
        <w:t>();</w:t>
      </w:r>
    </w:p>
    <w:p w14:paraId="09E6F9D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}</w:t>
      </w:r>
    </w:p>
    <w:p w14:paraId="7D0B506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361821B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 // // // // // // // // // // // // // // // // //</w:t>
      </w:r>
    </w:p>
    <w:p w14:paraId="56D30AA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</w:t>
      </w:r>
      <w:proofErr w:type="spellStart"/>
      <w:r w:rsidRPr="009461C1">
        <w:rPr>
          <w:rFonts w:ascii="Courier New" w:hAnsi="Courier New" w:cs="Courier New"/>
        </w:rPr>
        <w:t>Opcion</w:t>
      </w:r>
      <w:proofErr w:type="spellEnd"/>
      <w:r w:rsidRPr="009461C1">
        <w:rPr>
          <w:rFonts w:ascii="Courier New" w:hAnsi="Courier New" w:cs="Courier New"/>
        </w:rPr>
        <w:t xml:space="preserve"> 3 - Alta de un Sospechoso - se pide si tiene Antecedentes</w:t>
      </w:r>
    </w:p>
    <w:p w14:paraId="794B9A73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9461C1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>// // // // // // // // // // /</w:t>
      </w:r>
      <w:proofErr w:type="gramStart"/>
      <w:r w:rsidRPr="006B4C27">
        <w:rPr>
          <w:rFonts w:ascii="Courier New" w:hAnsi="Courier New" w:cs="Courier New"/>
          <w:lang w:val="en-US"/>
        </w:rPr>
        <w:t>/ // // // // // // // // // // // /</w:t>
      </w:r>
      <w:proofErr w:type="gramEnd"/>
      <w:r w:rsidRPr="006B4C27">
        <w:rPr>
          <w:rFonts w:ascii="Courier New" w:hAnsi="Courier New" w:cs="Courier New"/>
          <w:lang w:val="en-US"/>
        </w:rPr>
        <w:t>/</w:t>
      </w:r>
    </w:p>
    <w:p w14:paraId="6471376B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public static void Opcion3SolicitaAntecedentes()</w:t>
      </w:r>
    </w:p>
    <w:p w14:paraId="6667F7A2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{</w:t>
      </w:r>
    </w:p>
    <w:p w14:paraId="3D93F40B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B4C27">
        <w:rPr>
          <w:rFonts w:ascii="Courier New" w:hAnsi="Courier New" w:cs="Courier New"/>
          <w:lang w:val="en-US"/>
        </w:rPr>
        <w:t>Console.Clear</w:t>
      </w:r>
      <w:proofErr w:type="spellEnd"/>
      <w:r w:rsidRPr="006B4C27">
        <w:rPr>
          <w:rFonts w:ascii="Courier New" w:hAnsi="Courier New" w:cs="Courier New"/>
          <w:lang w:val="en-US"/>
        </w:rPr>
        <w:t>();</w:t>
      </w:r>
    </w:p>
    <w:p w14:paraId="70061CF0" w14:textId="77777777" w:rsidR="006B4C27" w:rsidRPr="006B4C27" w:rsidRDefault="006B4C27" w:rsidP="009461C1">
      <w:pPr>
        <w:pStyle w:val="Textosinformato"/>
        <w:rPr>
          <w:rFonts w:ascii="Courier New" w:hAnsi="Courier New" w:cs="Courier New"/>
          <w:lang w:val="en-US"/>
        </w:rPr>
      </w:pPr>
    </w:p>
    <w:p w14:paraId="3591265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ConsoleColor.Cyan</w:t>
      </w:r>
      <w:proofErr w:type="spellEnd"/>
      <w:r w:rsidRPr="009461C1">
        <w:rPr>
          <w:rFonts w:ascii="Courier New" w:hAnsi="Courier New" w:cs="Courier New"/>
        </w:rPr>
        <w:t>;</w:t>
      </w:r>
    </w:p>
    <w:p w14:paraId="1C77A01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&lt;                 Elegiste              &gt;");</w:t>
      </w:r>
    </w:p>
    <w:p w14:paraId="34460BD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       3 - Alta de un Sospechoso      ");</w:t>
      </w:r>
    </w:p>
    <w:p w14:paraId="7E42183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48A8DF22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ConsoleColor.DarkYellow</w:t>
      </w:r>
      <w:proofErr w:type="spellEnd"/>
      <w:r w:rsidRPr="009461C1">
        <w:rPr>
          <w:rFonts w:ascii="Courier New" w:hAnsi="Courier New" w:cs="Courier New"/>
        </w:rPr>
        <w:t>;</w:t>
      </w:r>
    </w:p>
    <w:p w14:paraId="118508A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&lt;    Ingresa S si tiene Antecedentes    &gt; ");</w:t>
      </w:r>
    </w:p>
    <w:p w14:paraId="37AA88D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&lt;   Ingresa N si no tiene Antecedentes  &gt; \n");</w:t>
      </w:r>
    </w:p>
    <w:p w14:paraId="2450C8E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4A38C24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Console.ResetColor</w:t>
      </w:r>
      <w:proofErr w:type="spellEnd"/>
      <w:r w:rsidRPr="009461C1">
        <w:rPr>
          <w:rFonts w:ascii="Courier New" w:hAnsi="Courier New" w:cs="Courier New"/>
        </w:rPr>
        <w:t>();</w:t>
      </w:r>
    </w:p>
    <w:p w14:paraId="7E81EEA3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}</w:t>
      </w:r>
    </w:p>
    <w:p w14:paraId="59ACE30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588EF25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 // // // // // // // // // // // // // //</w:t>
      </w:r>
    </w:p>
    <w:p w14:paraId="7EF3C92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</w:t>
      </w:r>
      <w:proofErr w:type="spellStart"/>
      <w:r w:rsidRPr="009461C1">
        <w:rPr>
          <w:rFonts w:ascii="Courier New" w:hAnsi="Courier New" w:cs="Courier New"/>
        </w:rPr>
        <w:t>Opcion</w:t>
      </w:r>
      <w:proofErr w:type="spellEnd"/>
      <w:r w:rsidRPr="009461C1">
        <w:rPr>
          <w:rFonts w:ascii="Courier New" w:hAnsi="Courier New" w:cs="Courier New"/>
        </w:rPr>
        <w:t xml:space="preserve"> 3 - Alta de un Sospechoso - Antecedentes invalido</w:t>
      </w:r>
    </w:p>
    <w:p w14:paraId="6979877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 // // // // // // // // // // // // // //</w:t>
      </w:r>
    </w:p>
    <w:p w14:paraId="764E71B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3A6C532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public </w:t>
      </w:r>
      <w:proofErr w:type="spellStart"/>
      <w:r w:rsidRPr="009461C1">
        <w:rPr>
          <w:rFonts w:ascii="Courier New" w:hAnsi="Courier New" w:cs="Courier New"/>
        </w:rPr>
        <w:t>static</w:t>
      </w:r>
      <w:proofErr w:type="spellEnd"/>
      <w:r w:rsidRPr="009461C1">
        <w:rPr>
          <w:rFonts w:ascii="Courier New" w:hAnsi="Courier New" w:cs="Courier New"/>
        </w:rPr>
        <w:t xml:space="preserve"> void OpcionInicial3AntecedentesInvalidos()</w:t>
      </w:r>
    </w:p>
    <w:p w14:paraId="68BE5CA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{</w:t>
      </w:r>
    </w:p>
    <w:p w14:paraId="69F44A1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Console.Clear</w:t>
      </w:r>
      <w:proofErr w:type="spellEnd"/>
      <w:r w:rsidRPr="009461C1">
        <w:rPr>
          <w:rFonts w:ascii="Courier New" w:hAnsi="Courier New" w:cs="Courier New"/>
        </w:rPr>
        <w:t>();</w:t>
      </w:r>
    </w:p>
    <w:p w14:paraId="5BCAC6F1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0D3EF80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ConsoleColor.Cyan</w:t>
      </w:r>
      <w:proofErr w:type="spellEnd"/>
      <w:r w:rsidRPr="009461C1">
        <w:rPr>
          <w:rFonts w:ascii="Courier New" w:hAnsi="Courier New" w:cs="Courier New"/>
        </w:rPr>
        <w:t>;</w:t>
      </w:r>
    </w:p>
    <w:p w14:paraId="43BEBEC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07AA7B2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&lt; Elegiste &gt;");</w:t>
      </w:r>
    </w:p>
    <w:p w14:paraId="3243D90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3 - Alta de un Sospechoso ");</w:t>
      </w:r>
    </w:p>
    <w:p w14:paraId="6FEA4C3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0A7AD64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ConsoleColor.Red</w:t>
      </w:r>
      <w:proofErr w:type="spellEnd"/>
      <w:r w:rsidRPr="009461C1">
        <w:rPr>
          <w:rFonts w:ascii="Courier New" w:hAnsi="Courier New" w:cs="Courier New"/>
        </w:rPr>
        <w:t>;</w:t>
      </w:r>
    </w:p>
    <w:p w14:paraId="257B958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 xml:space="preserve">($"\n &lt; Ingresaste una </w:t>
      </w:r>
      <w:proofErr w:type="spellStart"/>
      <w:r w:rsidRPr="009461C1">
        <w:rPr>
          <w:rFonts w:ascii="Courier New" w:hAnsi="Courier New" w:cs="Courier New"/>
        </w:rPr>
        <w:t>opcion</w:t>
      </w:r>
      <w:proofErr w:type="spellEnd"/>
      <w:r w:rsidRPr="009461C1">
        <w:rPr>
          <w:rFonts w:ascii="Courier New" w:hAnsi="Courier New" w:cs="Courier New"/>
        </w:rPr>
        <w:t xml:space="preserve"> invalida &gt; \n");</w:t>
      </w:r>
    </w:p>
    <w:p w14:paraId="1124EC5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508B55D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ConsoleColor.DarkYellow</w:t>
      </w:r>
      <w:proofErr w:type="spellEnd"/>
      <w:r w:rsidRPr="009461C1">
        <w:rPr>
          <w:rFonts w:ascii="Courier New" w:hAnsi="Courier New" w:cs="Courier New"/>
        </w:rPr>
        <w:t>;</w:t>
      </w:r>
    </w:p>
    <w:p w14:paraId="0C69E91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561FB6C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lastRenderedPageBreak/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Console.ResetColor</w:t>
      </w:r>
      <w:proofErr w:type="spellEnd"/>
      <w:r w:rsidRPr="009461C1">
        <w:rPr>
          <w:rFonts w:ascii="Courier New" w:hAnsi="Courier New" w:cs="Courier New"/>
        </w:rPr>
        <w:t>();</w:t>
      </w:r>
    </w:p>
    <w:p w14:paraId="19B2C1B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}</w:t>
      </w:r>
    </w:p>
    <w:p w14:paraId="79BE346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10EDA36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</w:t>
      </w:r>
    </w:p>
    <w:p w14:paraId="07A322B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Op3AltaExitosa</w:t>
      </w:r>
    </w:p>
    <w:p w14:paraId="18771D4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// // // // // //</w:t>
      </w:r>
    </w:p>
    <w:p w14:paraId="2CAABDA7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2D3A847D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public </w:t>
      </w:r>
      <w:proofErr w:type="spellStart"/>
      <w:r w:rsidRPr="009461C1">
        <w:rPr>
          <w:rFonts w:ascii="Courier New" w:hAnsi="Courier New" w:cs="Courier New"/>
        </w:rPr>
        <w:t>static</w:t>
      </w:r>
      <w:proofErr w:type="spellEnd"/>
      <w:r w:rsidRPr="009461C1">
        <w:rPr>
          <w:rFonts w:ascii="Courier New" w:hAnsi="Courier New" w:cs="Courier New"/>
        </w:rPr>
        <w:t xml:space="preserve"> void Op3AltaExitosa()</w:t>
      </w:r>
    </w:p>
    <w:p w14:paraId="38F97A9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{</w:t>
      </w:r>
    </w:p>
    <w:p w14:paraId="55DFC74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Console.Clear</w:t>
      </w:r>
      <w:proofErr w:type="spellEnd"/>
      <w:r w:rsidRPr="009461C1">
        <w:rPr>
          <w:rFonts w:ascii="Courier New" w:hAnsi="Courier New" w:cs="Courier New"/>
        </w:rPr>
        <w:t>();</w:t>
      </w:r>
    </w:p>
    <w:p w14:paraId="04EC7D8F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7F99821B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ConsoleColor.Cyan</w:t>
      </w:r>
      <w:proofErr w:type="spellEnd"/>
      <w:r w:rsidRPr="009461C1">
        <w:rPr>
          <w:rFonts w:ascii="Courier New" w:hAnsi="Courier New" w:cs="Courier New"/>
        </w:rPr>
        <w:t>;</w:t>
      </w:r>
    </w:p>
    <w:p w14:paraId="3F2137A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($"\n &lt;                 Elegiste                 &gt;");</w:t>
      </w:r>
    </w:p>
    <w:p w14:paraId="785FCBA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        3 - Alta de un Sospechoso \n");</w:t>
      </w:r>
    </w:p>
    <w:p w14:paraId="0E15311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5E0934C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ConsoleColor.DarkGreen</w:t>
      </w:r>
      <w:proofErr w:type="spellEnd"/>
      <w:r w:rsidRPr="009461C1">
        <w:rPr>
          <w:rFonts w:ascii="Courier New" w:hAnsi="Courier New" w:cs="Courier New"/>
        </w:rPr>
        <w:t>;</w:t>
      </w:r>
    </w:p>
    <w:p w14:paraId="223A353F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>($" &lt;          ¡Sospechoso ingresado!          &gt; \n");</w:t>
      </w:r>
    </w:p>
    <w:p w14:paraId="2E1976E6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21F31432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Console.ResetColor</w:t>
      </w:r>
      <w:proofErr w:type="spellEnd"/>
      <w:r w:rsidRPr="009461C1">
        <w:rPr>
          <w:rFonts w:ascii="Courier New" w:hAnsi="Courier New" w:cs="Courier New"/>
        </w:rPr>
        <w:t>();</w:t>
      </w:r>
    </w:p>
    <w:p w14:paraId="055A965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}</w:t>
      </w:r>
    </w:p>
    <w:p w14:paraId="7F452DDC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1BFD56F9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public </w:t>
      </w:r>
      <w:proofErr w:type="spellStart"/>
      <w:r w:rsidRPr="009461C1">
        <w:rPr>
          <w:rFonts w:ascii="Courier New" w:hAnsi="Courier New" w:cs="Courier New"/>
        </w:rPr>
        <w:t>static</w:t>
      </w:r>
      <w:proofErr w:type="spellEnd"/>
      <w:r w:rsidRPr="009461C1">
        <w:rPr>
          <w:rFonts w:ascii="Courier New" w:hAnsi="Courier New" w:cs="Courier New"/>
        </w:rPr>
        <w:t xml:space="preserve"> void OpcionInicial5()</w:t>
      </w:r>
    </w:p>
    <w:p w14:paraId="60FE404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{</w:t>
      </w:r>
    </w:p>
    <w:p w14:paraId="14F50258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Console.Clear</w:t>
      </w:r>
      <w:proofErr w:type="spellEnd"/>
      <w:r w:rsidRPr="009461C1">
        <w:rPr>
          <w:rFonts w:ascii="Courier New" w:hAnsi="Courier New" w:cs="Courier New"/>
        </w:rPr>
        <w:t>();</w:t>
      </w:r>
    </w:p>
    <w:p w14:paraId="1667AAEF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221558CF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Console.ForegroundColor</w:t>
      </w:r>
      <w:proofErr w:type="spellEnd"/>
      <w:r w:rsidRPr="009461C1">
        <w:rPr>
          <w:rFonts w:ascii="Courier New" w:hAnsi="Courier New" w:cs="Courier New"/>
        </w:rPr>
        <w:t xml:space="preserve"> = </w:t>
      </w:r>
      <w:proofErr w:type="spellStart"/>
      <w:r w:rsidRPr="009461C1">
        <w:rPr>
          <w:rFonts w:ascii="Courier New" w:hAnsi="Courier New" w:cs="Courier New"/>
        </w:rPr>
        <w:t>ConsoleColor.Red</w:t>
      </w:r>
      <w:proofErr w:type="spellEnd"/>
      <w:r w:rsidRPr="009461C1">
        <w:rPr>
          <w:rFonts w:ascii="Courier New" w:hAnsi="Courier New" w:cs="Courier New"/>
        </w:rPr>
        <w:t>;</w:t>
      </w:r>
    </w:p>
    <w:p w14:paraId="27FCC9B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Console.WriteLine</w:t>
      </w:r>
      <w:proofErr w:type="spellEnd"/>
      <w:r w:rsidRPr="009461C1">
        <w:rPr>
          <w:rFonts w:ascii="Courier New" w:hAnsi="Courier New" w:cs="Courier New"/>
        </w:rPr>
        <w:t xml:space="preserve">($"\n &lt;   Elegiste una </w:t>
      </w:r>
      <w:proofErr w:type="spellStart"/>
      <w:r w:rsidRPr="009461C1">
        <w:rPr>
          <w:rFonts w:ascii="Courier New" w:hAnsi="Courier New" w:cs="Courier New"/>
        </w:rPr>
        <w:t>opcion</w:t>
      </w:r>
      <w:proofErr w:type="spellEnd"/>
      <w:r w:rsidRPr="009461C1">
        <w:rPr>
          <w:rFonts w:ascii="Courier New" w:hAnsi="Courier New" w:cs="Courier New"/>
        </w:rPr>
        <w:t xml:space="preserve"> invalida    &gt;");</w:t>
      </w:r>
    </w:p>
    <w:p w14:paraId="27D2C354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</w:p>
    <w:p w14:paraId="5B9C2530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    </w:t>
      </w:r>
      <w:proofErr w:type="spellStart"/>
      <w:r w:rsidRPr="009461C1">
        <w:rPr>
          <w:rFonts w:ascii="Courier New" w:hAnsi="Courier New" w:cs="Courier New"/>
        </w:rPr>
        <w:t>Console.ResetColor</w:t>
      </w:r>
      <w:proofErr w:type="spellEnd"/>
      <w:r w:rsidRPr="009461C1">
        <w:rPr>
          <w:rFonts w:ascii="Courier New" w:hAnsi="Courier New" w:cs="Courier New"/>
        </w:rPr>
        <w:t>();</w:t>
      </w:r>
    </w:p>
    <w:p w14:paraId="104B7AB5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    }</w:t>
      </w:r>
    </w:p>
    <w:p w14:paraId="3AAF242E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    }</w:t>
      </w:r>
    </w:p>
    <w:p w14:paraId="6C0BDBEA" w14:textId="77777777" w:rsidR="006B4C27" w:rsidRPr="009461C1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 xml:space="preserve">    }</w:t>
      </w:r>
    </w:p>
    <w:p w14:paraId="1E008CBB" w14:textId="1623AAFE" w:rsidR="006B4C27" w:rsidRDefault="006B4C27" w:rsidP="009461C1">
      <w:pPr>
        <w:pStyle w:val="Textosinformato"/>
        <w:rPr>
          <w:rFonts w:ascii="Courier New" w:hAnsi="Courier New" w:cs="Courier New"/>
        </w:rPr>
      </w:pPr>
      <w:r w:rsidRPr="009461C1">
        <w:rPr>
          <w:rFonts w:ascii="Courier New" w:hAnsi="Courier New" w:cs="Courier New"/>
        </w:rPr>
        <w:t>}</w:t>
      </w:r>
    </w:p>
    <w:p w14:paraId="3CF5651F" w14:textId="453EA4DF" w:rsidR="00E43129" w:rsidRPr="00E43129" w:rsidRDefault="002546A8" w:rsidP="00E43129">
      <w:r>
        <w:fldChar w:fldCharType="end"/>
      </w:r>
    </w:p>
    <w:p w14:paraId="38A4FBCC" w14:textId="77777777" w:rsidR="00B52B31" w:rsidRDefault="00427E75" w:rsidP="00427E75">
      <w:pPr>
        <w:pStyle w:val="Titulo1Numerado"/>
        <w:numPr>
          <w:ilvl w:val="1"/>
          <w:numId w:val="1"/>
        </w:numPr>
      </w:pPr>
      <w:bookmarkStart w:id="39" w:name="_Toc242049780"/>
      <w:r>
        <w:t>Dominio</w:t>
      </w:r>
      <w:bookmarkEnd w:id="39"/>
    </w:p>
    <w:p w14:paraId="3D861C22" w14:textId="416BD1E8" w:rsidR="00C571DA" w:rsidRDefault="00B52B31" w:rsidP="00B52B31">
      <w:pPr>
        <w:pStyle w:val="Titulo1Numerado"/>
        <w:numPr>
          <w:ilvl w:val="2"/>
          <w:numId w:val="1"/>
        </w:numPr>
      </w:pPr>
      <w:bookmarkStart w:id="40" w:name="_Toc242049781"/>
      <w:r>
        <w:t>Sistema.cs</w:t>
      </w:r>
      <w:bookmarkEnd w:id="40"/>
    </w:p>
    <w:p w14:paraId="32DC3361" w14:textId="77777777" w:rsidR="006B4C27" w:rsidRPr="006B4C27" w:rsidRDefault="00000527" w:rsidP="006B4C27">
      <w:pPr>
        <w:spacing w:after="200" w:line="276" w:lineRule="auto"/>
        <w:rPr>
          <w:rFonts w:ascii="Courier New" w:hAnsi="Courier New" w:cs="Courier New"/>
          <w:sz w:val="21"/>
          <w:szCs w:val="21"/>
          <w:lang w:val="en-US"/>
        </w:rPr>
      </w:pPr>
      <w:r>
        <w:fldChar w:fldCharType="begin"/>
      </w:r>
      <w:r w:rsidRPr="00000527">
        <w:rPr>
          <w:lang w:val="en-US"/>
        </w:rPr>
        <w:instrText xml:space="preserve"> INCLUDETEXT  "C:\\Users\\diegu\\OneDrive - Facultad de Ingenieria - Universidad ORT Uruguay\\P2\\1 Obligatorio\\Obligatorio_P2_Fiscalia\\Dominio\\Sistema.cs"  \* MERGEFORMAT </w:instrText>
      </w:r>
      <w:r>
        <w:fldChar w:fldCharType="separate"/>
      </w:r>
      <w:r w:rsidR="006B4C27" w:rsidRPr="006B4C27">
        <w:rPr>
          <w:rFonts w:ascii="Courier New" w:hAnsi="Courier New" w:cs="Courier New"/>
          <w:sz w:val="21"/>
          <w:szCs w:val="21"/>
          <w:lang w:val="en-US"/>
        </w:rPr>
        <w:t xml:space="preserve">using </w:t>
      </w:r>
      <w:proofErr w:type="spellStart"/>
      <w:r w:rsidR="006B4C27" w:rsidRPr="006B4C27">
        <w:rPr>
          <w:rFonts w:ascii="Courier New" w:hAnsi="Courier New" w:cs="Courier New"/>
          <w:sz w:val="21"/>
          <w:szCs w:val="21"/>
          <w:lang w:val="en-US"/>
        </w:rPr>
        <w:t>Microsoft.VisualBasic</w:t>
      </w:r>
      <w:proofErr w:type="spellEnd"/>
      <w:r w:rsidR="006B4C27" w:rsidRPr="006B4C27">
        <w:rPr>
          <w:rFonts w:ascii="Courier New" w:hAnsi="Courier New" w:cs="Courier New"/>
          <w:sz w:val="21"/>
          <w:szCs w:val="21"/>
          <w:lang w:val="en-US"/>
        </w:rPr>
        <w:t>;</w:t>
      </w:r>
    </w:p>
    <w:p w14:paraId="44ABCDAE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using System;</w:t>
      </w:r>
    </w:p>
    <w:p w14:paraId="0DFE63F5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using System.Collections.Generic;</w:t>
      </w:r>
    </w:p>
    <w:p w14:paraId="734D5603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using </w:t>
      </w:r>
      <w:proofErr w:type="spellStart"/>
      <w:r w:rsidRPr="006B4C27">
        <w:rPr>
          <w:rFonts w:ascii="Courier New" w:hAnsi="Courier New" w:cs="Courier New"/>
          <w:lang w:val="en-US"/>
        </w:rPr>
        <w:t>System.Globalization</w:t>
      </w:r>
      <w:proofErr w:type="spellEnd"/>
      <w:r w:rsidRPr="006B4C27">
        <w:rPr>
          <w:rFonts w:ascii="Courier New" w:hAnsi="Courier New" w:cs="Courier New"/>
          <w:lang w:val="en-US"/>
        </w:rPr>
        <w:t>;</w:t>
      </w:r>
    </w:p>
    <w:p w14:paraId="78E9B124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using System.Text;</w:t>
      </w:r>
    </w:p>
    <w:p w14:paraId="383D9C41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using static </w:t>
      </w:r>
      <w:proofErr w:type="spellStart"/>
      <w:r w:rsidRPr="006B4C27">
        <w:rPr>
          <w:rFonts w:ascii="Courier New" w:hAnsi="Courier New" w:cs="Courier New"/>
          <w:lang w:val="en-US"/>
        </w:rPr>
        <w:t>System.Runtime.InteropServices.JavaScript.JSType</w:t>
      </w:r>
      <w:proofErr w:type="spellEnd"/>
      <w:r w:rsidRPr="006B4C27">
        <w:rPr>
          <w:rFonts w:ascii="Courier New" w:hAnsi="Courier New" w:cs="Courier New"/>
          <w:lang w:val="en-US"/>
        </w:rPr>
        <w:t>;</w:t>
      </w:r>
    </w:p>
    <w:p w14:paraId="2EA02BED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51C1F36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proofErr w:type="spellStart"/>
      <w:r w:rsidRPr="005D128C">
        <w:rPr>
          <w:rFonts w:ascii="Courier New" w:hAnsi="Courier New" w:cs="Courier New"/>
        </w:rPr>
        <w:t>namespace</w:t>
      </w:r>
      <w:proofErr w:type="spellEnd"/>
      <w:r w:rsidRPr="005D128C">
        <w:rPr>
          <w:rFonts w:ascii="Courier New" w:hAnsi="Courier New" w:cs="Courier New"/>
        </w:rPr>
        <w:t xml:space="preserve"> Dominio</w:t>
      </w:r>
    </w:p>
    <w:p w14:paraId="18A4454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>{</w:t>
      </w:r>
    </w:p>
    <w:p w14:paraId="7102CD3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lastRenderedPageBreak/>
        <w:t xml:space="preserve">    public </w:t>
      </w:r>
      <w:proofErr w:type="spellStart"/>
      <w:r w:rsidRPr="005D128C">
        <w:rPr>
          <w:rFonts w:ascii="Courier New" w:hAnsi="Courier New" w:cs="Courier New"/>
        </w:rPr>
        <w:t>class</w:t>
      </w:r>
      <w:proofErr w:type="spellEnd"/>
      <w:r w:rsidRPr="005D128C">
        <w:rPr>
          <w:rFonts w:ascii="Courier New" w:hAnsi="Courier New" w:cs="Courier New"/>
        </w:rPr>
        <w:t xml:space="preserve"> Sistema : IValidable</w:t>
      </w:r>
    </w:p>
    <w:p w14:paraId="1386E28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{</w:t>
      </w:r>
    </w:p>
    <w:p w14:paraId="38AD86D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// ATRIBUTOS y PROPERTIES</w:t>
      </w:r>
    </w:p>
    <w:p w14:paraId="741B0DF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</w:t>
      </w:r>
      <w:proofErr w:type="spellStart"/>
      <w:r w:rsidRPr="005D128C">
        <w:rPr>
          <w:rFonts w:ascii="Courier New" w:hAnsi="Courier New" w:cs="Courier New"/>
        </w:rPr>
        <w:t>private</w:t>
      </w:r>
      <w:proofErr w:type="spellEnd"/>
      <w:r w:rsidRPr="005D128C">
        <w:rPr>
          <w:rFonts w:ascii="Courier New" w:hAnsi="Courier New" w:cs="Courier New"/>
        </w:rPr>
        <w:t xml:space="preserve"> List&lt;Investigador&gt; _investigadores { </w:t>
      </w:r>
      <w:proofErr w:type="spellStart"/>
      <w:r w:rsidRPr="005D128C">
        <w:rPr>
          <w:rFonts w:ascii="Courier New" w:hAnsi="Courier New" w:cs="Courier New"/>
        </w:rPr>
        <w:t>get</w:t>
      </w:r>
      <w:proofErr w:type="spellEnd"/>
      <w:r w:rsidRPr="005D128C">
        <w:rPr>
          <w:rFonts w:ascii="Courier New" w:hAnsi="Courier New" w:cs="Courier New"/>
        </w:rPr>
        <w:t>; } = new List&lt;Investigador&gt;();</w:t>
      </w:r>
    </w:p>
    <w:p w14:paraId="4CF2D1F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</w:t>
      </w:r>
      <w:proofErr w:type="spellStart"/>
      <w:r w:rsidRPr="005D128C">
        <w:rPr>
          <w:rFonts w:ascii="Courier New" w:hAnsi="Courier New" w:cs="Courier New"/>
        </w:rPr>
        <w:t>private</w:t>
      </w:r>
      <w:proofErr w:type="spellEnd"/>
      <w:r w:rsidRPr="005D128C">
        <w:rPr>
          <w:rFonts w:ascii="Courier New" w:hAnsi="Courier New" w:cs="Courier New"/>
        </w:rPr>
        <w:t xml:space="preserve"> List&lt;Sospechoso&gt; _sospechosos { </w:t>
      </w:r>
      <w:proofErr w:type="spellStart"/>
      <w:r w:rsidRPr="005D128C">
        <w:rPr>
          <w:rFonts w:ascii="Courier New" w:hAnsi="Courier New" w:cs="Courier New"/>
        </w:rPr>
        <w:t>get</w:t>
      </w:r>
      <w:proofErr w:type="spellEnd"/>
      <w:r w:rsidRPr="005D128C">
        <w:rPr>
          <w:rFonts w:ascii="Courier New" w:hAnsi="Courier New" w:cs="Courier New"/>
        </w:rPr>
        <w:t>; } = new List&lt;Sospechoso&gt;();</w:t>
      </w:r>
    </w:p>
    <w:p w14:paraId="1A6D842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</w:t>
      </w:r>
      <w:proofErr w:type="spellStart"/>
      <w:r w:rsidRPr="005D128C">
        <w:rPr>
          <w:rFonts w:ascii="Courier New" w:hAnsi="Courier New" w:cs="Courier New"/>
        </w:rPr>
        <w:t>private</w:t>
      </w:r>
      <w:proofErr w:type="spellEnd"/>
      <w:r w:rsidRPr="005D128C">
        <w:rPr>
          <w:rFonts w:ascii="Courier New" w:hAnsi="Courier New" w:cs="Courier New"/>
        </w:rPr>
        <w:t xml:space="preserve"> List&lt;Caso&gt; _casos { </w:t>
      </w:r>
      <w:proofErr w:type="spellStart"/>
      <w:r w:rsidRPr="005D128C">
        <w:rPr>
          <w:rFonts w:ascii="Courier New" w:hAnsi="Courier New" w:cs="Courier New"/>
        </w:rPr>
        <w:t>get</w:t>
      </w:r>
      <w:proofErr w:type="spellEnd"/>
      <w:r w:rsidRPr="005D128C">
        <w:rPr>
          <w:rFonts w:ascii="Courier New" w:hAnsi="Courier New" w:cs="Courier New"/>
        </w:rPr>
        <w:t>; } = new List&lt;Caso&gt;();</w:t>
      </w:r>
    </w:p>
    <w:p w14:paraId="76730E4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</w:t>
      </w:r>
      <w:proofErr w:type="spellStart"/>
      <w:r w:rsidRPr="005D128C">
        <w:rPr>
          <w:rFonts w:ascii="Courier New" w:hAnsi="Courier New" w:cs="Courier New"/>
        </w:rPr>
        <w:t>private</w:t>
      </w:r>
      <w:proofErr w:type="spellEnd"/>
      <w:r w:rsidRPr="005D128C">
        <w:rPr>
          <w:rFonts w:ascii="Courier New" w:hAnsi="Courier New" w:cs="Courier New"/>
        </w:rPr>
        <w:t xml:space="preserve"> </w:t>
      </w:r>
      <w:proofErr w:type="spellStart"/>
      <w:r w:rsidRPr="005D128C">
        <w:rPr>
          <w:rFonts w:ascii="Courier New" w:hAnsi="Courier New" w:cs="Courier New"/>
        </w:rPr>
        <w:t>static</w:t>
      </w:r>
      <w:proofErr w:type="spellEnd"/>
      <w:r w:rsidRPr="005D128C">
        <w:rPr>
          <w:rFonts w:ascii="Courier New" w:hAnsi="Courier New" w:cs="Courier New"/>
        </w:rPr>
        <w:t xml:space="preserve"> Sistema _instancia;</w:t>
      </w:r>
    </w:p>
    <w:p w14:paraId="36F7924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</w:t>
      </w:r>
    </w:p>
    <w:p w14:paraId="52B3C1E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// CTOR</w:t>
      </w:r>
    </w:p>
    <w:p w14:paraId="55237EE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</w:t>
      </w:r>
      <w:proofErr w:type="spellStart"/>
      <w:r w:rsidRPr="005D128C">
        <w:rPr>
          <w:rFonts w:ascii="Courier New" w:hAnsi="Courier New" w:cs="Courier New"/>
        </w:rPr>
        <w:t>private</w:t>
      </w:r>
      <w:proofErr w:type="spellEnd"/>
      <w:r w:rsidRPr="005D128C">
        <w:rPr>
          <w:rFonts w:ascii="Courier New" w:hAnsi="Courier New" w:cs="Courier New"/>
        </w:rPr>
        <w:t xml:space="preserve"> Sistema()</w:t>
      </w:r>
    </w:p>
    <w:p w14:paraId="4DC8740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{</w:t>
      </w:r>
    </w:p>
    <w:p w14:paraId="1E172F8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PrecargarDatos</w:t>
      </w:r>
      <w:proofErr w:type="spellEnd"/>
      <w:r w:rsidRPr="005D128C">
        <w:rPr>
          <w:rFonts w:ascii="Courier New" w:hAnsi="Courier New" w:cs="Courier New"/>
        </w:rPr>
        <w:t xml:space="preserve">();    </w:t>
      </w:r>
    </w:p>
    <w:p w14:paraId="7A86BD0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}</w:t>
      </w:r>
    </w:p>
    <w:p w14:paraId="1E0ED33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39C8DF3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// PRECARGAS DE DATOS</w:t>
      </w:r>
    </w:p>
    <w:p w14:paraId="6A28D1D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</w:t>
      </w:r>
      <w:proofErr w:type="spellStart"/>
      <w:r w:rsidRPr="005D128C">
        <w:rPr>
          <w:rFonts w:ascii="Courier New" w:hAnsi="Courier New" w:cs="Courier New"/>
        </w:rPr>
        <w:t>private</w:t>
      </w:r>
      <w:proofErr w:type="spellEnd"/>
      <w:r w:rsidRPr="005D128C">
        <w:rPr>
          <w:rFonts w:ascii="Courier New" w:hAnsi="Courier New" w:cs="Courier New"/>
        </w:rPr>
        <w:t xml:space="preserve"> void </w:t>
      </w:r>
      <w:proofErr w:type="spellStart"/>
      <w:r w:rsidRPr="005D128C">
        <w:rPr>
          <w:rFonts w:ascii="Courier New" w:hAnsi="Courier New" w:cs="Courier New"/>
        </w:rPr>
        <w:t>PrecargarDatos</w:t>
      </w:r>
      <w:proofErr w:type="spellEnd"/>
      <w:r w:rsidRPr="005D128C">
        <w:rPr>
          <w:rFonts w:ascii="Courier New" w:hAnsi="Courier New" w:cs="Courier New"/>
        </w:rPr>
        <w:t>()</w:t>
      </w:r>
    </w:p>
    <w:p w14:paraId="3B08200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{</w:t>
      </w:r>
    </w:p>
    <w:p w14:paraId="41C128A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PrecargarInvestigadores</w:t>
      </w:r>
      <w:proofErr w:type="spellEnd"/>
      <w:r w:rsidRPr="005D128C">
        <w:rPr>
          <w:rFonts w:ascii="Courier New" w:hAnsi="Courier New" w:cs="Courier New"/>
        </w:rPr>
        <w:t>();</w:t>
      </w:r>
    </w:p>
    <w:p w14:paraId="2A41311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PrecargarSospechosos</w:t>
      </w:r>
      <w:proofErr w:type="spellEnd"/>
      <w:r w:rsidRPr="005D128C">
        <w:rPr>
          <w:rFonts w:ascii="Courier New" w:hAnsi="Courier New" w:cs="Courier New"/>
        </w:rPr>
        <w:t>();</w:t>
      </w:r>
    </w:p>
    <w:p w14:paraId="2203F49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PrecargarCasos</w:t>
      </w:r>
      <w:proofErr w:type="spellEnd"/>
      <w:r w:rsidRPr="005D128C">
        <w:rPr>
          <w:rFonts w:ascii="Courier New" w:hAnsi="Courier New" w:cs="Courier New"/>
        </w:rPr>
        <w:t>();</w:t>
      </w:r>
    </w:p>
    <w:p w14:paraId="0CCB7DD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}</w:t>
      </w:r>
    </w:p>
    <w:p w14:paraId="75A8001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491861C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// Singleton</w:t>
      </w:r>
    </w:p>
    <w:p w14:paraId="476BC6A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// &gt; Método que retorna una única instancia</w:t>
      </w:r>
    </w:p>
    <w:p w14:paraId="0CB14A84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 xml:space="preserve">public static Sistema </w:t>
      </w:r>
      <w:proofErr w:type="spellStart"/>
      <w:r w:rsidRPr="006B4C27">
        <w:rPr>
          <w:rFonts w:ascii="Courier New" w:hAnsi="Courier New" w:cs="Courier New"/>
          <w:lang w:val="en-US"/>
        </w:rPr>
        <w:t>GetInstancia</w:t>
      </w:r>
      <w:proofErr w:type="spellEnd"/>
      <w:r w:rsidRPr="006B4C27">
        <w:rPr>
          <w:rFonts w:ascii="Courier New" w:hAnsi="Courier New" w:cs="Courier New"/>
          <w:lang w:val="en-US"/>
        </w:rPr>
        <w:t>()</w:t>
      </w:r>
    </w:p>
    <w:p w14:paraId="08846CDE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5B513BFE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if (_</w:t>
      </w:r>
      <w:proofErr w:type="spellStart"/>
      <w:r w:rsidRPr="006B4C27">
        <w:rPr>
          <w:rFonts w:ascii="Courier New" w:hAnsi="Courier New" w:cs="Courier New"/>
          <w:lang w:val="en-US"/>
        </w:rPr>
        <w:t>instancia</w:t>
      </w:r>
      <w:proofErr w:type="spellEnd"/>
      <w:r w:rsidRPr="006B4C27">
        <w:rPr>
          <w:rFonts w:ascii="Courier New" w:hAnsi="Courier New" w:cs="Courier New"/>
          <w:lang w:val="en-US"/>
        </w:rPr>
        <w:t xml:space="preserve"> == null)</w:t>
      </w:r>
    </w:p>
    <w:p w14:paraId="567753B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r w:rsidRPr="005D128C">
        <w:rPr>
          <w:rFonts w:ascii="Courier New" w:hAnsi="Courier New" w:cs="Courier New"/>
        </w:rPr>
        <w:t>{</w:t>
      </w:r>
    </w:p>
    <w:p w14:paraId="3AD3888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_instancia = new Sistema();</w:t>
      </w:r>
    </w:p>
    <w:p w14:paraId="6029258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}</w:t>
      </w:r>
    </w:p>
    <w:p w14:paraId="2591129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498227C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return</w:t>
      </w:r>
      <w:proofErr w:type="spellEnd"/>
      <w:r w:rsidRPr="005D128C">
        <w:rPr>
          <w:rFonts w:ascii="Courier New" w:hAnsi="Courier New" w:cs="Courier New"/>
        </w:rPr>
        <w:t xml:space="preserve"> _instancia;</w:t>
      </w:r>
    </w:p>
    <w:p w14:paraId="213DEF9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}</w:t>
      </w:r>
    </w:p>
    <w:p w14:paraId="601D40F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</w:t>
      </w:r>
    </w:p>
    <w:p w14:paraId="5D51CD5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// &gt; Precargas concretas</w:t>
      </w:r>
    </w:p>
    <w:p w14:paraId="263EA639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 xml:space="preserve">private void </w:t>
      </w:r>
      <w:proofErr w:type="spellStart"/>
      <w:r w:rsidRPr="006B4C27">
        <w:rPr>
          <w:rFonts w:ascii="Courier New" w:hAnsi="Courier New" w:cs="Courier New"/>
          <w:lang w:val="en-US"/>
        </w:rPr>
        <w:t>PrecargarInvestigadores</w:t>
      </w:r>
      <w:proofErr w:type="spellEnd"/>
      <w:r w:rsidRPr="006B4C27">
        <w:rPr>
          <w:rFonts w:ascii="Courier New" w:hAnsi="Courier New" w:cs="Courier New"/>
          <w:lang w:val="en-US"/>
        </w:rPr>
        <w:t>()</w:t>
      </w:r>
    </w:p>
    <w:p w14:paraId="4C7B8D9B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3AF4564A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i1 = new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("sherlock@gmail.com", "Pass1234.", "Sherlock Holmes", </w:t>
      </w:r>
      <w:proofErr w:type="spellStart"/>
      <w:r w:rsidRPr="006B4C27">
        <w:rPr>
          <w:rFonts w:ascii="Courier New" w:hAnsi="Courier New" w:cs="Courier New"/>
          <w:lang w:val="en-US"/>
        </w:rPr>
        <w:t>Rol.Detective</w:t>
      </w:r>
      <w:proofErr w:type="spellEnd"/>
      <w:r w:rsidRPr="006B4C27">
        <w:rPr>
          <w:rFonts w:ascii="Courier New" w:hAnsi="Courier New" w:cs="Courier New"/>
          <w:lang w:val="en-US"/>
        </w:rPr>
        <w:t>);</w:t>
      </w:r>
    </w:p>
    <w:p w14:paraId="4A9F2CB3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i2 = new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("watson@gmail.com", "Pass1234.", "John Watson", </w:t>
      </w:r>
      <w:proofErr w:type="spellStart"/>
      <w:r w:rsidRPr="006B4C27">
        <w:rPr>
          <w:rFonts w:ascii="Courier New" w:hAnsi="Courier New" w:cs="Courier New"/>
          <w:lang w:val="en-US"/>
        </w:rPr>
        <w:t>Rol.Detective</w:t>
      </w:r>
      <w:proofErr w:type="spellEnd"/>
      <w:r w:rsidRPr="006B4C27">
        <w:rPr>
          <w:rFonts w:ascii="Courier New" w:hAnsi="Courier New" w:cs="Courier New"/>
          <w:lang w:val="en-US"/>
        </w:rPr>
        <w:t>);</w:t>
      </w:r>
    </w:p>
    <w:p w14:paraId="5782A45F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i3 = new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("poirot@gmail.com", "Pass1234.", "Hercule Poirot", </w:t>
      </w:r>
      <w:proofErr w:type="spellStart"/>
      <w:r w:rsidRPr="006B4C27">
        <w:rPr>
          <w:rFonts w:ascii="Courier New" w:hAnsi="Courier New" w:cs="Courier New"/>
          <w:lang w:val="en-US"/>
        </w:rPr>
        <w:t>Rol.Detective</w:t>
      </w:r>
      <w:proofErr w:type="spellEnd"/>
      <w:r w:rsidRPr="006B4C27">
        <w:rPr>
          <w:rFonts w:ascii="Courier New" w:hAnsi="Courier New" w:cs="Courier New"/>
          <w:lang w:val="en-US"/>
        </w:rPr>
        <w:t>);</w:t>
      </w:r>
    </w:p>
    <w:p w14:paraId="49E8A614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i4 = new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("marlowe@gmail.com", "Pass1234.", "Philip Marlowe", </w:t>
      </w:r>
      <w:proofErr w:type="spellStart"/>
      <w:r w:rsidRPr="006B4C27">
        <w:rPr>
          <w:rFonts w:ascii="Courier New" w:hAnsi="Courier New" w:cs="Courier New"/>
          <w:lang w:val="en-US"/>
        </w:rPr>
        <w:t>Rol.Detective</w:t>
      </w:r>
      <w:proofErr w:type="spellEnd"/>
      <w:r w:rsidRPr="006B4C27">
        <w:rPr>
          <w:rFonts w:ascii="Courier New" w:hAnsi="Courier New" w:cs="Courier New"/>
          <w:lang w:val="en-US"/>
        </w:rPr>
        <w:t>);</w:t>
      </w:r>
    </w:p>
    <w:p w14:paraId="7D3837BC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i5 = new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("spade@gmail.com", "Pass1234.", "Sam Spade", </w:t>
      </w:r>
      <w:proofErr w:type="spellStart"/>
      <w:r w:rsidRPr="006B4C27">
        <w:rPr>
          <w:rFonts w:ascii="Courier New" w:hAnsi="Courier New" w:cs="Courier New"/>
          <w:lang w:val="en-US"/>
        </w:rPr>
        <w:t>Rol.Detective</w:t>
      </w:r>
      <w:proofErr w:type="spellEnd"/>
      <w:r w:rsidRPr="006B4C27">
        <w:rPr>
          <w:rFonts w:ascii="Courier New" w:hAnsi="Courier New" w:cs="Courier New"/>
          <w:lang w:val="en-US"/>
        </w:rPr>
        <w:t>);</w:t>
      </w:r>
    </w:p>
    <w:p w14:paraId="70BF2BC4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i6 = new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("columbo@gmail.com", "Pass1234.", "Frank Columbo", </w:t>
      </w:r>
      <w:proofErr w:type="spellStart"/>
      <w:r w:rsidRPr="006B4C27">
        <w:rPr>
          <w:rFonts w:ascii="Courier New" w:hAnsi="Courier New" w:cs="Courier New"/>
          <w:lang w:val="en-US"/>
        </w:rPr>
        <w:t>Rol.Detective</w:t>
      </w:r>
      <w:proofErr w:type="spellEnd"/>
      <w:r w:rsidRPr="006B4C27">
        <w:rPr>
          <w:rFonts w:ascii="Courier New" w:hAnsi="Courier New" w:cs="Courier New"/>
          <w:lang w:val="en-US"/>
        </w:rPr>
        <w:t>);</w:t>
      </w:r>
    </w:p>
    <w:p w14:paraId="70FF03CC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i7 = new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("holmes2@gmail.com", "Pass1234.", "Enola Holmes", </w:t>
      </w:r>
      <w:proofErr w:type="spellStart"/>
      <w:r w:rsidRPr="006B4C27">
        <w:rPr>
          <w:rFonts w:ascii="Courier New" w:hAnsi="Courier New" w:cs="Courier New"/>
          <w:lang w:val="en-US"/>
        </w:rPr>
        <w:t>Rol.Detective</w:t>
      </w:r>
      <w:proofErr w:type="spellEnd"/>
      <w:r w:rsidRPr="006B4C27">
        <w:rPr>
          <w:rFonts w:ascii="Courier New" w:hAnsi="Courier New" w:cs="Courier New"/>
          <w:lang w:val="en-US"/>
        </w:rPr>
        <w:t>);</w:t>
      </w:r>
    </w:p>
    <w:p w14:paraId="0241A438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i8 = new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("marple@gmail.com", "Pass1234.", "Jane Marple", </w:t>
      </w:r>
      <w:proofErr w:type="spellStart"/>
      <w:r w:rsidRPr="006B4C27">
        <w:rPr>
          <w:rFonts w:ascii="Courier New" w:hAnsi="Courier New" w:cs="Courier New"/>
          <w:lang w:val="en-US"/>
        </w:rPr>
        <w:t>Rol.Detective</w:t>
      </w:r>
      <w:proofErr w:type="spellEnd"/>
      <w:r w:rsidRPr="006B4C27">
        <w:rPr>
          <w:rFonts w:ascii="Courier New" w:hAnsi="Courier New" w:cs="Courier New"/>
          <w:lang w:val="en-US"/>
        </w:rPr>
        <w:t>);</w:t>
      </w:r>
    </w:p>
    <w:p w14:paraId="2B45BC9B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i9 = new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("morse@gmail.com", "Pass1234.", "Inspector Morse", </w:t>
      </w:r>
      <w:proofErr w:type="spellStart"/>
      <w:r w:rsidRPr="006B4C27">
        <w:rPr>
          <w:rFonts w:ascii="Courier New" w:hAnsi="Courier New" w:cs="Courier New"/>
          <w:lang w:val="en-US"/>
        </w:rPr>
        <w:t>Rol.Detective</w:t>
      </w:r>
      <w:proofErr w:type="spellEnd"/>
      <w:r w:rsidRPr="006B4C27">
        <w:rPr>
          <w:rFonts w:ascii="Courier New" w:hAnsi="Courier New" w:cs="Courier New"/>
          <w:lang w:val="en-US"/>
        </w:rPr>
        <w:t>);</w:t>
      </w:r>
    </w:p>
    <w:p w14:paraId="2D614BFF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i10 = new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("veras@gmail.com", "Pass1234.", "Elena Vera", </w:t>
      </w:r>
      <w:proofErr w:type="spellStart"/>
      <w:r w:rsidRPr="006B4C27">
        <w:rPr>
          <w:rFonts w:ascii="Courier New" w:hAnsi="Courier New" w:cs="Courier New"/>
          <w:lang w:val="en-US"/>
        </w:rPr>
        <w:t>Rol.Detective</w:t>
      </w:r>
      <w:proofErr w:type="spellEnd"/>
      <w:r w:rsidRPr="006B4C27">
        <w:rPr>
          <w:rFonts w:ascii="Courier New" w:hAnsi="Courier New" w:cs="Courier New"/>
          <w:lang w:val="en-US"/>
        </w:rPr>
        <w:t>);</w:t>
      </w:r>
    </w:p>
    <w:p w14:paraId="08AD3D46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79144C6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r w:rsidRPr="005D128C">
        <w:rPr>
          <w:rFonts w:ascii="Courier New" w:hAnsi="Courier New" w:cs="Courier New"/>
        </w:rPr>
        <w:t xml:space="preserve">Investigador i11 = new Investigador("fiscal1@gmail.com", "Pass1234.", "Carlos Rodríguez", </w:t>
      </w:r>
      <w:proofErr w:type="spellStart"/>
      <w:r w:rsidRPr="005D128C">
        <w:rPr>
          <w:rFonts w:ascii="Courier New" w:hAnsi="Courier New" w:cs="Courier New"/>
        </w:rPr>
        <w:t>Rol.Fiscal</w:t>
      </w:r>
      <w:proofErr w:type="spellEnd"/>
      <w:r w:rsidRPr="005D128C">
        <w:rPr>
          <w:rFonts w:ascii="Courier New" w:hAnsi="Courier New" w:cs="Courier New"/>
        </w:rPr>
        <w:t>);</w:t>
      </w:r>
    </w:p>
    <w:p w14:paraId="1AC4823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Investigador i12 = new Investigador("fiscal2@gmail.com", "Pass1234.", "María González", </w:t>
      </w:r>
      <w:proofErr w:type="spellStart"/>
      <w:r w:rsidRPr="005D128C">
        <w:rPr>
          <w:rFonts w:ascii="Courier New" w:hAnsi="Courier New" w:cs="Courier New"/>
        </w:rPr>
        <w:t>Rol.Fiscal</w:t>
      </w:r>
      <w:proofErr w:type="spellEnd"/>
      <w:r w:rsidRPr="005D128C">
        <w:rPr>
          <w:rFonts w:ascii="Courier New" w:hAnsi="Courier New" w:cs="Courier New"/>
        </w:rPr>
        <w:t>);</w:t>
      </w:r>
    </w:p>
    <w:p w14:paraId="7FC4F7D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Investigador i13 = new Investigador("fiscal3@gmail.com", "Pass1234.", "Javier Fernández", </w:t>
      </w:r>
      <w:proofErr w:type="spellStart"/>
      <w:r w:rsidRPr="005D128C">
        <w:rPr>
          <w:rFonts w:ascii="Courier New" w:hAnsi="Courier New" w:cs="Courier New"/>
        </w:rPr>
        <w:t>Rol.Fiscal</w:t>
      </w:r>
      <w:proofErr w:type="spellEnd"/>
      <w:r w:rsidRPr="005D128C">
        <w:rPr>
          <w:rFonts w:ascii="Courier New" w:hAnsi="Courier New" w:cs="Courier New"/>
        </w:rPr>
        <w:t>);</w:t>
      </w:r>
    </w:p>
    <w:p w14:paraId="4265986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Investigador i14 = new Investigador("fiscal4@gmail.com", "Pass1234.", "Lucía Martínez", </w:t>
      </w:r>
      <w:proofErr w:type="spellStart"/>
      <w:r w:rsidRPr="005D128C">
        <w:rPr>
          <w:rFonts w:ascii="Courier New" w:hAnsi="Courier New" w:cs="Courier New"/>
        </w:rPr>
        <w:t>Rol.Fiscal</w:t>
      </w:r>
      <w:proofErr w:type="spellEnd"/>
      <w:r w:rsidRPr="005D128C">
        <w:rPr>
          <w:rFonts w:ascii="Courier New" w:hAnsi="Courier New" w:cs="Courier New"/>
        </w:rPr>
        <w:t>);</w:t>
      </w:r>
    </w:p>
    <w:p w14:paraId="4E93729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Investigador i15 = new Investigador("fiscal5@gmail.com", "Pass1234.", "Andrés Pereira", </w:t>
      </w:r>
      <w:proofErr w:type="spellStart"/>
      <w:r w:rsidRPr="005D128C">
        <w:rPr>
          <w:rFonts w:ascii="Courier New" w:hAnsi="Courier New" w:cs="Courier New"/>
        </w:rPr>
        <w:t>Rol.Fiscal</w:t>
      </w:r>
      <w:proofErr w:type="spellEnd"/>
      <w:r w:rsidRPr="005D128C">
        <w:rPr>
          <w:rFonts w:ascii="Courier New" w:hAnsi="Courier New" w:cs="Courier New"/>
        </w:rPr>
        <w:t>);</w:t>
      </w:r>
    </w:p>
    <w:p w14:paraId="09A0E5C7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i16 = new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("fiscal6@gmail.com", "Pass1234.", "Sofía Silva", </w:t>
      </w:r>
      <w:proofErr w:type="spellStart"/>
      <w:r w:rsidRPr="006B4C27">
        <w:rPr>
          <w:rFonts w:ascii="Courier New" w:hAnsi="Courier New" w:cs="Courier New"/>
          <w:lang w:val="en-US"/>
        </w:rPr>
        <w:t>Rol.Fiscal</w:t>
      </w:r>
      <w:proofErr w:type="spellEnd"/>
      <w:r w:rsidRPr="006B4C27">
        <w:rPr>
          <w:rFonts w:ascii="Courier New" w:hAnsi="Courier New" w:cs="Courier New"/>
          <w:lang w:val="en-US"/>
        </w:rPr>
        <w:t>);</w:t>
      </w:r>
    </w:p>
    <w:p w14:paraId="7C9BB69E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i17 = new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("fiscal7@gmail.com", "Pass1234.", "Diego Ramírez", </w:t>
      </w:r>
      <w:proofErr w:type="spellStart"/>
      <w:r w:rsidRPr="006B4C27">
        <w:rPr>
          <w:rFonts w:ascii="Courier New" w:hAnsi="Courier New" w:cs="Courier New"/>
          <w:lang w:val="en-US"/>
        </w:rPr>
        <w:t>Rol.Fiscal</w:t>
      </w:r>
      <w:proofErr w:type="spellEnd"/>
      <w:r w:rsidRPr="006B4C27">
        <w:rPr>
          <w:rFonts w:ascii="Courier New" w:hAnsi="Courier New" w:cs="Courier New"/>
          <w:lang w:val="en-US"/>
        </w:rPr>
        <w:t>);</w:t>
      </w:r>
    </w:p>
    <w:p w14:paraId="7CB9B57E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i18 = new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("fiscal8@gmail.com", "Pass1234.", "Valentina Torres", </w:t>
      </w:r>
      <w:proofErr w:type="spellStart"/>
      <w:r w:rsidRPr="006B4C27">
        <w:rPr>
          <w:rFonts w:ascii="Courier New" w:hAnsi="Courier New" w:cs="Courier New"/>
          <w:lang w:val="en-US"/>
        </w:rPr>
        <w:t>Rol.Fiscal</w:t>
      </w:r>
      <w:proofErr w:type="spellEnd"/>
      <w:r w:rsidRPr="006B4C27">
        <w:rPr>
          <w:rFonts w:ascii="Courier New" w:hAnsi="Courier New" w:cs="Courier New"/>
          <w:lang w:val="en-US"/>
        </w:rPr>
        <w:t>);</w:t>
      </w:r>
    </w:p>
    <w:p w14:paraId="7B74AAC4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i19 = new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("fiscal9@gmail.com", "Pass1234.", "Martín Cabrera", </w:t>
      </w:r>
      <w:proofErr w:type="spellStart"/>
      <w:r w:rsidRPr="006B4C27">
        <w:rPr>
          <w:rFonts w:ascii="Courier New" w:hAnsi="Courier New" w:cs="Courier New"/>
          <w:lang w:val="en-US"/>
        </w:rPr>
        <w:t>Rol.Fiscal</w:t>
      </w:r>
      <w:proofErr w:type="spellEnd"/>
      <w:r w:rsidRPr="006B4C27">
        <w:rPr>
          <w:rFonts w:ascii="Courier New" w:hAnsi="Courier New" w:cs="Courier New"/>
          <w:lang w:val="en-US"/>
        </w:rPr>
        <w:t>);</w:t>
      </w:r>
    </w:p>
    <w:p w14:paraId="45C8151E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i20 = new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("fiscal10@gmail.com", "Pass1234.", "Camila Suárez", </w:t>
      </w:r>
      <w:proofErr w:type="spellStart"/>
      <w:r w:rsidRPr="006B4C27">
        <w:rPr>
          <w:rFonts w:ascii="Courier New" w:hAnsi="Courier New" w:cs="Courier New"/>
          <w:lang w:val="en-US"/>
        </w:rPr>
        <w:t>Rol.Fiscal</w:t>
      </w:r>
      <w:proofErr w:type="spellEnd"/>
      <w:r w:rsidRPr="006B4C27">
        <w:rPr>
          <w:rFonts w:ascii="Courier New" w:hAnsi="Courier New" w:cs="Courier New"/>
          <w:lang w:val="en-US"/>
        </w:rPr>
        <w:t>);</w:t>
      </w:r>
    </w:p>
    <w:p w14:paraId="27DEF9BD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301F9955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(i1);</w:t>
      </w:r>
    </w:p>
    <w:p w14:paraId="474A2B45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(i2);</w:t>
      </w:r>
    </w:p>
    <w:p w14:paraId="036AC44C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(i3);</w:t>
      </w:r>
    </w:p>
    <w:p w14:paraId="31F93D00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(i4);</w:t>
      </w:r>
    </w:p>
    <w:p w14:paraId="41A5F4FA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(i5);</w:t>
      </w:r>
    </w:p>
    <w:p w14:paraId="16B3FBB5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(i6);</w:t>
      </w:r>
    </w:p>
    <w:p w14:paraId="11CBFCEA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(i7);</w:t>
      </w:r>
    </w:p>
    <w:p w14:paraId="59B24C49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(i8);</w:t>
      </w:r>
    </w:p>
    <w:p w14:paraId="28257DF6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(i9);</w:t>
      </w:r>
    </w:p>
    <w:p w14:paraId="415E205B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(i10);</w:t>
      </w:r>
    </w:p>
    <w:p w14:paraId="530C22AB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(i11);</w:t>
      </w:r>
    </w:p>
    <w:p w14:paraId="139ACB45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(i12);</w:t>
      </w:r>
    </w:p>
    <w:p w14:paraId="3474E50B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(i13);</w:t>
      </w:r>
    </w:p>
    <w:p w14:paraId="03839BB6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(i14);</w:t>
      </w:r>
    </w:p>
    <w:p w14:paraId="6AF937E2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(i15);</w:t>
      </w:r>
    </w:p>
    <w:p w14:paraId="75E1BDBA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(i16);</w:t>
      </w:r>
    </w:p>
    <w:p w14:paraId="703886AC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(i17);</w:t>
      </w:r>
    </w:p>
    <w:p w14:paraId="4393694C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(i18);</w:t>
      </w:r>
    </w:p>
    <w:p w14:paraId="093B6958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(i19);</w:t>
      </w:r>
    </w:p>
    <w:p w14:paraId="47451B8D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AgregarInvestigador</w:t>
      </w:r>
      <w:proofErr w:type="spellEnd"/>
      <w:r w:rsidRPr="006B4C27">
        <w:rPr>
          <w:rFonts w:ascii="Courier New" w:hAnsi="Courier New" w:cs="Courier New"/>
          <w:lang w:val="en-US"/>
        </w:rPr>
        <w:t>(i20);</w:t>
      </w:r>
    </w:p>
    <w:p w14:paraId="413ECE1C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lastRenderedPageBreak/>
        <w:t xml:space="preserve">        }</w:t>
      </w:r>
    </w:p>
    <w:p w14:paraId="2175D281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40195988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6B4C27">
        <w:rPr>
          <w:rFonts w:ascii="Courier New" w:hAnsi="Courier New" w:cs="Courier New"/>
          <w:lang w:val="en-US"/>
        </w:rPr>
        <w:t>PrecargarSospechosos</w:t>
      </w:r>
      <w:proofErr w:type="spellEnd"/>
      <w:r w:rsidRPr="006B4C27">
        <w:rPr>
          <w:rFonts w:ascii="Courier New" w:hAnsi="Courier New" w:cs="Courier New"/>
          <w:lang w:val="en-US"/>
        </w:rPr>
        <w:t>()</w:t>
      </w:r>
    </w:p>
    <w:p w14:paraId="278C98DD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57D123AF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Sospechoso</w:t>
      </w:r>
      <w:proofErr w:type="spellEnd"/>
      <w:r w:rsidRPr="006B4C27">
        <w:rPr>
          <w:rFonts w:ascii="Courier New" w:hAnsi="Courier New" w:cs="Courier New"/>
          <w:lang w:val="en-US"/>
        </w:rPr>
        <w:t xml:space="preserve"> s1 = new </w:t>
      </w:r>
      <w:proofErr w:type="spellStart"/>
      <w:r w:rsidRPr="006B4C27">
        <w:rPr>
          <w:rFonts w:ascii="Courier New" w:hAnsi="Courier New" w:cs="Courier New"/>
          <w:lang w:val="en-US"/>
        </w:rPr>
        <w:t>Sospechoso</w:t>
      </w:r>
      <w:proofErr w:type="spellEnd"/>
      <w:r w:rsidRPr="006B4C27">
        <w:rPr>
          <w:rFonts w:ascii="Courier New" w:hAnsi="Courier New" w:cs="Courier New"/>
          <w:lang w:val="en-US"/>
        </w:rPr>
        <w:t xml:space="preserve">("Juan Pérez", "11111111-1", new </w:t>
      </w:r>
      <w:proofErr w:type="spellStart"/>
      <w:r w:rsidRPr="006B4C27">
        <w:rPr>
          <w:rFonts w:ascii="Courier New" w:hAnsi="Courier New" w:cs="Courier New"/>
          <w:lang w:val="en-US"/>
        </w:rPr>
        <w:t>DateTime</w:t>
      </w:r>
      <w:proofErr w:type="spellEnd"/>
      <w:r w:rsidRPr="006B4C27">
        <w:rPr>
          <w:rFonts w:ascii="Courier New" w:hAnsi="Courier New" w:cs="Courier New"/>
          <w:lang w:val="en-US"/>
        </w:rPr>
        <w:t>(1985, 3, 15), true);</w:t>
      </w:r>
    </w:p>
    <w:p w14:paraId="0D52E2C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r w:rsidRPr="005D128C">
        <w:rPr>
          <w:rFonts w:ascii="Courier New" w:hAnsi="Courier New" w:cs="Courier New"/>
        </w:rPr>
        <w:t xml:space="preserve">Sospechoso s2 = new Sospechoso("María González", "22222222-2",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(1992, 7, 22), false);</w:t>
      </w:r>
    </w:p>
    <w:p w14:paraId="3FD24C2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s3 = new Sospechoso("Carlos Rodríguez", "33333333-3",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(1978, 11, 8), true);</w:t>
      </w:r>
    </w:p>
    <w:p w14:paraId="01C02A9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s4 = new Sospechoso("Laura Fernández", "44444444-4",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(1990, 1, 30), false);</w:t>
      </w:r>
    </w:p>
    <w:p w14:paraId="442DD19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s5 = new Sospechoso("Martín Silva", "55555555-5",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(1982, 5, 17), true);</w:t>
      </w:r>
    </w:p>
    <w:p w14:paraId="2CCDA02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s6 = new Sospechoso("Sofía Martínez", "66666666-6",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(1995, 9, 3), false);</w:t>
      </w:r>
    </w:p>
    <w:p w14:paraId="678638B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s7 = new Sospechoso("Diego Cabrera", "77777777-7",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(1975, 12, 19), true);</w:t>
      </w:r>
    </w:p>
    <w:p w14:paraId="233B571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s8 = new Sospechoso("Valentina López", "88888888-8",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(1988, 4, 26), false);</w:t>
      </w:r>
    </w:p>
    <w:p w14:paraId="3689028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s9 = new Sospechoso("Andrés Pereira", "99999999-9",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(1980, 8, 11), true);</w:t>
      </w:r>
    </w:p>
    <w:p w14:paraId="41336BA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s10 = new Sospechoso("Camila Suárez", "10101010-0",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(1997, 2, 14), false);</w:t>
      </w:r>
    </w:p>
    <w:p w14:paraId="6CB4F73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s11 = new Sospechoso("Federico Acosta", "12121212-1",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(1986, 6, 29), true);</w:t>
      </w:r>
    </w:p>
    <w:p w14:paraId="757D299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s12 = new Sospechoso("Natalia Méndez", "13131313-2",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(1993, 10, 7), false);</w:t>
      </w:r>
    </w:p>
    <w:p w14:paraId="5DB13E4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s13 = new Sospechoso("Sebastián Torres", "14141414-3",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(1972, 3, 21), true);</w:t>
      </w:r>
    </w:p>
    <w:p w14:paraId="73AEFB1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s14 = new Sospechoso("Paula Ramírez", "15151515-4",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(1989, 12, 5), false);</w:t>
      </w:r>
    </w:p>
    <w:p w14:paraId="1AE37E4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s15 = new Sospechoso("Gonzalo Castro", "16161616-5",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(1991, 7, 18), true);</w:t>
      </w:r>
    </w:p>
    <w:p w14:paraId="246FD98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71F926A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s16 = new Sospechoso("Martín Cabrera", "17171717-1",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(1989, 3, 12, 0, 0, 0), false);</w:t>
      </w:r>
    </w:p>
    <w:p w14:paraId="7E4C8BE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s17 = new Sospechoso("Gabriela Ortiz", "18181818-1",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(1993, 6, 25, 0, 0, 0), true);</w:t>
      </w:r>
    </w:p>
    <w:p w14:paraId="599F7EB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s18 = new Sospechoso("Andrés Pereira", "19191919-1",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(1979, 10, 8, 0, 0, 0), false);</w:t>
      </w:r>
    </w:p>
    <w:p w14:paraId="56CD516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s19 = new Sospechoso("Natalia Suárez", "20202020-2",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(1996, 1, 19, 0, 0, 0), true);</w:t>
      </w:r>
    </w:p>
    <w:p w14:paraId="1DB8C03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s20 = new Sospechoso("Sebastián Ramos", "21212121-2",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(1984, 5, 27, 0, 0, 0), false);</w:t>
      </w:r>
    </w:p>
    <w:p w14:paraId="53B3227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1A3D642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s21 = new Sospechoso("Carolina Méndez", "23232323-2",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(1999, 9, 4, 0, 0, 0), true);</w:t>
      </w:r>
    </w:p>
    <w:p w14:paraId="403805D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s22 = new Sospechoso("Nicolás Acosta", "24242424-2",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(1981, 12, 17, 0, 0, 0), false);</w:t>
      </w:r>
    </w:p>
    <w:p w14:paraId="40458CA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s23 = new Sospechoso("Florencia Rojas", "25252525-2",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(1995, 4, 11, 0, 0, 0), true);</w:t>
      </w:r>
    </w:p>
    <w:p w14:paraId="4731EAA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s24 = new Sospechoso("Matías Sosa", "26262626-2",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(1990, 8, 23, 0, 0, 0), false);</w:t>
      </w:r>
    </w:p>
    <w:p w14:paraId="6104493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s25 = new Sospechoso("Romina Vázquez", "27272727-2",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(1987, 2, 6, 0, 0, 0), true);</w:t>
      </w:r>
    </w:p>
    <w:p w14:paraId="7C7A559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7C32770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s26 = new Sospechoso("Gonzalo Medina", "28282828-2",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(1983, 7, 15, 0, 0, 0), false);</w:t>
      </w:r>
    </w:p>
    <w:p w14:paraId="370DBE2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s27 = new Sospechoso("Verónica Iglesias", "29292929-2",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(1992, 11, 2, 0, 0, 0), true);</w:t>
      </w:r>
    </w:p>
    <w:p w14:paraId="2543EFC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s28 = new Sospechoso("Alejandro Figueroa", "30303030-3",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(1977, 6, 29, 0, 0, 0), false);</w:t>
      </w:r>
    </w:p>
    <w:p w14:paraId="3A534FF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s29 = new Sospechoso("Mariana Domínguez", "31313131-3",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(1998, 10, 13, 0, 0, 0), true);</w:t>
      </w:r>
    </w:p>
    <w:p w14:paraId="292F449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s30 = new Sospechoso("Esteban Olivera", "32323232-3",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(1985, 1, 31, 0, 0, 0), false);</w:t>
      </w:r>
    </w:p>
    <w:p w14:paraId="156745D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35EF6C6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(s1);</w:t>
      </w:r>
    </w:p>
    <w:p w14:paraId="3D1D70D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(s2);</w:t>
      </w:r>
    </w:p>
    <w:p w14:paraId="2D7F03B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(s3);</w:t>
      </w:r>
    </w:p>
    <w:p w14:paraId="7CBF010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(s4);</w:t>
      </w:r>
    </w:p>
    <w:p w14:paraId="4697A9E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(s5);</w:t>
      </w:r>
    </w:p>
    <w:p w14:paraId="435D276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(s6);</w:t>
      </w:r>
    </w:p>
    <w:p w14:paraId="67BE891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(s7);</w:t>
      </w:r>
    </w:p>
    <w:p w14:paraId="139F1BC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(s8);</w:t>
      </w:r>
    </w:p>
    <w:p w14:paraId="59F9F0B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(s9);</w:t>
      </w:r>
    </w:p>
    <w:p w14:paraId="6493AE1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(s10);</w:t>
      </w:r>
    </w:p>
    <w:p w14:paraId="108B530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(s11);</w:t>
      </w:r>
    </w:p>
    <w:p w14:paraId="4BFCC16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(s12);</w:t>
      </w:r>
    </w:p>
    <w:p w14:paraId="3A947D6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(s13);</w:t>
      </w:r>
    </w:p>
    <w:p w14:paraId="6D9BFBA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(s14);</w:t>
      </w:r>
    </w:p>
    <w:p w14:paraId="141360E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(s15);</w:t>
      </w:r>
    </w:p>
    <w:p w14:paraId="467999B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(s16);</w:t>
      </w:r>
    </w:p>
    <w:p w14:paraId="420A0D5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(s17);</w:t>
      </w:r>
    </w:p>
    <w:p w14:paraId="16AEADF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(s18);</w:t>
      </w:r>
    </w:p>
    <w:p w14:paraId="465534D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(s19);</w:t>
      </w:r>
    </w:p>
    <w:p w14:paraId="4DD856C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(s20);</w:t>
      </w:r>
    </w:p>
    <w:p w14:paraId="7F86A94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(s21);</w:t>
      </w:r>
    </w:p>
    <w:p w14:paraId="6C18C21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(s22);</w:t>
      </w:r>
    </w:p>
    <w:p w14:paraId="0CDBAAB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(s23);</w:t>
      </w:r>
    </w:p>
    <w:p w14:paraId="6231737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(s24);</w:t>
      </w:r>
    </w:p>
    <w:p w14:paraId="1E278A8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(s25);</w:t>
      </w:r>
    </w:p>
    <w:p w14:paraId="6DFA1EE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(s26);</w:t>
      </w:r>
    </w:p>
    <w:p w14:paraId="2F80772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(s27);</w:t>
      </w:r>
    </w:p>
    <w:p w14:paraId="6E68217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(s28);</w:t>
      </w:r>
    </w:p>
    <w:p w14:paraId="2BD85CD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(s29);</w:t>
      </w:r>
    </w:p>
    <w:p w14:paraId="266FA90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(s30);</w:t>
      </w:r>
    </w:p>
    <w:p w14:paraId="24B57A5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}</w:t>
      </w:r>
    </w:p>
    <w:p w14:paraId="6122556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7D336AC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// // // // // // // // // // // // // // // // //</w:t>
      </w:r>
    </w:p>
    <w:p w14:paraId="3893E84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//                                              //</w:t>
      </w:r>
    </w:p>
    <w:p w14:paraId="1D4398A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//                    CASOS                     //</w:t>
      </w:r>
    </w:p>
    <w:p w14:paraId="45433D5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//                                              //</w:t>
      </w:r>
    </w:p>
    <w:p w14:paraId="3F951F2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// // // // // // // // // // // // // // // // //</w:t>
      </w:r>
    </w:p>
    <w:p w14:paraId="56D9E2C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7FDCE50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</w:t>
      </w:r>
      <w:proofErr w:type="spellStart"/>
      <w:r w:rsidRPr="005D128C">
        <w:rPr>
          <w:rFonts w:ascii="Courier New" w:hAnsi="Courier New" w:cs="Courier New"/>
        </w:rPr>
        <w:t>private</w:t>
      </w:r>
      <w:proofErr w:type="spellEnd"/>
      <w:r w:rsidRPr="005D128C">
        <w:rPr>
          <w:rFonts w:ascii="Courier New" w:hAnsi="Courier New" w:cs="Courier New"/>
        </w:rPr>
        <w:t xml:space="preserve"> void </w:t>
      </w:r>
      <w:proofErr w:type="spellStart"/>
      <w:r w:rsidRPr="005D128C">
        <w:rPr>
          <w:rFonts w:ascii="Courier New" w:hAnsi="Courier New" w:cs="Courier New"/>
        </w:rPr>
        <w:t>PrecargarCasos</w:t>
      </w:r>
      <w:proofErr w:type="spellEnd"/>
      <w:r w:rsidRPr="005D128C">
        <w:rPr>
          <w:rFonts w:ascii="Courier New" w:hAnsi="Courier New" w:cs="Courier New"/>
        </w:rPr>
        <w:t>()</w:t>
      </w:r>
    </w:p>
    <w:p w14:paraId="584BDC8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{</w:t>
      </w:r>
    </w:p>
    <w:p w14:paraId="7157A82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4ADB48E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CASO 1 - Se crea inicialmente con un TESTIMONIO</w:t>
      </w:r>
    </w:p>
    <w:p w14:paraId="598859E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lastRenderedPageBreak/>
        <w:t xml:space="preserve">            // ==========================================================</w:t>
      </w:r>
    </w:p>
    <w:p w14:paraId="5EEE9FA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0370B41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Caso c1 = new Caso(</w:t>
      </w:r>
    </w:p>
    <w:p w14:paraId="15B9ED6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"Robo en Joyería Central",</w:t>
      </w:r>
    </w:p>
    <w:p w14:paraId="18D5B62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"Investigación por robo ocurrido durante la madrugada en una joyería.",</w:t>
      </w:r>
    </w:p>
    <w:p w14:paraId="59BABEC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true,</w:t>
      </w:r>
    </w:p>
    <w:p w14:paraId="6C36B23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_sospechosos[0],</w:t>
      </w:r>
    </w:p>
    <w:p w14:paraId="096099F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_investigadores[0],</w:t>
      </w:r>
    </w:p>
    <w:p w14:paraId="5A0051D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(2024, 3, 12),</w:t>
      </w:r>
    </w:p>
    <w:p w14:paraId="59511B5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"Testigo afirma haber visto a una persona salir rápidamente del local.",</w:t>
      </w:r>
    </w:p>
    <w:p w14:paraId="1791EDB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"Carlos Méndez",</w:t>
      </w:r>
    </w:p>
    <w:p w14:paraId="545824B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</w:t>
      </w:r>
      <w:proofErr w:type="spellStart"/>
      <w:r w:rsidRPr="005D128C">
        <w:rPr>
          <w:rFonts w:ascii="Courier New" w:hAnsi="Courier New" w:cs="Courier New"/>
        </w:rPr>
        <w:t>Credibilidad.Alto</w:t>
      </w:r>
      <w:proofErr w:type="spellEnd"/>
    </w:p>
    <w:p w14:paraId="54849D8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7E9B135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1E42A4C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c1.AgregarEvidencia(</w:t>
      </w:r>
    </w:p>
    <w:p w14:paraId="7DB8904D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        </w:t>
      </w:r>
      <w:r w:rsidRPr="006B4C27">
        <w:rPr>
          <w:rFonts w:ascii="Courier New" w:hAnsi="Courier New" w:cs="Courier New"/>
          <w:lang w:val="en-US"/>
        </w:rPr>
        <w:t xml:space="preserve">new </w:t>
      </w:r>
      <w:proofErr w:type="spellStart"/>
      <w:r w:rsidRPr="006B4C27">
        <w:rPr>
          <w:rFonts w:ascii="Courier New" w:hAnsi="Courier New" w:cs="Courier New"/>
          <w:lang w:val="en-US"/>
        </w:rPr>
        <w:t>Fisica</w:t>
      </w:r>
      <w:proofErr w:type="spellEnd"/>
      <w:r w:rsidRPr="006B4C27">
        <w:rPr>
          <w:rFonts w:ascii="Courier New" w:hAnsi="Courier New" w:cs="Courier New"/>
          <w:lang w:val="en-US"/>
        </w:rPr>
        <w:t>(</w:t>
      </w:r>
    </w:p>
    <w:p w14:paraId="2C84DFA5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true,</w:t>
      </w:r>
    </w:p>
    <w:p w14:paraId="00849895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new </w:t>
      </w:r>
      <w:proofErr w:type="spellStart"/>
      <w:r w:rsidRPr="006B4C27">
        <w:rPr>
          <w:rFonts w:ascii="Courier New" w:hAnsi="Courier New" w:cs="Courier New"/>
          <w:lang w:val="en-US"/>
        </w:rPr>
        <w:t>DateTime</w:t>
      </w:r>
      <w:proofErr w:type="spellEnd"/>
      <w:r w:rsidRPr="006B4C27">
        <w:rPr>
          <w:rFonts w:ascii="Courier New" w:hAnsi="Courier New" w:cs="Courier New"/>
          <w:lang w:val="en-US"/>
        </w:rPr>
        <w:t>(2024, 3, 12),</w:t>
      </w:r>
    </w:p>
    <w:p w14:paraId="79DE453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    </w:t>
      </w:r>
      <w:r w:rsidRPr="005D128C">
        <w:rPr>
          <w:rFonts w:ascii="Courier New" w:hAnsi="Courier New" w:cs="Courier New"/>
        </w:rPr>
        <w:t>"Destornillador encontrado junto a la puerta trasera."</w:t>
      </w:r>
    </w:p>
    <w:p w14:paraId="5F128548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        </w:t>
      </w:r>
      <w:r w:rsidRPr="006B4C27">
        <w:rPr>
          <w:rFonts w:ascii="Courier New" w:hAnsi="Courier New" w:cs="Courier New"/>
          <w:lang w:val="en-US"/>
        </w:rPr>
        <w:t>)</w:t>
      </w:r>
    </w:p>
    <w:p w14:paraId="648FFDFC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);</w:t>
      </w:r>
    </w:p>
    <w:p w14:paraId="030F9CCB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08FECEF9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c1.AgregarEvidencia(</w:t>
      </w:r>
    </w:p>
    <w:p w14:paraId="3256D4EB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new </w:t>
      </w:r>
      <w:proofErr w:type="spellStart"/>
      <w:r w:rsidRPr="006B4C27">
        <w:rPr>
          <w:rFonts w:ascii="Courier New" w:hAnsi="Courier New" w:cs="Courier New"/>
          <w:lang w:val="en-US"/>
        </w:rPr>
        <w:t>Grabacion</w:t>
      </w:r>
      <w:proofErr w:type="spellEnd"/>
      <w:r w:rsidRPr="006B4C27">
        <w:rPr>
          <w:rFonts w:ascii="Courier New" w:hAnsi="Courier New" w:cs="Courier New"/>
          <w:lang w:val="en-US"/>
        </w:rPr>
        <w:t>(</w:t>
      </w:r>
    </w:p>
    <w:p w14:paraId="4832F728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8,</w:t>
      </w:r>
    </w:p>
    <w:p w14:paraId="6640822C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true,</w:t>
      </w:r>
    </w:p>
    <w:p w14:paraId="53CEC2D3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new </w:t>
      </w:r>
      <w:proofErr w:type="spellStart"/>
      <w:r w:rsidRPr="006B4C27">
        <w:rPr>
          <w:rFonts w:ascii="Courier New" w:hAnsi="Courier New" w:cs="Courier New"/>
          <w:lang w:val="en-US"/>
        </w:rPr>
        <w:t>DateTime</w:t>
      </w:r>
      <w:proofErr w:type="spellEnd"/>
      <w:r w:rsidRPr="006B4C27">
        <w:rPr>
          <w:rFonts w:ascii="Courier New" w:hAnsi="Courier New" w:cs="Courier New"/>
          <w:lang w:val="en-US"/>
        </w:rPr>
        <w:t>(2024, 3, 12),</w:t>
      </w:r>
    </w:p>
    <w:p w14:paraId="3E15079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    </w:t>
      </w:r>
      <w:r w:rsidRPr="005D128C">
        <w:rPr>
          <w:rFonts w:ascii="Courier New" w:hAnsi="Courier New" w:cs="Courier New"/>
        </w:rPr>
        <w:t>"Cámara de seguridad registra al sospechoso ingresando al comercio."</w:t>
      </w:r>
    </w:p>
    <w:p w14:paraId="47D238F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66E09CF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51F2C13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68EC379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c1.AgregarEvidencia(</w:t>
      </w:r>
    </w:p>
    <w:p w14:paraId="491EAF4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Testimonio(</w:t>
      </w:r>
    </w:p>
    <w:p w14:paraId="3936C21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"Mariana López",</w:t>
      </w:r>
    </w:p>
    <w:p w14:paraId="04C1701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</w:t>
      </w:r>
      <w:proofErr w:type="spellStart"/>
      <w:r w:rsidRPr="005D128C">
        <w:rPr>
          <w:rFonts w:ascii="Courier New" w:hAnsi="Courier New" w:cs="Courier New"/>
        </w:rPr>
        <w:t>Credibilidad.Medio</w:t>
      </w:r>
      <w:proofErr w:type="spellEnd"/>
      <w:r w:rsidRPr="005D128C">
        <w:rPr>
          <w:rFonts w:ascii="Courier New" w:hAnsi="Courier New" w:cs="Courier New"/>
        </w:rPr>
        <w:t>,</w:t>
      </w:r>
    </w:p>
    <w:p w14:paraId="0BF4B8A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(2024, 3, 13),</w:t>
      </w:r>
    </w:p>
    <w:p w14:paraId="465CCA4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"Vecina escuchó ruidos de vidrios rotos durante la madrugada."</w:t>
      </w:r>
    </w:p>
    <w:p w14:paraId="70C8663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53076D0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5EEEA65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0470610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664701F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CASO 2 - Se crea inicialmente con una GRABACIÓN</w:t>
      </w:r>
    </w:p>
    <w:p w14:paraId="4D2331F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5A40339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6C07C21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Caso c2 = new Caso(</w:t>
      </w:r>
    </w:p>
    <w:p w14:paraId="00AD692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"Asalto a Estación de Servicio",</w:t>
      </w:r>
    </w:p>
    <w:p w14:paraId="17A71E8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"Investigación por asalto a una estación de servicio durante la noche.",</w:t>
      </w:r>
    </w:p>
    <w:p w14:paraId="014B37C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lastRenderedPageBreak/>
        <w:t xml:space="preserve">                true,</w:t>
      </w:r>
    </w:p>
    <w:p w14:paraId="3DA8842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_sospechosos[1],</w:t>
      </w:r>
    </w:p>
    <w:p w14:paraId="04E1E79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_investigadores[1],</w:t>
      </w:r>
    </w:p>
    <w:p w14:paraId="697DF09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(2023, 7, 21),</w:t>
      </w:r>
    </w:p>
    <w:p w14:paraId="1F83597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"Grabación de la cámara ubicada sobre la caja registradora.",</w:t>
      </w:r>
    </w:p>
    <w:p w14:paraId="0D0C4C87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        </w:t>
      </w:r>
      <w:r w:rsidRPr="006B4C27">
        <w:rPr>
          <w:rFonts w:ascii="Courier New" w:hAnsi="Courier New" w:cs="Courier New"/>
          <w:lang w:val="en-US"/>
        </w:rPr>
        <w:t>9,</w:t>
      </w:r>
    </w:p>
    <w:p w14:paraId="2BE09B28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true</w:t>
      </w:r>
    </w:p>
    <w:p w14:paraId="62AD0547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);</w:t>
      </w:r>
    </w:p>
    <w:p w14:paraId="22B05407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61946536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c2.AgregarEvidencia(</w:t>
      </w:r>
    </w:p>
    <w:p w14:paraId="14FBAC33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new </w:t>
      </w:r>
      <w:proofErr w:type="spellStart"/>
      <w:r w:rsidRPr="006B4C27">
        <w:rPr>
          <w:rFonts w:ascii="Courier New" w:hAnsi="Courier New" w:cs="Courier New"/>
          <w:lang w:val="en-US"/>
        </w:rPr>
        <w:t>Fisica</w:t>
      </w:r>
      <w:proofErr w:type="spellEnd"/>
      <w:r w:rsidRPr="006B4C27">
        <w:rPr>
          <w:rFonts w:ascii="Courier New" w:hAnsi="Courier New" w:cs="Courier New"/>
          <w:lang w:val="en-US"/>
        </w:rPr>
        <w:t>(</w:t>
      </w:r>
    </w:p>
    <w:p w14:paraId="1609E35E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true,</w:t>
      </w:r>
    </w:p>
    <w:p w14:paraId="1464418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    </w:t>
      </w:r>
      <w:r w:rsidRPr="005D128C">
        <w:rPr>
          <w:rFonts w:ascii="Courier New" w:hAnsi="Courier New" w:cs="Courier New"/>
        </w:rPr>
        <w:t xml:space="preserve">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(2023, 7, 21),</w:t>
      </w:r>
    </w:p>
    <w:p w14:paraId="65328A3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"Guante encontrado detrás del mostrador."</w:t>
      </w:r>
    </w:p>
    <w:p w14:paraId="5EEE612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7A13412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4FB789C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4F2C6C1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c2.AgregarEvidencia(</w:t>
      </w:r>
    </w:p>
    <w:p w14:paraId="763B399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Testimonio(</w:t>
      </w:r>
    </w:p>
    <w:p w14:paraId="591D5F7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"Federico Silva",</w:t>
      </w:r>
    </w:p>
    <w:p w14:paraId="56E57EE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</w:t>
      </w:r>
      <w:proofErr w:type="spellStart"/>
      <w:r w:rsidRPr="005D128C">
        <w:rPr>
          <w:rFonts w:ascii="Courier New" w:hAnsi="Courier New" w:cs="Courier New"/>
        </w:rPr>
        <w:t>Credibilidad.Alto</w:t>
      </w:r>
      <w:proofErr w:type="spellEnd"/>
      <w:r w:rsidRPr="005D128C">
        <w:rPr>
          <w:rFonts w:ascii="Courier New" w:hAnsi="Courier New" w:cs="Courier New"/>
        </w:rPr>
        <w:t>,</w:t>
      </w:r>
    </w:p>
    <w:p w14:paraId="3D422FB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(2023, 7, 21),</w:t>
      </w:r>
    </w:p>
    <w:p w14:paraId="2F2E855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"Empleado describe la vestimenta y características del atacante."</w:t>
      </w:r>
    </w:p>
    <w:p w14:paraId="26BDEAA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5EDF6A7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3C04761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1232BA1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c2.AgregarEvidencia(</w:t>
      </w:r>
    </w:p>
    <w:p w14:paraId="3F1A534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</w:t>
      </w:r>
      <w:proofErr w:type="spellStart"/>
      <w:r w:rsidRPr="005D128C">
        <w:rPr>
          <w:rFonts w:ascii="Courier New" w:hAnsi="Courier New" w:cs="Courier New"/>
        </w:rPr>
        <w:t>Grabacion</w:t>
      </w:r>
      <w:proofErr w:type="spellEnd"/>
      <w:r w:rsidRPr="005D128C">
        <w:rPr>
          <w:rFonts w:ascii="Courier New" w:hAnsi="Courier New" w:cs="Courier New"/>
        </w:rPr>
        <w:t>(</w:t>
      </w:r>
    </w:p>
    <w:p w14:paraId="6FFACBB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6,</w:t>
      </w:r>
    </w:p>
    <w:p w14:paraId="03656F3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false,</w:t>
      </w:r>
    </w:p>
    <w:p w14:paraId="65694F8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(2023, 7, 22),</w:t>
      </w:r>
    </w:p>
    <w:p w14:paraId="141BC14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"Cámara exterior registra un vehículo abandonando el lugar."</w:t>
      </w:r>
    </w:p>
    <w:p w14:paraId="07D1E01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198D8C8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66559C5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7D5AB7D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1C4CEE2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4E59500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CASO 3 - Se crea inicialmente con evidencia FÍSICA</w:t>
      </w:r>
    </w:p>
    <w:p w14:paraId="535FA15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16BD521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7801DFE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Caso c3 = new Caso(</w:t>
      </w:r>
    </w:p>
    <w:p w14:paraId="7AF8055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"Hurto en Museo Histórico",</w:t>
      </w:r>
    </w:p>
    <w:p w14:paraId="17F306F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"Desaparición de una pieza histórica perteneciente a una exposición.",</w:t>
      </w:r>
    </w:p>
    <w:p w14:paraId="615F42D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true,</w:t>
      </w:r>
    </w:p>
    <w:p w14:paraId="1E95124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_sospechosos[2],</w:t>
      </w:r>
    </w:p>
    <w:p w14:paraId="57EAAFD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_investigadores[2],</w:t>
      </w:r>
    </w:p>
    <w:p w14:paraId="6167BB1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(2022, 11, 5),</w:t>
      </w:r>
    </w:p>
    <w:p w14:paraId="63815D3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"Herramienta metálica encontrada cerca de la vitrina forzada.",</w:t>
      </w:r>
    </w:p>
    <w:p w14:paraId="74E1C41E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        </w:t>
      </w:r>
      <w:r w:rsidRPr="006B4C27">
        <w:rPr>
          <w:rFonts w:ascii="Courier New" w:hAnsi="Courier New" w:cs="Courier New"/>
          <w:lang w:val="en-US"/>
        </w:rPr>
        <w:t>true</w:t>
      </w:r>
    </w:p>
    <w:p w14:paraId="142DBB7F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lastRenderedPageBreak/>
        <w:t xml:space="preserve">            );</w:t>
      </w:r>
    </w:p>
    <w:p w14:paraId="397EAFB5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4C2791EA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c3.AgregarEvidencia(</w:t>
      </w:r>
    </w:p>
    <w:p w14:paraId="25158BB6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new </w:t>
      </w:r>
      <w:proofErr w:type="spellStart"/>
      <w:r w:rsidRPr="006B4C27">
        <w:rPr>
          <w:rFonts w:ascii="Courier New" w:hAnsi="Courier New" w:cs="Courier New"/>
          <w:lang w:val="en-US"/>
        </w:rPr>
        <w:t>Grabacion</w:t>
      </w:r>
      <w:proofErr w:type="spellEnd"/>
      <w:r w:rsidRPr="006B4C27">
        <w:rPr>
          <w:rFonts w:ascii="Courier New" w:hAnsi="Courier New" w:cs="Courier New"/>
          <w:lang w:val="en-US"/>
        </w:rPr>
        <w:t>(</w:t>
      </w:r>
    </w:p>
    <w:p w14:paraId="469D8674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7,</w:t>
      </w:r>
    </w:p>
    <w:p w14:paraId="243BF8F8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false,</w:t>
      </w:r>
    </w:p>
    <w:p w14:paraId="2BCAF9FE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new </w:t>
      </w:r>
      <w:proofErr w:type="spellStart"/>
      <w:r w:rsidRPr="006B4C27">
        <w:rPr>
          <w:rFonts w:ascii="Courier New" w:hAnsi="Courier New" w:cs="Courier New"/>
          <w:lang w:val="en-US"/>
        </w:rPr>
        <w:t>DateTime</w:t>
      </w:r>
      <w:proofErr w:type="spellEnd"/>
      <w:r w:rsidRPr="006B4C27">
        <w:rPr>
          <w:rFonts w:ascii="Courier New" w:hAnsi="Courier New" w:cs="Courier New"/>
          <w:lang w:val="en-US"/>
        </w:rPr>
        <w:t>(2022, 11, 5),</w:t>
      </w:r>
    </w:p>
    <w:p w14:paraId="24E54C1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    </w:t>
      </w:r>
      <w:r w:rsidRPr="005D128C">
        <w:rPr>
          <w:rFonts w:ascii="Courier New" w:hAnsi="Courier New" w:cs="Courier New"/>
        </w:rPr>
        <w:t>"Grabación muestra movimientos en un corredor próximo a la exposición."</w:t>
      </w:r>
    </w:p>
    <w:p w14:paraId="0BA48E0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42EA936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3C262BA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1F65F0A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c3.AgregarEvidencia(</w:t>
      </w:r>
    </w:p>
    <w:p w14:paraId="24CDEC9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Testimonio(</w:t>
      </w:r>
    </w:p>
    <w:p w14:paraId="0AFB3AD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"Laura Fernández",</w:t>
      </w:r>
    </w:p>
    <w:p w14:paraId="630D5B5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</w:t>
      </w:r>
      <w:proofErr w:type="spellStart"/>
      <w:r w:rsidRPr="005D128C">
        <w:rPr>
          <w:rFonts w:ascii="Courier New" w:hAnsi="Courier New" w:cs="Courier New"/>
        </w:rPr>
        <w:t>Credibilidad.Medio</w:t>
      </w:r>
      <w:proofErr w:type="spellEnd"/>
      <w:r w:rsidRPr="005D128C">
        <w:rPr>
          <w:rFonts w:ascii="Courier New" w:hAnsi="Courier New" w:cs="Courier New"/>
        </w:rPr>
        <w:t>,</w:t>
      </w:r>
    </w:p>
    <w:p w14:paraId="12750D0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(2022, 11, 6),</w:t>
      </w:r>
    </w:p>
    <w:p w14:paraId="2F811D1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"Guardia recuerda haber visto a una persona permanecer cerca de la vitrina."</w:t>
      </w:r>
    </w:p>
    <w:p w14:paraId="0745852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1112BAF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169B17E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56F0DD0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c3.AgregarEvidencia(</w:t>
      </w:r>
    </w:p>
    <w:p w14:paraId="715BFC6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</w:t>
      </w:r>
      <w:proofErr w:type="spellStart"/>
      <w:r w:rsidRPr="005D128C">
        <w:rPr>
          <w:rFonts w:ascii="Courier New" w:hAnsi="Courier New" w:cs="Courier New"/>
        </w:rPr>
        <w:t>Fisica</w:t>
      </w:r>
      <w:proofErr w:type="spellEnd"/>
      <w:r w:rsidRPr="005D128C">
        <w:rPr>
          <w:rFonts w:ascii="Courier New" w:hAnsi="Courier New" w:cs="Courier New"/>
        </w:rPr>
        <w:t>(</w:t>
      </w:r>
    </w:p>
    <w:p w14:paraId="70EFEC3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false,</w:t>
      </w:r>
    </w:p>
    <w:p w14:paraId="3F45D55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(2022, 11, 5),</w:t>
      </w:r>
    </w:p>
    <w:p w14:paraId="75156E7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"Trozo de tela encontrado enganchado en la vitrina."</w:t>
      </w:r>
    </w:p>
    <w:p w14:paraId="523B0C7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3E591CC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7BB29E7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0E762BB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66773E3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079B2CD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CASO 4 - TESTIMONIO</w:t>
      </w:r>
    </w:p>
    <w:p w14:paraId="6714BC1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2180220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Caso c4 = new Caso(</w:t>
      </w:r>
    </w:p>
    <w:p w14:paraId="4BA673C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"Robo de Vehículo",</w:t>
      </w:r>
    </w:p>
    <w:p w14:paraId="4BB4A88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"Investigación por la desaparición de un vehículo estacionado en la vía pública.",</w:t>
      </w:r>
    </w:p>
    <w:p w14:paraId="6CB334D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true,</w:t>
      </w:r>
    </w:p>
    <w:p w14:paraId="31FDF89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_sospechosos[3],</w:t>
      </w:r>
    </w:p>
    <w:p w14:paraId="77376BF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_investigadores[3],</w:t>
      </w:r>
    </w:p>
    <w:p w14:paraId="2436914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(2021, 5, 18),</w:t>
      </w:r>
    </w:p>
    <w:p w14:paraId="5C70AFB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"Testigo vio a una persona manipulando la cerradura del vehículo.",</w:t>
      </w:r>
    </w:p>
    <w:p w14:paraId="6A1174D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"Martín Rodríguez",</w:t>
      </w:r>
    </w:p>
    <w:p w14:paraId="3ABC3DE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</w:t>
      </w:r>
      <w:proofErr w:type="spellStart"/>
      <w:r w:rsidRPr="005D128C">
        <w:rPr>
          <w:rFonts w:ascii="Courier New" w:hAnsi="Courier New" w:cs="Courier New"/>
        </w:rPr>
        <w:t>Credibilidad.Alto</w:t>
      </w:r>
      <w:proofErr w:type="spellEnd"/>
    </w:p>
    <w:p w14:paraId="629F08E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0A246A4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320E8ED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c4.AgregarEvidencia(</w:t>
      </w:r>
    </w:p>
    <w:p w14:paraId="7389E461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        </w:t>
      </w:r>
      <w:r w:rsidRPr="006B4C27">
        <w:rPr>
          <w:rFonts w:ascii="Courier New" w:hAnsi="Courier New" w:cs="Courier New"/>
          <w:lang w:val="en-US"/>
        </w:rPr>
        <w:t xml:space="preserve">new </w:t>
      </w:r>
      <w:proofErr w:type="spellStart"/>
      <w:r w:rsidRPr="006B4C27">
        <w:rPr>
          <w:rFonts w:ascii="Courier New" w:hAnsi="Courier New" w:cs="Courier New"/>
          <w:lang w:val="en-US"/>
        </w:rPr>
        <w:t>Grabacion</w:t>
      </w:r>
      <w:proofErr w:type="spellEnd"/>
      <w:r w:rsidRPr="006B4C27">
        <w:rPr>
          <w:rFonts w:ascii="Courier New" w:hAnsi="Courier New" w:cs="Courier New"/>
          <w:lang w:val="en-US"/>
        </w:rPr>
        <w:t>(</w:t>
      </w:r>
    </w:p>
    <w:p w14:paraId="0C0B5221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5,</w:t>
      </w:r>
    </w:p>
    <w:p w14:paraId="295A7D41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false,</w:t>
      </w:r>
    </w:p>
    <w:p w14:paraId="0F83E21C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new </w:t>
      </w:r>
      <w:proofErr w:type="spellStart"/>
      <w:r w:rsidRPr="006B4C27">
        <w:rPr>
          <w:rFonts w:ascii="Courier New" w:hAnsi="Courier New" w:cs="Courier New"/>
          <w:lang w:val="en-US"/>
        </w:rPr>
        <w:t>DateTime</w:t>
      </w:r>
      <w:proofErr w:type="spellEnd"/>
      <w:r w:rsidRPr="006B4C27">
        <w:rPr>
          <w:rFonts w:ascii="Courier New" w:hAnsi="Courier New" w:cs="Courier New"/>
          <w:lang w:val="en-US"/>
        </w:rPr>
        <w:t>(2021, 5, 18),</w:t>
      </w:r>
    </w:p>
    <w:p w14:paraId="5186083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lastRenderedPageBreak/>
        <w:t xml:space="preserve">                    </w:t>
      </w:r>
      <w:r w:rsidRPr="005D128C">
        <w:rPr>
          <w:rFonts w:ascii="Courier New" w:hAnsi="Courier New" w:cs="Courier New"/>
        </w:rPr>
        <w:t>"Cámara de un comercio registra parcialmente el momento del robo."</w:t>
      </w:r>
    </w:p>
    <w:p w14:paraId="1DF5063C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        </w:t>
      </w:r>
      <w:r w:rsidRPr="006B4C27">
        <w:rPr>
          <w:rFonts w:ascii="Courier New" w:hAnsi="Courier New" w:cs="Courier New"/>
          <w:lang w:val="en-US"/>
        </w:rPr>
        <w:t>)</w:t>
      </w:r>
    </w:p>
    <w:p w14:paraId="5BFCFBBE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);</w:t>
      </w:r>
    </w:p>
    <w:p w14:paraId="1352A0F6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63F5B749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c4.AgregarEvidencia(</w:t>
      </w:r>
    </w:p>
    <w:p w14:paraId="64855504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new </w:t>
      </w:r>
      <w:proofErr w:type="spellStart"/>
      <w:r w:rsidRPr="006B4C27">
        <w:rPr>
          <w:rFonts w:ascii="Courier New" w:hAnsi="Courier New" w:cs="Courier New"/>
          <w:lang w:val="en-US"/>
        </w:rPr>
        <w:t>Fisica</w:t>
      </w:r>
      <w:proofErr w:type="spellEnd"/>
      <w:r w:rsidRPr="006B4C27">
        <w:rPr>
          <w:rFonts w:ascii="Courier New" w:hAnsi="Courier New" w:cs="Courier New"/>
          <w:lang w:val="en-US"/>
        </w:rPr>
        <w:t>(</w:t>
      </w:r>
    </w:p>
    <w:p w14:paraId="6A1B7110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true,</w:t>
      </w:r>
    </w:p>
    <w:p w14:paraId="39CD6142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new </w:t>
      </w:r>
      <w:proofErr w:type="spellStart"/>
      <w:r w:rsidRPr="006B4C27">
        <w:rPr>
          <w:rFonts w:ascii="Courier New" w:hAnsi="Courier New" w:cs="Courier New"/>
          <w:lang w:val="en-US"/>
        </w:rPr>
        <w:t>DateTime</w:t>
      </w:r>
      <w:proofErr w:type="spellEnd"/>
      <w:r w:rsidRPr="006B4C27">
        <w:rPr>
          <w:rFonts w:ascii="Courier New" w:hAnsi="Courier New" w:cs="Courier New"/>
          <w:lang w:val="en-US"/>
        </w:rPr>
        <w:t>(2021, 5, 18),</w:t>
      </w:r>
    </w:p>
    <w:p w14:paraId="1718F0C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    </w:t>
      </w:r>
      <w:r w:rsidRPr="005D128C">
        <w:rPr>
          <w:rFonts w:ascii="Courier New" w:hAnsi="Courier New" w:cs="Courier New"/>
        </w:rPr>
        <w:t>"Herramienta utilizada para forzar la cerradura."</w:t>
      </w:r>
    </w:p>
    <w:p w14:paraId="32D9C6E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67B15A9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19EE6E8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6B126EE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c4.AgregarEvidencia(</w:t>
      </w:r>
    </w:p>
    <w:p w14:paraId="3D349F0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Testimonio(</w:t>
      </w:r>
    </w:p>
    <w:p w14:paraId="26C5C1F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"Andrea Suárez",</w:t>
      </w:r>
    </w:p>
    <w:p w14:paraId="0BAEBBD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</w:t>
      </w:r>
      <w:proofErr w:type="spellStart"/>
      <w:r w:rsidRPr="005D128C">
        <w:rPr>
          <w:rFonts w:ascii="Courier New" w:hAnsi="Courier New" w:cs="Courier New"/>
        </w:rPr>
        <w:t>Credibilidad.Bajo</w:t>
      </w:r>
      <w:proofErr w:type="spellEnd"/>
      <w:r w:rsidRPr="005D128C">
        <w:rPr>
          <w:rFonts w:ascii="Courier New" w:hAnsi="Courier New" w:cs="Courier New"/>
        </w:rPr>
        <w:t>,</w:t>
      </w:r>
    </w:p>
    <w:p w14:paraId="496990F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(2021, 5, 19),</w:t>
      </w:r>
    </w:p>
    <w:p w14:paraId="71EADD0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"Afirma haber visto el vehículo circulando por otra zona de la ciudad."</w:t>
      </w:r>
    </w:p>
    <w:p w14:paraId="5A2DF6B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305F761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5943455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04C8491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12A9B8F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14290CD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CASO 5 - GRABACIÓN</w:t>
      </w:r>
    </w:p>
    <w:p w14:paraId="05DE16F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342364B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Caso c5 = new Caso(</w:t>
      </w:r>
    </w:p>
    <w:p w14:paraId="4CDC4ED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"Rapiña en Supermercado",</w:t>
      </w:r>
    </w:p>
    <w:p w14:paraId="3AC8B5E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"Investigación por una rapiña ocurrida minutos antes del cierre.",</w:t>
      </w:r>
    </w:p>
    <w:p w14:paraId="40F7B3D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true,</w:t>
      </w:r>
    </w:p>
    <w:p w14:paraId="79BC07A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_sospechosos[4],</w:t>
      </w:r>
    </w:p>
    <w:p w14:paraId="3D7EF18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_investigadores[4],</w:t>
      </w:r>
    </w:p>
    <w:p w14:paraId="4A05A48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(2025, 1, 8),</w:t>
      </w:r>
    </w:p>
    <w:p w14:paraId="5585EE5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"Grabación principal del sistema de vigilancia del supermercado.",</w:t>
      </w:r>
    </w:p>
    <w:p w14:paraId="0E155FE4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        </w:t>
      </w:r>
      <w:r w:rsidRPr="006B4C27">
        <w:rPr>
          <w:rFonts w:ascii="Courier New" w:hAnsi="Courier New" w:cs="Courier New"/>
          <w:lang w:val="en-US"/>
        </w:rPr>
        <w:t>10,</w:t>
      </w:r>
    </w:p>
    <w:p w14:paraId="650C70F6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true</w:t>
      </w:r>
    </w:p>
    <w:p w14:paraId="295683FB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);</w:t>
      </w:r>
    </w:p>
    <w:p w14:paraId="7711FC43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08078C81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c5.AgregarEvidencia(</w:t>
      </w:r>
    </w:p>
    <w:p w14:paraId="24A5F593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new </w:t>
      </w:r>
      <w:proofErr w:type="spellStart"/>
      <w:r w:rsidRPr="006B4C27">
        <w:rPr>
          <w:rFonts w:ascii="Courier New" w:hAnsi="Courier New" w:cs="Courier New"/>
          <w:lang w:val="en-US"/>
        </w:rPr>
        <w:t>Fisica</w:t>
      </w:r>
      <w:proofErr w:type="spellEnd"/>
      <w:r w:rsidRPr="006B4C27">
        <w:rPr>
          <w:rFonts w:ascii="Courier New" w:hAnsi="Courier New" w:cs="Courier New"/>
          <w:lang w:val="en-US"/>
        </w:rPr>
        <w:t>(</w:t>
      </w:r>
    </w:p>
    <w:p w14:paraId="0DCAD189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true,</w:t>
      </w:r>
    </w:p>
    <w:p w14:paraId="38D5330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    </w:t>
      </w:r>
      <w:r w:rsidRPr="005D128C">
        <w:rPr>
          <w:rFonts w:ascii="Courier New" w:hAnsi="Courier New" w:cs="Courier New"/>
        </w:rPr>
        <w:t xml:space="preserve">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(2025, 1, 8),</w:t>
      </w:r>
    </w:p>
    <w:p w14:paraId="6613B7E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"Mochila abandonada utilizada durante la rapiña."</w:t>
      </w:r>
    </w:p>
    <w:p w14:paraId="1D84399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74A25A0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1364A84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17981DE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c5.AgregarEvidencia(</w:t>
      </w:r>
    </w:p>
    <w:p w14:paraId="41C11C8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Testimonio(</w:t>
      </w:r>
    </w:p>
    <w:p w14:paraId="286F9A6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"Sofía Pereira",</w:t>
      </w:r>
    </w:p>
    <w:p w14:paraId="5C82CF2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lastRenderedPageBreak/>
        <w:t xml:space="preserve">                    </w:t>
      </w:r>
      <w:proofErr w:type="spellStart"/>
      <w:r w:rsidRPr="005D128C">
        <w:rPr>
          <w:rFonts w:ascii="Courier New" w:hAnsi="Courier New" w:cs="Courier New"/>
        </w:rPr>
        <w:t>Credibilidad.Alto</w:t>
      </w:r>
      <w:proofErr w:type="spellEnd"/>
      <w:r w:rsidRPr="005D128C">
        <w:rPr>
          <w:rFonts w:ascii="Courier New" w:hAnsi="Courier New" w:cs="Courier New"/>
        </w:rPr>
        <w:t>,</w:t>
      </w:r>
    </w:p>
    <w:p w14:paraId="21513F4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(2025, 1, 8),</w:t>
      </w:r>
    </w:p>
    <w:p w14:paraId="44F4ED7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"Cajera reconoce características físicas del sospechoso."</w:t>
      </w:r>
    </w:p>
    <w:p w14:paraId="0346DF4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50F1441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52CF271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701C69C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c5.AgregarEvidencia(</w:t>
      </w:r>
    </w:p>
    <w:p w14:paraId="0D14281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</w:t>
      </w:r>
      <w:proofErr w:type="spellStart"/>
      <w:r w:rsidRPr="005D128C">
        <w:rPr>
          <w:rFonts w:ascii="Courier New" w:hAnsi="Courier New" w:cs="Courier New"/>
        </w:rPr>
        <w:t>Grabacion</w:t>
      </w:r>
      <w:proofErr w:type="spellEnd"/>
      <w:r w:rsidRPr="005D128C">
        <w:rPr>
          <w:rFonts w:ascii="Courier New" w:hAnsi="Courier New" w:cs="Courier New"/>
        </w:rPr>
        <w:t>(</w:t>
      </w:r>
    </w:p>
    <w:p w14:paraId="5952671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8,</w:t>
      </w:r>
    </w:p>
    <w:p w14:paraId="494A102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false,</w:t>
      </w:r>
    </w:p>
    <w:p w14:paraId="3959D15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(2025, 1, 8),</w:t>
      </w:r>
    </w:p>
    <w:p w14:paraId="45C0495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"Grabación del estacionamiento muestra la ruta de escape."</w:t>
      </w:r>
    </w:p>
    <w:p w14:paraId="7CCAC04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093E978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4147806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6F15433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1DC0420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73B14D5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CASO 6 - FÍSICA</w:t>
      </w:r>
    </w:p>
    <w:p w14:paraId="73F21F0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2A9C865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Caso c6 = new Caso(</w:t>
      </w:r>
    </w:p>
    <w:p w14:paraId="51DA7FC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"Ingreso Ilegal a Depósito",</w:t>
      </w:r>
    </w:p>
    <w:p w14:paraId="4664329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"Investigación por acceso no autorizado a un depósito industrial.",</w:t>
      </w:r>
    </w:p>
    <w:p w14:paraId="0CF64B3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true,</w:t>
      </w:r>
    </w:p>
    <w:p w14:paraId="5FAF32F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_sospechosos[5],</w:t>
      </w:r>
    </w:p>
    <w:p w14:paraId="5F435FA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_investigadores[5],</w:t>
      </w:r>
    </w:p>
    <w:p w14:paraId="36BAA5A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(2020, 9, 14),</w:t>
      </w:r>
    </w:p>
    <w:p w14:paraId="3170B7E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"Barreta metálica encontrada junto a una puerta forzada.",</w:t>
      </w:r>
    </w:p>
    <w:p w14:paraId="4C4CDFE8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        </w:t>
      </w:r>
      <w:r w:rsidRPr="006B4C27">
        <w:rPr>
          <w:rFonts w:ascii="Courier New" w:hAnsi="Courier New" w:cs="Courier New"/>
          <w:lang w:val="en-US"/>
        </w:rPr>
        <w:t>true</w:t>
      </w:r>
    </w:p>
    <w:p w14:paraId="3C3694D5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);</w:t>
      </w:r>
    </w:p>
    <w:p w14:paraId="14F88925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1DB21B26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c6.AgregarEvidencia(</w:t>
      </w:r>
    </w:p>
    <w:p w14:paraId="54C837F3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new </w:t>
      </w:r>
      <w:proofErr w:type="spellStart"/>
      <w:r w:rsidRPr="006B4C27">
        <w:rPr>
          <w:rFonts w:ascii="Courier New" w:hAnsi="Courier New" w:cs="Courier New"/>
          <w:lang w:val="en-US"/>
        </w:rPr>
        <w:t>Grabacion</w:t>
      </w:r>
      <w:proofErr w:type="spellEnd"/>
      <w:r w:rsidRPr="006B4C27">
        <w:rPr>
          <w:rFonts w:ascii="Courier New" w:hAnsi="Courier New" w:cs="Courier New"/>
          <w:lang w:val="en-US"/>
        </w:rPr>
        <w:t>(</w:t>
      </w:r>
    </w:p>
    <w:p w14:paraId="2017597E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4,</w:t>
      </w:r>
    </w:p>
    <w:p w14:paraId="3AD1060C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false,</w:t>
      </w:r>
    </w:p>
    <w:p w14:paraId="7FE1DAF0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new </w:t>
      </w:r>
      <w:proofErr w:type="spellStart"/>
      <w:r w:rsidRPr="006B4C27">
        <w:rPr>
          <w:rFonts w:ascii="Courier New" w:hAnsi="Courier New" w:cs="Courier New"/>
          <w:lang w:val="en-US"/>
        </w:rPr>
        <w:t>DateTime</w:t>
      </w:r>
      <w:proofErr w:type="spellEnd"/>
      <w:r w:rsidRPr="006B4C27">
        <w:rPr>
          <w:rFonts w:ascii="Courier New" w:hAnsi="Courier New" w:cs="Courier New"/>
          <w:lang w:val="en-US"/>
        </w:rPr>
        <w:t>(2020, 9, 14),</w:t>
      </w:r>
    </w:p>
    <w:p w14:paraId="16992E9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    </w:t>
      </w:r>
      <w:r w:rsidRPr="005D128C">
        <w:rPr>
          <w:rFonts w:ascii="Courier New" w:hAnsi="Courier New" w:cs="Courier New"/>
        </w:rPr>
        <w:t>"Cámara distante registra una silueta ingresando al depósito."</w:t>
      </w:r>
    </w:p>
    <w:p w14:paraId="0D9C0A1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363B6AD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207EC88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3AE061C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c6.AgregarEvidencia(</w:t>
      </w:r>
    </w:p>
    <w:p w14:paraId="4D14BF2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Testimonio(</w:t>
      </w:r>
    </w:p>
    <w:p w14:paraId="2FF51DA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"Ricardo Núñez",</w:t>
      </w:r>
    </w:p>
    <w:p w14:paraId="69800A4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</w:t>
      </w:r>
      <w:proofErr w:type="spellStart"/>
      <w:r w:rsidRPr="005D128C">
        <w:rPr>
          <w:rFonts w:ascii="Courier New" w:hAnsi="Courier New" w:cs="Courier New"/>
        </w:rPr>
        <w:t>Credibilidad.Medio</w:t>
      </w:r>
      <w:proofErr w:type="spellEnd"/>
      <w:r w:rsidRPr="005D128C">
        <w:rPr>
          <w:rFonts w:ascii="Courier New" w:hAnsi="Courier New" w:cs="Courier New"/>
        </w:rPr>
        <w:t>,</w:t>
      </w:r>
    </w:p>
    <w:p w14:paraId="70181C5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(2020, 9, 15),</w:t>
      </w:r>
    </w:p>
    <w:p w14:paraId="6805074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"Guardia nocturno escuchó ruidos provenientes del depósito."</w:t>
      </w:r>
    </w:p>
    <w:p w14:paraId="23F62E5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365D059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29AB617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2EC7119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lastRenderedPageBreak/>
        <w:t xml:space="preserve">            c6.AgregarEvidencia(</w:t>
      </w:r>
    </w:p>
    <w:p w14:paraId="25FB5F6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</w:t>
      </w:r>
      <w:proofErr w:type="spellStart"/>
      <w:r w:rsidRPr="005D128C">
        <w:rPr>
          <w:rFonts w:ascii="Courier New" w:hAnsi="Courier New" w:cs="Courier New"/>
        </w:rPr>
        <w:t>Fisica</w:t>
      </w:r>
      <w:proofErr w:type="spellEnd"/>
      <w:r w:rsidRPr="005D128C">
        <w:rPr>
          <w:rFonts w:ascii="Courier New" w:hAnsi="Courier New" w:cs="Courier New"/>
        </w:rPr>
        <w:t>(</w:t>
      </w:r>
    </w:p>
    <w:p w14:paraId="37886C3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false,</w:t>
      </w:r>
    </w:p>
    <w:p w14:paraId="07ACDD8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(2020, 9, 14),</w:t>
      </w:r>
    </w:p>
    <w:p w14:paraId="0DBBC34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"Linterna encontrada dentro de una zona restringida."</w:t>
      </w:r>
    </w:p>
    <w:p w14:paraId="773EA9C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3A04C36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63C8838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1E69E43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5F64476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251504B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CASO 7 - TESTIMONIO</w:t>
      </w:r>
    </w:p>
    <w:p w14:paraId="32623AA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7D7089D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Caso c7 = new Caso(</w:t>
      </w:r>
    </w:p>
    <w:p w14:paraId="61648B9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"Fraude en Comercio Electrónico",</w:t>
      </w:r>
    </w:p>
    <w:p w14:paraId="694B15C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"Investigación relacionada con compras realizadas utilizando datos ajenos.",</w:t>
      </w:r>
    </w:p>
    <w:p w14:paraId="008EBCC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true,</w:t>
      </w:r>
    </w:p>
    <w:p w14:paraId="7EEBBC3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_sospechosos[6],</w:t>
      </w:r>
    </w:p>
    <w:p w14:paraId="34A1234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_investigadores[6],</w:t>
      </w:r>
    </w:p>
    <w:p w14:paraId="24D2A21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(2024, 8, 2),</w:t>
      </w:r>
    </w:p>
    <w:p w14:paraId="3FA0797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"Empleado afirma haber entregado varios pedidos a la misma persona.",</w:t>
      </w:r>
    </w:p>
    <w:p w14:paraId="0A6167F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"Nicolás Cabrera",</w:t>
      </w:r>
    </w:p>
    <w:p w14:paraId="55DD062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</w:t>
      </w:r>
      <w:proofErr w:type="spellStart"/>
      <w:r w:rsidRPr="005D128C">
        <w:rPr>
          <w:rFonts w:ascii="Courier New" w:hAnsi="Courier New" w:cs="Courier New"/>
        </w:rPr>
        <w:t>Credibilidad.Medio</w:t>
      </w:r>
      <w:proofErr w:type="spellEnd"/>
    </w:p>
    <w:p w14:paraId="1B41E73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4A4F71F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64D49DF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c7.AgregarEvidencia(</w:t>
      </w:r>
    </w:p>
    <w:p w14:paraId="4BBC3F1B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        </w:t>
      </w:r>
      <w:r w:rsidRPr="006B4C27">
        <w:rPr>
          <w:rFonts w:ascii="Courier New" w:hAnsi="Courier New" w:cs="Courier New"/>
          <w:lang w:val="en-US"/>
        </w:rPr>
        <w:t xml:space="preserve">new </w:t>
      </w:r>
      <w:proofErr w:type="spellStart"/>
      <w:r w:rsidRPr="006B4C27">
        <w:rPr>
          <w:rFonts w:ascii="Courier New" w:hAnsi="Courier New" w:cs="Courier New"/>
          <w:lang w:val="en-US"/>
        </w:rPr>
        <w:t>Grabacion</w:t>
      </w:r>
      <w:proofErr w:type="spellEnd"/>
      <w:r w:rsidRPr="006B4C27">
        <w:rPr>
          <w:rFonts w:ascii="Courier New" w:hAnsi="Courier New" w:cs="Courier New"/>
          <w:lang w:val="en-US"/>
        </w:rPr>
        <w:t>(</w:t>
      </w:r>
    </w:p>
    <w:p w14:paraId="0FCDC1C2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9,</w:t>
      </w:r>
    </w:p>
    <w:p w14:paraId="638EE5DF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false,</w:t>
      </w:r>
    </w:p>
    <w:p w14:paraId="7C159744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new </w:t>
      </w:r>
      <w:proofErr w:type="spellStart"/>
      <w:r w:rsidRPr="006B4C27">
        <w:rPr>
          <w:rFonts w:ascii="Courier New" w:hAnsi="Courier New" w:cs="Courier New"/>
          <w:lang w:val="en-US"/>
        </w:rPr>
        <w:t>DateTime</w:t>
      </w:r>
      <w:proofErr w:type="spellEnd"/>
      <w:r w:rsidRPr="006B4C27">
        <w:rPr>
          <w:rFonts w:ascii="Courier New" w:hAnsi="Courier New" w:cs="Courier New"/>
          <w:lang w:val="en-US"/>
        </w:rPr>
        <w:t>(2024, 8, 2),</w:t>
      </w:r>
    </w:p>
    <w:p w14:paraId="6359043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    </w:t>
      </w:r>
      <w:r w:rsidRPr="005D128C">
        <w:rPr>
          <w:rFonts w:ascii="Courier New" w:hAnsi="Courier New" w:cs="Courier New"/>
        </w:rPr>
        <w:t>"Cámara del punto de entrega registra al individuo retirando productos."</w:t>
      </w:r>
    </w:p>
    <w:p w14:paraId="69028245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        </w:t>
      </w:r>
      <w:r w:rsidRPr="006B4C27">
        <w:rPr>
          <w:rFonts w:ascii="Courier New" w:hAnsi="Courier New" w:cs="Courier New"/>
          <w:lang w:val="en-US"/>
        </w:rPr>
        <w:t>)</w:t>
      </w:r>
    </w:p>
    <w:p w14:paraId="204C934B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);</w:t>
      </w:r>
    </w:p>
    <w:p w14:paraId="34BB723F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161AB81A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c7.AgregarEvidencia(</w:t>
      </w:r>
    </w:p>
    <w:p w14:paraId="1A156F6D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new </w:t>
      </w:r>
      <w:proofErr w:type="spellStart"/>
      <w:r w:rsidRPr="006B4C27">
        <w:rPr>
          <w:rFonts w:ascii="Courier New" w:hAnsi="Courier New" w:cs="Courier New"/>
          <w:lang w:val="en-US"/>
        </w:rPr>
        <w:t>Fisica</w:t>
      </w:r>
      <w:proofErr w:type="spellEnd"/>
      <w:r w:rsidRPr="006B4C27">
        <w:rPr>
          <w:rFonts w:ascii="Courier New" w:hAnsi="Courier New" w:cs="Courier New"/>
          <w:lang w:val="en-US"/>
        </w:rPr>
        <w:t>(</w:t>
      </w:r>
    </w:p>
    <w:p w14:paraId="436061FE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true,</w:t>
      </w:r>
    </w:p>
    <w:p w14:paraId="639C2C5B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new </w:t>
      </w:r>
      <w:proofErr w:type="spellStart"/>
      <w:r w:rsidRPr="006B4C27">
        <w:rPr>
          <w:rFonts w:ascii="Courier New" w:hAnsi="Courier New" w:cs="Courier New"/>
          <w:lang w:val="en-US"/>
        </w:rPr>
        <w:t>DateTime</w:t>
      </w:r>
      <w:proofErr w:type="spellEnd"/>
      <w:r w:rsidRPr="006B4C27">
        <w:rPr>
          <w:rFonts w:ascii="Courier New" w:hAnsi="Courier New" w:cs="Courier New"/>
          <w:lang w:val="en-US"/>
        </w:rPr>
        <w:t>(2024, 8, 3),</w:t>
      </w:r>
    </w:p>
    <w:p w14:paraId="795E8C2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    </w:t>
      </w:r>
      <w:r w:rsidRPr="005D128C">
        <w:rPr>
          <w:rFonts w:ascii="Courier New" w:hAnsi="Courier New" w:cs="Courier New"/>
        </w:rPr>
        <w:t>"Comprobante de compra encontrado durante una inspección."</w:t>
      </w:r>
    </w:p>
    <w:p w14:paraId="3B339FF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468D956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40AAAC1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6E982C3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c7.AgregarEvidencia(</w:t>
      </w:r>
    </w:p>
    <w:p w14:paraId="5EE4451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Testimonio(</w:t>
      </w:r>
    </w:p>
    <w:p w14:paraId="763B75C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"Valentina Castro",</w:t>
      </w:r>
    </w:p>
    <w:p w14:paraId="6221EE6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</w:t>
      </w:r>
      <w:proofErr w:type="spellStart"/>
      <w:r w:rsidRPr="005D128C">
        <w:rPr>
          <w:rFonts w:ascii="Courier New" w:hAnsi="Courier New" w:cs="Courier New"/>
        </w:rPr>
        <w:t>Credibilidad.Alto</w:t>
      </w:r>
      <w:proofErr w:type="spellEnd"/>
      <w:r w:rsidRPr="005D128C">
        <w:rPr>
          <w:rFonts w:ascii="Courier New" w:hAnsi="Courier New" w:cs="Courier New"/>
        </w:rPr>
        <w:t>,</w:t>
      </w:r>
    </w:p>
    <w:p w14:paraId="4AC44F6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(2024, 8, 3),</w:t>
      </w:r>
    </w:p>
    <w:p w14:paraId="68279FD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"Reconoce al sospechoso como la persona que retiró varios paquetes."</w:t>
      </w:r>
    </w:p>
    <w:p w14:paraId="532B475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3E5C4E0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lastRenderedPageBreak/>
        <w:t xml:space="preserve">            );</w:t>
      </w:r>
    </w:p>
    <w:p w14:paraId="7629A38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3673551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01947F0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38D99B9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CASO 8 - GRABACIÓN</w:t>
      </w:r>
    </w:p>
    <w:p w14:paraId="0F33A3B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4B1D567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Caso c8 = new Caso(</w:t>
      </w:r>
    </w:p>
    <w:p w14:paraId="3F8ACDA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"Vandalismo en Centro Educativo",</w:t>
      </w:r>
    </w:p>
    <w:p w14:paraId="4B01336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"Investigación por daños ocasionados durante la madrugada.",</w:t>
      </w:r>
    </w:p>
    <w:p w14:paraId="081DA9D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true,</w:t>
      </w:r>
    </w:p>
    <w:p w14:paraId="7508A7F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_sospechosos[7],</w:t>
      </w:r>
    </w:p>
    <w:p w14:paraId="682198C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_investigadores[7],</w:t>
      </w:r>
    </w:p>
    <w:p w14:paraId="6BEF24D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(2022, 2, 26),</w:t>
      </w:r>
    </w:p>
    <w:p w14:paraId="50664E4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"Cámara del acceso principal registra a varias personas entrando al predio.",</w:t>
      </w:r>
    </w:p>
    <w:p w14:paraId="7FD62740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        </w:t>
      </w:r>
      <w:r w:rsidRPr="006B4C27">
        <w:rPr>
          <w:rFonts w:ascii="Courier New" w:hAnsi="Courier New" w:cs="Courier New"/>
          <w:lang w:val="en-US"/>
        </w:rPr>
        <w:t>7,</w:t>
      </w:r>
    </w:p>
    <w:p w14:paraId="55ACAF32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true</w:t>
      </w:r>
    </w:p>
    <w:p w14:paraId="5CC9EF33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);</w:t>
      </w:r>
    </w:p>
    <w:p w14:paraId="49EA4FCB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3D03F789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c8.AgregarEvidencia(</w:t>
      </w:r>
    </w:p>
    <w:p w14:paraId="5C3C25F9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new </w:t>
      </w:r>
      <w:proofErr w:type="spellStart"/>
      <w:r w:rsidRPr="006B4C27">
        <w:rPr>
          <w:rFonts w:ascii="Courier New" w:hAnsi="Courier New" w:cs="Courier New"/>
          <w:lang w:val="en-US"/>
        </w:rPr>
        <w:t>Fisica</w:t>
      </w:r>
      <w:proofErr w:type="spellEnd"/>
      <w:r w:rsidRPr="006B4C27">
        <w:rPr>
          <w:rFonts w:ascii="Courier New" w:hAnsi="Courier New" w:cs="Courier New"/>
          <w:lang w:val="en-US"/>
        </w:rPr>
        <w:t>(</w:t>
      </w:r>
    </w:p>
    <w:p w14:paraId="0A89AE2E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true,</w:t>
      </w:r>
    </w:p>
    <w:p w14:paraId="5EEBE3B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    </w:t>
      </w:r>
      <w:r w:rsidRPr="005D128C">
        <w:rPr>
          <w:rFonts w:ascii="Courier New" w:hAnsi="Courier New" w:cs="Courier New"/>
        </w:rPr>
        <w:t xml:space="preserve">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(2022, 2, 26),</w:t>
      </w:r>
    </w:p>
    <w:p w14:paraId="1A8AD3F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"Lata de pintura encontrada junto a una pared vandalizada."</w:t>
      </w:r>
    </w:p>
    <w:p w14:paraId="5AF3972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4DFBACB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4B1E66C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685A199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c8.AgregarEvidencia(</w:t>
      </w:r>
    </w:p>
    <w:p w14:paraId="6394974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Testimonio(</w:t>
      </w:r>
    </w:p>
    <w:p w14:paraId="567BC44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"Daniel Gómez",</w:t>
      </w:r>
    </w:p>
    <w:p w14:paraId="6525909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</w:t>
      </w:r>
      <w:proofErr w:type="spellStart"/>
      <w:r w:rsidRPr="005D128C">
        <w:rPr>
          <w:rFonts w:ascii="Courier New" w:hAnsi="Courier New" w:cs="Courier New"/>
        </w:rPr>
        <w:t>Credibilidad.Bajo</w:t>
      </w:r>
      <w:proofErr w:type="spellEnd"/>
      <w:r w:rsidRPr="005D128C">
        <w:rPr>
          <w:rFonts w:ascii="Courier New" w:hAnsi="Courier New" w:cs="Courier New"/>
        </w:rPr>
        <w:t>,</w:t>
      </w:r>
    </w:p>
    <w:p w14:paraId="6D28BE8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(2022, 2, 27),</w:t>
      </w:r>
    </w:p>
    <w:p w14:paraId="4F23354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"Vecino afirma haber escuchado voces durante la madrugada."</w:t>
      </w:r>
    </w:p>
    <w:p w14:paraId="14C01A5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28BF803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55A71E3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073FFCF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c8.AgregarEvidencia(</w:t>
      </w:r>
    </w:p>
    <w:p w14:paraId="3CD7DA9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</w:t>
      </w:r>
      <w:proofErr w:type="spellStart"/>
      <w:r w:rsidRPr="005D128C">
        <w:rPr>
          <w:rFonts w:ascii="Courier New" w:hAnsi="Courier New" w:cs="Courier New"/>
        </w:rPr>
        <w:t>Grabacion</w:t>
      </w:r>
      <w:proofErr w:type="spellEnd"/>
      <w:r w:rsidRPr="005D128C">
        <w:rPr>
          <w:rFonts w:ascii="Courier New" w:hAnsi="Courier New" w:cs="Courier New"/>
        </w:rPr>
        <w:t>(</w:t>
      </w:r>
    </w:p>
    <w:p w14:paraId="3FEA4E7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6,</w:t>
      </w:r>
    </w:p>
    <w:p w14:paraId="1AD1032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false,</w:t>
      </w:r>
    </w:p>
    <w:p w14:paraId="5F71989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(2022, 2, 26),</w:t>
      </w:r>
    </w:p>
    <w:p w14:paraId="23F710D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"Otra cámara registra a un grupo alejándose del centro educativo."</w:t>
      </w:r>
    </w:p>
    <w:p w14:paraId="584E3FA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4CEDD0C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5A70131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1899A2F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590E95E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1F98CE0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CASO 9 - FÍSICA</w:t>
      </w:r>
    </w:p>
    <w:p w14:paraId="4423BA1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lastRenderedPageBreak/>
        <w:t xml:space="preserve">            // ==========================================================</w:t>
      </w:r>
    </w:p>
    <w:p w14:paraId="29A76B1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Caso c9 = new Caso(</w:t>
      </w:r>
    </w:p>
    <w:p w14:paraId="16C302B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"Robo en Farmacia",</w:t>
      </w:r>
    </w:p>
    <w:p w14:paraId="524B8E9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"Investigación por sustracción de dinero y medicamentos.",</w:t>
      </w:r>
    </w:p>
    <w:p w14:paraId="37A99FC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true,</w:t>
      </w:r>
    </w:p>
    <w:p w14:paraId="0163713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_sospechosos[8],</w:t>
      </w:r>
    </w:p>
    <w:p w14:paraId="5EFBB96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_investigadores[8],</w:t>
      </w:r>
    </w:p>
    <w:p w14:paraId="7A047D8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(2023, 12, 11),</w:t>
      </w:r>
    </w:p>
    <w:p w14:paraId="194FC86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"Guante encontrado sobre el mostrador del establecimiento.",</w:t>
      </w:r>
    </w:p>
    <w:p w14:paraId="24C81214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        </w:t>
      </w:r>
      <w:r w:rsidRPr="006B4C27">
        <w:rPr>
          <w:rFonts w:ascii="Courier New" w:hAnsi="Courier New" w:cs="Courier New"/>
          <w:lang w:val="en-US"/>
        </w:rPr>
        <w:t>true</w:t>
      </w:r>
    </w:p>
    <w:p w14:paraId="2A6A4A01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);</w:t>
      </w:r>
    </w:p>
    <w:p w14:paraId="4AA5DFCE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5887BAB3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c9.AgregarEvidencia(</w:t>
      </w:r>
    </w:p>
    <w:p w14:paraId="6A124F33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new </w:t>
      </w:r>
      <w:proofErr w:type="spellStart"/>
      <w:r w:rsidRPr="006B4C27">
        <w:rPr>
          <w:rFonts w:ascii="Courier New" w:hAnsi="Courier New" w:cs="Courier New"/>
          <w:lang w:val="en-US"/>
        </w:rPr>
        <w:t>Grabacion</w:t>
      </w:r>
      <w:proofErr w:type="spellEnd"/>
      <w:r w:rsidRPr="006B4C27">
        <w:rPr>
          <w:rFonts w:ascii="Courier New" w:hAnsi="Courier New" w:cs="Courier New"/>
          <w:lang w:val="en-US"/>
        </w:rPr>
        <w:t>(</w:t>
      </w:r>
    </w:p>
    <w:p w14:paraId="5B754020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8,</w:t>
      </w:r>
    </w:p>
    <w:p w14:paraId="3C29FB58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true,</w:t>
      </w:r>
    </w:p>
    <w:p w14:paraId="319C322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    </w:t>
      </w:r>
      <w:r w:rsidRPr="005D128C">
        <w:rPr>
          <w:rFonts w:ascii="Courier New" w:hAnsi="Courier New" w:cs="Courier New"/>
        </w:rPr>
        <w:t xml:space="preserve">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(2023, 12, 11),</w:t>
      </w:r>
    </w:p>
    <w:p w14:paraId="503C5A6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"Cámara interna registra claramente al sospechoso."</w:t>
      </w:r>
    </w:p>
    <w:p w14:paraId="36642A2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3BB12D9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172F18D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04D94DF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c9.AgregarEvidencia(</w:t>
      </w:r>
    </w:p>
    <w:p w14:paraId="1F90F6B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Testimonio(</w:t>
      </w:r>
    </w:p>
    <w:p w14:paraId="1755993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"Paula Acosta",</w:t>
      </w:r>
    </w:p>
    <w:p w14:paraId="49E4429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</w:t>
      </w:r>
      <w:proofErr w:type="spellStart"/>
      <w:r w:rsidRPr="005D128C">
        <w:rPr>
          <w:rFonts w:ascii="Courier New" w:hAnsi="Courier New" w:cs="Courier New"/>
        </w:rPr>
        <w:t>Credibilidad.Alto</w:t>
      </w:r>
      <w:proofErr w:type="spellEnd"/>
      <w:r w:rsidRPr="005D128C">
        <w:rPr>
          <w:rFonts w:ascii="Courier New" w:hAnsi="Courier New" w:cs="Courier New"/>
        </w:rPr>
        <w:t>,</w:t>
      </w:r>
    </w:p>
    <w:p w14:paraId="54DBE37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(2023, 12, 11),</w:t>
      </w:r>
    </w:p>
    <w:p w14:paraId="12B1233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"Empleada estuvo presente durante el robo y describe al responsable."</w:t>
      </w:r>
    </w:p>
    <w:p w14:paraId="309FF10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02EE9EC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174D9D6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179BFD8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c9.AgregarEvidencia(</w:t>
      </w:r>
    </w:p>
    <w:p w14:paraId="565988E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</w:t>
      </w:r>
      <w:proofErr w:type="spellStart"/>
      <w:r w:rsidRPr="005D128C">
        <w:rPr>
          <w:rFonts w:ascii="Courier New" w:hAnsi="Courier New" w:cs="Courier New"/>
        </w:rPr>
        <w:t>Fisica</w:t>
      </w:r>
      <w:proofErr w:type="spellEnd"/>
      <w:r w:rsidRPr="005D128C">
        <w:rPr>
          <w:rFonts w:ascii="Courier New" w:hAnsi="Courier New" w:cs="Courier New"/>
        </w:rPr>
        <w:t>(</w:t>
      </w:r>
    </w:p>
    <w:p w14:paraId="43E682A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false,</w:t>
      </w:r>
    </w:p>
    <w:p w14:paraId="7D2F0DF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(2023, 12, 11),</w:t>
      </w:r>
    </w:p>
    <w:p w14:paraId="1138B48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"Bolsa abandonada cerca de la entrada de la farmacia."</w:t>
      </w:r>
    </w:p>
    <w:p w14:paraId="4771434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5F2EDE2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240D2C1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2861A22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4497BC8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0C27ECD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CASO 10 - GRABACIÓN</w:t>
      </w:r>
    </w:p>
    <w:p w14:paraId="72B4F81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239EBFA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Caso c10 = new Caso(</w:t>
      </w:r>
    </w:p>
    <w:p w14:paraId="1C2C65E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"Robo en Local de Informática",</w:t>
      </w:r>
    </w:p>
    <w:p w14:paraId="6E4F2EA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"Investigación por robo de computadoras y otros dispositivos electrónicos.",</w:t>
      </w:r>
    </w:p>
    <w:p w14:paraId="6EBCC82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true,</w:t>
      </w:r>
    </w:p>
    <w:p w14:paraId="5B576F2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_sospechosos[9],</w:t>
      </w:r>
    </w:p>
    <w:p w14:paraId="444F6C0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lastRenderedPageBreak/>
        <w:t xml:space="preserve">                _investigadores[9],</w:t>
      </w:r>
    </w:p>
    <w:p w14:paraId="35EF377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(2025, 6, 17),</w:t>
      </w:r>
    </w:p>
    <w:p w14:paraId="353050B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"Cámara interna registra el momento en que se retiran varios equipos.",</w:t>
      </w:r>
    </w:p>
    <w:p w14:paraId="19952698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        </w:t>
      </w:r>
      <w:r w:rsidRPr="006B4C27">
        <w:rPr>
          <w:rFonts w:ascii="Courier New" w:hAnsi="Courier New" w:cs="Courier New"/>
          <w:lang w:val="en-US"/>
        </w:rPr>
        <w:t>9,</w:t>
      </w:r>
    </w:p>
    <w:p w14:paraId="09F64BD8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true</w:t>
      </w:r>
    </w:p>
    <w:p w14:paraId="48C860E7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);</w:t>
      </w:r>
    </w:p>
    <w:p w14:paraId="4A3A6A0A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3E02DF98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c10.AgregarEvidencia(</w:t>
      </w:r>
    </w:p>
    <w:p w14:paraId="0F489B85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new </w:t>
      </w:r>
      <w:proofErr w:type="spellStart"/>
      <w:r w:rsidRPr="006B4C27">
        <w:rPr>
          <w:rFonts w:ascii="Courier New" w:hAnsi="Courier New" w:cs="Courier New"/>
          <w:lang w:val="en-US"/>
        </w:rPr>
        <w:t>Fisica</w:t>
      </w:r>
      <w:proofErr w:type="spellEnd"/>
      <w:r w:rsidRPr="006B4C27">
        <w:rPr>
          <w:rFonts w:ascii="Courier New" w:hAnsi="Courier New" w:cs="Courier New"/>
          <w:lang w:val="en-US"/>
        </w:rPr>
        <w:t>(</w:t>
      </w:r>
    </w:p>
    <w:p w14:paraId="6F82F3DD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true,</w:t>
      </w:r>
    </w:p>
    <w:p w14:paraId="0DD2481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    </w:t>
      </w:r>
      <w:r w:rsidRPr="005D128C">
        <w:rPr>
          <w:rFonts w:ascii="Courier New" w:hAnsi="Courier New" w:cs="Courier New"/>
        </w:rPr>
        <w:t xml:space="preserve">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(2025, 6, 17),</w:t>
      </w:r>
    </w:p>
    <w:p w14:paraId="572570D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"Destornillador encontrado debajo de uno de los escritorios."</w:t>
      </w:r>
    </w:p>
    <w:p w14:paraId="52673FC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5E05797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1310FC4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0DAC19C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c10.AgregarEvidencia(</w:t>
      </w:r>
    </w:p>
    <w:p w14:paraId="1E6587D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Testimonio(</w:t>
      </w:r>
    </w:p>
    <w:p w14:paraId="381809F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"Gabriel Martínez",</w:t>
      </w:r>
    </w:p>
    <w:p w14:paraId="0D42DC3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</w:t>
      </w:r>
      <w:proofErr w:type="spellStart"/>
      <w:r w:rsidRPr="005D128C">
        <w:rPr>
          <w:rFonts w:ascii="Courier New" w:hAnsi="Courier New" w:cs="Courier New"/>
        </w:rPr>
        <w:t>Credibilidad.Medio</w:t>
      </w:r>
      <w:proofErr w:type="spellEnd"/>
      <w:r w:rsidRPr="005D128C">
        <w:rPr>
          <w:rFonts w:ascii="Courier New" w:hAnsi="Courier New" w:cs="Courier New"/>
        </w:rPr>
        <w:t>,</w:t>
      </w:r>
    </w:p>
    <w:p w14:paraId="5906E62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(2025, 6, 18),</w:t>
      </w:r>
    </w:p>
    <w:p w14:paraId="78B8142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"Comerciante de la zona vio a una persona cargando equipos en un vehículo."</w:t>
      </w:r>
    </w:p>
    <w:p w14:paraId="48EACA0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72564E7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740DA4E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4A7BA15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c10.AgregarEvidencia(</w:t>
      </w:r>
    </w:p>
    <w:p w14:paraId="03EA1AD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new </w:t>
      </w:r>
      <w:proofErr w:type="spellStart"/>
      <w:r w:rsidRPr="005D128C">
        <w:rPr>
          <w:rFonts w:ascii="Courier New" w:hAnsi="Courier New" w:cs="Courier New"/>
        </w:rPr>
        <w:t>Grabacion</w:t>
      </w:r>
      <w:proofErr w:type="spellEnd"/>
      <w:r w:rsidRPr="005D128C">
        <w:rPr>
          <w:rFonts w:ascii="Courier New" w:hAnsi="Courier New" w:cs="Courier New"/>
        </w:rPr>
        <w:t>(</w:t>
      </w:r>
    </w:p>
    <w:p w14:paraId="4715855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7,</w:t>
      </w:r>
    </w:p>
    <w:p w14:paraId="1FA8905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false,</w:t>
      </w:r>
    </w:p>
    <w:p w14:paraId="20B6A65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new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>(2025, 6, 17),</w:t>
      </w:r>
    </w:p>
    <w:p w14:paraId="1A1707D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"Cámara exterior permite identificar parcialmente la matrícula del vehículo."</w:t>
      </w:r>
    </w:p>
    <w:p w14:paraId="009435C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)</w:t>
      </w:r>
    </w:p>
    <w:p w14:paraId="50DF93A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);</w:t>
      </w:r>
    </w:p>
    <w:p w14:paraId="2C30DD7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69AC009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069F276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Añadir Casos a la lista _casos</w:t>
      </w:r>
    </w:p>
    <w:p w14:paraId="22B6602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// ==========================================================</w:t>
      </w:r>
    </w:p>
    <w:p w14:paraId="4993563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AgregarCaso</w:t>
      </w:r>
      <w:proofErr w:type="spellEnd"/>
      <w:r w:rsidRPr="005D128C">
        <w:rPr>
          <w:rFonts w:ascii="Courier New" w:hAnsi="Courier New" w:cs="Courier New"/>
        </w:rPr>
        <w:t>(c1);</w:t>
      </w:r>
    </w:p>
    <w:p w14:paraId="345F4F9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AgregarCaso</w:t>
      </w:r>
      <w:proofErr w:type="spellEnd"/>
      <w:r w:rsidRPr="005D128C">
        <w:rPr>
          <w:rFonts w:ascii="Courier New" w:hAnsi="Courier New" w:cs="Courier New"/>
        </w:rPr>
        <w:t>(c2);</w:t>
      </w:r>
    </w:p>
    <w:p w14:paraId="477D95B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AgregarCaso</w:t>
      </w:r>
      <w:proofErr w:type="spellEnd"/>
      <w:r w:rsidRPr="005D128C">
        <w:rPr>
          <w:rFonts w:ascii="Courier New" w:hAnsi="Courier New" w:cs="Courier New"/>
        </w:rPr>
        <w:t>(c3);</w:t>
      </w:r>
    </w:p>
    <w:p w14:paraId="37E4A3D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AgregarCaso</w:t>
      </w:r>
      <w:proofErr w:type="spellEnd"/>
      <w:r w:rsidRPr="005D128C">
        <w:rPr>
          <w:rFonts w:ascii="Courier New" w:hAnsi="Courier New" w:cs="Courier New"/>
        </w:rPr>
        <w:t>(c4);</w:t>
      </w:r>
    </w:p>
    <w:p w14:paraId="596DF7D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AgregarCaso</w:t>
      </w:r>
      <w:proofErr w:type="spellEnd"/>
      <w:r w:rsidRPr="005D128C">
        <w:rPr>
          <w:rFonts w:ascii="Courier New" w:hAnsi="Courier New" w:cs="Courier New"/>
        </w:rPr>
        <w:t>(c5);</w:t>
      </w:r>
    </w:p>
    <w:p w14:paraId="6ACB098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AgregarCaso</w:t>
      </w:r>
      <w:proofErr w:type="spellEnd"/>
      <w:r w:rsidRPr="005D128C">
        <w:rPr>
          <w:rFonts w:ascii="Courier New" w:hAnsi="Courier New" w:cs="Courier New"/>
        </w:rPr>
        <w:t>(c6);</w:t>
      </w:r>
    </w:p>
    <w:p w14:paraId="0A38EF3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AgregarCaso</w:t>
      </w:r>
      <w:proofErr w:type="spellEnd"/>
      <w:r w:rsidRPr="005D128C">
        <w:rPr>
          <w:rFonts w:ascii="Courier New" w:hAnsi="Courier New" w:cs="Courier New"/>
        </w:rPr>
        <w:t>(c7);</w:t>
      </w:r>
    </w:p>
    <w:p w14:paraId="453CBD0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AgregarCaso</w:t>
      </w:r>
      <w:proofErr w:type="spellEnd"/>
      <w:r w:rsidRPr="005D128C">
        <w:rPr>
          <w:rFonts w:ascii="Courier New" w:hAnsi="Courier New" w:cs="Courier New"/>
        </w:rPr>
        <w:t>(c8);</w:t>
      </w:r>
    </w:p>
    <w:p w14:paraId="462BD4E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AgregarCaso</w:t>
      </w:r>
      <w:proofErr w:type="spellEnd"/>
      <w:r w:rsidRPr="005D128C">
        <w:rPr>
          <w:rFonts w:ascii="Courier New" w:hAnsi="Courier New" w:cs="Courier New"/>
        </w:rPr>
        <w:t>(c9);</w:t>
      </w:r>
    </w:p>
    <w:p w14:paraId="1A92D62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AgregarCaso</w:t>
      </w:r>
      <w:proofErr w:type="spellEnd"/>
      <w:r w:rsidRPr="005D128C">
        <w:rPr>
          <w:rFonts w:ascii="Courier New" w:hAnsi="Courier New" w:cs="Courier New"/>
        </w:rPr>
        <w:t>(c10);</w:t>
      </w:r>
    </w:p>
    <w:p w14:paraId="0E2EF0F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}</w:t>
      </w:r>
    </w:p>
    <w:p w14:paraId="39DECFD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33D7D64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//////////////////// AGREGAR A LAS LISTAS DE DATOS ////////////////////</w:t>
      </w:r>
    </w:p>
    <w:p w14:paraId="7A44289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23D6686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// &gt; Agregar Investigador</w:t>
      </w:r>
    </w:p>
    <w:p w14:paraId="736EE8D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</w:t>
      </w:r>
      <w:proofErr w:type="spellStart"/>
      <w:r w:rsidRPr="005D128C">
        <w:rPr>
          <w:rFonts w:ascii="Courier New" w:hAnsi="Courier New" w:cs="Courier New"/>
        </w:rPr>
        <w:t>private</w:t>
      </w:r>
      <w:proofErr w:type="spellEnd"/>
      <w:r w:rsidRPr="005D128C">
        <w:rPr>
          <w:rFonts w:ascii="Courier New" w:hAnsi="Courier New" w:cs="Courier New"/>
        </w:rPr>
        <w:t xml:space="preserve"> void </w:t>
      </w:r>
      <w:proofErr w:type="spellStart"/>
      <w:r w:rsidRPr="005D128C">
        <w:rPr>
          <w:rFonts w:ascii="Courier New" w:hAnsi="Courier New" w:cs="Courier New"/>
        </w:rPr>
        <w:t>AgregarInvestigador</w:t>
      </w:r>
      <w:proofErr w:type="spellEnd"/>
      <w:r w:rsidRPr="005D128C">
        <w:rPr>
          <w:rFonts w:ascii="Courier New" w:hAnsi="Courier New" w:cs="Courier New"/>
        </w:rPr>
        <w:t>(Investigador i)</w:t>
      </w:r>
    </w:p>
    <w:p w14:paraId="00E76244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>{</w:t>
      </w:r>
    </w:p>
    <w:p w14:paraId="47B17C61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if (!_</w:t>
      </w:r>
      <w:proofErr w:type="spellStart"/>
      <w:r w:rsidRPr="006B4C27">
        <w:rPr>
          <w:rFonts w:ascii="Courier New" w:hAnsi="Courier New" w:cs="Courier New"/>
          <w:lang w:val="en-US"/>
        </w:rPr>
        <w:t>investigadores.Contains</w:t>
      </w:r>
      <w:proofErr w:type="spellEnd"/>
      <w:r w:rsidRPr="006B4C27">
        <w:rPr>
          <w:rFonts w:ascii="Courier New" w:hAnsi="Courier New" w:cs="Courier New"/>
          <w:lang w:val="en-US"/>
        </w:rPr>
        <w:t>(</w:t>
      </w:r>
      <w:proofErr w:type="spellStart"/>
      <w:r w:rsidRPr="006B4C27">
        <w:rPr>
          <w:rFonts w:ascii="Courier New" w:hAnsi="Courier New" w:cs="Courier New"/>
          <w:lang w:val="en-US"/>
        </w:rPr>
        <w:t>i</w:t>
      </w:r>
      <w:proofErr w:type="spellEnd"/>
      <w:r w:rsidRPr="006B4C27">
        <w:rPr>
          <w:rFonts w:ascii="Courier New" w:hAnsi="Courier New" w:cs="Courier New"/>
          <w:lang w:val="en-US"/>
        </w:rPr>
        <w:t>))</w:t>
      </w:r>
    </w:p>
    <w:p w14:paraId="7EFD7F7C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{</w:t>
      </w:r>
    </w:p>
    <w:p w14:paraId="5E10B314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_</w:t>
      </w:r>
      <w:proofErr w:type="spellStart"/>
      <w:r w:rsidRPr="006B4C27">
        <w:rPr>
          <w:rFonts w:ascii="Courier New" w:hAnsi="Courier New" w:cs="Courier New"/>
          <w:lang w:val="en-US"/>
        </w:rPr>
        <w:t>investigadores.Add</w:t>
      </w:r>
      <w:proofErr w:type="spellEnd"/>
      <w:r w:rsidRPr="006B4C27">
        <w:rPr>
          <w:rFonts w:ascii="Courier New" w:hAnsi="Courier New" w:cs="Courier New"/>
          <w:lang w:val="en-US"/>
        </w:rPr>
        <w:t>(</w:t>
      </w:r>
      <w:proofErr w:type="spellStart"/>
      <w:r w:rsidRPr="006B4C27">
        <w:rPr>
          <w:rFonts w:ascii="Courier New" w:hAnsi="Courier New" w:cs="Courier New"/>
          <w:lang w:val="en-US"/>
        </w:rPr>
        <w:t>i</w:t>
      </w:r>
      <w:proofErr w:type="spellEnd"/>
      <w:r w:rsidRPr="006B4C27">
        <w:rPr>
          <w:rFonts w:ascii="Courier New" w:hAnsi="Courier New" w:cs="Courier New"/>
          <w:lang w:val="en-US"/>
        </w:rPr>
        <w:t>);</w:t>
      </w:r>
    </w:p>
    <w:p w14:paraId="41B2E9F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D128C">
        <w:rPr>
          <w:rFonts w:ascii="Courier New" w:hAnsi="Courier New" w:cs="Courier New"/>
        </w:rPr>
        <w:t>return</w:t>
      </w:r>
      <w:proofErr w:type="spellEnd"/>
      <w:r w:rsidRPr="005D128C">
        <w:rPr>
          <w:rFonts w:ascii="Courier New" w:hAnsi="Courier New" w:cs="Courier New"/>
        </w:rPr>
        <w:t>;</w:t>
      </w:r>
    </w:p>
    <w:p w14:paraId="07C7AC6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}</w:t>
      </w:r>
    </w:p>
    <w:p w14:paraId="122E0AA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0B5B0EE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throw</w:t>
      </w:r>
      <w:proofErr w:type="spellEnd"/>
      <w:r w:rsidRPr="005D128C">
        <w:rPr>
          <w:rFonts w:ascii="Courier New" w:hAnsi="Courier New" w:cs="Courier New"/>
        </w:rPr>
        <w:t xml:space="preserve"> new </w:t>
      </w:r>
      <w:proofErr w:type="spellStart"/>
      <w:r w:rsidRPr="005D128C">
        <w:rPr>
          <w:rFonts w:ascii="Courier New" w:hAnsi="Courier New" w:cs="Courier New"/>
        </w:rPr>
        <w:t>Exception</w:t>
      </w:r>
      <w:proofErr w:type="spellEnd"/>
      <w:r w:rsidRPr="005D128C">
        <w:rPr>
          <w:rFonts w:ascii="Courier New" w:hAnsi="Courier New" w:cs="Courier New"/>
        </w:rPr>
        <w:t>(" &lt; Ha ocurrido un error / El mail ingresado ya está asociado a un Investigador / &gt; ");</w:t>
      </w:r>
    </w:p>
    <w:p w14:paraId="3F572E7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}</w:t>
      </w:r>
    </w:p>
    <w:p w14:paraId="0E9DC1A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</w:t>
      </w:r>
    </w:p>
    <w:p w14:paraId="551AEF4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// &gt; Agregar Sospechoso</w:t>
      </w:r>
    </w:p>
    <w:p w14:paraId="055A0E7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</w:t>
      </w:r>
      <w:proofErr w:type="spellStart"/>
      <w:r w:rsidRPr="005D128C">
        <w:rPr>
          <w:rFonts w:ascii="Courier New" w:hAnsi="Courier New" w:cs="Courier New"/>
        </w:rPr>
        <w:t>private</w:t>
      </w:r>
      <w:proofErr w:type="spellEnd"/>
      <w:r w:rsidRPr="005D128C">
        <w:rPr>
          <w:rFonts w:ascii="Courier New" w:hAnsi="Courier New" w:cs="Courier New"/>
        </w:rPr>
        <w:t xml:space="preserve"> void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(Sospechoso s)</w:t>
      </w:r>
    </w:p>
    <w:p w14:paraId="6AE9FAB7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>{</w:t>
      </w:r>
    </w:p>
    <w:p w14:paraId="2D44389D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if (!_</w:t>
      </w:r>
      <w:proofErr w:type="spellStart"/>
      <w:r w:rsidRPr="006B4C27">
        <w:rPr>
          <w:rFonts w:ascii="Courier New" w:hAnsi="Courier New" w:cs="Courier New"/>
          <w:lang w:val="en-US"/>
        </w:rPr>
        <w:t>sospechosos.Contains</w:t>
      </w:r>
      <w:proofErr w:type="spellEnd"/>
      <w:r w:rsidRPr="006B4C27">
        <w:rPr>
          <w:rFonts w:ascii="Courier New" w:hAnsi="Courier New" w:cs="Courier New"/>
          <w:lang w:val="en-US"/>
        </w:rPr>
        <w:t>(s))</w:t>
      </w:r>
    </w:p>
    <w:p w14:paraId="2D3CBBDF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{</w:t>
      </w:r>
    </w:p>
    <w:p w14:paraId="0E0035E1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_</w:t>
      </w:r>
      <w:proofErr w:type="spellStart"/>
      <w:r w:rsidRPr="006B4C27">
        <w:rPr>
          <w:rFonts w:ascii="Courier New" w:hAnsi="Courier New" w:cs="Courier New"/>
          <w:lang w:val="en-US"/>
        </w:rPr>
        <w:t>sospechosos.Add</w:t>
      </w:r>
      <w:proofErr w:type="spellEnd"/>
      <w:r w:rsidRPr="006B4C27">
        <w:rPr>
          <w:rFonts w:ascii="Courier New" w:hAnsi="Courier New" w:cs="Courier New"/>
          <w:lang w:val="en-US"/>
        </w:rPr>
        <w:t>(s);</w:t>
      </w:r>
    </w:p>
    <w:p w14:paraId="391FA06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D128C">
        <w:rPr>
          <w:rFonts w:ascii="Courier New" w:hAnsi="Courier New" w:cs="Courier New"/>
        </w:rPr>
        <w:t>return</w:t>
      </w:r>
      <w:proofErr w:type="spellEnd"/>
      <w:r w:rsidRPr="005D128C">
        <w:rPr>
          <w:rFonts w:ascii="Courier New" w:hAnsi="Courier New" w:cs="Courier New"/>
        </w:rPr>
        <w:t>;</w:t>
      </w:r>
    </w:p>
    <w:p w14:paraId="0D58601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}</w:t>
      </w:r>
    </w:p>
    <w:p w14:paraId="126B045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2E9210A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throw</w:t>
      </w:r>
      <w:proofErr w:type="spellEnd"/>
      <w:r w:rsidRPr="005D128C">
        <w:rPr>
          <w:rFonts w:ascii="Courier New" w:hAnsi="Courier New" w:cs="Courier New"/>
        </w:rPr>
        <w:t xml:space="preserve"> new </w:t>
      </w:r>
      <w:proofErr w:type="spellStart"/>
      <w:r w:rsidRPr="005D128C">
        <w:rPr>
          <w:rFonts w:ascii="Courier New" w:hAnsi="Courier New" w:cs="Courier New"/>
        </w:rPr>
        <w:t>Exception</w:t>
      </w:r>
      <w:proofErr w:type="spellEnd"/>
      <w:r w:rsidRPr="005D128C">
        <w:rPr>
          <w:rFonts w:ascii="Courier New" w:hAnsi="Courier New" w:cs="Courier New"/>
        </w:rPr>
        <w:t>(" &lt; Ha ocurrido un error / La CI ingresada ya está asociada a un Sospechoso / &gt; ");</w:t>
      </w:r>
    </w:p>
    <w:p w14:paraId="34951C4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}</w:t>
      </w:r>
    </w:p>
    <w:p w14:paraId="576B7CB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519BF13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// &gt; Agregar Caso</w:t>
      </w:r>
    </w:p>
    <w:p w14:paraId="66818D1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</w:t>
      </w:r>
      <w:proofErr w:type="spellStart"/>
      <w:r w:rsidRPr="005D128C">
        <w:rPr>
          <w:rFonts w:ascii="Courier New" w:hAnsi="Courier New" w:cs="Courier New"/>
        </w:rPr>
        <w:t>private</w:t>
      </w:r>
      <w:proofErr w:type="spellEnd"/>
      <w:r w:rsidRPr="005D128C">
        <w:rPr>
          <w:rFonts w:ascii="Courier New" w:hAnsi="Courier New" w:cs="Courier New"/>
        </w:rPr>
        <w:t xml:space="preserve"> void </w:t>
      </w:r>
      <w:proofErr w:type="spellStart"/>
      <w:r w:rsidRPr="005D128C">
        <w:rPr>
          <w:rFonts w:ascii="Courier New" w:hAnsi="Courier New" w:cs="Courier New"/>
        </w:rPr>
        <w:t>AgregarCaso</w:t>
      </w:r>
      <w:proofErr w:type="spellEnd"/>
      <w:r w:rsidRPr="005D128C">
        <w:rPr>
          <w:rFonts w:ascii="Courier New" w:hAnsi="Courier New" w:cs="Courier New"/>
        </w:rPr>
        <w:t>(Caso c)</w:t>
      </w:r>
    </w:p>
    <w:p w14:paraId="130DA6F6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>{</w:t>
      </w:r>
    </w:p>
    <w:p w14:paraId="0DCAE06B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if (!_</w:t>
      </w:r>
      <w:proofErr w:type="spellStart"/>
      <w:r w:rsidRPr="006B4C27">
        <w:rPr>
          <w:rFonts w:ascii="Courier New" w:hAnsi="Courier New" w:cs="Courier New"/>
          <w:lang w:val="en-US"/>
        </w:rPr>
        <w:t>casos.Contains</w:t>
      </w:r>
      <w:proofErr w:type="spellEnd"/>
      <w:r w:rsidRPr="006B4C27">
        <w:rPr>
          <w:rFonts w:ascii="Courier New" w:hAnsi="Courier New" w:cs="Courier New"/>
          <w:lang w:val="en-US"/>
        </w:rPr>
        <w:t>(c))</w:t>
      </w:r>
    </w:p>
    <w:p w14:paraId="3B10336D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{</w:t>
      </w:r>
    </w:p>
    <w:p w14:paraId="7791AC2B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_</w:t>
      </w:r>
      <w:proofErr w:type="spellStart"/>
      <w:r w:rsidRPr="006B4C27">
        <w:rPr>
          <w:rFonts w:ascii="Courier New" w:hAnsi="Courier New" w:cs="Courier New"/>
          <w:lang w:val="en-US"/>
        </w:rPr>
        <w:t>casos.Add</w:t>
      </w:r>
      <w:proofErr w:type="spellEnd"/>
      <w:r w:rsidRPr="006B4C27">
        <w:rPr>
          <w:rFonts w:ascii="Courier New" w:hAnsi="Courier New" w:cs="Courier New"/>
          <w:lang w:val="en-US"/>
        </w:rPr>
        <w:t>(c);</w:t>
      </w:r>
    </w:p>
    <w:p w14:paraId="2A86EA1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5D128C">
        <w:rPr>
          <w:rFonts w:ascii="Courier New" w:hAnsi="Courier New" w:cs="Courier New"/>
        </w:rPr>
        <w:t>return</w:t>
      </w:r>
      <w:proofErr w:type="spellEnd"/>
      <w:r w:rsidRPr="005D128C">
        <w:rPr>
          <w:rFonts w:ascii="Courier New" w:hAnsi="Courier New" w:cs="Courier New"/>
        </w:rPr>
        <w:t>;</w:t>
      </w:r>
    </w:p>
    <w:p w14:paraId="14CECFD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}</w:t>
      </w:r>
    </w:p>
    <w:p w14:paraId="5D093FE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46E4787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throw</w:t>
      </w:r>
      <w:proofErr w:type="spellEnd"/>
      <w:r w:rsidRPr="005D128C">
        <w:rPr>
          <w:rFonts w:ascii="Courier New" w:hAnsi="Courier New" w:cs="Courier New"/>
        </w:rPr>
        <w:t xml:space="preserve"> new </w:t>
      </w:r>
      <w:proofErr w:type="spellStart"/>
      <w:r w:rsidRPr="005D128C">
        <w:rPr>
          <w:rFonts w:ascii="Courier New" w:hAnsi="Courier New" w:cs="Courier New"/>
        </w:rPr>
        <w:t>Exception</w:t>
      </w:r>
      <w:proofErr w:type="spellEnd"/>
      <w:r w:rsidRPr="005D128C">
        <w:rPr>
          <w:rFonts w:ascii="Courier New" w:hAnsi="Courier New" w:cs="Courier New"/>
        </w:rPr>
        <w:t>(" &lt; Ha ocurrido un error / Ya hay un Caso con el nombre ingresado / &gt; ");</w:t>
      </w:r>
    </w:p>
    <w:p w14:paraId="45EE9CB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}</w:t>
      </w:r>
    </w:p>
    <w:p w14:paraId="6DFEDB6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65336D0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//////////////////// RETORNAR LAS LISTAS DE DATOS ////////////////////</w:t>
      </w:r>
    </w:p>
    <w:p w14:paraId="00EAC6B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49D62928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 xml:space="preserve">public List&lt;Caso&gt; </w:t>
      </w:r>
      <w:proofErr w:type="spellStart"/>
      <w:r w:rsidRPr="006B4C27">
        <w:rPr>
          <w:rFonts w:ascii="Courier New" w:hAnsi="Courier New" w:cs="Courier New"/>
          <w:lang w:val="en-US"/>
        </w:rPr>
        <w:t>GetCasos</w:t>
      </w:r>
      <w:proofErr w:type="spellEnd"/>
      <w:r w:rsidRPr="006B4C27">
        <w:rPr>
          <w:rFonts w:ascii="Courier New" w:hAnsi="Courier New" w:cs="Courier New"/>
          <w:lang w:val="en-US"/>
        </w:rPr>
        <w:t>()</w:t>
      </w:r>
    </w:p>
    <w:p w14:paraId="37F5B2BC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67D69502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return _</w:t>
      </w:r>
      <w:proofErr w:type="spellStart"/>
      <w:r w:rsidRPr="006B4C27">
        <w:rPr>
          <w:rFonts w:ascii="Courier New" w:hAnsi="Courier New" w:cs="Courier New"/>
          <w:lang w:val="en-US"/>
        </w:rPr>
        <w:t>casos</w:t>
      </w:r>
      <w:proofErr w:type="spellEnd"/>
      <w:r w:rsidRPr="006B4C27">
        <w:rPr>
          <w:rFonts w:ascii="Courier New" w:hAnsi="Courier New" w:cs="Courier New"/>
          <w:lang w:val="en-US"/>
        </w:rPr>
        <w:t>;</w:t>
      </w:r>
    </w:p>
    <w:p w14:paraId="2E1F6F3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r w:rsidRPr="005D128C">
        <w:rPr>
          <w:rFonts w:ascii="Courier New" w:hAnsi="Courier New" w:cs="Courier New"/>
        </w:rPr>
        <w:t>}</w:t>
      </w:r>
    </w:p>
    <w:p w14:paraId="06F9F2F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3DE99AE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public List&lt;Investigador&gt; </w:t>
      </w:r>
      <w:proofErr w:type="spellStart"/>
      <w:r w:rsidRPr="005D128C">
        <w:rPr>
          <w:rFonts w:ascii="Courier New" w:hAnsi="Courier New" w:cs="Courier New"/>
        </w:rPr>
        <w:t>GetInvestigadores</w:t>
      </w:r>
      <w:proofErr w:type="spellEnd"/>
      <w:r w:rsidRPr="005D128C">
        <w:rPr>
          <w:rFonts w:ascii="Courier New" w:hAnsi="Courier New" w:cs="Courier New"/>
        </w:rPr>
        <w:t>()</w:t>
      </w:r>
    </w:p>
    <w:p w14:paraId="45E7A4B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{</w:t>
      </w:r>
    </w:p>
    <w:p w14:paraId="62A61D4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return</w:t>
      </w:r>
      <w:proofErr w:type="spellEnd"/>
      <w:r w:rsidRPr="005D128C">
        <w:rPr>
          <w:rFonts w:ascii="Courier New" w:hAnsi="Courier New" w:cs="Courier New"/>
        </w:rPr>
        <w:t xml:space="preserve"> _investigadores;</w:t>
      </w:r>
    </w:p>
    <w:p w14:paraId="19BDF3C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}</w:t>
      </w:r>
    </w:p>
    <w:p w14:paraId="273CE71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667B1F9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public List&lt;Sospechoso&gt; </w:t>
      </w:r>
      <w:proofErr w:type="spellStart"/>
      <w:r w:rsidRPr="005D128C">
        <w:rPr>
          <w:rFonts w:ascii="Courier New" w:hAnsi="Courier New" w:cs="Courier New"/>
        </w:rPr>
        <w:t>GetSospechosos</w:t>
      </w:r>
      <w:proofErr w:type="spellEnd"/>
      <w:r w:rsidRPr="005D128C">
        <w:rPr>
          <w:rFonts w:ascii="Courier New" w:hAnsi="Courier New" w:cs="Courier New"/>
        </w:rPr>
        <w:t>()</w:t>
      </w:r>
    </w:p>
    <w:p w14:paraId="1C78F9A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{</w:t>
      </w:r>
    </w:p>
    <w:p w14:paraId="680EE5F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return</w:t>
      </w:r>
      <w:proofErr w:type="spellEnd"/>
      <w:r w:rsidRPr="005D128C">
        <w:rPr>
          <w:rFonts w:ascii="Courier New" w:hAnsi="Courier New" w:cs="Courier New"/>
        </w:rPr>
        <w:t xml:space="preserve"> _sospechosos;</w:t>
      </w:r>
    </w:p>
    <w:p w14:paraId="1E99348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lastRenderedPageBreak/>
        <w:t xml:space="preserve">        }</w:t>
      </w:r>
    </w:p>
    <w:p w14:paraId="7682272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7A247E1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//////////////////// CREACION DE SOSPECHOSO (para el caso 3) ////////////////////</w:t>
      </w:r>
    </w:p>
    <w:p w14:paraId="65056B41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 xml:space="preserve">public void </w:t>
      </w:r>
      <w:proofErr w:type="spellStart"/>
      <w:r w:rsidRPr="006B4C27">
        <w:rPr>
          <w:rFonts w:ascii="Courier New" w:hAnsi="Courier New" w:cs="Courier New"/>
          <w:lang w:val="en-US"/>
        </w:rPr>
        <w:t>AltaSospechoso</w:t>
      </w:r>
      <w:proofErr w:type="spellEnd"/>
      <w:r w:rsidRPr="006B4C27">
        <w:rPr>
          <w:rFonts w:ascii="Courier New" w:hAnsi="Courier New" w:cs="Courier New"/>
          <w:lang w:val="en-US"/>
        </w:rPr>
        <w:t xml:space="preserve">(string </w:t>
      </w:r>
      <w:proofErr w:type="spellStart"/>
      <w:r w:rsidRPr="006B4C27">
        <w:rPr>
          <w:rFonts w:ascii="Courier New" w:hAnsi="Courier New" w:cs="Courier New"/>
          <w:lang w:val="en-US"/>
        </w:rPr>
        <w:t>nombre</w:t>
      </w:r>
      <w:proofErr w:type="spellEnd"/>
      <w:r w:rsidRPr="006B4C27">
        <w:rPr>
          <w:rFonts w:ascii="Courier New" w:hAnsi="Courier New" w:cs="Courier New"/>
          <w:lang w:val="en-US"/>
        </w:rPr>
        <w:t xml:space="preserve">, string ci, </w:t>
      </w:r>
      <w:proofErr w:type="spellStart"/>
      <w:r w:rsidRPr="006B4C27">
        <w:rPr>
          <w:rFonts w:ascii="Courier New" w:hAnsi="Courier New" w:cs="Courier New"/>
          <w:lang w:val="en-US"/>
        </w:rPr>
        <w:t>DateTime</w:t>
      </w:r>
      <w:proofErr w:type="spellEnd"/>
      <w:r w:rsidRPr="006B4C27">
        <w:rPr>
          <w:rFonts w:ascii="Courier New" w:hAnsi="Courier New" w:cs="Courier New"/>
          <w:lang w:val="en-US"/>
        </w:rPr>
        <w:t xml:space="preserve"> </w:t>
      </w:r>
      <w:proofErr w:type="spellStart"/>
      <w:r w:rsidRPr="006B4C27">
        <w:rPr>
          <w:rFonts w:ascii="Courier New" w:hAnsi="Courier New" w:cs="Courier New"/>
          <w:lang w:val="en-US"/>
        </w:rPr>
        <w:t>fechaNac</w:t>
      </w:r>
      <w:proofErr w:type="spellEnd"/>
      <w:r w:rsidRPr="006B4C27">
        <w:rPr>
          <w:rFonts w:ascii="Courier New" w:hAnsi="Courier New" w:cs="Courier New"/>
          <w:lang w:val="en-US"/>
        </w:rPr>
        <w:t xml:space="preserve">, string </w:t>
      </w:r>
      <w:proofErr w:type="spellStart"/>
      <w:r w:rsidRPr="006B4C27">
        <w:rPr>
          <w:rFonts w:ascii="Courier New" w:hAnsi="Courier New" w:cs="Courier New"/>
          <w:lang w:val="en-US"/>
        </w:rPr>
        <w:t>antecedentes</w:t>
      </w:r>
      <w:proofErr w:type="spellEnd"/>
      <w:r w:rsidRPr="006B4C27">
        <w:rPr>
          <w:rFonts w:ascii="Courier New" w:hAnsi="Courier New" w:cs="Courier New"/>
          <w:lang w:val="en-US"/>
        </w:rPr>
        <w:t>)</w:t>
      </w:r>
    </w:p>
    <w:p w14:paraId="1BF07A0D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73870B9A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bool </w:t>
      </w:r>
      <w:proofErr w:type="spellStart"/>
      <w:r w:rsidRPr="006B4C27">
        <w:rPr>
          <w:rFonts w:ascii="Courier New" w:hAnsi="Courier New" w:cs="Courier New"/>
          <w:lang w:val="en-US"/>
        </w:rPr>
        <w:t>antec</w:t>
      </w:r>
      <w:proofErr w:type="spellEnd"/>
      <w:r w:rsidRPr="006B4C27">
        <w:rPr>
          <w:rFonts w:ascii="Courier New" w:hAnsi="Courier New" w:cs="Courier New"/>
          <w:lang w:val="en-US"/>
        </w:rPr>
        <w:t xml:space="preserve"> = false;</w:t>
      </w:r>
    </w:p>
    <w:p w14:paraId="1ED50CB5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6E5535AC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antecedentes</w:t>
      </w:r>
      <w:proofErr w:type="spellEnd"/>
      <w:r w:rsidRPr="006B4C27">
        <w:rPr>
          <w:rFonts w:ascii="Courier New" w:hAnsi="Courier New" w:cs="Courier New"/>
          <w:lang w:val="en-US"/>
        </w:rPr>
        <w:t xml:space="preserve"> = </w:t>
      </w:r>
      <w:proofErr w:type="spellStart"/>
      <w:r w:rsidRPr="006B4C27">
        <w:rPr>
          <w:rFonts w:ascii="Courier New" w:hAnsi="Courier New" w:cs="Courier New"/>
          <w:lang w:val="en-US"/>
        </w:rPr>
        <w:t>antecedentes.ToUpper</w:t>
      </w:r>
      <w:proofErr w:type="spellEnd"/>
      <w:r w:rsidRPr="006B4C27">
        <w:rPr>
          <w:rFonts w:ascii="Courier New" w:hAnsi="Courier New" w:cs="Courier New"/>
          <w:lang w:val="en-US"/>
        </w:rPr>
        <w:t>();</w:t>
      </w:r>
    </w:p>
    <w:p w14:paraId="55F8F0FB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6B4C27">
        <w:rPr>
          <w:rFonts w:ascii="Courier New" w:hAnsi="Courier New" w:cs="Courier New"/>
          <w:lang w:val="en-US"/>
        </w:rPr>
        <w:t>antecedentes</w:t>
      </w:r>
      <w:proofErr w:type="spellEnd"/>
      <w:r w:rsidRPr="006B4C27">
        <w:rPr>
          <w:rFonts w:ascii="Courier New" w:hAnsi="Courier New" w:cs="Courier New"/>
          <w:lang w:val="en-US"/>
        </w:rPr>
        <w:t xml:space="preserve"> == "S")</w:t>
      </w:r>
    </w:p>
    <w:p w14:paraId="4A41C3C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r w:rsidRPr="005D128C">
        <w:rPr>
          <w:rFonts w:ascii="Courier New" w:hAnsi="Courier New" w:cs="Courier New"/>
        </w:rPr>
        <w:t>{</w:t>
      </w:r>
    </w:p>
    <w:p w14:paraId="5801313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</w:t>
      </w:r>
      <w:proofErr w:type="spellStart"/>
      <w:r w:rsidRPr="005D128C">
        <w:rPr>
          <w:rFonts w:ascii="Courier New" w:hAnsi="Courier New" w:cs="Courier New"/>
        </w:rPr>
        <w:t>antec</w:t>
      </w:r>
      <w:proofErr w:type="spellEnd"/>
      <w:r w:rsidRPr="005D128C">
        <w:rPr>
          <w:rFonts w:ascii="Courier New" w:hAnsi="Courier New" w:cs="Courier New"/>
        </w:rPr>
        <w:t xml:space="preserve"> = true;</w:t>
      </w:r>
    </w:p>
    <w:p w14:paraId="40C8F49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}</w:t>
      </w:r>
    </w:p>
    <w:p w14:paraId="785C7C9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0F24224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Sospechoso s = new Sospechoso(nombre, </w:t>
      </w:r>
      <w:proofErr w:type="spellStart"/>
      <w:r w:rsidRPr="005D128C">
        <w:rPr>
          <w:rFonts w:ascii="Courier New" w:hAnsi="Courier New" w:cs="Courier New"/>
        </w:rPr>
        <w:t>ci</w:t>
      </w:r>
      <w:proofErr w:type="spellEnd"/>
      <w:r w:rsidRPr="005D128C">
        <w:rPr>
          <w:rFonts w:ascii="Courier New" w:hAnsi="Courier New" w:cs="Courier New"/>
        </w:rPr>
        <w:t xml:space="preserve">, </w:t>
      </w:r>
      <w:proofErr w:type="spellStart"/>
      <w:r w:rsidRPr="005D128C">
        <w:rPr>
          <w:rFonts w:ascii="Courier New" w:hAnsi="Courier New" w:cs="Courier New"/>
        </w:rPr>
        <w:t>fechaNac</w:t>
      </w:r>
      <w:proofErr w:type="spellEnd"/>
      <w:r w:rsidRPr="005D128C">
        <w:rPr>
          <w:rFonts w:ascii="Courier New" w:hAnsi="Courier New" w:cs="Courier New"/>
        </w:rPr>
        <w:t xml:space="preserve">, </w:t>
      </w:r>
      <w:proofErr w:type="spellStart"/>
      <w:r w:rsidRPr="005D128C">
        <w:rPr>
          <w:rFonts w:ascii="Courier New" w:hAnsi="Courier New" w:cs="Courier New"/>
        </w:rPr>
        <w:t>antec</w:t>
      </w:r>
      <w:proofErr w:type="spellEnd"/>
      <w:r w:rsidRPr="005D128C">
        <w:rPr>
          <w:rFonts w:ascii="Courier New" w:hAnsi="Courier New" w:cs="Courier New"/>
        </w:rPr>
        <w:t>);</w:t>
      </w:r>
    </w:p>
    <w:p w14:paraId="784459B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7132530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AgregarSospechoso</w:t>
      </w:r>
      <w:proofErr w:type="spellEnd"/>
      <w:r w:rsidRPr="005D128C">
        <w:rPr>
          <w:rFonts w:ascii="Courier New" w:hAnsi="Courier New" w:cs="Courier New"/>
        </w:rPr>
        <w:t>(s);</w:t>
      </w:r>
    </w:p>
    <w:p w14:paraId="32A7876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}</w:t>
      </w:r>
    </w:p>
    <w:p w14:paraId="6002A19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5FFDB42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/////////////// RETORNAR INVESTIGADOR POR MAIL ///////////////</w:t>
      </w:r>
    </w:p>
    <w:p w14:paraId="22F64DDC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 xml:space="preserve">public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</w:t>
      </w:r>
      <w:proofErr w:type="spellStart"/>
      <w:r w:rsidRPr="006B4C27">
        <w:rPr>
          <w:rFonts w:ascii="Courier New" w:hAnsi="Courier New" w:cs="Courier New"/>
          <w:lang w:val="en-US"/>
        </w:rPr>
        <w:t>GetInvestigadorPorMail</w:t>
      </w:r>
      <w:proofErr w:type="spellEnd"/>
      <w:r w:rsidRPr="006B4C27">
        <w:rPr>
          <w:rFonts w:ascii="Courier New" w:hAnsi="Courier New" w:cs="Courier New"/>
          <w:lang w:val="en-US"/>
        </w:rPr>
        <w:t>(string mail)</w:t>
      </w:r>
    </w:p>
    <w:p w14:paraId="5E15C22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r w:rsidRPr="005D128C">
        <w:rPr>
          <w:rFonts w:ascii="Courier New" w:hAnsi="Courier New" w:cs="Courier New"/>
        </w:rPr>
        <w:t>{</w:t>
      </w:r>
    </w:p>
    <w:p w14:paraId="03C5DB6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Investigador i = </w:t>
      </w:r>
      <w:proofErr w:type="spellStart"/>
      <w:r w:rsidRPr="005D128C">
        <w:rPr>
          <w:rFonts w:ascii="Courier New" w:hAnsi="Courier New" w:cs="Courier New"/>
        </w:rPr>
        <w:t>null</w:t>
      </w:r>
      <w:proofErr w:type="spellEnd"/>
      <w:r w:rsidRPr="005D128C">
        <w:rPr>
          <w:rFonts w:ascii="Courier New" w:hAnsi="Courier New" w:cs="Courier New"/>
        </w:rPr>
        <w:t>;</w:t>
      </w:r>
    </w:p>
    <w:p w14:paraId="587E258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7A73821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List&lt;Investigador&gt; lista = </w:t>
      </w:r>
      <w:proofErr w:type="spellStart"/>
      <w:r w:rsidRPr="005D128C">
        <w:rPr>
          <w:rFonts w:ascii="Courier New" w:hAnsi="Courier New" w:cs="Courier New"/>
        </w:rPr>
        <w:t>GetInvestigadores</w:t>
      </w:r>
      <w:proofErr w:type="spellEnd"/>
      <w:r w:rsidRPr="005D128C">
        <w:rPr>
          <w:rFonts w:ascii="Courier New" w:hAnsi="Courier New" w:cs="Courier New"/>
        </w:rPr>
        <w:t>();</w:t>
      </w:r>
    </w:p>
    <w:p w14:paraId="3C528D7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4609D14B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>foreach (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inv in </w:t>
      </w:r>
      <w:proofErr w:type="spellStart"/>
      <w:r w:rsidRPr="006B4C27">
        <w:rPr>
          <w:rFonts w:ascii="Courier New" w:hAnsi="Courier New" w:cs="Courier New"/>
          <w:lang w:val="en-US"/>
        </w:rPr>
        <w:t>lista</w:t>
      </w:r>
      <w:proofErr w:type="spellEnd"/>
      <w:r w:rsidRPr="006B4C27">
        <w:rPr>
          <w:rFonts w:ascii="Courier New" w:hAnsi="Courier New" w:cs="Courier New"/>
          <w:lang w:val="en-US"/>
        </w:rPr>
        <w:t>)</w:t>
      </w:r>
    </w:p>
    <w:p w14:paraId="01AEF388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{</w:t>
      </w:r>
    </w:p>
    <w:p w14:paraId="2FC14E3F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if (</w:t>
      </w:r>
      <w:proofErr w:type="spellStart"/>
      <w:r w:rsidRPr="006B4C27">
        <w:rPr>
          <w:rFonts w:ascii="Courier New" w:hAnsi="Courier New" w:cs="Courier New"/>
          <w:lang w:val="en-US"/>
        </w:rPr>
        <w:t>inv.Mail</w:t>
      </w:r>
      <w:proofErr w:type="spellEnd"/>
      <w:r w:rsidRPr="006B4C27">
        <w:rPr>
          <w:rFonts w:ascii="Courier New" w:hAnsi="Courier New" w:cs="Courier New"/>
          <w:lang w:val="en-US"/>
        </w:rPr>
        <w:t xml:space="preserve"> == mail)</w:t>
      </w:r>
    </w:p>
    <w:p w14:paraId="25E39651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{</w:t>
      </w:r>
    </w:p>
    <w:p w14:paraId="270A5A39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6B4C27">
        <w:rPr>
          <w:rFonts w:ascii="Courier New" w:hAnsi="Courier New" w:cs="Courier New"/>
          <w:lang w:val="en-US"/>
        </w:rPr>
        <w:t>i</w:t>
      </w:r>
      <w:proofErr w:type="spellEnd"/>
      <w:r w:rsidRPr="006B4C27">
        <w:rPr>
          <w:rFonts w:ascii="Courier New" w:hAnsi="Courier New" w:cs="Courier New"/>
          <w:lang w:val="en-US"/>
        </w:rPr>
        <w:t xml:space="preserve"> = inv;</w:t>
      </w:r>
    </w:p>
    <w:p w14:paraId="53340A68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}</w:t>
      </w:r>
    </w:p>
    <w:p w14:paraId="0E801F7C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}</w:t>
      </w:r>
    </w:p>
    <w:p w14:paraId="64449A82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36E84B7D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return </w:t>
      </w:r>
      <w:proofErr w:type="spellStart"/>
      <w:r w:rsidRPr="006B4C27">
        <w:rPr>
          <w:rFonts w:ascii="Courier New" w:hAnsi="Courier New" w:cs="Courier New"/>
          <w:lang w:val="en-US"/>
        </w:rPr>
        <w:t>i</w:t>
      </w:r>
      <w:proofErr w:type="spellEnd"/>
      <w:r w:rsidRPr="006B4C27">
        <w:rPr>
          <w:rFonts w:ascii="Courier New" w:hAnsi="Courier New" w:cs="Courier New"/>
          <w:lang w:val="en-US"/>
        </w:rPr>
        <w:t>;</w:t>
      </w:r>
    </w:p>
    <w:p w14:paraId="08A4C139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}</w:t>
      </w:r>
    </w:p>
    <w:p w14:paraId="33954DC6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01D562E6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/////////////// MOSTRAR DATOS ///////////////</w:t>
      </w:r>
    </w:p>
    <w:p w14:paraId="723FCD5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r w:rsidRPr="005D128C">
        <w:rPr>
          <w:rFonts w:ascii="Courier New" w:hAnsi="Courier New" w:cs="Courier New"/>
        </w:rPr>
        <w:t xml:space="preserve">public void </w:t>
      </w:r>
      <w:proofErr w:type="spellStart"/>
      <w:r w:rsidRPr="005D128C">
        <w:rPr>
          <w:rFonts w:ascii="Courier New" w:hAnsi="Courier New" w:cs="Courier New"/>
        </w:rPr>
        <w:t>MostrarCasosYEvidencias</w:t>
      </w:r>
      <w:proofErr w:type="spellEnd"/>
      <w:r w:rsidRPr="005D128C">
        <w:rPr>
          <w:rFonts w:ascii="Courier New" w:hAnsi="Courier New" w:cs="Courier New"/>
        </w:rPr>
        <w:t>()</w:t>
      </w:r>
    </w:p>
    <w:p w14:paraId="14B5A73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{</w:t>
      </w:r>
    </w:p>
    <w:p w14:paraId="17DD290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string</w:t>
      </w:r>
      <w:proofErr w:type="spellEnd"/>
      <w:r w:rsidRPr="005D128C">
        <w:rPr>
          <w:rFonts w:ascii="Courier New" w:hAnsi="Courier New" w:cs="Courier New"/>
        </w:rPr>
        <w:t xml:space="preserve"> </w:t>
      </w:r>
      <w:proofErr w:type="spellStart"/>
      <w:r w:rsidRPr="005D128C">
        <w:rPr>
          <w:rFonts w:ascii="Courier New" w:hAnsi="Courier New" w:cs="Courier New"/>
        </w:rPr>
        <w:t>textoConCasos</w:t>
      </w:r>
      <w:proofErr w:type="spellEnd"/>
      <w:r w:rsidRPr="005D128C">
        <w:rPr>
          <w:rFonts w:ascii="Courier New" w:hAnsi="Courier New" w:cs="Courier New"/>
        </w:rPr>
        <w:t xml:space="preserve"> = "";</w:t>
      </w:r>
    </w:p>
    <w:p w14:paraId="1A7B939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foreach</w:t>
      </w:r>
      <w:proofErr w:type="spellEnd"/>
      <w:r w:rsidRPr="005D128C">
        <w:rPr>
          <w:rFonts w:ascii="Courier New" w:hAnsi="Courier New" w:cs="Courier New"/>
        </w:rPr>
        <w:t xml:space="preserve"> (Caso c in _casos)</w:t>
      </w:r>
    </w:p>
    <w:p w14:paraId="11D8C0A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{</w:t>
      </w:r>
    </w:p>
    <w:p w14:paraId="43626E4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</w:t>
      </w:r>
      <w:proofErr w:type="spellStart"/>
      <w:r w:rsidRPr="005D128C">
        <w:rPr>
          <w:rFonts w:ascii="Courier New" w:hAnsi="Courier New" w:cs="Courier New"/>
        </w:rPr>
        <w:t>textoConCasos</w:t>
      </w:r>
      <w:proofErr w:type="spellEnd"/>
      <w:r w:rsidRPr="005D128C">
        <w:rPr>
          <w:rFonts w:ascii="Courier New" w:hAnsi="Courier New" w:cs="Courier New"/>
        </w:rPr>
        <w:t xml:space="preserve"> += </w:t>
      </w:r>
      <w:proofErr w:type="spellStart"/>
      <w:r w:rsidRPr="005D128C">
        <w:rPr>
          <w:rFonts w:ascii="Courier New" w:hAnsi="Courier New" w:cs="Courier New"/>
        </w:rPr>
        <w:t>c.ToString</w:t>
      </w:r>
      <w:proofErr w:type="spellEnd"/>
      <w:r w:rsidRPr="005D128C">
        <w:rPr>
          <w:rFonts w:ascii="Courier New" w:hAnsi="Courier New" w:cs="Courier New"/>
        </w:rPr>
        <w:t>();</w:t>
      </w:r>
    </w:p>
    <w:p w14:paraId="322D5D7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}</w:t>
      </w:r>
    </w:p>
    <w:p w14:paraId="116705C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3856816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Console.WriteLine</w:t>
      </w:r>
      <w:proofErr w:type="spellEnd"/>
      <w:r w:rsidRPr="005D128C">
        <w:rPr>
          <w:rFonts w:ascii="Courier New" w:hAnsi="Courier New" w:cs="Courier New"/>
        </w:rPr>
        <w:t>(</w:t>
      </w:r>
      <w:proofErr w:type="spellStart"/>
      <w:r w:rsidRPr="005D128C">
        <w:rPr>
          <w:rFonts w:ascii="Courier New" w:hAnsi="Courier New" w:cs="Courier New"/>
        </w:rPr>
        <w:t>textoConCasos</w:t>
      </w:r>
      <w:proofErr w:type="spellEnd"/>
      <w:r w:rsidRPr="005D128C">
        <w:rPr>
          <w:rFonts w:ascii="Courier New" w:hAnsi="Courier New" w:cs="Courier New"/>
        </w:rPr>
        <w:t>);</w:t>
      </w:r>
    </w:p>
    <w:p w14:paraId="69B051B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}</w:t>
      </w:r>
    </w:p>
    <w:p w14:paraId="2C3CDEB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36399DA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public void </w:t>
      </w:r>
      <w:proofErr w:type="spellStart"/>
      <w:r w:rsidRPr="005D128C">
        <w:rPr>
          <w:rFonts w:ascii="Courier New" w:hAnsi="Courier New" w:cs="Courier New"/>
        </w:rPr>
        <w:t>MostrarCasosDeUnInvestigador</w:t>
      </w:r>
      <w:proofErr w:type="spellEnd"/>
      <w:r w:rsidRPr="005D128C">
        <w:rPr>
          <w:rFonts w:ascii="Courier New" w:hAnsi="Courier New" w:cs="Courier New"/>
        </w:rPr>
        <w:t>(</w:t>
      </w:r>
      <w:proofErr w:type="spellStart"/>
      <w:r w:rsidRPr="005D128C">
        <w:rPr>
          <w:rFonts w:ascii="Courier New" w:hAnsi="Courier New" w:cs="Courier New"/>
        </w:rPr>
        <w:t>string</w:t>
      </w:r>
      <w:proofErr w:type="spellEnd"/>
      <w:r w:rsidRPr="005D128C">
        <w:rPr>
          <w:rFonts w:ascii="Courier New" w:hAnsi="Courier New" w:cs="Courier New"/>
        </w:rPr>
        <w:t xml:space="preserve"> mail)</w:t>
      </w:r>
    </w:p>
    <w:p w14:paraId="5B62C558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{</w:t>
      </w:r>
    </w:p>
    <w:p w14:paraId="7739B67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string</w:t>
      </w:r>
      <w:proofErr w:type="spellEnd"/>
      <w:r w:rsidRPr="005D128C">
        <w:rPr>
          <w:rFonts w:ascii="Courier New" w:hAnsi="Courier New" w:cs="Courier New"/>
        </w:rPr>
        <w:t xml:space="preserve"> </w:t>
      </w:r>
      <w:proofErr w:type="spellStart"/>
      <w:r w:rsidRPr="005D128C">
        <w:rPr>
          <w:rFonts w:ascii="Courier New" w:hAnsi="Courier New" w:cs="Courier New"/>
        </w:rPr>
        <w:t>textoConCasos</w:t>
      </w:r>
      <w:proofErr w:type="spellEnd"/>
      <w:r w:rsidRPr="005D128C">
        <w:rPr>
          <w:rFonts w:ascii="Courier New" w:hAnsi="Courier New" w:cs="Courier New"/>
        </w:rPr>
        <w:t xml:space="preserve"> = "";</w:t>
      </w:r>
    </w:p>
    <w:p w14:paraId="7C19792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78498E2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5D128C">
        <w:rPr>
          <w:rFonts w:ascii="Courier New" w:hAnsi="Courier New" w:cs="Courier New"/>
        </w:rPr>
        <w:t>foreach</w:t>
      </w:r>
      <w:proofErr w:type="spellEnd"/>
      <w:r w:rsidRPr="005D128C">
        <w:rPr>
          <w:rFonts w:ascii="Courier New" w:hAnsi="Courier New" w:cs="Courier New"/>
        </w:rPr>
        <w:t xml:space="preserve"> (Caso c in _casos)</w:t>
      </w:r>
    </w:p>
    <w:p w14:paraId="38DE746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{</w:t>
      </w:r>
    </w:p>
    <w:p w14:paraId="4924B3B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</w:t>
      </w:r>
      <w:proofErr w:type="spellStart"/>
      <w:r w:rsidRPr="005D128C">
        <w:rPr>
          <w:rFonts w:ascii="Courier New" w:hAnsi="Courier New" w:cs="Courier New"/>
        </w:rPr>
        <w:t>if</w:t>
      </w:r>
      <w:proofErr w:type="spellEnd"/>
      <w:r w:rsidRPr="005D128C">
        <w:rPr>
          <w:rFonts w:ascii="Courier New" w:hAnsi="Courier New" w:cs="Courier New"/>
        </w:rPr>
        <w:t>(</w:t>
      </w:r>
      <w:proofErr w:type="spellStart"/>
      <w:r w:rsidRPr="005D128C">
        <w:rPr>
          <w:rFonts w:ascii="Courier New" w:hAnsi="Courier New" w:cs="Courier New"/>
        </w:rPr>
        <w:t>c.InvestigadorD.Mail</w:t>
      </w:r>
      <w:proofErr w:type="spellEnd"/>
      <w:r w:rsidRPr="005D128C">
        <w:rPr>
          <w:rFonts w:ascii="Courier New" w:hAnsi="Courier New" w:cs="Courier New"/>
        </w:rPr>
        <w:t xml:space="preserve"> == mail)</w:t>
      </w:r>
    </w:p>
    <w:p w14:paraId="200E551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{</w:t>
      </w:r>
    </w:p>
    <w:p w14:paraId="60E2E0E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</w:t>
      </w:r>
      <w:proofErr w:type="spellStart"/>
      <w:r w:rsidRPr="005D128C">
        <w:rPr>
          <w:rFonts w:ascii="Courier New" w:hAnsi="Courier New" w:cs="Courier New"/>
        </w:rPr>
        <w:t>textoConCasos</w:t>
      </w:r>
      <w:proofErr w:type="spellEnd"/>
      <w:r w:rsidRPr="005D128C">
        <w:rPr>
          <w:rFonts w:ascii="Courier New" w:hAnsi="Courier New" w:cs="Courier New"/>
        </w:rPr>
        <w:t xml:space="preserve"> += </w:t>
      </w:r>
      <w:proofErr w:type="spellStart"/>
      <w:r w:rsidRPr="005D128C">
        <w:rPr>
          <w:rFonts w:ascii="Courier New" w:hAnsi="Courier New" w:cs="Courier New"/>
        </w:rPr>
        <w:t>c.ToString</w:t>
      </w:r>
      <w:proofErr w:type="spellEnd"/>
      <w:r w:rsidRPr="005D128C">
        <w:rPr>
          <w:rFonts w:ascii="Courier New" w:hAnsi="Courier New" w:cs="Courier New"/>
        </w:rPr>
        <w:t>();</w:t>
      </w:r>
    </w:p>
    <w:p w14:paraId="7ADB6C7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}</w:t>
      </w:r>
    </w:p>
    <w:p w14:paraId="4EDDDE7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}</w:t>
      </w:r>
    </w:p>
    <w:p w14:paraId="30AB3F3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34A5C4C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if</w:t>
      </w:r>
      <w:proofErr w:type="spellEnd"/>
      <w:r w:rsidRPr="005D128C">
        <w:rPr>
          <w:rFonts w:ascii="Courier New" w:hAnsi="Courier New" w:cs="Courier New"/>
        </w:rPr>
        <w:t>(</w:t>
      </w:r>
      <w:proofErr w:type="spellStart"/>
      <w:r w:rsidRPr="005D128C">
        <w:rPr>
          <w:rFonts w:ascii="Courier New" w:hAnsi="Courier New" w:cs="Courier New"/>
        </w:rPr>
        <w:t>textoConCasos</w:t>
      </w:r>
      <w:proofErr w:type="spellEnd"/>
      <w:r w:rsidRPr="005D128C">
        <w:rPr>
          <w:rFonts w:ascii="Courier New" w:hAnsi="Courier New" w:cs="Courier New"/>
        </w:rPr>
        <w:t xml:space="preserve"> == "")</w:t>
      </w:r>
    </w:p>
    <w:p w14:paraId="5679DF6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{</w:t>
      </w:r>
    </w:p>
    <w:p w14:paraId="1C7D451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</w:t>
      </w:r>
      <w:proofErr w:type="spellStart"/>
      <w:r w:rsidRPr="005D128C">
        <w:rPr>
          <w:rFonts w:ascii="Courier New" w:hAnsi="Courier New" w:cs="Courier New"/>
        </w:rPr>
        <w:t>Console.WriteLine</w:t>
      </w:r>
      <w:proofErr w:type="spellEnd"/>
      <w:r w:rsidRPr="005D128C">
        <w:rPr>
          <w:rFonts w:ascii="Courier New" w:hAnsi="Courier New" w:cs="Courier New"/>
        </w:rPr>
        <w:t>($"\n El Investigador no tiene casos asociados. \n");</w:t>
      </w:r>
    </w:p>
    <w:p w14:paraId="0CD0842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</w:t>
      </w:r>
      <w:proofErr w:type="spellStart"/>
      <w:r w:rsidRPr="005D128C">
        <w:rPr>
          <w:rFonts w:ascii="Courier New" w:hAnsi="Courier New" w:cs="Courier New"/>
        </w:rPr>
        <w:t>return</w:t>
      </w:r>
      <w:proofErr w:type="spellEnd"/>
      <w:r w:rsidRPr="005D128C">
        <w:rPr>
          <w:rFonts w:ascii="Courier New" w:hAnsi="Courier New" w:cs="Courier New"/>
        </w:rPr>
        <w:t>;</w:t>
      </w:r>
    </w:p>
    <w:p w14:paraId="366AD59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}</w:t>
      </w:r>
    </w:p>
    <w:p w14:paraId="3B90BA4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3A47070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Console.WriteLine</w:t>
      </w:r>
      <w:proofErr w:type="spellEnd"/>
      <w:r w:rsidRPr="005D128C">
        <w:rPr>
          <w:rFonts w:ascii="Courier New" w:hAnsi="Courier New" w:cs="Courier New"/>
        </w:rPr>
        <w:t>(</w:t>
      </w:r>
      <w:proofErr w:type="spellStart"/>
      <w:r w:rsidRPr="005D128C">
        <w:rPr>
          <w:rFonts w:ascii="Courier New" w:hAnsi="Courier New" w:cs="Courier New"/>
        </w:rPr>
        <w:t>textoConCasos</w:t>
      </w:r>
      <w:proofErr w:type="spellEnd"/>
      <w:r w:rsidRPr="005D128C">
        <w:rPr>
          <w:rFonts w:ascii="Courier New" w:hAnsi="Courier New" w:cs="Courier New"/>
        </w:rPr>
        <w:t>);</w:t>
      </w:r>
    </w:p>
    <w:p w14:paraId="51E4FA6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}</w:t>
      </w:r>
    </w:p>
    <w:p w14:paraId="5866DBA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7D05127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public </w:t>
      </w:r>
      <w:proofErr w:type="spellStart"/>
      <w:r w:rsidRPr="005D128C">
        <w:rPr>
          <w:rFonts w:ascii="Courier New" w:hAnsi="Courier New" w:cs="Courier New"/>
        </w:rPr>
        <w:t>string</w:t>
      </w:r>
      <w:proofErr w:type="spellEnd"/>
      <w:r w:rsidRPr="005D128C">
        <w:rPr>
          <w:rFonts w:ascii="Courier New" w:hAnsi="Courier New" w:cs="Courier New"/>
        </w:rPr>
        <w:t xml:space="preserve"> </w:t>
      </w:r>
      <w:proofErr w:type="spellStart"/>
      <w:r w:rsidRPr="005D128C">
        <w:rPr>
          <w:rFonts w:ascii="Courier New" w:hAnsi="Courier New" w:cs="Courier New"/>
        </w:rPr>
        <w:t>MostrarSospechososConAntecedentes</w:t>
      </w:r>
      <w:proofErr w:type="spellEnd"/>
      <w:r w:rsidRPr="005D128C">
        <w:rPr>
          <w:rFonts w:ascii="Courier New" w:hAnsi="Courier New" w:cs="Courier New"/>
        </w:rPr>
        <w:t>()</w:t>
      </w:r>
    </w:p>
    <w:p w14:paraId="46A1808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{</w:t>
      </w:r>
    </w:p>
    <w:p w14:paraId="3CCC57B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string</w:t>
      </w:r>
      <w:proofErr w:type="spellEnd"/>
      <w:r w:rsidRPr="005D128C">
        <w:rPr>
          <w:rFonts w:ascii="Courier New" w:hAnsi="Courier New" w:cs="Courier New"/>
        </w:rPr>
        <w:t xml:space="preserve"> </w:t>
      </w:r>
      <w:proofErr w:type="spellStart"/>
      <w:r w:rsidRPr="005D128C">
        <w:rPr>
          <w:rFonts w:ascii="Courier New" w:hAnsi="Courier New" w:cs="Courier New"/>
        </w:rPr>
        <w:t>textoConSospechosos</w:t>
      </w:r>
      <w:proofErr w:type="spellEnd"/>
      <w:r w:rsidRPr="005D128C">
        <w:rPr>
          <w:rFonts w:ascii="Courier New" w:hAnsi="Courier New" w:cs="Courier New"/>
        </w:rPr>
        <w:t xml:space="preserve"> = "";</w:t>
      </w:r>
    </w:p>
    <w:p w14:paraId="064EDD4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1A8CC58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foreach</w:t>
      </w:r>
      <w:proofErr w:type="spellEnd"/>
      <w:r w:rsidRPr="005D128C">
        <w:rPr>
          <w:rFonts w:ascii="Courier New" w:hAnsi="Courier New" w:cs="Courier New"/>
        </w:rPr>
        <w:t xml:space="preserve"> (Sospechoso s in _sospechosos)</w:t>
      </w:r>
    </w:p>
    <w:p w14:paraId="25830E8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{</w:t>
      </w:r>
    </w:p>
    <w:p w14:paraId="2FD24C1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</w:t>
      </w:r>
      <w:proofErr w:type="spellStart"/>
      <w:r w:rsidRPr="005D128C">
        <w:rPr>
          <w:rFonts w:ascii="Courier New" w:hAnsi="Courier New" w:cs="Courier New"/>
        </w:rPr>
        <w:t>if</w:t>
      </w:r>
      <w:proofErr w:type="spellEnd"/>
      <w:r w:rsidRPr="005D128C">
        <w:rPr>
          <w:rFonts w:ascii="Courier New" w:hAnsi="Courier New" w:cs="Courier New"/>
        </w:rPr>
        <w:t xml:space="preserve"> (</w:t>
      </w:r>
      <w:proofErr w:type="spellStart"/>
      <w:r w:rsidRPr="005D128C">
        <w:rPr>
          <w:rFonts w:ascii="Courier New" w:hAnsi="Courier New" w:cs="Courier New"/>
        </w:rPr>
        <w:t>s.TieneAntecedentes</w:t>
      </w:r>
      <w:proofErr w:type="spellEnd"/>
      <w:r w:rsidRPr="005D128C">
        <w:rPr>
          <w:rFonts w:ascii="Courier New" w:hAnsi="Courier New" w:cs="Courier New"/>
        </w:rPr>
        <w:t>)</w:t>
      </w:r>
    </w:p>
    <w:p w14:paraId="31BE7E9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{</w:t>
      </w:r>
    </w:p>
    <w:p w14:paraId="740AB44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</w:t>
      </w:r>
      <w:proofErr w:type="spellStart"/>
      <w:r w:rsidRPr="005D128C">
        <w:rPr>
          <w:rFonts w:ascii="Courier New" w:hAnsi="Courier New" w:cs="Courier New"/>
        </w:rPr>
        <w:t>textoConSospechosos</w:t>
      </w:r>
      <w:proofErr w:type="spellEnd"/>
      <w:r w:rsidRPr="005D128C">
        <w:rPr>
          <w:rFonts w:ascii="Courier New" w:hAnsi="Courier New" w:cs="Courier New"/>
        </w:rPr>
        <w:t xml:space="preserve"> += </w:t>
      </w:r>
      <w:proofErr w:type="spellStart"/>
      <w:r w:rsidRPr="005D128C">
        <w:rPr>
          <w:rFonts w:ascii="Courier New" w:hAnsi="Courier New" w:cs="Courier New"/>
        </w:rPr>
        <w:t>s.ToString</w:t>
      </w:r>
      <w:proofErr w:type="spellEnd"/>
      <w:r w:rsidRPr="005D128C">
        <w:rPr>
          <w:rFonts w:ascii="Courier New" w:hAnsi="Courier New" w:cs="Courier New"/>
        </w:rPr>
        <w:t>();</w:t>
      </w:r>
    </w:p>
    <w:p w14:paraId="59B2F0B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</w:t>
      </w:r>
      <w:proofErr w:type="spellStart"/>
      <w:r w:rsidRPr="005D128C">
        <w:rPr>
          <w:rFonts w:ascii="Courier New" w:hAnsi="Courier New" w:cs="Courier New"/>
        </w:rPr>
        <w:t>textoConSospechosos</w:t>
      </w:r>
      <w:proofErr w:type="spellEnd"/>
      <w:r w:rsidRPr="005D128C">
        <w:rPr>
          <w:rFonts w:ascii="Courier New" w:hAnsi="Courier New" w:cs="Courier New"/>
        </w:rPr>
        <w:t xml:space="preserve"> += "\n";</w:t>
      </w:r>
    </w:p>
    <w:p w14:paraId="40C89B8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}</w:t>
      </w:r>
    </w:p>
    <w:p w14:paraId="6B03731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}</w:t>
      </w:r>
    </w:p>
    <w:p w14:paraId="7E632C8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3DAFCB3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return</w:t>
      </w:r>
      <w:proofErr w:type="spellEnd"/>
      <w:r w:rsidRPr="005D128C">
        <w:rPr>
          <w:rFonts w:ascii="Courier New" w:hAnsi="Courier New" w:cs="Courier New"/>
        </w:rPr>
        <w:t xml:space="preserve"> </w:t>
      </w:r>
      <w:proofErr w:type="spellStart"/>
      <w:r w:rsidRPr="005D128C">
        <w:rPr>
          <w:rFonts w:ascii="Courier New" w:hAnsi="Courier New" w:cs="Courier New"/>
        </w:rPr>
        <w:t>textoConSospechosos</w:t>
      </w:r>
      <w:proofErr w:type="spellEnd"/>
      <w:r w:rsidRPr="005D128C">
        <w:rPr>
          <w:rFonts w:ascii="Courier New" w:hAnsi="Courier New" w:cs="Courier New"/>
        </w:rPr>
        <w:t>;</w:t>
      </w:r>
    </w:p>
    <w:p w14:paraId="1C13382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}</w:t>
      </w:r>
    </w:p>
    <w:p w14:paraId="285CD9E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0D1F2D5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public void </w:t>
      </w:r>
      <w:proofErr w:type="spellStart"/>
      <w:r w:rsidRPr="005D128C">
        <w:rPr>
          <w:rFonts w:ascii="Courier New" w:hAnsi="Courier New" w:cs="Courier New"/>
        </w:rPr>
        <w:t>ValidarSospechoso</w:t>
      </w:r>
      <w:proofErr w:type="spellEnd"/>
      <w:r w:rsidRPr="005D128C">
        <w:rPr>
          <w:rFonts w:ascii="Courier New" w:hAnsi="Courier New" w:cs="Courier New"/>
        </w:rPr>
        <w:t>(</w:t>
      </w:r>
      <w:proofErr w:type="spellStart"/>
      <w:r w:rsidRPr="005D128C">
        <w:rPr>
          <w:rFonts w:ascii="Courier New" w:hAnsi="Courier New" w:cs="Courier New"/>
        </w:rPr>
        <w:t>string</w:t>
      </w:r>
      <w:proofErr w:type="spellEnd"/>
      <w:r w:rsidRPr="005D128C">
        <w:rPr>
          <w:rFonts w:ascii="Courier New" w:hAnsi="Courier New" w:cs="Courier New"/>
        </w:rPr>
        <w:t xml:space="preserve"> nombre, </w:t>
      </w:r>
      <w:proofErr w:type="spellStart"/>
      <w:r w:rsidRPr="005D128C">
        <w:rPr>
          <w:rFonts w:ascii="Courier New" w:hAnsi="Courier New" w:cs="Courier New"/>
        </w:rPr>
        <w:t>string</w:t>
      </w:r>
      <w:proofErr w:type="spellEnd"/>
      <w:r w:rsidRPr="005D128C">
        <w:rPr>
          <w:rFonts w:ascii="Courier New" w:hAnsi="Courier New" w:cs="Courier New"/>
        </w:rPr>
        <w:t xml:space="preserve"> </w:t>
      </w:r>
      <w:proofErr w:type="spellStart"/>
      <w:r w:rsidRPr="005D128C">
        <w:rPr>
          <w:rFonts w:ascii="Courier New" w:hAnsi="Courier New" w:cs="Courier New"/>
        </w:rPr>
        <w:t>ci</w:t>
      </w:r>
      <w:proofErr w:type="spellEnd"/>
      <w:r w:rsidRPr="005D128C">
        <w:rPr>
          <w:rFonts w:ascii="Courier New" w:hAnsi="Courier New" w:cs="Courier New"/>
        </w:rPr>
        <w:t xml:space="preserve">, 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 xml:space="preserve"> </w:t>
      </w:r>
      <w:proofErr w:type="spellStart"/>
      <w:r w:rsidRPr="005D128C">
        <w:rPr>
          <w:rFonts w:ascii="Courier New" w:hAnsi="Courier New" w:cs="Courier New"/>
        </w:rPr>
        <w:t>fechaNac</w:t>
      </w:r>
      <w:proofErr w:type="spellEnd"/>
      <w:r w:rsidRPr="005D128C">
        <w:rPr>
          <w:rFonts w:ascii="Courier New" w:hAnsi="Courier New" w:cs="Courier New"/>
        </w:rPr>
        <w:t xml:space="preserve">, </w:t>
      </w:r>
      <w:proofErr w:type="spellStart"/>
      <w:r w:rsidRPr="005D128C">
        <w:rPr>
          <w:rFonts w:ascii="Courier New" w:hAnsi="Courier New" w:cs="Courier New"/>
        </w:rPr>
        <w:t>string</w:t>
      </w:r>
      <w:proofErr w:type="spellEnd"/>
      <w:r w:rsidRPr="005D128C">
        <w:rPr>
          <w:rFonts w:ascii="Courier New" w:hAnsi="Courier New" w:cs="Courier New"/>
        </w:rPr>
        <w:t xml:space="preserve"> </w:t>
      </w:r>
      <w:proofErr w:type="spellStart"/>
      <w:r w:rsidRPr="005D128C">
        <w:rPr>
          <w:rFonts w:ascii="Courier New" w:hAnsi="Courier New" w:cs="Courier New"/>
        </w:rPr>
        <w:t>antec</w:t>
      </w:r>
      <w:proofErr w:type="spellEnd"/>
      <w:r w:rsidRPr="005D128C">
        <w:rPr>
          <w:rFonts w:ascii="Courier New" w:hAnsi="Courier New" w:cs="Courier New"/>
        </w:rPr>
        <w:t>)</w:t>
      </w:r>
    </w:p>
    <w:p w14:paraId="001AF03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{</w:t>
      </w:r>
    </w:p>
    <w:p w14:paraId="247F569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ValidarNombre</w:t>
      </w:r>
      <w:proofErr w:type="spellEnd"/>
      <w:r w:rsidRPr="005D128C">
        <w:rPr>
          <w:rFonts w:ascii="Courier New" w:hAnsi="Courier New" w:cs="Courier New"/>
        </w:rPr>
        <w:t>(nombre);</w:t>
      </w:r>
    </w:p>
    <w:p w14:paraId="442A819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ValidarCiSospechoso</w:t>
      </w:r>
      <w:proofErr w:type="spellEnd"/>
      <w:r w:rsidRPr="005D128C">
        <w:rPr>
          <w:rFonts w:ascii="Courier New" w:hAnsi="Courier New" w:cs="Courier New"/>
        </w:rPr>
        <w:t>(</w:t>
      </w:r>
      <w:proofErr w:type="spellStart"/>
      <w:r w:rsidRPr="005D128C">
        <w:rPr>
          <w:rFonts w:ascii="Courier New" w:hAnsi="Courier New" w:cs="Courier New"/>
        </w:rPr>
        <w:t>ci</w:t>
      </w:r>
      <w:proofErr w:type="spellEnd"/>
      <w:r w:rsidRPr="005D128C">
        <w:rPr>
          <w:rFonts w:ascii="Courier New" w:hAnsi="Courier New" w:cs="Courier New"/>
        </w:rPr>
        <w:t>);</w:t>
      </w:r>
    </w:p>
    <w:p w14:paraId="2DB9EA0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ValidarFecha</w:t>
      </w:r>
      <w:proofErr w:type="spellEnd"/>
      <w:r w:rsidRPr="005D128C">
        <w:rPr>
          <w:rFonts w:ascii="Courier New" w:hAnsi="Courier New" w:cs="Courier New"/>
        </w:rPr>
        <w:t>(</w:t>
      </w:r>
      <w:proofErr w:type="spellStart"/>
      <w:r w:rsidRPr="005D128C">
        <w:rPr>
          <w:rFonts w:ascii="Courier New" w:hAnsi="Courier New" w:cs="Courier New"/>
        </w:rPr>
        <w:t>fechaNac</w:t>
      </w:r>
      <w:proofErr w:type="spellEnd"/>
      <w:r w:rsidRPr="005D128C">
        <w:rPr>
          <w:rFonts w:ascii="Courier New" w:hAnsi="Courier New" w:cs="Courier New"/>
        </w:rPr>
        <w:t>);</w:t>
      </w:r>
    </w:p>
    <w:p w14:paraId="5052D6A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ValidarAntecedentes</w:t>
      </w:r>
      <w:proofErr w:type="spellEnd"/>
      <w:r w:rsidRPr="005D128C">
        <w:rPr>
          <w:rFonts w:ascii="Courier New" w:hAnsi="Courier New" w:cs="Courier New"/>
        </w:rPr>
        <w:t>(</w:t>
      </w:r>
      <w:proofErr w:type="spellStart"/>
      <w:r w:rsidRPr="005D128C">
        <w:rPr>
          <w:rFonts w:ascii="Courier New" w:hAnsi="Courier New" w:cs="Courier New"/>
        </w:rPr>
        <w:t>antec</w:t>
      </w:r>
      <w:proofErr w:type="spellEnd"/>
      <w:r w:rsidRPr="005D128C">
        <w:rPr>
          <w:rFonts w:ascii="Courier New" w:hAnsi="Courier New" w:cs="Courier New"/>
        </w:rPr>
        <w:t>);</w:t>
      </w:r>
    </w:p>
    <w:p w14:paraId="150241B4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>}</w:t>
      </w:r>
    </w:p>
    <w:p w14:paraId="129F593B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062EE0D0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6B4C27">
        <w:rPr>
          <w:rFonts w:ascii="Courier New" w:hAnsi="Courier New" w:cs="Courier New"/>
          <w:lang w:val="en-US"/>
        </w:rPr>
        <w:t>ValidarAntecedentes</w:t>
      </w:r>
      <w:proofErr w:type="spellEnd"/>
      <w:r w:rsidRPr="006B4C27">
        <w:rPr>
          <w:rFonts w:ascii="Courier New" w:hAnsi="Courier New" w:cs="Courier New"/>
          <w:lang w:val="en-US"/>
        </w:rPr>
        <w:t xml:space="preserve">(string </w:t>
      </w:r>
      <w:proofErr w:type="spellStart"/>
      <w:r w:rsidRPr="006B4C27">
        <w:rPr>
          <w:rFonts w:ascii="Courier New" w:hAnsi="Courier New" w:cs="Courier New"/>
          <w:lang w:val="en-US"/>
        </w:rPr>
        <w:t>antec</w:t>
      </w:r>
      <w:proofErr w:type="spellEnd"/>
      <w:r w:rsidRPr="006B4C27">
        <w:rPr>
          <w:rFonts w:ascii="Courier New" w:hAnsi="Courier New" w:cs="Courier New"/>
          <w:lang w:val="en-US"/>
        </w:rPr>
        <w:t>)</w:t>
      </w:r>
    </w:p>
    <w:p w14:paraId="4F733DC4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13155682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antec</w:t>
      </w:r>
      <w:proofErr w:type="spellEnd"/>
      <w:r w:rsidRPr="006B4C27">
        <w:rPr>
          <w:rFonts w:ascii="Courier New" w:hAnsi="Courier New" w:cs="Courier New"/>
          <w:lang w:val="en-US"/>
        </w:rPr>
        <w:t xml:space="preserve"> = </w:t>
      </w:r>
      <w:proofErr w:type="spellStart"/>
      <w:r w:rsidRPr="006B4C27">
        <w:rPr>
          <w:rFonts w:ascii="Courier New" w:hAnsi="Courier New" w:cs="Courier New"/>
          <w:lang w:val="en-US"/>
        </w:rPr>
        <w:t>antec.ToUpper</w:t>
      </w:r>
      <w:proofErr w:type="spellEnd"/>
      <w:r w:rsidRPr="006B4C27">
        <w:rPr>
          <w:rFonts w:ascii="Courier New" w:hAnsi="Courier New" w:cs="Courier New"/>
          <w:lang w:val="en-US"/>
        </w:rPr>
        <w:t>();</w:t>
      </w:r>
    </w:p>
    <w:p w14:paraId="34A46596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21D9F35A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6B4C27">
        <w:rPr>
          <w:rFonts w:ascii="Courier New" w:hAnsi="Courier New" w:cs="Courier New"/>
          <w:lang w:val="en-US"/>
        </w:rPr>
        <w:t>antec</w:t>
      </w:r>
      <w:proofErr w:type="spellEnd"/>
      <w:r w:rsidRPr="006B4C27">
        <w:rPr>
          <w:rFonts w:ascii="Courier New" w:hAnsi="Courier New" w:cs="Courier New"/>
          <w:lang w:val="en-US"/>
        </w:rPr>
        <w:t xml:space="preserve"> != "S" &amp;&amp; </w:t>
      </w:r>
      <w:proofErr w:type="spellStart"/>
      <w:r w:rsidRPr="006B4C27">
        <w:rPr>
          <w:rFonts w:ascii="Courier New" w:hAnsi="Courier New" w:cs="Courier New"/>
          <w:lang w:val="en-US"/>
        </w:rPr>
        <w:t>antec</w:t>
      </w:r>
      <w:proofErr w:type="spellEnd"/>
      <w:r w:rsidRPr="006B4C27">
        <w:rPr>
          <w:rFonts w:ascii="Courier New" w:hAnsi="Courier New" w:cs="Courier New"/>
          <w:lang w:val="en-US"/>
        </w:rPr>
        <w:t xml:space="preserve"> != "N")</w:t>
      </w:r>
    </w:p>
    <w:p w14:paraId="41597E9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r w:rsidRPr="005D128C">
        <w:rPr>
          <w:rFonts w:ascii="Courier New" w:hAnsi="Courier New" w:cs="Courier New"/>
        </w:rPr>
        <w:t>{</w:t>
      </w:r>
    </w:p>
    <w:p w14:paraId="215A37D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</w:t>
      </w:r>
      <w:proofErr w:type="spellStart"/>
      <w:r w:rsidRPr="005D128C">
        <w:rPr>
          <w:rFonts w:ascii="Courier New" w:hAnsi="Courier New" w:cs="Courier New"/>
        </w:rPr>
        <w:t>throw</w:t>
      </w:r>
      <w:proofErr w:type="spellEnd"/>
      <w:r w:rsidRPr="005D128C">
        <w:rPr>
          <w:rFonts w:ascii="Courier New" w:hAnsi="Courier New" w:cs="Courier New"/>
        </w:rPr>
        <w:t xml:space="preserve"> new </w:t>
      </w:r>
      <w:proofErr w:type="spellStart"/>
      <w:r w:rsidRPr="005D128C">
        <w:rPr>
          <w:rFonts w:ascii="Courier New" w:hAnsi="Courier New" w:cs="Courier New"/>
        </w:rPr>
        <w:t>Exception</w:t>
      </w:r>
      <w:proofErr w:type="spellEnd"/>
      <w:r w:rsidRPr="005D128C">
        <w:rPr>
          <w:rFonts w:ascii="Courier New" w:hAnsi="Courier New" w:cs="Courier New"/>
        </w:rPr>
        <w:t xml:space="preserve">(" &lt; Ha ocurrido un error / </w:t>
      </w:r>
      <w:proofErr w:type="spellStart"/>
      <w:r w:rsidRPr="005D128C">
        <w:rPr>
          <w:rFonts w:ascii="Courier New" w:hAnsi="Courier New" w:cs="Courier New"/>
        </w:rPr>
        <w:t>Opcion</w:t>
      </w:r>
      <w:proofErr w:type="spellEnd"/>
      <w:r w:rsidRPr="005D128C">
        <w:rPr>
          <w:rFonts w:ascii="Courier New" w:hAnsi="Courier New" w:cs="Courier New"/>
        </w:rPr>
        <w:t xml:space="preserve"> invalida de Antecedentes &gt; ");</w:t>
      </w:r>
    </w:p>
    <w:p w14:paraId="1D1D8D9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}</w:t>
      </w:r>
    </w:p>
    <w:p w14:paraId="11CDF38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}</w:t>
      </w:r>
    </w:p>
    <w:p w14:paraId="2504972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3C27787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</w:t>
      </w:r>
      <w:proofErr w:type="spellStart"/>
      <w:r w:rsidRPr="005D128C">
        <w:rPr>
          <w:rFonts w:ascii="Courier New" w:hAnsi="Courier New" w:cs="Courier New"/>
        </w:rPr>
        <w:t>private</w:t>
      </w:r>
      <w:proofErr w:type="spellEnd"/>
      <w:r w:rsidRPr="005D128C">
        <w:rPr>
          <w:rFonts w:ascii="Courier New" w:hAnsi="Courier New" w:cs="Courier New"/>
        </w:rPr>
        <w:t xml:space="preserve"> void </w:t>
      </w:r>
      <w:proofErr w:type="spellStart"/>
      <w:r w:rsidRPr="005D128C">
        <w:rPr>
          <w:rFonts w:ascii="Courier New" w:hAnsi="Courier New" w:cs="Courier New"/>
        </w:rPr>
        <w:t>ValidarFecha</w:t>
      </w:r>
      <w:proofErr w:type="spellEnd"/>
      <w:r w:rsidRPr="005D128C">
        <w:rPr>
          <w:rFonts w:ascii="Courier New" w:hAnsi="Courier New" w:cs="Courier New"/>
        </w:rPr>
        <w:t>(</w:t>
      </w:r>
      <w:proofErr w:type="spellStart"/>
      <w:r w:rsidRPr="005D128C">
        <w:rPr>
          <w:rFonts w:ascii="Courier New" w:hAnsi="Courier New" w:cs="Courier New"/>
        </w:rPr>
        <w:t>DateTime</w:t>
      </w:r>
      <w:proofErr w:type="spellEnd"/>
      <w:r w:rsidRPr="005D128C">
        <w:rPr>
          <w:rFonts w:ascii="Courier New" w:hAnsi="Courier New" w:cs="Courier New"/>
        </w:rPr>
        <w:t xml:space="preserve"> </w:t>
      </w:r>
      <w:proofErr w:type="spellStart"/>
      <w:r w:rsidRPr="005D128C">
        <w:rPr>
          <w:rFonts w:ascii="Courier New" w:hAnsi="Courier New" w:cs="Courier New"/>
        </w:rPr>
        <w:t>fechaNac</w:t>
      </w:r>
      <w:proofErr w:type="spellEnd"/>
      <w:r w:rsidRPr="005D128C">
        <w:rPr>
          <w:rFonts w:ascii="Courier New" w:hAnsi="Courier New" w:cs="Courier New"/>
        </w:rPr>
        <w:t>)</w:t>
      </w:r>
    </w:p>
    <w:p w14:paraId="5145BAD5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>{</w:t>
      </w:r>
    </w:p>
    <w:p w14:paraId="7B1D6766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DateTime</w:t>
      </w:r>
      <w:proofErr w:type="spellEnd"/>
      <w:r w:rsidRPr="006B4C27">
        <w:rPr>
          <w:rFonts w:ascii="Courier New" w:hAnsi="Courier New" w:cs="Courier New"/>
          <w:lang w:val="en-US"/>
        </w:rPr>
        <w:t xml:space="preserve"> </w:t>
      </w:r>
      <w:proofErr w:type="spellStart"/>
      <w:r w:rsidRPr="006B4C27">
        <w:rPr>
          <w:rFonts w:ascii="Courier New" w:hAnsi="Courier New" w:cs="Courier New"/>
          <w:lang w:val="en-US"/>
        </w:rPr>
        <w:t>fechaLimite</w:t>
      </w:r>
      <w:proofErr w:type="spellEnd"/>
      <w:r w:rsidRPr="006B4C27">
        <w:rPr>
          <w:rFonts w:ascii="Courier New" w:hAnsi="Courier New" w:cs="Courier New"/>
          <w:lang w:val="en-US"/>
        </w:rPr>
        <w:t xml:space="preserve"> = </w:t>
      </w:r>
      <w:proofErr w:type="spellStart"/>
      <w:r w:rsidRPr="006B4C27">
        <w:rPr>
          <w:rFonts w:ascii="Courier New" w:hAnsi="Courier New" w:cs="Courier New"/>
          <w:lang w:val="en-US"/>
        </w:rPr>
        <w:t>DateTime.Today.AddYears</w:t>
      </w:r>
      <w:proofErr w:type="spellEnd"/>
      <w:r w:rsidRPr="006B4C27">
        <w:rPr>
          <w:rFonts w:ascii="Courier New" w:hAnsi="Courier New" w:cs="Courier New"/>
          <w:lang w:val="en-US"/>
        </w:rPr>
        <w:t>(-12);</w:t>
      </w:r>
    </w:p>
    <w:p w14:paraId="3214B515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5F73B86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if</w:t>
      </w:r>
      <w:proofErr w:type="spellEnd"/>
      <w:r w:rsidRPr="005D128C">
        <w:rPr>
          <w:rFonts w:ascii="Courier New" w:hAnsi="Courier New" w:cs="Courier New"/>
        </w:rPr>
        <w:t xml:space="preserve"> (</w:t>
      </w:r>
      <w:proofErr w:type="spellStart"/>
      <w:r w:rsidRPr="005D128C">
        <w:rPr>
          <w:rFonts w:ascii="Courier New" w:hAnsi="Courier New" w:cs="Courier New"/>
        </w:rPr>
        <w:t>fechaNac</w:t>
      </w:r>
      <w:proofErr w:type="spellEnd"/>
      <w:r w:rsidRPr="005D128C">
        <w:rPr>
          <w:rFonts w:ascii="Courier New" w:hAnsi="Courier New" w:cs="Courier New"/>
        </w:rPr>
        <w:t xml:space="preserve"> &gt; </w:t>
      </w:r>
      <w:proofErr w:type="spellStart"/>
      <w:r w:rsidRPr="005D128C">
        <w:rPr>
          <w:rFonts w:ascii="Courier New" w:hAnsi="Courier New" w:cs="Courier New"/>
        </w:rPr>
        <w:t>fechaLimite</w:t>
      </w:r>
      <w:proofErr w:type="spellEnd"/>
      <w:r w:rsidRPr="005D128C">
        <w:rPr>
          <w:rFonts w:ascii="Courier New" w:hAnsi="Courier New" w:cs="Courier New"/>
        </w:rPr>
        <w:t xml:space="preserve">) </w:t>
      </w:r>
    </w:p>
    <w:p w14:paraId="75751B3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{</w:t>
      </w:r>
    </w:p>
    <w:p w14:paraId="28A296E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</w:t>
      </w:r>
      <w:proofErr w:type="spellStart"/>
      <w:r w:rsidRPr="005D128C">
        <w:rPr>
          <w:rFonts w:ascii="Courier New" w:hAnsi="Courier New" w:cs="Courier New"/>
        </w:rPr>
        <w:t>throw</w:t>
      </w:r>
      <w:proofErr w:type="spellEnd"/>
      <w:r w:rsidRPr="005D128C">
        <w:rPr>
          <w:rFonts w:ascii="Courier New" w:hAnsi="Courier New" w:cs="Courier New"/>
        </w:rPr>
        <w:t xml:space="preserve"> new </w:t>
      </w:r>
      <w:proofErr w:type="spellStart"/>
      <w:r w:rsidRPr="005D128C">
        <w:rPr>
          <w:rFonts w:ascii="Courier New" w:hAnsi="Courier New" w:cs="Courier New"/>
        </w:rPr>
        <w:t>Exception</w:t>
      </w:r>
      <w:proofErr w:type="spellEnd"/>
      <w:r w:rsidRPr="005D128C">
        <w:rPr>
          <w:rFonts w:ascii="Courier New" w:hAnsi="Courier New" w:cs="Courier New"/>
        </w:rPr>
        <w:t xml:space="preserve">(" &lt; Ha ocurrido un error / La Fecha de </w:t>
      </w:r>
      <w:proofErr w:type="spellStart"/>
      <w:r w:rsidRPr="005D128C">
        <w:rPr>
          <w:rFonts w:ascii="Courier New" w:hAnsi="Courier New" w:cs="Courier New"/>
        </w:rPr>
        <w:t>nac</w:t>
      </w:r>
      <w:proofErr w:type="spellEnd"/>
      <w:r w:rsidRPr="005D128C">
        <w:rPr>
          <w:rFonts w:ascii="Courier New" w:hAnsi="Courier New" w:cs="Courier New"/>
        </w:rPr>
        <w:t xml:space="preserve">. es de un menor de 12 </w:t>
      </w:r>
      <w:proofErr w:type="spellStart"/>
      <w:r w:rsidRPr="005D128C">
        <w:rPr>
          <w:rFonts w:ascii="Courier New" w:hAnsi="Courier New" w:cs="Courier New"/>
        </w:rPr>
        <w:t>anhos</w:t>
      </w:r>
      <w:proofErr w:type="spellEnd"/>
      <w:r w:rsidRPr="005D128C">
        <w:rPr>
          <w:rFonts w:ascii="Courier New" w:hAnsi="Courier New" w:cs="Courier New"/>
        </w:rPr>
        <w:t xml:space="preserve"> &gt; ");</w:t>
      </w:r>
    </w:p>
    <w:p w14:paraId="0083E820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>}</w:t>
      </w:r>
    </w:p>
    <w:p w14:paraId="5F6CBCAF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}</w:t>
      </w:r>
    </w:p>
    <w:p w14:paraId="698F7418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3F659EF3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void </w:t>
      </w:r>
      <w:proofErr w:type="spellStart"/>
      <w:r w:rsidRPr="006B4C27">
        <w:rPr>
          <w:rFonts w:ascii="Courier New" w:hAnsi="Courier New" w:cs="Courier New"/>
          <w:lang w:val="en-US"/>
        </w:rPr>
        <w:t>ValidarNombre</w:t>
      </w:r>
      <w:proofErr w:type="spellEnd"/>
      <w:r w:rsidRPr="006B4C27">
        <w:rPr>
          <w:rFonts w:ascii="Courier New" w:hAnsi="Courier New" w:cs="Courier New"/>
          <w:lang w:val="en-US"/>
        </w:rPr>
        <w:t>(string n)</w:t>
      </w:r>
    </w:p>
    <w:p w14:paraId="388FAF23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7B3EA9E7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if (</w:t>
      </w:r>
      <w:proofErr w:type="spellStart"/>
      <w:proofErr w:type="gramStart"/>
      <w:r w:rsidRPr="006B4C27">
        <w:rPr>
          <w:rFonts w:ascii="Courier New" w:hAnsi="Courier New" w:cs="Courier New"/>
          <w:lang w:val="en-US"/>
        </w:rPr>
        <w:t>n.</w:t>
      </w:r>
      <w:proofErr w:type="gramEnd"/>
      <w:r w:rsidRPr="006B4C27">
        <w:rPr>
          <w:rFonts w:ascii="Courier New" w:hAnsi="Courier New" w:cs="Courier New"/>
          <w:lang w:val="en-US"/>
        </w:rPr>
        <w:t>IsWhiteSpace</w:t>
      </w:r>
      <w:proofErr w:type="spellEnd"/>
      <w:r w:rsidRPr="006B4C27">
        <w:rPr>
          <w:rFonts w:ascii="Courier New" w:hAnsi="Courier New" w:cs="Courier New"/>
          <w:lang w:val="en-US"/>
        </w:rPr>
        <w:t>())</w:t>
      </w:r>
    </w:p>
    <w:p w14:paraId="2E08FB1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r w:rsidRPr="005D128C">
        <w:rPr>
          <w:rFonts w:ascii="Courier New" w:hAnsi="Courier New" w:cs="Courier New"/>
        </w:rPr>
        <w:t>{</w:t>
      </w:r>
    </w:p>
    <w:p w14:paraId="2995FBC6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</w:t>
      </w:r>
      <w:proofErr w:type="spellStart"/>
      <w:r w:rsidRPr="005D128C">
        <w:rPr>
          <w:rFonts w:ascii="Courier New" w:hAnsi="Courier New" w:cs="Courier New"/>
        </w:rPr>
        <w:t>throw</w:t>
      </w:r>
      <w:proofErr w:type="spellEnd"/>
      <w:r w:rsidRPr="005D128C">
        <w:rPr>
          <w:rFonts w:ascii="Courier New" w:hAnsi="Courier New" w:cs="Courier New"/>
        </w:rPr>
        <w:t xml:space="preserve"> new </w:t>
      </w:r>
      <w:proofErr w:type="spellStart"/>
      <w:r w:rsidRPr="005D128C">
        <w:rPr>
          <w:rFonts w:ascii="Courier New" w:hAnsi="Courier New" w:cs="Courier New"/>
        </w:rPr>
        <w:t>Exception</w:t>
      </w:r>
      <w:proofErr w:type="spellEnd"/>
      <w:r w:rsidRPr="005D128C">
        <w:rPr>
          <w:rFonts w:ascii="Courier New" w:hAnsi="Courier New" w:cs="Courier New"/>
        </w:rPr>
        <w:t>(" &lt; Ha ocurrido un error / El largo del nombre no puede ser nulo. &gt; ");</w:t>
      </w:r>
    </w:p>
    <w:p w14:paraId="79E8A0E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}</w:t>
      </w:r>
    </w:p>
    <w:p w14:paraId="6C71FD8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6C174F9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if</w:t>
      </w:r>
      <w:proofErr w:type="spellEnd"/>
      <w:r w:rsidRPr="005D128C">
        <w:rPr>
          <w:rFonts w:ascii="Courier New" w:hAnsi="Courier New" w:cs="Courier New"/>
        </w:rPr>
        <w:t xml:space="preserve"> (</w:t>
      </w:r>
      <w:proofErr w:type="spellStart"/>
      <w:r w:rsidRPr="005D128C">
        <w:rPr>
          <w:rFonts w:ascii="Courier New" w:hAnsi="Courier New" w:cs="Courier New"/>
        </w:rPr>
        <w:t>n.Length</w:t>
      </w:r>
      <w:proofErr w:type="spellEnd"/>
      <w:r w:rsidRPr="005D128C">
        <w:rPr>
          <w:rFonts w:ascii="Courier New" w:hAnsi="Courier New" w:cs="Courier New"/>
        </w:rPr>
        <w:t xml:space="preserve"> &gt; 90)</w:t>
      </w:r>
    </w:p>
    <w:p w14:paraId="555585A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{</w:t>
      </w:r>
    </w:p>
    <w:p w14:paraId="4CF57F9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</w:t>
      </w:r>
      <w:proofErr w:type="spellStart"/>
      <w:r w:rsidRPr="005D128C">
        <w:rPr>
          <w:rFonts w:ascii="Courier New" w:hAnsi="Courier New" w:cs="Courier New"/>
        </w:rPr>
        <w:t>throw</w:t>
      </w:r>
      <w:proofErr w:type="spellEnd"/>
      <w:r w:rsidRPr="005D128C">
        <w:rPr>
          <w:rFonts w:ascii="Courier New" w:hAnsi="Courier New" w:cs="Courier New"/>
        </w:rPr>
        <w:t xml:space="preserve"> new </w:t>
      </w:r>
      <w:proofErr w:type="spellStart"/>
      <w:r w:rsidRPr="005D128C">
        <w:rPr>
          <w:rFonts w:ascii="Courier New" w:hAnsi="Courier New" w:cs="Courier New"/>
        </w:rPr>
        <w:t>Exception</w:t>
      </w:r>
      <w:proofErr w:type="spellEnd"/>
      <w:r w:rsidRPr="005D128C">
        <w:rPr>
          <w:rFonts w:ascii="Courier New" w:hAnsi="Courier New" w:cs="Courier New"/>
        </w:rPr>
        <w:t>(" &lt; Ha ocurrido un error / El largo del nombre no puede superar los 90 caracteres. &gt; ");</w:t>
      </w:r>
    </w:p>
    <w:p w14:paraId="012C532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1C7E680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}</w:t>
      </w:r>
    </w:p>
    <w:p w14:paraId="3869366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}</w:t>
      </w:r>
    </w:p>
    <w:p w14:paraId="3759B1D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0707D30F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public void </w:t>
      </w:r>
      <w:proofErr w:type="spellStart"/>
      <w:r w:rsidRPr="005D128C">
        <w:rPr>
          <w:rFonts w:ascii="Courier New" w:hAnsi="Courier New" w:cs="Courier New"/>
        </w:rPr>
        <w:t>ValidarCiSospechoso</w:t>
      </w:r>
      <w:proofErr w:type="spellEnd"/>
      <w:r w:rsidRPr="005D128C">
        <w:rPr>
          <w:rFonts w:ascii="Courier New" w:hAnsi="Courier New" w:cs="Courier New"/>
        </w:rPr>
        <w:t>(</w:t>
      </w:r>
      <w:proofErr w:type="spellStart"/>
      <w:r w:rsidRPr="005D128C">
        <w:rPr>
          <w:rFonts w:ascii="Courier New" w:hAnsi="Courier New" w:cs="Courier New"/>
        </w:rPr>
        <w:t>string</w:t>
      </w:r>
      <w:proofErr w:type="spellEnd"/>
      <w:r w:rsidRPr="005D128C">
        <w:rPr>
          <w:rFonts w:ascii="Courier New" w:hAnsi="Courier New" w:cs="Courier New"/>
        </w:rPr>
        <w:t xml:space="preserve"> c)</w:t>
      </w:r>
    </w:p>
    <w:p w14:paraId="52388D0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{</w:t>
      </w:r>
    </w:p>
    <w:p w14:paraId="5E87810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ValidarContenidoCi</w:t>
      </w:r>
      <w:proofErr w:type="spellEnd"/>
      <w:r w:rsidRPr="005D128C">
        <w:rPr>
          <w:rFonts w:ascii="Courier New" w:hAnsi="Courier New" w:cs="Courier New"/>
        </w:rPr>
        <w:t>(c);</w:t>
      </w:r>
    </w:p>
    <w:p w14:paraId="0F6D3BC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ExisteCiSospechoso</w:t>
      </w:r>
      <w:proofErr w:type="spellEnd"/>
      <w:r w:rsidRPr="005D128C">
        <w:rPr>
          <w:rFonts w:ascii="Courier New" w:hAnsi="Courier New" w:cs="Courier New"/>
        </w:rPr>
        <w:t>(c);</w:t>
      </w:r>
    </w:p>
    <w:p w14:paraId="6C9A825A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}</w:t>
      </w:r>
    </w:p>
    <w:p w14:paraId="7E87A0B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342D8D9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</w:t>
      </w:r>
      <w:proofErr w:type="spellStart"/>
      <w:r w:rsidRPr="005D128C">
        <w:rPr>
          <w:rFonts w:ascii="Courier New" w:hAnsi="Courier New" w:cs="Courier New"/>
        </w:rPr>
        <w:t>private</w:t>
      </w:r>
      <w:proofErr w:type="spellEnd"/>
      <w:r w:rsidRPr="005D128C">
        <w:rPr>
          <w:rFonts w:ascii="Courier New" w:hAnsi="Courier New" w:cs="Courier New"/>
        </w:rPr>
        <w:t xml:space="preserve"> void </w:t>
      </w:r>
      <w:proofErr w:type="spellStart"/>
      <w:r w:rsidRPr="005D128C">
        <w:rPr>
          <w:rFonts w:ascii="Courier New" w:hAnsi="Courier New" w:cs="Courier New"/>
        </w:rPr>
        <w:t>ExisteCiSospechoso</w:t>
      </w:r>
      <w:proofErr w:type="spellEnd"/>
      <w:r w:rsidRPr="005D128C">
        <w:rPr>
          <w:rFonts w:ascii="Courier New" w:hAnsi="Courier New" w:cs="Courier New"/>
        </w:rPr>
        <w:t>(</w:t>
      </w:r>
      <w:proofErr w:type="spellStart"/>
      <w:r w:rsidRPr="005D128C">
        <w:rPr>
          <w:rFonts w:ascii="Courier New" w:hAnsi="Courier New" w:cs="Courier New"/>
        </w:rPr>
        <w:t>string</w:t>
      </w:r>
      <w:proofErr w:type="spellEnd"/>
      <w:r w:rsidRPr="005D128C">
        <w:rPr>
          <w:rFonts w:ascii="Courier New" w:hAnsi="Courier New" w:cs="Courier New"/>
        </w:rPr>
        <w:t xml:space="preserve"> c)</w:t>
      </w:r>
    </w:p>
    <w:p w14:paraId="529D65C5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>{</w:t>
      </w:r>
    </w:p>
    <w:p w14:paraId="7B560BD5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List&lt;</w:t>
      </w:r>
      <w:proofErr w:type="spellStart"/>
      <w:r w:rsidRPr="006B4C27">
        <w:rPr>
          <w:rFonts w:ascii="Courier New" w:hAnsi="Courier New" w:cs="Courier New"/>
          <w:lang w:val="en-US"/>
        </w:rPr>
        <w:t>Sospechoso</w:t>
      </w:r>
      <w:proofErr w:type="spellEnd"/>
      <w:r w:rsidRPr="006B4C27">
        <w:rPr>
          <w:rFonts w:ascii="Courier New" w:hAnsi="Courier New" w:cs="Courier New"/>
          <w:lang w:val="en-US"/>
        </w:rPr>
        <w:t xml:space="preserve">&gt; l = </w:t>
      </w:r>
      <w:proofErr w:type="spellStart"/>
      <w:r w:rsidRPr="006B4C27">
        <w:rPr>
          <w:rFonts w:ascii="Courier New" w:hAnsi="Courier New" w:cs="Courier New"/>
          <w:lang w:val="en-US"/>
        </w:rPr>
        <w:t>GetSospechosos</w:t>
      </w:r>
      <w:proofErr w:type="spellEnd"/>
      <w:r w:rsidRPr="006B4C27">
        <w:rPr>
          <w:rFonts w:ascii="Courier New" w:hAnsi="Courier New" w:cs="Courier New"/>
          <w:lang w:val="en-US"/>
        </w:rPr>
        <w:t>();</w:t>
      </w:r>
    </w:p>
    <w:p w14:paraId="2F10DF58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3554FB47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foreach (</w:t>
      </w:r>
      <w:proofErr w:type="spellStart"/>
      <w:r w:rsidRPr="006B4C27">
        <w:rPr>
          <w:rFonts w:ascii="Courier New" w:hAnsi="Courier New" w:cs="Courier New"/>
          <w:lang w:val="en-US"/>
        </w:rPr>
        <w:t>Sospechoso</w:t>
      </w:r>
      <w:proofErr w:type="spellEnd"/>
      <w:r w:rsidRPr="006B4C27">
        <w:rPr>
          <w:rFonts w:ascii="Courier New" w:hAnsi="Courier New" w:cs="Courier New"/>
          <w:lang w:val="en-US"/>
        </w:rPr>
        <w:t xml:space="preserve"> s in l)</w:t>
      </w:r>
    </w:p>
    <w:p w14:paraId="18389123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{</w:t>
      </w:r>
    </w:p>
    <w:p w14:paraId="4D24A3FC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if(</w:t>
      </w:r>
      <w:proofErr w:type="spellStart"/>
      <w:r w:rsidRPr="006B4C27">
        <w:rPr>
          <w:rFonts w:ascii="Courier New" w:hAnsi="Courier New" w:cs="Courier New"/>
          <w:lang w:val="en-US"/>
        </w:rPr>
        <w:t>s.Cedula</w:t>
      </w:r>
      <w:proofErr w:type="spellEnd"/>
      <w:r w:rsidRPr="006B4C27">
        <w:rPr>
          <w:rFonts w:ascii="Courier New" w:hAnsi="Courier New" w:cs="Courier New"/>
          <w:lang w:val="en-US"/>
        </w:rPr>
        <w:t xml:space="preserve"> == c)</w:t>
      </w:r>
    </w:p>
    <w:p w14:paraId="11B3E43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    </w:t>
      </w:r>
      <w:r w:rsidRPr="005D128C">
        <w:rPr>
          <w:rFonts w:ascii="Courier New" w:hAnsi="Courier New" w:cs="Courier New"/>
        </w:rPr>
        <w:t>{</w:t>
      </w:r>
    </w:p>
    <w:p w14:paraId="3D46305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    </w:t>
      </w:r>
      <w:proofErr w:type="spellStart"/>
      <w:r w:rsidRPr="005D128C">
        <w:rPr>
          <w:rFonts w:ascii="Courier New" w:hAnsi="Courier New" w:cs="Courier New"/>
        </w:rPr>
        <w:t>throw</w:t>
      </w:r>
      <w:proofErr w:type="spellEnd"/>
      <w:r w:rsidRPr="005D128C">
        <w:rPr>
          <w:rFonts w:ascii="Courier New" w:hAnsi="Courier New" w:cs="Courier New"/>
        </w:rPr>
        <w:t xml:space="preserve"> new </w:t>
      </w:r>
      <w:proofErr w:type="spellStart"/>
      <w:r w:rsidRPr="005D128C">
        <w:rPr>
          <w:rFonts w:ascii="Courier New" w:hAnsi="Courier New" w:cs="Courier New"/>
        </w:rPr>
        <w:t>Exception</w:t>
      </w:r>
      <w:proofErr w:type="spellEnd"/>
      <w:r w:rsidRPr="005D128C">
        <w:rPr>
          <w:rFonts w:ascii="Courier New" w:hAnsi="Courier New" w:cs="Courier New"/>
        </w:rPr>
        <w:t>(" &lt; Ha ocurrido un error / Ya existe un Sospechoso con esa CI &gt; ");</w:t>
      </w:r>
    </w:p>
    <w:p w14:paraId="48B9AC89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5D128C">
        <w:rPr>
          <w:rFonts w:ascii="Courier New" w:hAnsi="Courier New" w:cs="Courier New"/>
        </w:rPr>
        <w:t xml:space="preserve">                </w:t>
      </w:r>
      <w:r w:rsidRPr="006B4C27">
        <w:rPr>
          <w:rFonts w:ascii="Courier New" w:hAnsi="Courier New" w:cs="Courier New"/>
          <w:lang w:val="en-US"/>
        </w:rPr>
        <w:t>}</w:t>
      </w:r>
    </w:p>
    <w:p w14:paraId="161CD452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}</w:t>
      </w:r>
    </w:p>
    <w:p w14:paraId="6B0A0B61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}</w:t>
      </w:r>
    </w:p>
    <w:p w14:paraId="7B636DEA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</w:p>
    <w:p w14:paraId="307C9695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void </w:t>
      </w:r>
      <w:proofErr w:type="spellStart"/>
      <w:r w:rsidRPr="006B4C27">
        <w:rPr>
          <w:rFonts w:ascii="Courier New" w:hAnsi="Courier New" w:cs="Courier New"/>
          <w:lang w:val="en-US"/>
        </w:rPr>
        <w:t>ValidarContenidoCi</w:t>
      </w:r>
      <w:proofErr w:type="spellEnd"/>
      <w:r w:rsidRPr="006B4C27">
        <w:rPr>
          <w:rFonts w:ascii="Courier New" w:hAnsi="Courier New" w:cs="Courier New"/>
          <w:lang w:val="en-US"/>
        </w:rPr>
        <w:t>(string c)</w:t>
      </w:r>
    </w:p>
    <w:p w14:paraId="36A98D40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219C8FCB" w14:textId="77777777" w:rsidR="006B4C27" w:rsidRPr="006B4C27" w:rsidRDefault="006B4C27" w:rsidP="005D128C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6B4C27">
        <w:rPr>
          <w:rFonts w:ascii="Courier New" w:hAnsi="Courier New" w:cs="Courier New"/>
          <w:lang w:val="en-US"/>
        </w:rPr>
        <w:t>c.IsWhiteSpace</w:t>
      </w:r>
      <w:proofErr w:type="spellEnd"/>
      <w:r w:rsidRPr="006B4C27">
        <w:rPr>
          <w:rFonts w:ascii="Courier New" w:hAnsi="Courier New" w:cs="Courier New"/>
          <w:lang w:val="en-US"/>
        </w:rPr>
        <w:t>())</w:t>
      </w:r>
    </w:p>
    <w:p w14:paraId="0E45136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r w:rsidRPr="005D128C">
        <w:rPr>
          <w:rFonts w:ascii="Courier New" w:hAnsi="Courier New" w:cs="Courier New"/>
        </w:rPr>
        <w:t>{</w:t>
      </w:r>
    </w:p>
    <w:p w14:paraId="0B06E45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</w:t>
      </w:r>
      <w:proofErr w:type="spellStart"/>
      <w:r w:rsidRPr="005D128C">
        <w:rPr>
          <w:rFonts w:ascii="Courier New" w:hAnsi="Courier New" w:cs="Courier New"/>
        </w:rPr>
        <w:t>throw</w:t>
      </w:r>
      <w:proofErr w:type="spellEnd"/>
      <w:r w:rsidRPr="005D128C">
        <w:rPr>
          <w:rFonts w:ascii="Courier New" w:hAnsi="Courier New" w:cs="Courier New"/>
        </w:rPr>
        <w:t xml:space="preserve"> new </w:t>
      </w:r>
      <w:proofErr w:type="spellStart"/>
      <w:r w:rsidRPr="005D128C">
        <w:rPr>
          <w:rFonts w:ascii="Courier New" w:hAnsi="Courier New" w:cs="Courier New"/>
        </w:rPr>
        <w:t>Exception</w:t>
      </w:r>
      <w:proofErr w:type="spellEnd"/>
      <w:r w:rsidRPr="005D128C">
        <w:rPr>
          <w:rFonts w:ascii="Courier New" w:hAnsi="Courier New" w:cs="Courier New"/>
        </w:rPr>
        <w:t>(" &lt; Ha ocurrido un error / El largo de la CI no puede ser nulo. &gt; ");</w:t>
      </w:r>
    </w:p>
    <w:p w14:paraId="22718EE1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}</w:t>
      </w:r>
    </w:p>
    <w:p w14:paraId="798321F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36BA9423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if</w:t>
      </w:r>
      <w:proofErr w:type="spellEnd"/>
      <w:r w:rsidRPr="005D128C">
        <w:rPr>
          <w:rFonts w:ascii="Courier New" w:hAnsi="Courier New" w:cs="Courier New"/>
        </w:rPr>
        <w:t xml:space="preserve"> (</w:t>
      </w:r>
      <w:proofErr w:type="spellStart"/>
      <w:r w:rsidRPr="005D128C">
        <w:rPr>
          <w:rFonts w:ascii="Courier New" w:hAnsi="Courier New" w:cs="Courier New"/>
        </w:rPr>
        <w:t>c.Length</w:t>
      </w:r>
      <w:proofErr w:type="spellEnd"/>
      <w:r w:rsidRPr="005D128C">
        <w:rPr>
          <w:rFonts w:ascii="Courier New" w:hAnsi="Courier New" w:cs="Courier New"/>
        </w:rPr>
        <w:t xml:space="preserve"> &gt; 11)</w:t>
      </w:r>
    </w:p>
    <w:p w14:paraId="2ED1DE5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{</w:t>
      </w:r>
    </w:p>
    <w:p w14:paraId="444C0227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lastRenderedPageBreak/>
        <w:t xml:space="preserve">                </w:t>
      </w:r>
      <w:proofErr w:type="spellStart"/>
      <w:r w:rsidRPr="005D128C">
        <w:rPr>
          <w:rFonts w:ascii="Courier New" w:hAnsi="Courier New" w:cs="Courier New"/>
        </w:rPr>
        <w:t>throw</w:t>
      </w:r>
      <w:proofErr w:type="spellEnd"/>
      <w:r w:rsidRPr="005D128C">
        <w:rPr>
          <w:rFonts w:ascii="Courier New" w:hAnsi="Courier New" w:cs="Courier New"/>
        </w:rPr>
        <w:t xml:space="preserve"> new </w:t>
      </w:r>
      <w:proofErr w:type="spellStart"/>
      <w:r w:rsidRPr="005D128C">
        <w:rPr>
          <w:rFonts w:ascii="Courier New" w:hAnsi="Courier New" w:cs="Courier New"/>
        </w:rPr>
        <w:t>Exception</w:t>
      </w:r>
      <w:proofErr w:type="spellEnd"/>
      <w:r w:rsidRPr="005D128C">
        <w:rPr>
          <w:rFonts w:ascii="Courier New" w:hAnsi="Courier New" w:cs="Courier New"/>
        </w:rPr>
        <w:t>(" &lt; Ha ocurrido un error / El largo la CI no puede superar los 11 caracteres. &gt; ");</w:t>
      </w:r>
    </w:p>
    <w:p w14:paraId="32FB7BB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}</w:t>
      </w:r>
    </w:p>
    <w:p w14:paraId="74C6FF3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113AB17D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</w:t>
      </w:r>
      <w:proofErr w:type="spellStart"/>
      <w:r w:rsidRPr="005D128C">
        <w:rPr>
          <w:rFonts w:ascii="Courier New" w:hAnsi="Courier New" w:cs="Courier New"/>
        </w:rPr>
        <w:t>if</w:t>
      </w:r>
      <w:proofErr w:type="spellEnd"/>
      <w:r w:rsidRPr="005D128C">
        <w:rPr>
          <w:rFonts w:ascii="Courier New" w:hAnsi="Courier New" w:cs="Courier New"/>
        </w:rPr>
        <w:t xml:space="preserve"> (</w:t>
      </w:r>
      <w:proofErr w:type="spellStart"/>
      <w:r w:rsidRPr="005D128C">
        <w:rPr>
          <w:rFonts w:ascii="Courier New" w:hAnsi="Courier New" w:cs="Courier New"/>
        </w:rPr>
        <w:t>c.Length</w:t>
      </w:r>
      <w:proofErr w:type="spellEnd"/>
      <w:r w:rsidRPr="005D128C">
        <w:rPr>
          <w:rFonts w:ascii="Courier New" w:hAnsi="Courier New" w:cs="Courier New"/>
        </w:rPr>
        <w:t xml:space="preserve"> &lt; 8)</w:t>
      </w:r>
    </w:p>
    <w:p w14:paraId="13B7B24C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{</w:t>
      </w:r>
    </w:p>
    <w:p w14:paraId="093FD5B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    </w:t>
      </w:r>
      <w:proofErr w:type="spellStart"/>
      <w:r w:rsidRPr="005D128C">
        <w:rPr>
          <w:rFonts w:ascii="Courier New" w:hAnsi="Courier New" w:cs="Courier New"/>
        </w:rPr>
        <w:t>throw</w:t>
      </w:r>
      <w:proofErr w:type="spellEnd"/>
      <w:r w:rsidRPr="005D128C">
        <w:rPr>
          <w:rFonts w:ascii="Courier New" w:hAnsi="Courier New" w:cs="Courier New"/>
        </w:rPr>
        <w:t xml:space="preserve"> new </w:t>
      </w:r>
      <w:proofErr w:type="spellStart"/>
      <w:r w:rsidRPr="005D128C">
        <w:rPr>
          <w:rFonts w:ascii="Courier New" w:hAnsi="Courier New" w:cs="Courier New"/>
        </w:rPr>
        <w:t>Exception</w:t>
      </w:r>
      <w:proofErr w:type="spellEnd"/>
      <w:r w:rsidRPr="005D128C">
        <w:rPr>
          <w:rFonts w:ascii="Courier New" w:hAnsi="Courier New" w:cs="Courier New"/>
        </w:rPr>
        <w:t>(" &lt; Ha ocurrido un error / El largo la CI no puede ser menor a 8 caracteres. &gt; ");</w:t>
      </w:r>
    </w:p>
    <w:p w14:paraId="70F5B719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    }</w:t>
      </w:r>
    </w:p>
    <w:p w14:paraId="1D7E2515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}</w:t>
      </w:r>
    </w:p>
    <w:p w14:paraId="0B6158CB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30982622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</w:t>
      </w:r>
    </w:p>
    <w:p w14:paraId="57FBBDA4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6FA72DD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</w:p>
    <w:p w14:paraId="7B979010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    //sistema</w:t>
      </w:r>
    </w:p>
    <w:p w14:paraId="007E9DBE" w14:textId="77777777" w:rsidR="006B4C27" w:rsidRPr="005D128C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 xml:space="preserve">    }</w:t>
      </w:r>
    </w:p>
    <w:p w14:paraId="1476331B" w14:textId="15934550" w:rsidR="006B4C27" w:rsidRDefault="006B4C27" w:rsidP="005D128C">
      <w:pPr>
        <w:pStyle w:val="Textosinformato"/>
        <w:rPr>
          <w:rFonts w:ascii="Courier New" w:hAnsi="Courier New" w:cs="Courier New"/>
        </w:rPr>
      </w:pPr>
      <w:r w:rsidRPr="005D128C">
        <w:rPr>
          <w:rFonts w:ascii="Courier New" w:hAnsi="Courier New" w:cs="Courier New"/>
        </w:rPr>
        <w:t>}</w:t>
      </w:r>
    </w:p>
    <w:p w14:paraId="03AFF16C" w14:textId="2293B417" w:rsidR="00434717" w:rsidRDefault="00000527" w:rsidP="00434717">
      <w:pPr>
        <w:pStyle w:val="Titulo1Numerado"/>
        <w:numPr>
          <w:ilvl w:val="2"/>
          <w:numId w:val="1"/>
        </w:numPr>
      </w:pPr>
      <w:r>
        <w:fldChar w:fldCharType="end"/>
      </w:r>
      <w:bookmarkStart w:id="41" w:name="_Toc242049782"/>
      <w:r w:rsidR="00434717">
        <w:t>Sospechoso.cs</w:t>
      </w:r>
      <w:bookmarkEnd w:id="41"/>
    </w:p>
    <w:p w14:paraId="04A498A1" w14:textId="77777777" w:rsidR="006B4C27" w:rsidRPr="006B4C27" w:rsidRDefault="00D07789" w:rsidP="00050A58">
      <w:pPr>
        <w:pStyle w:val="Textosinformato"/>
        <w:rPr>
          <w:rFonts w:ascii="Courier New" w:hAnsi="Courier New" w:cs="Courier New"/>
          <w:lang w:val="en-US"/>
        </w:rPr>
      </w:pPr>
      <w:r>
        <w:fldChar w:fldCharType="begin"/>
      </w:r>
      <w:r w:rsidRPr="00D07789">
        <w:rPr>
          <w:lang w:val="en-US"/>
        </w:rPr>
        <w:instrText xml:space="preserve"> INCLUDETEXT  "C:\\Users\\diegu\\OneDrive - Facultad de Ingenieria - Universidad ORT Uruguay\\P2\\1 Obligatorio\\Obligatorio_P2_Fiscalia\\Dominio\\Sospechoso.cs"  \* MERGEFORMAT </w:instrText>
      </w:r>
      <w:r>
        <w:fldChar w:fldCharType="separate"/>
      </w:r>
      <w:r w:rsidR="006B4C27" w:rsidRPr="006B4C27">
        <w:rPr>
          <w:rFonts w:ascii="Courier New" w:hAnsi="Courier New" w:cs="Courier New"/>
          <w:lang w:val="en-US"/>
        </w:rPr>
        <w:t>using System;</w:t>
      </w:r>
    </w:p>
    <w:p w14:paraId="39801841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using System.Collections.Generic;</w:t>
      </w:r>
    </w:p>
    <w:p w14:paraId="022F3F32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using System.Text;</w:t>
      </w:r>
    </w:p>
    <w:p w14:paraId="699822E0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</w:p>
    <w:p w14:paraId="0C7ED0AF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namespace Dominio</w:t>
      </w:r>
    </w:p>
    <w:p w14:paraId="781883DE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>{</w:t>
      </w:r>
    </w:p>
    <w:p w14:paraId="5F87C1A0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public </w:t>
      </w:r>
      <w:proofErr w:type="spellStart"/>
      <w:r w:rsidRPr="00050A58">
        <w:rPr>
          <w:rFonts w:ascii="Courier New" w:hAnsi="Courier New" w:cs="Courier New"/>
        </w:rPr>
        <w:t>class</w:t>
      </w:r>
      <w:proofErr w:type="spellEnd"/>
      <w:r w:rsidRPr="00050A58">
        <w:rPr>
          <w:rFonts w:ascii="Courier New" w:hAnsi="Courier New" w:cs="Courier New"/>
        </w:rPr>
        <w:t xml:space="preserve"> Sospechoso</w:t>
      </w:r>
    </w:p>
    <w:p w14:paraId="761BF934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{</w:t>
      </w:r>
    </w:p>
    <w:p w14:paraId="2A34372E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// ATRIBUTOS y PROPERTIES</w:t>
      </w:r>
    </w:p>
    <w:p w14:paraId="303599C8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</w:p>
    <w:p w14:paraId="13595EBB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static int </w:t>
      </w:r>
      <w:proofErr w:type="spellStart"/>
      <w:r w:rsidRPr="006B4C27">
        <w:rPr>
          <w:rFonts w:ascii="Courier New" w:hAnsi="Courier New" w:cs="Courier New"/>
          <w:lang w:val="en-US"/>
        </w:rPr>
        <w:t>UltimoId</w:t>
      </w:r>
      <w:proofErr w:type="spellEnd"/>
      <w:r w:rsidRPr="006B4C27">
        <w:rPr>
          <w:rFonts w:ascii="Courier New" w:hAnsi="Courier New" w:cs="Courier New"/>
          <w:lang w:val="en-US"/>
        </w:rPr>
        <w:t xml:space="preserve"> { get; </w:t>
      </w:r>
      <w:proofErr w:type="gramStart"/>
      <w:r w:rsidRPr="006B4C27">
        <w:rPr>
          <w:rFonts w:ascii="Courier New" w:hAnsi="Courier New" w:cs="Courier New"/>
          <w:lang w:val="en-US"/>
        </w:rPr>
        <w:t>set; }</w:t>
      </w:r>
      <w:proofErr w:type="gramEnd"/>
      <w:r w:rsidRPr="006B4C27">
        <w:rPr>
          <w:rFonts w:ascii="Courier New" w:hAnsi="Courier New" w:cs="Courier New"/>
          <w:lang w:val="en-US"/>
        </w:rPr>
        <w:t xml:space="preserve"> = 0;</w:t>
      </w:r>
    </w:p>
    <w:p w14:paraId="6693F3F0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int Id { get; set; }</w:t>
      </w:r>
    </w:p>
    <w:p w14:paraId="55022D61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string Nombre { get; set; }</w:t>
      </w:r>
    </w:p>
    <w:p w14:paraId="4F93D15B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string Cedula { get; </w:t>
      </w:r>
      <w:proofErr w:type="gramStart"/>
      <w:r w:rsidRPr="006B4C27">
        <w:rPr>
          <w:rFonts w:ascii="Courier New" w:hAnsi="Courier New" w:cs="Courier New"/>
          <w:lang w:val="en-US"/>
        </w:rPr>
        <w:t>set; }</w:t>
      </w:r>
      <w:proofErr w:type="gramEnd"/>
    </w:p>
    <w:p w14:paraId="74D37835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</w:t>
      </w:r>
      <w:proofErr w:type="spellStart"/>
      <w:r w:rsidRPr="006B4C27">
        <w:rPr>
          <w:rFonts w:ascii="Courier New" w:hAnsi="Courier New" w:cs="Courier New"/>
          <w:lang w:val="en-US"/>
        </w:rPr>
        <w:t>DateTime</w:t>
      </w:r>
      <w:proofErr w:type="spellEnd"/>
      <w:r w:rsidRPr="006B4C27">
        <w:rPr>
          <w:rFonts w:ascii="Courier New" w:hAnsi="Courier New" w:cs="Courier New"/>
          <w:lang w:val="en-US"/>
        </w:rPr>
        <w:t xml:space="preserve"> </w:t>
      </w:r>
      <w:proofErr w:type="spellStart"/>
      <w:r w:rsidRPr="006B4C27">
        <w:rPr>
          <w:rFonts w:ascii="Courier New" w:hAnsi="Courier New" w:cs="Courier New"/>
          <w:lang w:val="en-US"/>
        </w:rPr>
        <w:t>FechaNacimiento</w:t>
      </w:r>
      <w:proofErr w:type="spellEnd"/>
      <w:r w:rsidRPr="006B4C27">
        <w:rPr>
          <w:rFonts w:ascii="Courier New" w:hAnsi="Courier New" w:cs="Courier New"/>
          <w:lang w:val="en-US"/>
        </w:rPr>
        <w:t xml:space="preserve"> { get; </w:t>
      </w:r>
      <w:proofErr w:type="gramStart"/>
      <w:r w:rsidRPr="006B4C27">
        <w:rPr>
          <w:rFonts w:ascii="Courier New" w:hAnsi="Courier New" w:cs="Courier New"/>
          <w:lang w:val="en-US"/>
        </w:rPr>
        <w:t>set; }</w:t>
      </w:r>
      <w:proofErr w:type="gramEnd"/>
    </w:p>
    <w:p w14:paraId="6FB77586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bool </w:t>
      </w:r>
      <w:proofErr w:type="spellStart"/>
      <w:r w:rsidRPr="006B4C27">
        <w:rPr>
          <w:rFonts w:ascii="Courier New" w:hAnsi="Courier New" w:cs="Courier New"/>
          <w:lang w:val="en-US"/>
        </w:rPr>
        <w:t>TieneAntecedentes</w:t>
      </w:r>
      <w:proofErr w:type="spellEnd"/>
      <w:r w:rsidRPr="006B4C27">
        <w:rPr>
          <w:rFonts w:ascii="Courier New" w:hAnsi="Courier New" w:cs="Courier New"/>
          <w:lang w:val="en-US"/>
        </w:rPr>
        <w:t xml:space="preserve"> { get; set; }</w:t>
      </w:r>
    </w:p>
    <w:p w14:paraId="6C2481A6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</w:p>
    <w:p w14:paraId="4F8EB3C4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r w:rsidRPr="00050A58">
        <w:rPr>
          <w:rFonts w:ascii="Courier New" w:hAnsi="Courier New" w:cs="Courier New"/>
        </w:rPr>
        <w:t>// CTOR</w:t>
      </w:r>
    </w:p>
    <w:p w14:paraId="309346C9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public Sospechoso()</w:t>
      </w:r>
    </w:p>
    <w:p w14:paraId="1D0F6C08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{</w:t>
      </w:r>
    </w:p>
    <w:p w14:paraId="73B02EAB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Id = ++</w:t>
      </w:r>
      <w:proofErr w:type="spellStart"/>
      <w:r w:rsidRPr="00050A58">
        <w:rPr>
          <w:rFonts w:ascii="Courier New" w:hAnsi="Courier New" w:cs="Courier New"/>
        </w:rPr>
        <w:t>UltimoId</w:t>
      </w:r>
      <w:proofErr w:type="spellEnd"/>
      <w:r w:rsidRPr="00050A58">
        <w:rPr>
          <w:rFonts w:ascii="Courier New" w:hAnsi="Courier New" w:cs="Courier New"/>
        </w:rPr>
        <w:t>;</w:t>
      </w:r>
    </w:p>
    <w:p w14:paraId="48FB4610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ValidarDatos();</w:t>
      </w:r>
    </w:p>
    <w:p w14:paraId="6ABBBC09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}</w:t>
      </w:r>
    </w:p>
    <w:p w14:paraId="3F299882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</w:t>
      </w:r>
    </w:p>
    <w:p w14:paraId="39CC9B01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public Sospechoso(</w:t>
      </w:r>
      <w:proofErr w:type="spellStart"/>
      <w:r w:rsidRPr="00050A58">
        <w:rPr>
          <w:rFonts w:ascii="Courier New" w:hAnsi="Courier New" w:cs="Courier New"/>
        </w:rPr>
        <w:t>string</w:t>
      </w:r>
      <w:proofErr w:type="spellEnd"/>
      <w:r w:rsidRPr="00050A58">
        <w:rPr>
          <w:rFonts w:ascii="Courier New" w:hAnsi="Courier New" w:cs="Courier New"/>
        </w:rPr>
        <w:t xml:space="preserve"> nombre, </w:t>
      </w:r>
      <w:proofErr w:type="spellStart"/>
      <w:r w:rsidRPr="00050A58">
        <w:rPr>
          <w:rFonts w:ascii="Courier New" w:hAnsi="Courier New" w:cs="Courier New"/>
        </w:rPr>
        <w:t>string</w:t>
      </w:r>
      <w:proofErr w:type="spellEnd"/>
      <w:r w:rsidRPr="00050A58">
        <w:rPr>
          <w:rFonts w:ascii="Courier New" w:hAnsi="Courier New" w:cs="Courier New"/>
        </w:rPr>
        <w:t xml:space="preserve"> cedula, </w:t>
      </w:r>
      <w:proofErr w:type="spellStart"/>
      <w:r w:rsidRPr="00050A58">
        <w:rPr>
          <w:rFonts w:ascii="Courier New" w:hAnsi="Courier New" w:cs="Courier New"/>
        </w:rPr>
        <w:t>DateTime</w:t>
      </w:r>
      <w:proofErr w:type="spellEnd"/>
      <w:r w:rsidRPr="00050A58">
        <w:rPr>
          <w:rFonts w:ascii="Courier New" w:hAnsi="Courier New" w:cs="Courier New"/>
        </w:rPr>
        <w:t xml:space="preserve"> </w:t>
      </w:r>
      <w:proofErr w:type="spellStart"/>
      <w:r w:rsidRPr="00050A58">
        <w:rPr>
          <w:rFonts w:ascii="Courier New" w:hAnsi="Courier New" w:cs="Courier New"/>
        </w:rPr>
        <w:t>fechaNacimiento</w:t>
      </w:r>
      <w:proofErr w:type="spellEnd"/>
      <w:r w:rsidRPr="00050A58">
        <w:rPr>
          <w:rFonts w:ascii="Courier New" w:hAnsi="Courier New" w:cs="Courier New"/>
        </w:rPr>
        <w:t xml:space="preserve">, </w:t>
      </w:r>
      <w:proofErr w:type="spellStart"/>
      <w:r w:rsidRPr="00050A58">
        <w:rPr>
          <w:rFonts w:ascii="Courier New" w:hAnsi="Courier New" w:cs="Courier New"/>
        </w:rPr>
        <w:t>bool</w:t>
      </w:r>
      <w:proofErr w:type="spellEnd"/>
      <w:r w:rsidRPr="00050A58">
        <w:rPr>
          <w:rFonts w:ascii="Courier New" w:hAnsi="Courier New" w:cs="Courier New"/>
        </w:rPr>
        <w:t xml:space="preserve"> </w:t>
      </w:r>
      <w:proofErr w:type="spellStart"/>
      <w:r w:rsidRPr="00050A58">
        <w:rPr>
          <w:rFonts w:ascii="Courier New" w:hAnsi="Courier New" w:cs="Courier New"/>
        </w:rPr>
        <w:t>tieneAntecedentes</w:t>
      </w:r>
      <w:proofErr w:type="spellEnd"/>
      <w:r w:rsidRPr="00050A58">
        <w:rPr>
          <w:rFonts w:ascii="Courier New" w:hAnsi="Courier New" w:cs="Courier New"/>
        </w:rPr>
        <w:t>)</w:t>
      </w:r>
    </w:p>
    <w:p w14:paraId="79633ECA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{</w:t>
      </w:r>
    </w:p>
    <w:p w14:paraId="6F6CCBE2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Id = ++</w:t>
      </w:r>
      <w:proofErr w:type="spellStart"/>
      <w:r w:rsidRPr="00050A58">
        <w:rPr>
          <w:rFonts w:ascii="Courier New" w:hAnsi="Courier New" w:cs="Courier New"/>
        </w:rPr>
        <w:t>UltimoId</w:t>
      </w:r>
      <w:proofErr w:type="spellEnd"/>
      <w:r w:rsidRPr="00050A58">
        <w:rPr>
          <w:rFonts w:ascii="Courier New" w:hAnsi="Courier New" w:cs="Courier New"/>
        </w:rPr>
        <w:t>;</w:t>
      </w:r>
    </w:p>
    <w:p w14:paraId="3BD68AB9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Nombre = nombre;</w:t>
      </w:r>
    </w:p>
    <w:p w14:paraId="3094AB28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Cedula = cedula;</w:t>
      </w:r>
    </w:p>
    <w:p w14:paraId="5276F01A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FechaNacimiento</w:t>
      </w:r>
      <w:proofErr w:type="spellEnd"/>
      <w:r w:rsidRPr="00050A58">
        <w:rPr>
          <w:rFonts w:ascii="Courier New" w:hAnsi="Courier New" w:cs="Courier New"/>
        </w:rPr>
        <w:t xml:space="preserve"> = </w:t>
      </w:r>
      <w:proofErr w:type="spellStart"/>
      <w:r w:rsidRPr="00050A58">
        <w:rPr>
          <w:rFonts w:ascii="Courier New" w:hAnsi="Courier New" w:cs="Courier New"/>
        </w:rPr>
        <w:t>fechaNacimiento</w:t>
      </w:r>
      <w:proofErr w:type="spellEnd"/>
      <w:r w:rsidRPr="00050A58">
        <w:rPr>
          <w:rFonts w:ascii="Courier New" w:hAnsi="Courier New" w:cs="Courier New"/>
        </w:rPr>
        <w:t>;</w:t>
      </w:r>
    </w:p>
    <w:p w14:paraId="37E5F5BB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TieneAntecedentes</w:t>
      </w:r>
      <w:proofErr w:type="spellEnd"/>
      <w:r w:rsidRPr="00050A58">
        <w:rPr>
          <w:rFonts w:ascii="Courier New" w:hAnsi="Courier New" w:cs="Courier New"/>
        </w:rPr>
        <w:t xml:space="preserve"> = </w:t>
      </w:r>
      <w:proofErr w:type="spellStart"/>
      <w:r w:rsidRPr="00050A58">
        <w:rPr>
          <w:rFonts w:ascii="Courier New" w:hAnsi="Courier New" w:cs="Courier New"/>
        </w:rPr>
        <w:t>tieneAntecedentes</w:t>
      </w:r>
      <w:proofErr w:type="spellEnd"/>
      <w:r w:rsidRPr="00050A58">
        <w:rPr>
          <w:rFonts w:ascii="Courier New" w:hAnsi="Courier New" w:cs="Courier New"/>
        </w:rPr>
        <w:t>;</w:t>
      </w:r>
    </w:p>
    <w:p w14:paraId="0C10CA13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ValidarDatos();</w:t>
      </w:r>
    </w:p>
    <w:p w14:paraId="7B24E4C9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}</w:t>
      </w:r>
    </w:p>
    <w:p w14:paraId="5169E177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</w:p>
    <w:p w14:paraId="65FB622D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lastRenderedPageBreak/>
        <w:t xml:space="preserve">        // METODOS</w:t>
      </w:r>
    </w:p>
    <w:p w14:paraId="77F25147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public void ValidarDatos()</w:t>
      </w:r>
    </w:p>
    <w:p w14:paraId="26251771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{</w:t>
      </w:r>
    </w:p>
    <w:p w14:paraId="78010D42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ValidarCedula</w:t>
      </w:r>
      <w:proofErr w:type="spellEnd"/>
      <w:r w:rsidRPr="00050A58">
        <w:rPr>
          <w:rFonts w:ascii="Courier New" w:hAnsi="Courier New" w:cs="Courier New"/>
        </w:rPr>
        <w:t>();</w:t>
      </w:r>
    </w:p>
    <w:p w14:paraId="5B669A8E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ValidarNombre</w:t>
      </w:r>
      <w:proofErr w:type="spellEnd"/>
      <w:r w:rsidRPr="00050A58">
        <w:rPr>
          <w:rFonts w:ascii="Courier New" w:hAnsi="Courier New" w:cs="Courier New"/>
        </w:rPr>
        <w:t>();</w:t>
      </w:r>
    </w:p>
    <w:p w14:paraId="0A4423EA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ValidarFechaNacimiento</w:t>
      </w:r>
      <w:proofErr w:type="spellEnd"/>
      <w:r w:rsidRPr="00050A58">
        <w:rPr>
          <w:rFonts w:ascii="Courier New" w:hAnsi="Courier New" w:cs="Courier New"/>
        </w:rPr>
        <w:t>();</w:t>
      </w:r>
    </w:p>
    <w:p w14:paraId="732271D1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}</w:t>
      </w:r>
    </w:p>
    <w:p w14:paraId="0B754668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</w:p>
    <w:p w14:paraId="2D1AB16A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</w:t>
      </w:r>
      <w:proofErr w:type="spellStart"/>
      <w:r w:rsidRPr="00050A58">
        <w:rPr>
          <w:rFonts w:ascii="Courier New" w:hAnsi="Courier New" w:cs="Courier New"/>
        </w:rPr>
        <w:t>private</w:t>
      </w:r>
      <w:proofErr w:type="spellEnd"/>
      <w:r w:rsidRPr="00050A58">
        <w:rPr>
          <w:rFonts w:ascii="Courier New" w:hAnsi="Courier New" w:cs="Courier New"/>
        </w:rPr>
        <w:t xml:space="preserve"> void </w:t>
      </w:r>
      <w:proofErr w:type="spellStart"/>
      <w:r w:rsidRPr="00050A58">
        <w:rPr>
          <w:rFonts w:ascii="Courier New" w:hAnsi="Courier New" w:cs="Courier New"/>
        </w:rPr>
        <w:t>ValidarCedula</w:t>
      </w:r>
      <w:proofErr w:type="spellEnd"/>
      <w:r w:rsidRPr="00050A58">
        <w:rPr>
          <w:rFonts w:ascii="Courier New" w:hAnsi="Courier New" w:cs="Courier New"/>
        </w:rPr>
        <w:t>()</w:t>
      </w:r>
    </w:p>
    <w:p w14:paraId="7414FABC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{</w:t>
      </w:r>
    </w:p>
    <w:p w14:paraId="63E3E638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if</w:t>
      </w:r>
      <w:proofErr w:type="spellEnd"/>
      <w:r w:rsidRPr="00050A58">
        <w:rPr>
          <w:rFonts w:ascii="Courier New" w:hAnsi="Courier New" w:cs="Courier New"/>
        </w:rPr>
        <w:t xml:space="preserve"> (</w:t>
      </w:r>
      <w:proofErr w:type="spellStart"/>
      <w:r w:rsidRPr="00050A58">
        <w:rPr>
          <w:rFonts w:ascii="Courier New" w:hAnsi="Courier New" w:cs="Courier New"/>
        </w:rPr>
        <w:t>Cedula.IsWhiteSpace</w:t>
      </w:r>
      <w:proofErr w:type="spellEnd"/>
      <w:r w:rsidRPr="00050A58">
        <w:rPr>
          <w:rFonts w:ascii="Courier New" w:hAnsi="Courier New" w:cs="Courier New"/>
        </w:rPr>
        <w:t>())</w:t>
      </w:r>
    </w:p>
    <w:p w14:paraId="3903F026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{</w:t>
      </w:r>
    </w:p>
    <w:p w14:paraId="6720BAAB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    </w:t>
      </w:r>
      <w:proofErr w:type="spellStart"/>
      <w:r w:rsidRPr="00050A58">
        <w:rPr>
          <w:rFonts w:ascii="Courier New" w:hAnsi="Courier New" w:cs="Courier New"/>
        </w:rPr>
        <w:t>throw</w:t>
      </w:r>
      <w:proofErr w:type="spellEnd"/>
      <w:r w:rsidRPr="00050A58">
        <w:rPr>
          <w:rFonts w:ascii="Courier New" w:hAnsi="Courier New" w:cs="Courier New"/>
        </w:rPr>
        <w:t xml:space="preserve"> new </w:t>
      </w:r>
      <w:proofErr w:type="spellStart"/>
      <w:r w:rsidRPr="00050A58">
        <w:rPr>
          <w:rFonts w:ascii="Courier New" w:hAnsi="Courier New" w:cs="Courier New"/>
        </w:rPr>
        <w:t>Exception</w:t>
      </w:r>
      <w:proofErr w:type="spellEnd"/>
      <w:r w:rsidRPr="00050A58">
        <w:rPr>
          <w:rFonts w:ascii="Courier New" w:hAnsi="Courier New" w:cs="Courier New"/>
        </w:rPr>
        <w:t>(" &lt; El largo de la CI no puede ser nulo. &gt; ");</w:t>
      </w:r>
    </w:p>
    <w:p w14:paraId="6DA61C4B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}</w:t>
      </w:r>
    </w:p>
    <w:p w14:paraId="189851D9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</w:p>
    <w:p w14:paraId="2688BB30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if</w:t>
      </w:r>
      <w:proofErr w:type="spellEnd"/>
      <w:r w:rsidRPr="00050A58">
        <w:rPr>
          <w:rFonts w:ascii="Courier New" w:hAnsi="Courier New" w:cs="Courier New"/>
        </w:rPr>
        <w:t xml:space="preserve"> (</w:t>
      </w:r>
      <w:proofErr w:type="spellStart"/>
      <w:r w:rsidRPr="00050A58">
        <w:rPr>
          <w:rFonts w:ascii="Courier New" w:hAnsi="Courier New" w:cs="Courier New"/>
        </w:rPr>
        <w:t>Cedula.Length</w:t>
      </w:r>
      <w:proofErr w:type="spellEnd"/>
      <w:r w:rsidRPr="00050A58">
        <w:rPr>
          <w:rFonts w:ascii="Courier New" w:hAnsi="Courier New" w:cs="Courier New"/>
        </w:rPr>
        <w:t xml:space="preserve"> &lt; 8)</w:t>
      </w:r>
    </w:p>
    <w:p w14:paraId="6681F39B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{</w:t>
      </w:r>
    </w:p>
    <w:p w14:paraId="226B72FA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    </w:t>
      </w:r>
      <w:proofErr w:type="spellStart"/>
      <w:r w:rsidRPr="00050A58">
        <w:rPr>
          <w:rFonts w:ascii="Courier New" w:hAnsi="Courier New" w:cs="Courier New"/>
        </w:rPr>
        <w:t>throw</w:t>
      </w:r>
      <w:proofErr w:type="spellEnd"/>
      <w:r w:rsidRPr="00050A58">
        <w:rPr>
          <w:rFonts w:ascii="Courier New" w:hAnsi="Courier New" w:cs="Courier New"/>
        </w:rPr>
        <w:t xml:space="preserve"> new </w:t>
      </w:r>
      <w:proofErr w:type="spellStart"/>
      <w:r w:rsidRPr="00050A58">
        <w:rPr>
          <w:rFonts w:ascii="Courier New" w:hAnsi="Courier New" w:cs="Courier New"/>
        </w:rPr>
        <w:t>Exception</w:t>
      </w:r>
      <w:proofErr w:type="spellEnd"/>
      <w:r w:rsidRPr="00050A58">
        <w:rPr>
          <w:rFonts w:ascii="Courier New" w:hAnsi="Courier New" w:cs="Courier New"/>
        </w:rPr>
        <w:t>(" &lt; Ha ocurrido un error / El largo la CI no puede ser menor a 8 caracteres. &gt; ");</w:t>
      </w:r>
    </w:p>
    <w:p w14:paraId="0F26A95B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</w:p>
    <w:p w14:paraId="593BB4F0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}</w:t>
      </w:r>
    </w:p>
    <w:p w14:paraId="629953D2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</w:p>
    <w:p w14:paraId="2F318A10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if</w:t>
      </w:r>
      <w:proofErr w:type="spellEnd"/>
      <w:r w:rsidRPr="00050A58">
        <w:rPr>
          <w:rFonts w:ascii="Courier New" w:hAnsi="Courier New" w:cs="Courier New"/>
        </w:rPr>
        <w:t xml:space="preserve"> (</w:t>
      </w:r>
      <w:proofErr w:type="spellStart"/>
      <w:r w:rsidRPr="00050A58">
        <w:rPr>
          <w:rFonts w:ascii="Courier New" w:hAnsi="Courier New" w:cs="Courier New"/>
        </w:rPr>
        <w:t>Cedula.Length</w:t>
      </w:r>
      <w:proofErr w:type="spellEnd"/>
      <w:r w:rsidRPr="00050A58">
        <w:rPr>
          <w:rFonts w:ascii="Courier New" w:hAnsi="Courier New" w:cs="Courier New"/>
        </w:rPr>
        <w:t xml:space="preserve"> &gt; 11)</w:t>
      </w:r>
    </w:p>
    <w:p w14:paraId="1A8A5B6F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{</w:t>
      </w:r>
    </w:p>
    <w:p w14:paraId="48E28013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    </w:t>
      </w:r>
      <w:proofErr w:type="spellStart"/>
      <w:r w:rsidRPr="00050A58">
        <w:rPr>
          <w:rFonts w:ascii="Courier New" w:hAnsi="Courier New" w:cs="Courier New"/>
        </w:rPr>
        <w:t>throw</w:t>
      </w:r>
      <w:proofErr w:type="spellEnd"/>
      <w:r w:rsidRPr="00050A58">
        <w:rPr>
          <w:rFonts w:ascii="Courier New" w:hAnsi="Courier New" w:cs="Courier New"/>
        </w:rPr>
        <w:t xml:space="preserve"> new </w:t>
      </w:r>
      <w:proofErr w:type="spellStart"/>
      <w:r w:rsidRPr="00050A58">
        <w:rPr>
          <w:rFonts w:ascii="Courier New" w:hAnsi="Courier New" w:cs="Courier New"/>
        </w:rPr>
        <w:t>Exception</w:t>
      </w:r>
      <w:proofErr w:type="spellEnd"/>
      <w:r w:rsidRPr="00050A58">
        <w:rPr>
          <w:rFonts w:ascii="Courier New" w:hAnsi="Courier New" w:cs="Courier New"/>
        </w:rPr>
        <w:t>(" &lt; Ha ocurrido un error / El largo la CI no puede superar los 11 caracteres. &gt; ");</w:t>
      </w:r>
    </w:p>
    <w:p w14:paraId="34582F12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}</w:t>
      </w:r>
    </w:p>
    <w:p w14:paraId="36129B08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}</w:t>
      </w:r>
    </w:p>
    <w:p w14:paraId="02D2656A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</w:p>
    <w:p w14:paraId="5C894F60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</w:t>
      </w:r>
      <w:proofErr w:type="spellStart"/>
      <w:r w:rsidRPr="00050A58">
        <w:rPr>
          <w:rFonts w:ascii="Courier New" w:hAnsi="Courier New" w:cs="Courier New"/>
        </w:rPr>
        <w:t>private</w:t>
      </w:r>
      <w:proofErr w:type="spellEnd"/>
      <w:r w:rsidRPr="00050A58">
        <w:rPr>
          <w:rFonts w:ascii="Courier New" w:hAnsi="Courier New" w:cs="Courier New"/>
        </w:rPr>
        <w:t xml:space="preserve"> void </w:t>
      </w:r>
      <w:proofErr w:type="spellStart"/>
      <w:r w:rsidRPr="00050A58">
        <w:rPr>
          <w:rFonts w:ascii="Courier New" w:hAnsi="Courier New" w:cs="Courier New"/>
        </w:rPr>
        <w:t>ValidarNombre</w:t>
      </w:r>
      <w:proofErr w:type="spellEnd"/>
      <w:r w:rsidRPr="00050A58">
        <w:rPr>
          <w:rFonts w:ascii="Courier New" w:hAnsi="Courier New" w:cs="Courier New"/>
        </w:rPr>
        <w:t>()</w:t>
      </w:r>
    </w:p>
    <w:p w14:paraId="1AB6F4BD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{</w:t>
      </w:r>
    </w:p>
    <w:p w14:paraId="77D7BF7D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string</w:t>
      </w:r>
      <w:proofErr w:type="spellEnd"/>
      <w:r w:rsidRPr="00050A58">
        <w:rPr>
          <w:rFonts w:ascii="Courier New" w:hAnsi="Courier New" w:cs="Courier New"/>
        </w:rPr>
        <w:t xml:space="preserve"> errores = "";</w:t>
      </w:r>
    </w:p>
    <w:p w14:paraId="2ADA0D88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</w:p>
    <w:p w14:paraId="0A45DC46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if</w:t>
      </w:r>
      <w:proofErr w:type="spellEnd"/>
      <w:r w:rsidRPr="00050A58">
        <w:rPr>
          <w:rFonts w:ascii="Courier New" w:hAnsi="Courier New" w:cs="Courier New"/>
        </w:rPr>
        <w:t xml:space="preserve"> (</w:t>
      </w:r>
      <w:proofErr w:type="spellStart"/>
      <w:r w:rsidRPr="00050A58">
        <w:rPr>
          <w:rFonts w:ascii="Courier New" w:hAnsi="Courier New" w:cs="Courier New"/>
        </w:rPr>
        <w:t>Nombre.IsWhiteSpace</w:t>
      </w:r>
      <w:proofErr w:type="spellEnd"/>
      <w:r w:rsidRPr="00050A58">
        <w:rPr>
          <w:rFonts w:ascii="Courier New" w:hAnsi="Courier New" w:cs="Courier New"/>
        </w:rPr>
        <w:t>())</w:t>
      </w:r>
    </w:p>
    <w:p w14:paraId="35200FF2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{</w:t>
      </w:r>
    </w:p>
    <w:p w14:paraId="2A107854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    errores += "El largo del nombre no puede ser nulo.";</w:t>
      </w:r>
    </w:p>
    <w:p w14:paraId="54E4F7F2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</w:p>
    <w:p w14:paraId="6F08D90D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}</w:t>
      </w:r>
    </w:p>
    <w:p w14:paraId="417BB545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</w:p>
    <w:p w14:paraId="41E5E11F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if</w:t>
      </w:r>
      <w:proofErr w:type="spellEnd"/>
      <w:r w:rsidRPr="00050A58">
        <w:rPr>
          <w:rFonts w:ascii="Courier New" w:hAnsi="Courier New" w:cs="Courier New"/>
        </w:rPr>
        <w:t xml:space="preserve"> (</w:t>
      </w:r>
      <w:proofErr w:type="spellStart"/>
      <w:r w:rsidRPr="00050A58">
        <w:rPr>
          <w:rFonts w:ascii="Courier New" w:hAnsi="Courier New" w:cs="Courier New"/>
        </w:rPr>
        <w:t>Nombre.Length</w:t>
      </w:r>
      <w:proofErr w:type="spellEnd"/>
      <w:r w:rsidRPr="00050A58">
        <w:rPr>
          <w:rFonts w:ascii="Courier New" w:hAnsi="Courier New" w:cs="Courier New"/>
        </w:rPr>
        <w:t xml:space="preserve"> &gt; 90)</w:t>
      </w:r>
    </w:p>
    <w:p w14:paraId="2AFA3FEC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{</w:t>
      </w:r>
    </w:p>
    <w:p w14:paraId="5D731C85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    errores += "El largo del nombre no puede superar los 90 caracteres.";</w:t>
      </w:r>
    </w:p>
    <w:p w14:paraId="241A07B7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</w:p>
    <w:p w14:paraId="15A6B274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}</w:t>
      </w:r>
    </w:p>
    <w:p w14:paraId="3718BDBE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</w:p>
    <w:p w14:paraId="4B34054E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if</w:t>
      </w:r>
      <w:proofErr w:type="spellEnd"/>
      <w:r w:rsidRPr="00050A58">
        <w:rPr>
          <w:rFonts w:ascii="Courier New" w:hAnsi="Courier New" w:cs="Courier New"/>
        </w:rPr>
        <w:t xml:space="preserve"> (</w:t>
      </w:r>
      <w:proofErr w:type="gramStart"/>
      <w:r w:rsidRPr="00050A58">
        <w:rPr>
          <w:rFonts w:ascii="Courier New" w:hAnsi="Courier New" w:cs="Courier New"/>
        </w:rPr>
        <w:t>errores !</w:t>
      </w:r>
      <w:proofErr w:type="gramEnd"/>
      <w:r w:rsidRPr="00050A58">
        <w:rPr>
          <w:rFonts w:ascii="Courier New" w:hAnsi="Courier New" w:cs="Courier New"/>
        </w:rPr>
        <w:t>= "")</w:t>
      </w:r>
    </w:p>
    <w:p w14:paraId="25BC4EAA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{</w:t>
      </w:r>
    </w:p>
    <w:p w14:paraId="4422949E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    </w:t>
      </w:r>
      <w:proofErr w:type="spellStart"/>
      <w:r w:rsidRPr="00050A58">
        <w:rPr>
          <w:rFonts w:ascii="Courier New" w:hAnsi="Courier New" w:cs="Courier New"/>
        </w:rPr>
        <w:t>Console.WriteLine</w:t>
      </w:r>
      <w:proofErr w:type="spellEnd"/>
      <w:r w:rsidRPr="00050A58">
        <w:rPr>
          <w:rFonts w:ascii="Courier New" w:hAnsi="Courier New" w:cs="Courier New"/>
        </w:rPr>
        <w:t>("");</w:t>
      </w:r>
    </w:p>
    <w:p w14:paraId="7DAC4876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    </w:t>
      </w:r>
      <w:proofErr w:type="spellStart"/>
      <w:r w:rsidRPr="00050A58">
        <w:rPr>
          <w:rFonts w:ascii="Courier New" w:hAnsi="Courier New" w:cs="Courier New"/>
        </w:rPr>
        <w:t>throw</w:t>
      </w:r>
      <w:proofErr w:type="spellEnd"/>
      <w:r w:rsidRPr="00050A58">
        <w:rPr>
          <w:rFonts w:ascii="Courier New" w:hAnsi="Courier New" w:cs="Courier New"/>
        </w:rPr>
        <w:t xml:space="preserve"> new </w:t>
      </w:r>
      <w:proofErr w:type="spellStart"/>
      <w:r w:rsidRPr="00050A58">
        <w:rPr>
          <w:rFonts w:ascii="Courier New" w:hAnsi="Courier New" w:cs="Courier New"/>
        </w:rPr>
        <w:t>Exception</w:t>
      </w:r>
      <w:proofErr w:type="spellEnd"/>
      <w:r w:rsidRPr="00050A58">
        <w:rPr>
          <w:rFonts w:ascii="Courier New" w:hAnsi="Courier New" w:cs="Courier New"/>
        </w:rPr>
        <w:t>(" &lt; Ha ocurrido un error / Nombre / &gt; ");</w:t>
      </w:r>
    </w:p>
    <w:p w14:paraId="5564D99E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}</w:t>
      </w:r>
    </w:p>
    <w:p w14:paraId="18FD5AE4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}</w:t>
      </w:r>
    </w:p>
    <w:p w14:paraId="4A94A429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</w:p>
    <w:p w14:paraId="436A8FBD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050A58">
        <w:rPr>
          <w:rFonts w:ascii="Courier New" w:hAnsi="Courier New" w:cs="Courier New"/>
        </w:rPr>
        <w:t>private</w:t>
      </w:r>
      <w:proofErr w:type="spellEnd"/>
      <w:r w:rsidRPr="00050A58">
        <w:rPr>
          <w:rFonts w:ascii="Courier New" w:hAnsi="Courier New" w:cs="Courier New"/>
        </w:rPr>
        <w:t xml:space="preserve"> void </w:t>
      </w:r>
      <w:proofErr w:type="spellStart"/>
      <w:r w:rsidRPr="00050A58">
        <w:rPr>
          <w:rFonts w:ascii="Courier New" w:hAnsi="Courier New" w:cs="Courier New"/>
        </w:rPr>
        <w:t>ValidarFechaNacimiento</w:t>
      </w:r>
      <w:proofErr w:type="spellEnd"/>
      <w:r w:rsidRPr="00050A58">
        <w:rPr>
          <w:rFonts w:ascii="Courier New" w:hAnsi="Courier New" w:cs="Courier New"/>
        </w:rPr>
        <w:t>()</w:t>
      </w:r>
    </w:p>
    <w:p w14:paraId="6A190D24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{</w:t>
      </w:r>
    </w:p>
    <w:p w14:paraId="5E1A02DB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string</w:t>
      </w:r>
      <w:proofErr w:type="spellEnd"/>
      <w:r w:rsidRPr="00050A58">
        <w:rPr>
          <w:rFonts w:ascii="Courier New" w:hAnsi="Courier New" w:cs="Courier New"/>
        </w:rPr>
        <w:t xml:space="preserve"> errores = "";</w:t>
      </w:r>
    </w:p>
    <w:p w14:paraId="26EC712A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</w:p>
    <w:p w14:paraId="57BE176C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if</w:t>
      </w:r>
      <w:proofErr w:type="spellEnd"/>
      <w:r w:rsidRPr="00050A58">
        <w:rPr>
          <w:rFonts w:ascii="Courier New" w:hAnsi="Courier New" w:cs="Courier New"/>
        </w:rPr>
        <w:t xml:space="preserve"> (</w:t>
      </w:r>
      <w:proofErr w:type="spellStart"/>
      <w:r w:rsidRPr="00050A58">
        <w:rPr>
          <w:rFonts w:ascii="Courier New" w:hAnsi="Courier New" w:cs="Courier New"/>
        </w:rPr>
        <w:t>FechaNacimiento</w:t>
      </w:r>
      <w:proofErr w:type="spellEnd"/>
      <w:r w:rsidRPr="00050A58">
        <w:rPr>
          <w:rFonts w:ascii="Courier New" w:hAnsi="Courier New" w:cs="Courier New"/>
        </w:rPr>
        <w:t xml:space="preserve"> &gt;= </w:t>
      </w:r>
      <w:proofErr w:type="spellStart"/>
      <w:r w:rsidRPr="00050A58">
        <w:rPr>
          <w:rFonts w:ascii="Courier New" w:hAnsi="Courier New" w:cs="Courier New"/>
        </w:rPr>
        <w:t>DateTime.Today</w:t>
      </w:r>
      <w:proofErr w:type="spellEnd"/>
      <w:r w:rsidRPr="00050A58">
        <w:rPr>
          <w:rFonts w:ascii="Courier New" w:hAnsi="Courier New" w:cs="Courier New"/>
        </w:rPr>
        <w:t>)</w:t>
      </w:r>
    </w:p>
    <w:p w14:paraId="329568CC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{</w:t>
      </w:r>
    </w:p>
    <w:p w14:paraId="28E2166E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    errores += "Fecha de Nacimiento invalida";</w:t>
      </w:r>
    </w:p>
    <w:p w14:paraId="048335E8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}</w:t>
      </w:r>
    </w:p>
    <w:p w14:paraId="38B7C4BF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</w:p>
    <w:p w14:paraId="7D03A774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if</w:t>
      </w:r>
      <w:proofErr w:type="spellEnd"/>
      <w:r w:rsidRPr="00050A58">
        <w:rPr>
          <w:rFonts w:ascii="Courier New" w:hAnsi="Courier New" w:cs="Courier New"/>
        </w:rPr>
        <w:t xml:space="preserve"> (</w:t>
      </w:r>
      <w:proofErr w:type="gramStart"/>
      <w:r w:rsidRPr="00050A58">
        <w:rPr>
          <w:rFonts w:ascii="Courier New" w:hAnsi="Courier New" w:cs="Courier New"/>
        </w:rPr>
        <w:t>errores !</w:t>
      </w:r>
      <w:proofErr w:type="gramEnd"/>
      <w:r w:rsidRPr="00050A58">
        <w:rPr>
          <w:rFonts w:ascii="Courier New" w:hAnsi="Courier New" w:cs="Courier New"/>
        </w:rPr>
        <w:t>= "")</w:t>
      </w:r>
    </w:p>
    <w:p w14:paraId="103C05B4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{</w:t>
      </w:r>
    </w:p>
    <w:p w14:paraId="69B387E8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    </w:t>
      </w:r>
      <w:proofErr w:type="spellStart"/>
      <w:r w:rsidRPr="00050A58">
        <w:rPr>
          <w:rFonts w:ascii="Courier New" w:hAnsi="Courier New" w:cs="Courier New"/>
        </w:rPr>
        <w:t>Console.WriteLine</w:t>
      </w:r>
      <w:proofErr w:type="spellEnd"/>
      <w:r w:rsidRPr="00050A58">
        <w:rPr>
          <w:rFonts w:ascii="Courier New" w:hAnsi="Courier New" w:cs="Courier New"/>
        </w:rPr>
        <w:t>("");</w:t>
      </w:r>
    </w:p>
    <w:p w14:paraId="2771ADFE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    </w:t>
      </w:r>
      <w:proofErr w:type="spellStart"/>
      <w:r w:rsidRPr="00050A58">
        <w:rPr>
          <w:rFonts w:ascii="Courier New" w:hAnsi="Courier New" w:cs="Courier New"/>
        </w:rPr>
        <w:t>throw</w:t>
      </w:r>
      <w:proofErr w:type="spellEnd"/>
      <w:r w:rsidRPr="00050A58">
        <w:rPr>
          <w:rFonts w:ascii="Courier New" w:hAnsi="Courier New" w:cs="Courier New"/>
        </w:rPr>
        <w:t xml:space="preserve"> new </w:t>
      </w:r>
      <w:proofErr w:type="spellStart"/>
      <w:r w:rsidRPr="00050A58">
        <w:rPr>
          <w:rFonts w:ascii="Courier New" w:hAnsi="Courier New" w:cs="Courier New"/>
        </w:rPr>
        <w:t>Exception</w:t>
      </w:r>
      <w:proofErr w:type="spellEnd"/>
      <w:r w:rsidRPr="00050A58">
        <w:rPr>
          <w:rFonts w:ascii="Courier New" w:hAnsi="Courier New" w:cs="Courier New"/>
        </w:rPr>
        <w:t>(" &lt; Ha ocurrido un error / Fecha de Nacimiento / &gt; ");</w:t>
      </w:r>
    </w:p>
    <w:p w14:paraId="4F2CB387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050A58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>}</w:t>
      </w:r>
    </w:p>
    <w:p w14:paraId="00F01C1C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}</w:t>
      </w:r>
    </w:p>
    <w:p w14:paraId="16731E63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</w:p>
    <w:p w14:paraId="596188FE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string </w:t>
      </w:r>
      <w:proofErr w:type="spellStart"/>
      <w:r w:rsidRPr="006B4C27">
        <w:rPr>
          <w:rFonts w:ascii="Courier New" w:hAnsi="Courier New" w:cs="Courier New"/>
          <w:lang w:val="en-US"/>
        </w:rPr>
        <w:t>AntecedentesAString</w:t>
      </w:r>
      <w:proofErr w:type="spellEnd"/>
      <w:r w:rsidRPr="006B4C27">
        <w:rPr>
          <w:rFonts w:ascii="Courier New" w:hAnsi="Courier New" w:cs="Courier New"/>
          <w:lang w:val="en-US"/>
        </w:rPr>
        <w:t xml:space="preserve">(bool </w:t>
      </w:r>
      <w:proofErr w:type="spellStart"/>
      <w:r w:rsidRPr="006B4C27">
        <w:rPr>
          <w:rFonts w:ascii="Courier New" w:hAnsi="Courier New" w:cs="Courier New"/>
          <w:lang w:val="en-US"/>
        </w:rPr>
        <w:t>antec</w:t>
      </w:r>
      <w:proofErr w:type="spellEnd"/>
      <w:r w:rsidRPr="006B4C27">
        <w:rPr>
          <w:rFonts w:ascii="Courier New" w:hAnsi="Courier New" w:cs="Courier New"/>
          <w:lang w:val="en-US"/>
        </w:rPr>
        <w:t>)</w:t>
      </w:r>
    </w:p>
    <w:p w14:paraId="0DD15321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326EC280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6B4C27">
        <w:rPr>
          <w:rFonts w:ascii="Courier New" w:hAnsi="Courier New" w:cs="Courier New"/>
          <w:lang w:val="en-US"/>
        </w:rPr>
        <w:t>antec</w:t>
      </w:r>
      <w:proofErr w:type="spellEnd"/>
      <w:r w:rsidRPr="006B4C27">
        <w:rPr>
          <w:rFonts w:ascii="Courier New" w:hAnsi="Courier New" w:cs="Courier New"/>
          <w:lang w:val="en-US"/>
        </w:rPr>
        <w:t>)</w:t>
      </w:r>
    </w:p>
    <w:p w14:paraId="5E28741A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{</w:t>
      </w:r>
    </w:p>
    <w:p w14:paraId="50FAEDD9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return "SI";</w:t>
      </w:r>
    </w:p>
    <w:p w14:paraId="458386F5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}</w:t>
      </w:r>
    </w:p>
    <w:p w14:paraId="61DD38C6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</w:p>
    <w:p w14:paraId="7ED7E09D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return "NO";</w:t>
      </w:r>
    </w:p>
    <w:p w14:paraId="3AD0DB53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}</w:t>
      </w:r>
    </w:p>
    <w:p w14:paraId="797AD564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</w:p>
    <w:p w14:paraId="78596026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// // // // // // // // // // // // // // // // //</w:t>
      </w:r>
    </w:p>
    <w:p w14:paraId="17CA97B4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//                                              //</w:t>
      </w:r>
    </w:p>
    <w:p w14:paraId="522A9EA5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//                POLIMORFISMO                  //</w:t>
      </w:r>
    </w:p>
    <w:p w14:paraId="4814FA01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//                                              //</w:t>
      </w:r>
    </w:p>
    <w:p w14:paraId="67C7DEF0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// // // // // // // // // // // // // // // // //</w:t>
      </w:r>
    </w:p>
    <w:p w14:paraId="79C09093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</w:p>
    <w:p w14:paraId="6B774D1D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override string </w:t>
      </w:r>
      <w:proofErr w:type="spellStart"/>
      <w:r w:rsidRPr="006B4C27">
        <w:rPr>
          <w:rFonts w:ascii="Courier New" w:hAnsi="Courier New" w:cs="Courier New"/>
          <w:lang w:val="en-US"/>
        </w:rPr>
        <w:t>ToString</w:t>
      </w:r>
      <w:proofErr w:type="spellEnd"/>
      <w:r w:rsidRPr="006B4C27">
        <w:rPr>
          <w:rFonts w:ascii="Courier New" w:hAnsi="Courier New" w:cs="Courier New"/>
          <w:lang w:val="en-US"/>
        </w:rPr>
        <w:t>()</w:t>
      </w:r>
    </w:p>
    <w:p w14:paraId="5AD63929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r w:rsidRPr="00050A58">
        <w:rPr>
          <w:rFonts w:ascii="Courier New" w:hAnsi="Courier New" w:cs="Courier New"/>
        </w:rPr>
        <w:t>{</w:t>
      </w:r>
    </w:p>
    <w:p w14:paraId="675BBBD3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string</w:t>
      </w:r>
      <w:proofErr w:type="spellEnd"/>
      <w:r w:rsidRPr="00050A58">
        <w:rPr>
          <w:rFonts w:ascii="Courier New" w:hAnsi="Courier New" w:cs="Courier New"/>
        </w:rPr>
        <w:t xml:space="preserve"> </w:t>
      </w:r>
      <w:proofErr w:type="spellStart"/>
      <w:r w:rsidRPr="00050A58">
        <w:rPr>
          <w:rFonts w:ascii="Courier New" w:hAnsi="Courier New" w:cs="Courier New"/>
        </w:rPr>
        <w:t>datosSospechoso</w:t>
      </w:r>
      <w:proofErr w:type="spellEnd"/>
      <w:r w:rsidRPr="00050A58">
        <w:rPr>
          <w:rFonts w:ascii="Courier New" w:hAnsi="Courier New" w:cs="Courier New"/>
        </w:rPr>
        <w:t xml:space="preserve"> = "";</w:t>
      </w:r>
    </w:p>
    <w:p w14:paraId="45417700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datosSospechoso</w:t>
      </w:r>
      <w:proofErr w:type="spellEnd"/>
      <w:r w:rsidRPr="00050A58">
        <w:rPr>
          <w:rFonts w:ascii="Courier New" w:hAnsi="Courier New" w:cs="Courier New"/>
        </w:rPr>
        <w:t xml:space="preserve"> += $"  Sospechoso: \n";</w:t>
      </w:r>
    </w:p>
    <w:p w14:paraId="7B7F23AC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datosSospechoso</w:t>
      </w:r>
      <w:proofErr w:type="spellEnd"/>
      <w:r w:rsidRPr="00050A58">
        <w:rPr>
          <w:rFonts w:ascii="Courier New" w:hAnsi="Courier New" w:cs="Courier New"/>
        </w:rPr>
        <w:t xml:space="preserve"> += $"   -&gt; CI: {Cedula} \n";</w:t>
      </w:r>
    </w:p>
    <w:p w14:paraId="5788742B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datosSospechoso</w:t>
      </w:r>
      <w:proofErr w:type="spellEnd"/>
      <w:r w:rsidRPr="00050A58">
        <w:rPr>
          <w:rFonts w:ascii="Courier New" w:hAnsi="Courier New" w:cs="Courier New"/>
        </w:rPr>
        <w:t xml:space="preserve"> += $"   -&gt; Nombre: {Nombre} \n";</w:t>
      </w:r>
    </w:p>
    <w:p w14:paraId="28DD8B09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datosSospechoso</w:t>
      </w:r>
      <w:proofErr w:type="spellEnd"/>
      <w:r w:rsidRPr="00050A58">
        <w:rPr>
          <w:rFonts w:ascii="Courier New" w:hAnsi="Courier New" w:cs="Courier New"/>
        </w:rPr>
        <w:t xml:space="preserve"> += $"   -&gt; </w:t>
      </w:r>
      <w:proofErr w:type="spellStart"/>
      <w:r w:rsidRPr="00050A58">
        <w:rPr>
          <w:rFonts w:ascii="Courier New" w:hAnsi="Courier New" w:cs="Courier New"/>
        </w:rPr>
        <w:t>Nac</w:t>
      </w:r>
      <w:proofErr w:type="spellEnd"/>
      <w:r w:rsidRPr="00050A58">
        <w:rPr>
          <w:rFonts w:ascii="Courier New" w:hAnsi="Courier New" w:cs="Courier New"/>
        </w:rPr>
        <w:t>.: {</w:t>
      </w:r>
      <w:proofErr w:type="spellStart"/>
      <w:r w:rsidRPr="00050A58">
        <w:rPr>
          <w:rFonts w:ascii="Courier New" w:hAnsi="Courier New" w:cs="Courier New"/>
        </w:rPr>
        <w:t>FechaNacimiento</w:t>
      </w:r>
      <w:proofErr w:type="spellEnd"/>
      <w:r w:rsidRPr="00050A58">
        <w:rPr>
          <w:rFonts w:ascii="Courier New" w:hAnsi="Courier New" w:cs="Courier New"/>
        </w:rPr>
        <w:t>} \n";</w:t>
      </w:r>
    </w:p>
    <w:p w14:paraId="562BA3F2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  <w:r w:rsidRPr="00050A58">
        <w:rPr>
          <w:rFonts w:ascii="Courier New" w:hAnsi="Courier New" w:cs="Courier New"/>
        </w:rPr>
        <w:t xml:space="preserve">            </w:t>
      </w:r>
      <w:proofErr w:type="spellStart"/>
      <w:r w:rsidRPr="00050A58">
        <w:rPr>
          <w:rFonts w:ascii="Courier New" w:hAnsi="Courier New" w:cs="Courier New"/>
        </w:rPr>
        <w:t>datosSospechoso</w:t>
      </w:r>
      <w:proofErr w:type="spellEnd"/>
      <w:r w:rsidRPr="00050A58">
        <w:rPr>
          <w:rFonts w:ascii="Courier New" w:hAnsi="Courier New" w:cs="Courier New"/>
        </w:rPr>
        <w:t xml:space="preserve"> += $"   -&gt; Tiene </w:t>
      </w:r>
      <w:proofErr w:type="spellStart"/>
      <w:r w:rsidRPr="00050A58">
        <w:rPr>
          <w:rFonts w:ascii="Courier New" w:hAnsi="Courier New" w:cs="Courier New"/>
        </w:rPr>
        <w:t>Antec</w:t>
      </w:r>
      <w:proofErr w:type="spellEnd"/>
      <w:r w:rsidRPr="00050A58">
        <w:rPr>
          <w:rFonts w:ascii="Courier New" w:hAnsi="Courier New" w:cs="Courier New"/>
        </w:rPr>
        <w:t>.: {</w:t>
      </w:r>
      <w:proofErr w:type="spellStart"/>
      <w:r w:rsidRPr="00050A58">
        <w:rPr>
          <w:rFonts w:ascii="Courier New" w:hAnsi="Courier New" w:cs="Courier New"/>
        </w:rPr>
        <w:t>AntecedentesAString</w:t>
      </w:r>
      <w:proofErr w:type="spellEnd"/>
      <w:r w:rsidRPr="00050A58">
        <w:rPr>
          <w:rFonts w:ascii="Courier New" w:hAnsi="Courier New" w:cs="Courier New"/>
        </w:rPr>
        <w:t>(</w:t>
      </w:r>
      <w:proofErr w:type="spellStart"/>
      <w:r w:rsidRPr="00050A58">
        <w:rPr>
          <w:rFonts w:ascii="Courier New" w:hAnsi="Courier New" w:cs="Courier New"/>
        </w:rPr>
        <w:t>TieneAntecedentes</w:t>
      </w:r>
      <w:proofErr w:type="spellEnd"/>
      <w:r w:rsidRPr="00050A58">
        <w:rPr>
          <w:rFonts w:ascii="Courier New" w:hAnsi="Courier New" w:cs="Courier New"/>
        </w:rPr>
        <w:t>)} \n";</w:t>
      </w:r>
    </w:p>
    <w:p w14:paraId="633D6649" w14:textId="77777777" w:rsidR="006B4C27" w:rsidRPr="00050A58" w:rsidRDefault="006B4C27" w:rsidP="00050A58">
      <w:pPr>
        <w:pStyle w:val="Textosinformato"/>
        <w:rPr>
          <w:rFonts w:ascii="Courier New" w:hAnsi="Courier New" w:cs="Courier New"/>
        </w:rPr>
      </w:pPr>
    </w:p>
    <w:p w14:paraId="4589E386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050A58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 xml:space="preserve">return </w:t>
      </w:r>
      <w:proofErr w:type="spellStart"/>
      <w:r w:rsidRPr="006B4C27">
        <w:rPr>
          <w:rFonts w:ascii="Courier New" w:hAnsi="Courier New" w:cs="Courier New"/>
          <w:lang w:val="en-US"/>
        </w:rPr>
        <w:t>datosSospechoso</w:t>
      </w:r>
      <w:proofErr w:type="spellEnd"/>
      <w:r w:rsidRPr="006B4C27">
        <w:rPr>
          <w:rFonts w:ascii="Courier New" w:hAnsi="Courier New" w:cs="Courier New"/>
          <w:lang w:val="en-US"/>
        </w:rPr>
        <w:t>;</w:t>
      </w:r>
    </w:p>
    <w:p w14:paraId="55EA5FD3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}</w:t>
      </w:r>
    </w:p>
    <w:p w14:paraId="1B6AFAD2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</w:p>
    <w:p w14:paraId="7225039B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B4C27">
        <w:rPr>
          <w:rFonts w:ascii="Courier New" w:hAnsi="Courier New" w:cs="Courier New"/>
          <w:lang w:val="en-US"/>
        </w:rPr>
        <w:t>public override bool</w:t>
      </w:r>
      <w:proofErr w:type="gramEnd"/>
      <w:r w:rsidRPr="006B4C27">
        <w:rPr>
          <w:rFonts w:ascii="Courier New" w:hAnsi="Courier New" w:cs="Courier New"/>
          <w:lang w:val="en-US"/>
        </w:rPr>
        <w:t xml:space="preserve"> Equals(object? obj)</w:t>
      </w:r>
    </w:p>
    <w:p w14:paraId="11084FCA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06E9C33D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return obj is </w:t>
      </w:r>
      <w:proofErr w:type="spellStart"/>
      <w:r w:rsidRPr="006B4C27">
        <w:rPr>
          <w:rFonts w:ascii="Courier New" w:hAnsi="Courier New" w:cs="Courier New"/>
          <w:lang w:val="en-US"/>
        </w:rPr>
        <w:t>Sospechoso</w:t>
      </w:r>
      <w:proofErr w:type="spellEnd"/>
      <w:r w:rsidRPr="006B4C27">
        <w:rPr>
          <w:rFonts w:ascii="Courier New" w:hAnsi="Courier New" w:cs="Courier New"/>
          <w:lang w:val="en-US"/>
        </w:rPr>
        <w:t xml:space="preserve"> </w:t>
      </w:r>
      <w:proofErr w:type="spellStart"/>
      <w:r w:rsidRPr="006B4C27">
        <w:rPr>
          <w:rFonts w:ascii="Courier New" w:hAnsi="Courier New" w:cs="Courier New"/>
          <w:lang w:val="en-US"/>
        </w:rPr>
        <w:t>sosp</w:t>
      </w:r>
      <w:proofErr w:type="spellEnd"/>
      <w:r w:rsidRPr="006B4C27">
        <w:rPr>
          <w:rFonts w:ascii="Courier New" w:hAnsi="Courier New" w:cs="Courier New"/>
          <w:lang w:val="en-US"/>
        </w:rPr>
        <w:t xml:space="preserve"> &amp;&amp; Cedula == </w:t>
      </w:r>
      <w:proofErr w:type="spellStart"/>
      <w:r w:rsidRPr="006B4C27">
        <w:rPr>
          <w:rFonts w:ascii="Courier New" w:hAnsi="Courier New" w:cs="Courier New"/>
          <w:lang w:val="en-US"/>
        </w:rPr>
        <w:t>sosp.Cedula</w:t>
      </w:r>
      <w:proofErr w:type="spellEnd"/>
      <w:r w:rsidRPr="006B4C27">
        <w:rPr>
          <w:rFonts w:ascii="Courier New" w:hAnsi="Courier New" w:cs="Courier New"/>
          <w:lang w:val="en-US"/>
        </w:rPr>
        <w:t>;</w:t>
      </w:r>
    </w:p>
    <w:p w14:paraId="50F3C03E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}</w:t>
      </w:r>
    </w:p>
    <w:p w14:paraId="3222F67F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</w:p>
    <w:p w14:paraId="0257362A" w14:textId="77777777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}</w:t>
      </w:r>
    </w:p>
    <w:p w14:paraId="66C59C6F" w14:textId="460F2A7D" w:rsidR="006B4C27" w:rsidRPr="006B4C27" w:rsidRDefault="006B4C27" w:rsidP="00050A5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}</w:t>
      </w:r>
    </w:p>
    <w:p w14:paraId="326E7C72" w14:textId="6C795CCD" w:rsidR="00E54C2D" w:rsidRPr="006B4C27" w:rsidRDefault="00D07789" w:rsidP="00E54C2D">
      <w:pPr>
        <w:rPr>
          <w:lang w:val="en-US"/>
        </w:rPr>
      </w:pPr>
      <w:r>
        <w:fldChar w:fldCharType="end"/>
      </w:r>
    </w:p>
    <w:p w14:paraId="45742579" w14:textId="40DB7AEE" w:rsidR="00434717" w:rsidRPr="006B4C27" w:rsidRDefault="00547EA1" w:rsidP="007F3830">
      <w:pPr>
        <w:pStyle w:val="Titulo1Numerado"/>
        <w:numPr>
          <w:ilvl w:val="2"/>
          <w:numId w:val="1"/>
        </w:numPr>
        <w:rPr>
          <w:lang w:val="en-US"/>
        </w:rPr>
      </w:pPr>
      <w:r w:rsidRPr="006B4C27">
        <w:rPr>
          <w:lang w:val="en-US"/>
        </w:rPr>
        <w:br w:type="page"/>
      </w:r>
      <w:bookmarkStart w:id="42" w:name="_Toc242049783"/>
      <w:r w:rsidR="00434717" w:rsidRPr="006B4C27">
        <w:rPr>
          <w:lang w:val="en-US"/>
        </w:rPr>
        <w:lastRenderedPageBreak/>
        <w:t>Evidencia.cs</w:t>
      </w:r>
      <w:bookmarkEnd w:id="42"/>
    </w:p>
    <w:p w14:paraId="1B81CC5D" w14:textId="77777777" w:rsidR="006B4C27" w:rsidRPr="006B4C27" w:rsidRDefault="00464E85" w:rsidP="00C859A8">
      <w:pPr>
        <w:pStyle w:val="Textosinformato"/>
        <w:rPr>
          <w:rFonts w:ascii="Courier New" w:hAnsi="Courier New" w:cs="Courier New"/>
          <w:lang w:val="en-US"/>
        </w:rPr>
      </w:pPr>
      <w:r>
        <w:fldChar w:fldCharType="begin"/>
      </w:r>
      <w:r w:rsidRPr="00464E85">
        <w:rPr>
          <w:lang w:val="en-US"/>
        </w:rPr>
        <w:instrText xml:space="preserve"> INCLUDETEXT  "C:\\Users\\diegu\\OneDrive - Facultad de Ingenieria - Universidad ORT Uruguay\\P2\\1 Obligatorio\\Obligatorio_P2_Fiscalia\\Dominio\\Evidencia.cs"  \* MERGEFORMAT </w:instrText>
      </w:r>
      <w:r>
        <w:fldChar w:fldCharType="separate"/>
      </w:r>
      <w:r w:rsidR="006B4C27" w:rsidRPr="006B4C27">
        <w:rPr>
          <w:rFonts w:ascii="Courier New" w:hAnsi="Courier New" w:cs="Courier New"/>
          <w:lang w:val="en-US"/>
        </w:rPr>
        <w:t>using System;</w:t>
      </w:r>
    </w:p>
    <w:p w14:paraId="5D89C4A7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using System.Collections.Generic;</w:t>
      </w:r>
    </w:p>
    <w:p w14:paraId="094A35B4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using </w:t>
      </w:r>
      <w:proofErr w:type="spellStart"/>
      <w:r w:rsidRPr="006B4C27">
        <w:rPr>
          <w:rFonts w:ascii="Courier New" w:hAnsi="Courier New" w:cs="Courier New"/>
          <w:lang w:val="en-US"/>
        </w:rPr>
        <w:t>System.ComponentModel.DataAnnotations</w:t>
      </w:r>
      <w:proofErr w:type="spellEnd"/>
      <w:r w:rsidRPr="006B4C27">
        <w:rPr>
          <w:rFonts w:ascii="Courier New" w:hAnsi="Courier New" w:cs="Courier New"/>
          <w:lang w:val="en-US"/>
        </w:rPr>
        <w:t>;</w:t>
      </w:r>
    </w:p>
    <w:p w14:paraId="7EFAF79B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using System.Text;</w:t>
      </w:r>
    </w:p>
    <w:p w14:paraId="7CF9DE81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using static </w:t>
      </w:r>
      <w:proofErr w:type="spellStart"/>
      <w:r w:rsidRPr="006B4C27">
        <w:rPr>
          <w:rFonts w:ascii="Courier New" w:hAnsi="Courier New" w:cs="Courier New"/>
          <w:lang w:val="en-US"/>
        </w:rPr>
        <w:t>System.Runtime.InteropServices.JavaScript.JSType</w:t>
      </w:r>
      <w:proofErr w:type="spellEnd"/>
      <w:r w:rsidRPr="006B4C27">
        <w:rPr>
          <w:rFonts w:ascii="Courier New" w:hAnsi="Courier New" w:cs="Courier New"/>
          <w:lang w:val="en-US"/>
        </w:rPr>
        <w:t>;</w:t>
      </w:r>
    </w:p>
    <w:p w14:paraId="18D9FBF8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</w:p>
    <w:p w14:paraId="7DA40B5E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namespace Dominio</w:t>
      </w:r>
    </w:p>
    <w:p w14:paraId="195510C8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{</w:t>
      </w:r>
    </w:p>
    <w:p w14:paraId="6F719767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</w:t>
      </w:r>
      <w:proofErr w:type="gramStart"/>
      <w:r w:rsidRPr="006B4C27">
        <w:rPr>
          <w:rFonts w:ascii="Courier New" w:hAnsi="Courier New" w:cs="Courier New"/>
          <w:lang w:val="en-US"/>
        </w:rPr>
        <w:t>public</w:t>
      </w:r>
      <w:proofErr w:type="gramEnd"/>
      <w:r w:rsidRPr="006B4C27">
        <w:rPr>
          <w:rFonts w:ascii="Courier New" w:hAnsi="Courier New" w:cs="Courier New"/>
          <w:lang w:val="en-US"/>
        </w:rPr>
        <w:t xml:space="preserve"> abstract class </w:t>
      </w:r>
      <w:proofErr w:type="spellStart"/>
      <w:r w:rsidRPr="006B4C27">
        <w:rPr>
          <w:rFonts w:ascii="Courier New" w:hAnsi="Courier New" w:cs="Courier New"/>
          <w:lang w:val="en-US"/>
        </w:rPr>
        <w:t>Evidencia</w:t>
      </w:r>
      <w:proofErr w:type="spellEnd"/>
      <w:r w:rsidRPr="006B4C27">
        <w:rPr>
          <w:rFonts w:ascii="Courier New" w:hAnsi="Courier New" w:cs="Courier New"/>
          <w:lang w:val="en-US"/>
        </w:rPr>
        <w:t xml:space="preserve"> : IValidable</w:t>
      </w:r>
    </w:p>
    <w:p w14:paraId="73CA46F2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{</w:t>
      </w:r>
    </w:p>
    <w:p w14:paraId="3210ADEC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// ATRIBUTOS y PROPERTIES</w:t>
      </w:r>
    </w:p>
    <w:p w14:paraId="44ED01E3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static int </w:t>
      </w:r>
      <w:proofErr w:type="spellStart"/>
      <w:r w:rsidRPr="006B4C27">
        <w:rPr>
          <w:rFonts w:ascii="Courier New" w:hAnsi="Courier New" w:cs="Courier New"/>
          <w:lang w:val="en-US"/>
        </w:rPr>
        <w:t>UltimoId</w:t>
      </w:r>
      <w:proofErr w:type="spellEnd"/>
      <w:r w:rsidRPr="006B4C27">
        <w:rPr>
          <w:rFonts w:ascii="Courier New" w:hAnsi="Courier New" w:cs="Courier New"/>
          <w:lang w:val="en-US"/>
        </w:rPr>
        <w:t xml:space="preserve"> { get; </w:t>
      </w:r>
      <w:proofErr w:type="gramStart"/>
      <w:r w:rsidRPr="006B4C27">
        <w:rPr>
          <w:rFonts w:ascii="Courier New" w:hAnsi="Courier New" w:cs="Courier New"/>
          <w:lang w:val="en-US"/>
        </w:rPr>
        <w:t>set; }</w:t>
      </w:r>
      <w:proofErr w:type="gramEnd"/>
      <w:r w:rsidRPr="006B4C27">
        <w:rPr>
          <w:rFonts w:ascii="Courier New" w:hAnsi="Courier New" w:cs="Courier New"/>
          <w:lang w:val="en-US"/>
        </w:rPr>
        <w:t xml:space="preserve"> = 0;</w:t>
      </w:r>
    </w:p>
    <w:p w14:paraId="536E426C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protected int Id { get; </w:t>
      </w:r>
      <w:proofErr w:type="gramStart"/>
      <w:r w:rsidRPr="006B4C27">
        <w:rPr>
          <w:rFonts w:ascii="Courier New" w:hAnsi="Courier New" w:cs="Courier New"/>
          <w:lang w:val="en-US"/>
        </w:rPr>
        <w:t>set; }</w:t>
      </w:r>
      <w:proofErr w:type="gramEnd"/>
    </w:p>
    <w:p w14:paraId="47F704B9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</w:t>
      </w:r>
      <w:proofErr w:type="spellStart"/>
      <w:r w:rsidRPr="006B4C27">
        <w:rPr>
          <w:rFonts w:ascii="Courier New" w:hAnsi="Courier New" w:cs="Courier New"/>
          <w:lang w:val="en-US"/>
        </w:rPr>
        <w:t>DateTime</w:t>
      </w:r>
      <w:proofErr w:type="spellEnd"/>
      <w:r w:rsidRPr="006B4C27">
        <w:rPr>
          <w:rFonts w:ascii="Courier New" w:hAnsi="Courier New" w:cs="Courier New"/>
          <w:lang w:val="en-US"/>
        </w:rPr>
        <w:t xml:space="preserve"> </w:t>
      </w:r>
      <w:proofErr w:type="spellStart"/>
      <w:r w:rsidRPr="006B4C27">
        <w:rPr>
          <w:rFonts w:ascii="Courier New" w:hAnsi="Courier New" w:cs="Courier New"/>
          <w:lang w:val="en-US"/>
        </w:rPr>
        <w:t>FechaRecoleccion</w:t>
      </w:r>
      <w:proofErr w:type="spellEnd"/>
      <w:r w:rsidRPr="006B4C27">
        <w:rPr>
          <w:rFonts w:ascii="Courier New" w:hAnsi="Courier New" w:cs="Courier New"/>
          <w:lang w:val="en-US"/>
        </w:rPr>
        <w:t xml:space="preserve"> { get; </w:t>
      </w:r>
      <w:proofErr w:type="gramStart"/>
      <w:r w:rsidRPr="006B4C27">
        <w:rPr>
          <w:rFonts w:ascii="Courier New" w:hAnsi="Courier New" w:cs="Courier New"/>
          <w:lang w:val="en-US"/>
        </w:rPr>
        <w:t>set; }</w:t>
      </w:r>
      <w:proofErr w:type="gramEnd"/>
    </w:p>
    <w:p w14:paraId="6A7CFEBA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protected string Descripcion { get; set; }</w:t>
      </w:r>
    </w:p>
    <w:p w14:paraId="58451763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</w:p>
    <w:p w14:paraId="6D9F076E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r w:rsidRPr="00C859A8">
        <w:rPr>
          <w:rFonts w:ascii="Courier New" w:hAnsi="Courier New" w:cs="Courier New"/>
        </w:rPr>
        <w:t xml:space="preserve">// </w:t>
      </w:r>
      <w:proofErr w:type="spellStart"/>
      <w:r w:rsidRPr="00C859A8">
        <w:rPr>
          <w:rFonts w:ascii="Courier New" w:hAnsi="Courier New" w:cs="Courier New"/>
        </w:rPr>
        <w:t>ctor</w:t>
      </w:r>
      <w:proofErr w:type="spellEnd"/>
    </w:p>
    <w:p w14:paraId="08ECF855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public Evidencia()</w:t>
      </w:r>
    </w:p>
    <w:p w14:paraId="05FF819D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{</w:t>
      </w:r>
    </w:p>
    <w:p w14:paraId="361C285F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Id = ++</w:t>
      </w:r>
      <w:proofErr w:type="spellStart"/>
      <w:r w:rsidRPr="00C859A8">
        <w:rPr>
          <w:rFonts w:ascii="Courier New" w:hAnsi="Courier New" w:cs="Courier New"/>
        </w:rPr>
        <w:t>UltimoId</w:t>
      </w:r>
      <w:proofErr w:type="spellEnd"/>
      <w:r w:rsidRPr="00C859A8">
        <w:rPr>
          <w:rFonts w:ascii="Courier New" w:hAnsi="Courier New" w:cs="Courier New"/>
        </w:rPr>
        <w:t>;</w:t>
      </w:r>
    </w:p>
    <w:p w14:paraId="71459129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}</w:t>
      </w:r>
    </w:p>
    <w:p w14:paraId="14DECB22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</w:p>
    <w:p w14:paraId="422386EE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public Evidencia(</w:t>
      </w:r>
      <w:proofErr w:type="spellStart"/>
      <w:r w:rsidRPr="00C859A8">
        <w:rPr>
          <w:rFonts w:ascii="Courier New" w:hAnsi="Courier New" w:cs="Courier New"/>
        </w:rPr>
        <w:t>DateTime</w:t>
      </w:r>
      <w:proofErr w:type="spellEnd"/>
      <w:r w:rsidRPr="00C859A8">
        <w:rPr>
          <w:rFonts w:ascii="Courier New" w:hAnsi="Courier New" w:cs="Courier New"/>
        </w:rPr>
        <w:t xml:space="preserve"> </w:t>
      </w:r>
      <w:proofErr w:type="spellStart"/>
      <w:r w:rsidRPr="00C859A8">
        <w:rPr>
          <w:rFonts w:ascii="Courier New" w:hAnsi="Courier New" w:cs="Courier New"/>
        </w:rPr>
        <w:t>fechaRecoleccion</w:t>
      </w:r>
      <w:proofErr w:type="spellEnd"/>
      <w:r w:rsidRPr="00C859A8">
        <w:rPr>
          <w:rFonts w:ascii="Courier New" w:hAnsi="Courier New" w:cs="Courier New"/>
        </w:rPr>
        <w:t xml:space="preserve">, </w:t>
      </w:r>
      <w:proofErr w:type="spellStart"/>
      <w:r w:rsidRPr="00C859A8">
        <w:rPr>
          <w:rFonts w:ascii="Courier New" w:hAnsi="Courier New" w:cs="Courier New"/>
        </w:rPr>
        <w:t>string</w:t>
      </w:r>
      <w:proofErr w:type="spellEnd"/>
      <w:r w:rsidRPr="00C859A8">
        <w:rPr>
          <w:rFonts w:ascii="Courier New" w:hAnsi="Courier New" w:cs="Courier New"/>
        </w:rPr>
        <w:t xml:space="preserve"> descripcion)</w:t>
      </w:r>
    </w:p>
    <w:p w14:paraId="67FC3F69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{</w:t>
      </w:r>
    </w:p>
    <w:p w14:paraId="53198F03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Id = ++</w:t>
      </w:r>
      <w:proofErr w:type="spellStart"/>
      <w:r w:rsidRPr="00C859A8">
        <w:rPr>
          <w:rFonts w:ascii="Courier New" w:hAnsi="Courier New" w:cs="Courier New"/>
        </w:rPr>
        <w:t>UltimoId</w:t>
      </w:r>
      <w:proofErr w:type="spellEnd"/>
      <w:r w:rsidRPr="00C859A8">
        <w:rPr>
          <w:rFonts w:ascii="Courier New" w:hAnsi="Courier New" w:cs="Courier New"/>
        </w:rPr>
        <w:t>;</w:t>
      </w:r>
    </w:p>
    <w:p w14:paraId="16904733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</w:t>
      </w:r>
      <w:proofErr w:type="spellStart"/>
      <w:r w:rsidRPr="00C859A8">
        <w:rPr>
          <w:rFonts w:ascii="Courier New" w:hAnsi="Courier New" w:cs="Courier New"/>
        </w:rPr>
        <w:t>FechaRecoleccion</w:t>
      </w:r>
      <w:proofErr w:type="spellEnd"/>
      <w:r w:rsidRPr="00C859A8">
        <w:rPr>
          <w:rFonts w:ascii="Courier New" w:hAnsi="Courier New" w:cs="Courier New"/>
        </w:rPr>
        <w:t xml:space="preserve"> = </w:t>
      </w:r>
      <w:proofErr w:type="spellStart"/>
      <w:r w:rsidRPr="00C859A8">
        <w:rPr>
          <w:rFonts w:ascii="Courier New" w:hAnsi="Courier New" w:cs="Courier New"/>
        </w:rPr>
        <w:t>fechaRecoleccion</w:t>
      </w:r>
      <w:proofErr w:type="spellEnd"/>
      <w:r w:rsidRPr="00C859A8">
        <w:rPr>
          <w:rFonts w:ascii="Courier New" w:hAnsi="Courier New" w:cs="Courier New"/>
        </w:rPr>
        <w:t>;</w:t>
      </w:r>
    </w:p>
    <w:p w14:paraId="38083297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Descripcion = descripcion;</w:t>
      </w:r>
    </w:p>
    <w:p w14:paraId="2D899423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ValidarDatos();</w:t>
      </w:r>
    </w:p>
    <w:p w14:paraId="1204CEEC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}</w:t>
      </w:r>
    </w:p>
    <w:p w14:paraId="5D82DCCB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</w:p>
    <w:p w14:paraId="005D4645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// // // // // // // // // // // // // // // // //</w:t>
      </w:r>
    </w:p>
    <w:p w14:paraId="155D7579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//                                              //</w:t>
      </w:r>
    </w:p>
    <w:p w14:paraId="3D706379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//                   METODOS                    //</w:t>
      </w:r>
    </w:p>
    <w:p w14:paraId="1BA4E9DD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//                                              //</w:t>
      </w:r>
    </w:p>
    <w:p w14:paraId="20AC8539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// // // // // // // // // // // // // // // // //</w:t>
      </w:r>
    </w:p>
    <w:p w14:paraId="157FAF8E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</w:p>
    <w:p w14:paraId="5E7E97E0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public void ValidarDatos()</w:t>
      </w:r>
    </w:p>
    <w:p w14:paraId="39955C8B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{</w:t>
      </w:r>
    </w:p>
    <w:p w14:paraId="320C171D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</w:t>
      </w:r>
      <w:proofErr w:type="spellStart"/>
      <w:r w:rsidRPr="00C859A8">
        <w:rPr>
          <w:rFonts w:ascii="Courier New" w:hAnsi="Courier New" w:cs="Courier New"/>
        </w:rPr>
        <w:t>ValidarFechaRecoleccion</w:t>
      </w:r>
      <w:proofErr w:type="spellEnd"/>
      <w:r w:rsidRPr="00C859A8">
        <w:rPr>
          <w:rFonts w:ascii="Courier New" w:hAnsi="Courier New" w:cs="Courier New"/>
        </w:rPr>
        <w:t>();</w:t>
      </w:r>
    </w:p>
    <w:p w14:paraId="14DF8C7A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</w:t>
      </w:r>
      <w:proofErr w:type="spellStart"/>
      <w:r w:rsidRPr="00C859A8">
        <w:rPr>
          <w:rFonts w:ascii="Courier New" w:hAnsi="Courier New" w:cs="Courier New"/>
        </w:rPr>
        <w:t>ValidarDescripcion</w:t>
      </w:r>
      <w:proofErr w:type="spellEnd"/>
      <w:r w:rsidRPr="00C859A8">
        <w:rPr>
          <w:rFonts w:ascii="Courier New" w:hAnsi="Courier New" w:cs="Courier New"/>
        </w:rPr>
        <w:t>();</w:t>
      </w:r>
    </w:p>
    <w:p w14:paraId="5F1CEF19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}</w:t>
      </w:r>
    </w:p>
    <w:p w14:paraId="740D768F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</w:p>
    <w:p w14:paraId="438A3C0B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</w:t>
      </w:r>
      <w:proofErr w:type="spellStart"/>
      <w:r w:rsidRPr="00C859A8">
        <w:rPr>
          <w:rFonts w:ascii="Courier New" w:hAnsi="Courier New" w:cs="Courier New"/>
        </w:rPr>
        <w:t>private</w:t>
      </w:r>
      <w:proofErr w:type="spellEnd"/>
      <w:r w:rsidRPr="00C859A8">
        <w:rPr>
          <w:rFonts w:ascii="Courier New" w:hAnsi="Courier New" w:cs="Courier New"/>
        </w:rPr>
        <w:t xml:space="preserve"> void </w:t>
      </w:r>
      <w:proofErr w:type="spellStart"/>
      <w:r w:rsidRPr="00C859A8">
        <w:rPr>
          <w:rFonts w:ascii="Courier New" w:hAnsi="Courier New" w:cs="Courier New"/>
        </w:rPr>
        <w:t>ValidarFechaRecoleccion</w:t>
      </w:r>
      <w:proofErr w:type="spellEnd"/>
      <w:r w:rsidRPr="00C859A8">
        <w:rPr>
          <w:rFonts w:ascii="Courier New" w:hAnsi="Courier New" w:cs="Courier New"/>
        </w:rPr>
        <w:t>()</w:t>
      </w:r>
    </w:p>
    <w:p w14:paraId="292E41A6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{</w:t>
      </w:r>
    </w:p>
    <w:p w14:paraId="6E993400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// validar que no sea mayor a la fecha de hoy / que no sea de hace mucho tiempo / </w:t>
      </w:r>
      <w:proofErr w:type="spellStart"/>
      <w:r w:rsidRPr="00C859A8">
        <w:rPr>
          <w:rFonts w:ascii="Courier New" w:hAnsi="Courier New" w:cs="Courier New"/>
        </w:rPr>
        <w:t>etc</w:t>
      </w:r>
      <w:proofErr w:type="spellEnd"/>
    </w:p>
    <w:p w14:paraId="066CD4C5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C859A8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 xml:space="preserve">// throw new </w:t>
      </w:r>
      <w:proofErr w:type="spellStart"/>
      <w:r w:rsidRPr="006B4C27">
        <w:rPr>
          <w:rFonts w:ascii="Courier New" w:hAnsi="Courier New" w:cs="Courier New"/>
          <w:lang w:val="en-US"/>
        </w:rPr>
        <w:t>NotImplementedException</w:t>
      </w:r>
      <w:proofErr w:type="spellEnd"/>
      <w:r w:rsidRPr="006B4C27">
        <w:rPr>
          <w:rFonts w:ascii="Courier New" w:hAnsi="Courier New" w:cs="Courier New"/>
          <w:lang w:val="en-US"/>
        </w:rPr>
        <w:t>();</w:t>
      </w:r>
    </w:p>
    <w:p w14:paraId="182B4B48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}</w:t>
      </w:r>
    </w:p>
    <w:p w14:paraId="4FF3C818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</w:p>
    <w:p w14:paraId="565030BC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6B4C27">
        <w:rPr>
          <w:rFonts w:ascii="Courier New" w:hAnsi="Courier New" w:cs="Courier New"/>
          <w:lang w:val="en-US"/>
        </w:rPr>
        <w:t>ValidarDescripcion</w:t>
      </w:r>
      <w:proofErr w:type="spellEnd"/>
      <w:r w:rsidRPr="006B4C27">
        <w:rPr>
          <w:rFonts w:ascii="Courier New" w:hAnsi="Courier New" w:cs="Courier New"/>
          <w:lang w:val="en-US"/>
        </w:rPr>
        <w:t>()</w:t>
      </w:r>
    </w:p>
    <w:p w14:paraId="5D6A8B57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5B7069C9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string </w:t>
      </w:r>
      <w:proofErr w:type="spellStart"/>
      <w:r w:rsidRPr="006B4C27">
        <w:rPr>
          <w:rFonts w:ascii="Courier New" w:hAnsi="Courier New" w:cs="Courier New"/>
          <w:lang w:val="en-US"/>
        </w:rPr>
        <w:t>errores</w:t>
      </w:r>
      <w:proofErr w:type="spellEnd"/>
      <w:r w:rsidRPr="006B4C27">
        <w:rPr>
          <w:rFonts w:ascii="Courier New" w:hAnsi="Courier New" w:cs="Courier New"/>
          <w:lang w:val="en-US"/>
        </w:rPr>
        <w:t xml:space="preserve"> = "";</w:t>
      </w:r>
    </w:p>
    <w:p w14:paraId="0297346B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</w:p>
    <w:p w14:paraId="7DC28BAA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6B4C27">
        <w:rPr>
          <w:rFonts w:ascii="Courier New" w:hAnsi="Courier New" w:cs="Courier New"/>
          <w:lang w:val="en-US"/>
        </w:rPr>
        <w:t>Descripcion.IsWhiteSpace</w:t>
      </w:r>
      <w:proofErr w:type="spellEnd"/>
      <w:r w:rsidRPr="006B4C27">
        <w:rPr>
          <w:rFonts w:ascii="Courier New" w:hAnsi="Courier New" w:cs="Courier New"/>
          <w:lang w:val="en-US"/>
        </w:rPr>
        <w:t>())</w:t>
      </w:r>
    </w:p>
    <w:p w14:paraId="2B74EBB4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r w:rsidRPr="00C859A8">
        <w:rPr>
          <w:rFonts w:ascii="Courier New" w:hAnsi="Courier New" w:cs="Courier New"/>
        </w:rPr>
        <w:t>{</w:t>
      </w:r>
    </w:p>
    <w:p w14:paraId="3F831502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    errores += "El largo de la Descripcion no puede ser nulo.";</w:t>
      </w:r>
    </w:p>
    <w:p w14:paraId="22C9C58B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}</w:t>
      </w:r>
    </w:p>
    <w:p w14:paraId="31AC3AD7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</w:p>
    <w:p w14:paraId="375A1FAD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</w:t>
      </w:r>
      <w:proofErr w:type="spellStart"/>
      <w:r w:rsidRPr="00C859A8">
        <w:rPr>
          <w:rFonts w:ascii="Courier New" w:hAnsi="Courier New" w:cs="Courier New"/>
        </w:rPr>
        <w:t>if</w:t>
      </w:r>
      <w:proofErr w:type="spellEnd"/>
      <w:r w:rsidRPr="00C859A8">
        <w:rPr>
          <w:rFonts w:ascii="Courier New" w:hAnsi="Courier New" w:cs="Courier New"/>
        </w:rPr>
        <w:t xml:space="preserve"> (</w:t>
      </w:r>
      <w:proofErr w:type="spellStart"/>
      <w:r w:rsidRPr="00C859A8">
        <w:rPr>
          <w:rFonts w:ascii="Courier New" w:hAnsi="Courier New" w:cs="Courier New"/>
        </w:rPr>
        <w:t>Descripcion.Length</w:t>
      </w:r>
      <w:proofErr w:type="spellEnd"/>
      <w:r w:rsidRPr="00C859A8">
        <w:rPr>
          <w:rFonts w:ascii="Courier New" w:hAnsi="Courier New" w:cs="Courier New"/>
        </w:rPr>
        <w:t xml:space="preserve"> &lt; 30)</w:t>
      </w:r>
    </w:p>
    <w:p w14:paraId="177DF3F6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{</w:t>
      </w:r>
    </w:p>
    <w:p w14:paraId="5604DC1D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    errores += "El largo de la Descripcion no puede ser menor a 20 caracteres.";</w:t>
      </w:r>
    </w:p>
    <w:p w14:paraId="137D23C6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}</w:t>
      </w:r>
    </w:p>
    <w:p w14:paraId="42D2113C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</w:p>
    <w:p w14:paraId="0FEC0E61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</w:t>
      </w:r>
      <w:proofErr w:type="spellStart"/>
      <w:r w:rsidRPr="00C859A8">
        <w:rPr>
          <w:rFonts w:ascii="Courier New" w:hAnsi="Courier New" w:cs="Courier New"/>
        </w:rPr>
        <w:t>if</w:t>
      </w:r>
      <w:proofErr w:type="spellEnd"/>
      <w:r w:rsidRPr="00C859A8">
        <w:rPr>
          <w:rFonts w:ascii="Courier New" w:hAnsi="Courier New" w:cs="Courier New"/>
        </w:rPr>
        <w:t xml:space="preserve"> (</w:t>
      </w:r>
      <w:proofErr w:type="gramStart"/>
      <w:r w:rsidRPr="00C859A8">
        <w:rPr>
          <w:rFonts w:ascii="Courier New" w:hAnsi="Courier New" w:cs="Courier New"/>
        </w:rPr>
        <w:t>errores !</w:t>
      </w:r>
      <w:proofErr w:type="gramEnd"/>
      <w:r w:rsidRPr="00C859A8">
        <w:rPr>
          <w:rFonts w:ascii="Courier New" w:hAnsi="Courier New" w:cs="Courier New"/>
        </w:rPr>
        <w:t>= "")</w:t>
      </w:r>
    </w:p>
    <w:p w14:paraId="6DF06212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{</w:t>
      </w:r>
    </w:p>
    <w:p w14:paraId="39EF4DA4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    </w:t>
      </w:r>
      <w:proofErr w:type="spellStart"/>
      <w:r w:rsidRPr="00C859A8">
        <w:rPr>
          <w:rFonts w:ascii="Courier New" w:hAnsi="Courier New" w:cs="Courier New"/>
        </w:rPr>
        <w:t>Console.WriteLine</w:t>
      </w:r>
      <w:proofErr w:type="spellEnd"/>
      <w:r w:rsidRPr="00C859A8">
        <w:rPr>
          <w:rFonts w:ascii="Courier New" w:hAnsi="Courier New" w:cs="Courier New"/>
        </w:rPr>
        <w:t>("");</w:t>
      </w:r>
    </w:p>
    <w:p w14:paraId="2C826538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    </w:t>
      </w:r>
      <w:proofErr w:type="spellStart"/>
      <w:r w:rsidRPr="00C859A8">
        <w:rPr>
          <w:rFonts w:ascii="Courier New" w:hAnsi="Courier New" w:cs="Courier New"/>
        </w:rPr>
        <w:t>throw</w:t>
      </w:r>
      <w:proofErr w:type="spellEnd"/>
      <w:r w:rsidRPr="00C859A8">
        <w:rPr>
          <w:rFonts w:ascii="Courier New" w:hAnsi="Courier New" w:cs="Courier New"/>
        </w:rPr>
        <w:t xml:space="preserve"> new </w:t>
      </w:r>
      <w:proofErr w:type="spellStart"/>
      <w:r w:rsidRPr="00C859A8">
        <w:rPr>
          <w:rFonts w:ascii="Courier New" w:hAnsi="Courier New" w:cs="Courier New"/>
        </w:rPr>
        <w:t>Exception</w:t>
      </w:r>
      <w:proofErr w:type="spellEnd"/>
      <w:r w:rsidRPr="00C859A8">
        <w:rPr>
          <w:rFonts w:ascii="Courier New" w:hAnsi="Courier New" w:cs="Courier New"/>
        </w:rPr>
        <w:t>(" &lt; Ha ocurrido un error / Descripcion / &gt; ");</w:t>
      </w:r>
    </w:p>
    <w:p w14:paraId="2171EA9D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C859A8">
        <w:rPr>
          <w:rFonts w:ascii="Courier New" w:hAnsi="Courier New" w:cs="Courier New"/>
        </w:rPr>
        <w:t xml:space="preserve">                </w:t>
      </w:r>
      <w:r w:rsidRPr="006B4C27">
        <w:rPr>
          <w:rFonts w:ascii="Courier New" w:hAnsi="Courier New" w:cs="Courier New"/>
          <w:lang w:val="en-US"/>
        </w:rPr>
        <w:t>throw new Exception($" &lt; {</w:t>
      </w:r>
      <w:proofErr w:type="spellStart"/>
      <w:r w:rsidRPr="006B4C27">
        <w:rPr>
          <w:rFonts w:ascii="Courier New" w:hAnsi="Courier New" w:cs="Courier New"/>
          <w:lang w:val="en-US"/>
        </w:rPr>
        <w:t>errores</w:t>
      </w:r>
      <w:proofErr w:type="spellEnd"/>
      <w:r w:rsidRPr="006B4C27">
        <w:rPr>
          <w:rFonts w:ascii="Courier New" w:hAnsi="Courier New" w:cs="Courier New"/>
          <w:lang w:val="en-US"/>
        </w:rPr>
        <w:t>} &gt; ");</w:t>
      </w:r>
    </w:p>
    <w:p w14:paraId="2A4257A3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}</w:t>
      </w:r>
    </w:p>
    <w:p w14:paraId="4E28D072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}</w:t>
      </w:r>
    </w:p>
    <w:p w14:paraId="0ED18327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</w:p>
    <w:p w14:paraId="16A12B90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virtual int </w:t>
      </w:r>
      <w:proofErr w:type="spellStart"/>
      <w:r w:rsidRPr="006B4C27">
        <w:rPr>
          <w:rFonts w:ascii="Courier New" w:hAnsi="Courier New" w:cs="Courier New"/>
          <w:lang w:val="en-US"/>
        </w:rPr>
        <w:t>CalcularPesoEvidencia</w:t>
      </w:r>
      <w:proofErr w:type="spellEnd"/>
      <w:r w:rsidRPr="006B4C27">
        <w:rPr>
          <w:rFonts w:ascii="Courier New" w:hAnsi="Courier New" w:cs="Courier New"/>
          <w:lang w:val="en-US"/>
        </w:rPr>
        <w:t>()</w:t>
      </w:r>
    </w:p>
    <w:p w14:paraId="4010F639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r w:rsidRPr="00C859A8">
        <w:rPr>
          <w:rFonts w:ascii="Courier New" w:hAnsi="Courier New" w:cs="Courier New"/>
        </w:rPr>
        <w:t>{</w:t>
      </w:r>
    </w:p>
    <w:p w14:paraId="65C2CA69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</w:t>
      </w:r>
      <w:proofErr w:type="spellStart"/>
      <w:r w:rsidRPr="00C859A8">
        <w:rPr>
          <w:rFonts w:ascii="Courier New" w:hAnsi="Courier New" w:cs="Courier New"/>
        </w:rPr>
        <w:t>return</w:t>
      </w:r>
      <w:proofErr w:type="spellEnd"/>
      <w:r w:rsidRPr="00C859A8">
        <w:rPr>
          <w:rFonts w:ascii="Courier New" w:hAnsi="Courier New" w:cs="Courier New"/>
        </w:rPr>
        <w:t xml:space="preserve"> </w:t>
      </w:r>
      <w:proofErr w:type="spellStart"/>
      <w:r w:rsidRPr="00C859A8">
        <w:rPr>
          <w:rFonts w:ascii="Courier New" w:hAnsi="Courier New" w:cs="Courier New"/>
        </w:rPr>
        <w:t>CalcularPesoPorAntiguedad</w:t>
      </w:r>
      <w:proofErr w:type="spellEnd"/>
      <w:r w:rsidRPr="00C859A8">
        <w:rPr>
          <w:rFonts w:ascii="Courier New" w:hAnsi="Courier New" w:cs="Courier New"/>
        </w:rPr>
        <w:t>();</w:t>
      </w:r>
    </w:p>
    <w:p w14:paraId="7CDC18F3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}</w:t>
      </w:r>
    </w:p>
    <w:p w14:paraId="22B61751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</w:p>
    <w:p w14:paraId="3EA94DC6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</w:t>
      </w:r>
      <w:proofErr w:type="spellStart"/>
      <w:r w:rsidRPr="00C859A8">
        <w:rPr>
          <w:rFonts w:ascii="Courier New" w:hAnsi="Courier New" w:cs="Courier New"/>
        </w:rPr>
        <w:t>private</w:t>
      </w:r>
      <w:proofErr w:type="spellEnd"/>
      <w:r w:rsidRPr="00C859A8">
        <w:rPr>
          <w:rFonts w:ascii="Courier New" w:hAnsi="Courier New" w:cs="Courier New"/>
        </w:rPr>
        <w:t xml:space="preserve"> </w:t>
      </w:r>
      <w:proofErr w:type="spellStart"/>
      <w:r w:rsidRPr="00C859A8">
        <w:rPr>
          <w:rFonts w:ascii="Courier New" w:hAnsi="Courier New" w:cs="Courier New"/>
        </w:rPr>
        <w:t>int</w:t>
      </w:r>
      <w:proofErr w:type="spellEnd"/>
      <w:r w:rsidRPr="00C859A8">
        <w:rPr>
          <w:rFonts w:ascii="Courier New" w:hAnsi="Courier New" w:cs="Courier New"/>
        </w:rPr>
        <w:t xml:space="preserve"> </w:t>
      </w:r>
      <w:proofErr w:type="spellStart"/>
      <w:r w:rsidRPr="00C859A8">
        <w:rPr>
          <w:rFonts w:ascii="Courier New" w:hAnsi="Courier New" w:cs="Courier New"/>
        </w:rPr>
        <w:t>CalcularPesoPorAntiguedad</w:t>
      </w:r>
      <w:proofErr w:type="spellEnd"/>
      <w:r w:rsidRPr="00C859A8">
        <w:rPr>
          <w:rFonts w:ascii="Courier New" w:hAnsi="Courier New" w:cs="Courier New"/>
        </w:rPr>
        <w:t>()</w:t>
      </w:r>
    </w:p>
    <w:p w14:paraId="00198C7C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{</w:t>
      </w:r>
    </w:p>
    <w:p w14:paraId="6F2F2592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// por defecto el peso es 3</w:t>
      </w:r>
    </w:p>
    <w:p w14:paraId="7EC1388A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C859A8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>int peso = 3;</w:t>
      </w:r>
    </w:p>
    <w:p w14:paraId="55A30057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</w:p>
    <w:p w14:paraId="6950ED55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DateTime</w:t>
      </w:r>
      <w:proofErr w:type="spellEnd"/>
      <w:r w:rsidRPr="006B4C27">
        <w:rPr>
          <w:rFonts w:ascii="Courier New" w:hAnsi="Courier New" w:cs="Courier New"/>
          <w:lang w:val="en-US"/>
        </w:rPr>
        <w:t xml:space="preserve"> </w:t>
      </w:r>
      <w:proofErr w:type="spellStart"/>
      <w:r w:rsidRPr="006B4C27">
        <w:rPr>
          <w:rFonts w:ascii="Courier New" w:hAnsi="Courier New" w:cs="Courier New"/>
          <w:lang w:val="en-US"/>
        </w:rPr>
        <w:t>fechaLimite</w:t>
      </w:r>
      <w:proofErr w:type="spellEnd"/>
      <w:r w:rsidRPr="006B4C27">
        <w:rPr>
          <w:rFonts w:ascii="Courier New" w:hAnsi="Courier New" w:cs="Courier New"/>
          <w:lang w:val="en-US"/>
        </w:rPr>
        <w:t xml:space="preserve"> = </w:t>
      </w:r>
      <w:proofErr w:type="spellStart"/>
      <w:r w:rsidRPr="006B4C27">
        <w:rPr>
          <w:rFonts w:ascii="Courier New" w:hAnsi="Courier New" w:cs="Courier New"/>
          <w:lang w:val="en-US"/>
        </w:rPr>
        <w:t>DateTime.Now.AddMonths</w:t>
      </w:r>
      <w:proofErr w:type="spellEnd"/>
      <w:r w:rsidRPr="006B4C27">
        <w:rPr>
          <w:rFonts w:ascii="Courier New" w:hAnsi="Courier New" w:cs="Courier New"/>
          <w:lang w:val="en-US"/>
        </w:rPr>
        <w:t>(-6);</w:t>
      </w:r>
    </w:p>
    <w:p w14:paraId="60ADCD03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</w:p>
    <w:p w14:paraId="069EE4F4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r w:rsidRPr="00C859A8">
        <w:rPr>
          <w:rFonts w:ascii="Courier New" w:hAnsi="Courier New" w:cs="Courier New"/>
        </w:rPr>
        <w:t>// si la Evidencia tiene menos de 6 meses el peso es 5</w:t>
      </w:r>
    </w:p>
    <w:p w14:paraId="18C21798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</w:t>
      </w:r>
      <w:proofErr w:type="spellStart"/>
      <w:r w:rsidRPr="00C859A8">
        <w:rPr>
          <w:rFonts w:ascii="Courier New" w:hAnsi="Courier New" w:cs="Courier New"/>
        </w:rPr>
        <w:t>if</w:t>
      </w:r>
      <w:proofErr w:type="spellEnd"/>
      <w:r w:rsidRPr="00C859A8">
        <w:rPr>
          <w:rFonts w:ascii="Courier New" w:hAnsi="Courier New" w:cs="Courier New"/>
        </w:rPr>
        <w:t xml:space="preserve"> (</w:t>
      </w:r>
      <w:proofErr w:type="spellStart"/>
      <w:r w:rsidRPr="00C859A8">
        <w:rPr>
          <w:rFonts w:ascii="Courier New" w:hAnsi="Courier New" w:cs="Courier New"/>
        </w:rPr>
        <w:t>FechaRecoleccion</w:t>
      </w:r>
      <w:proofErr w:type="spellEnd"/>
      <w:r w:rsidRPr="00C859A8">
        <w:rPr>
          <w:rFonts w:ascii="Courier New" w:hAnsi="Courier New" w:cs="Courier New"/>
        </w:rPr>
        <w:t xml:space="preserve"> &gt; </w:t>
      </w:r>
      <w:proofErr w:type="spellStart"/>
      <w:r w:rsidRPr="00C859A8">
        <w:rPr>
          <w:rFonts w:ascii="Courier New" w:hAnsi="Courier New" w:cs="Courier New"/>
        </w:rPr>
        <w:t>fechaLimite</w:t>
      </w:r>
      <w:proofErr w:type="spellEnd"/>
      <w:r w:rsidRPr="00C859A8">
        <w:rPr>
          <w:rFonts w:ascii="Courier New" w:hAnsi="Courier New" w:cs="Courier New"/>
        </w:rPr>
        <w:t>)</w:t>
      </w:r>
    </w:p>
    <w:p w14:paraId="690FE979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{</w:t>
      </w:r>
    </w:p>
    <w:p w14:paraId="227CBD32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    peso = 5;</w:t>
      </w:r>
    </w:p>
    <w:p w14:paraId="2672F2C5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}</w:t>
      </w:r>
    </w:p>
    <w:p w14:paraId="22D82D9C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</w:p>
    <w:p w14:paraId="5A5A7C6F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</w:t>
      </w:r>
      <w:proofErr w:type="spellStart"/>
      <w:r w:rsidRPr="00C859A8">
        <w:rPr>
          <w:rFonts w:ascii="Courier New" w:hAnsi="Courier New" w:cs="Courier New"/>
        </w:rPr>
        <w:t>return</w:t>
      </w:r>
      <w:proofErr w:type="spellEnd"/>
      <w:r w:rsidRPr="00C859A8">
        <w:rPr>
          <w:rFonts w:ascii="Courier New" w:hAnsi="Courier New" w:cs="Courier New"/>
        </w:rPr>
        <w:t xml:space="preserve"> peso;</w:t>
      </w:r>
    </w:p>
    <w:p w14:paraId="5C648218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C859A8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>}</w:t>
      </w:r>
    </w:p>
    <w:p w14:paraId="16DFAF68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</w:p>
    <w:p w14:paraId="1E58F6B6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// // // // // // // // // // // // // // // // //</w:t>
      </w:r>
    </w:p>
    <w:p w14:paraId="55FD53FF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//                                              //</w:t>
      </w:r>
    </w:p>
    <w:p w14:paraId="728C3A18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//                POLIMORFISMO                  //</w:t>
      </w:r>
    </w:p>
    <w:p w14:paraId="089DB078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//                                              //</w:t>
      </w:r>
    </w:p>
    <w:p w14:paraId="2487A7EA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// // // // // // // // // // // // // // // // //</w:t>
      </w:r>
    </w:p>
    <w:p w14:paraId="034177F4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</w:p>
    <w:p w14:paraId="01A38B1C" w14:textId="77777777" w:rsidR="006B4C27" w:rsidRPr="006B4C27" w:rsidRDefault="006B4C27" w:rsidP="00C859A8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override string </w:t>
      </w:r>
      <w:proofErr w:type="spellStart"/>
      <w:r w:rsidRPr="006B4C27">
        <w:rPr>
          <w:rFonts w:ascii="Courier New" w:hAnsi="Courier New" w:cs="Courier New"/>
          <w:lang w:val="en-US"/>
        </w:rPr>
        <w:t>ToString</w:t>
      </w:r>
      <w:proofErr w:type="spellEnd"/>
      <w:r w:rsidRPr="006B4C27">
        <w:rPr>
          <w:rFonts w:ascii="Courier New" w:hAnsi="Courier New" w:cs="Courier New"/>
          <w:lang w:val="en-US"/>
        </w:rPr>
        <w:t>()</w:t>
      </w:r>
    </w:p>
    <w:p w14:paraId="7A1C5EE1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r w:rsidRPr="00C859A8">
        <w:rPr>
          <w:rFonts w:ascii="Courier New" w:hAnsi="Courier New" w:cs="Courier New"/>
        </w:rPr>
        <w:t>{</w:t>
      </w:r>
    </w:p>
    <w:p w14:paraId="2D70C6EF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</w:t>
      </w:r>
      <w:proofErr w:type="spellStart"/>
      <w:r w:rsidRPr="00C859A8">
        <w:rPr>
          <w:rFonts w:ascii="Courier New" w:hAnsi="Courier New" w:cs="Courier New"/>
        </w:rPr>
        <w:t>string</w:t>
      </w:r>
      <w:proofErr w:type="spellEnd"/>
      <w:r w:rsidRPr="00C859A8">
        <w:rPr>
          <w:rFonts w:ascii="Courier New" w:hAnsi="Courier New" w:cs="Courier New"/>
        </w:rPr>
        <w:t xml:space="preserve"> </w:t>
      </w:r>
      <w:proofErr w:type="spellStart"/>
      <w:r w:rsidRPr="00C859A8">
        <w:rPr>
          <w:rFonts w:ascii="Courier New" w:hAnsi="Courier New" w:cs="Courier New"/>
        </w:rPr>
        <w:t>datosEvidencia</w:t>
      </w:r>
      <w:proofErr w:type="spellEnd"/>
      <w:r w:rsidRPr="00C859A8">
        <w:rPr>
          <w:rFonts w:ascii="Courier New" w:hAnsi="Courier New" w:cs="Courier New"/>
        </w:rPr>
        <w:t xml:space="preserve"> = "";</w:t>
      </w:r>
    </w:p>
    <w:p w14:paraId="5A8C8688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</w:p>
    <w:p w14:paraId="5C11E2BA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    </w:t>
      </w:r>
      <w:proofErr w:type="spellStart"/>
      <w:r w:rsidRPr="00C859A8">
        <w:rPr>
          <w:rFonts w:ascii="Courier New" w:hAnsi="Courier New" w:cs="Courier New"/>
        </w:rPr>
        <w:t>datosEvidencia</w:t>
      </w:r>
      <w:proofErr w:type="spellEnd"/>
      <w:r w:rsidRPr="00C859A8">
        <w:rPr>
          <w:rFonts w:ascii="Courier New" w:hAnsi="Courier New" w:cs="Courier New"/>
        </w:rPr>
        <w:t xml:space="preserve"> += $"     | Id: {Id} &gt; Descripcion: {Descripcion} \n\n";</w:t>
      </w:r>
    </w:p>
    <w:p w14:paraId="3533D2D0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</w:p>
    <w:p w14:paraId="202B35DA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C859A8">
        <w:rPr>
          <w:rFonts w:ascii="Courier New" w:hAnsi="Courier New" w:cs="Courier New"/>
        </w:rPr>
        <w:t>return</w:t>
      </w:r>
      <w:proofErr w:type="spellEnd"/>
      <w:r w:rsidRPr="00C859A8">
        <w:rPr>
          <w:rFonts w:ascii="Courier New" w:hAnsi="Courier New" w:cs="Courier New"/>
        </w:rPr>
        <w:t xml:space="preserve"> </w:t>
      </w:r>
      <w:proofErr w:type="spellStart"/>
      <w:r w:rsidRPr="00C859A8">
        <w:rPr>
          <w:rFonts w:ascii="Courier New" w:hAnsi="Courier New" w:cs="Courier New"/>
        </w:rPr>
        <w:t>datosEvidencia</w:t>
      </w:r>
      <w:proofErr w:type="spellEnd"/>
      <w:r w:rsidRPr="00C859A8">
        <w:rPr>
          <w:rFonts w:ascii="Courier New" w:hAnsi="Courier New" w:cs="Courier New"/>
        </w:rPr>
        <w:t>;</w:t>
      </w:r>
    </w:p>
    <w:p w14:paraId="34BDC031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}</w:t>
      </w:r>
    </w:p>
    <w:p w14:paraId="6E82E307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</w:p>
    <w:p w14:paraId="2E4C6B78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</w:t>
      </w:r>
    </w:p>
    <w:p w14:paraId="44C3B209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    //</w:t>
      </w:r>
    </w:p>
    <w:p w14:paraId="2291DC23" w14:textId="77777777" w:rsidR="006B4C27" w:rsidRPr="00C859A8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 xml:space="preserve">    }</w:t>
      </w:r>
    </w:p>
    <w:p w14:paraId="50B6EE86" w14:textId="14E97348" w:rsidR="006B4C27" w:rsidRDefault="006B4C27" w:rsidP="00C859A8">
      <w:pPr>
        <w:pStyle w:val="Textosinformato"/>
        <w:rPr>
          <w:rFonts w:ascii="Courier New" w:hAnsi="Courier New" w:cs="Courier New"/>
        </w:rPr>
      </w:pPr>
      <w:r w:rsidRPr="00C859A8">
        <w:rPr>
          <w:rFonts w:ascii="Courier New" w:hAnsi="Courier New" w:cs="Courier New"/>
        </w:rPr>
        <w:t>}</w:t>
      </w:r>
    </w:p>
    <w:p w14:paraId="7FD29079" w14:textId="78B43119" w:rsidR="00464E85" w:rsidRPr="00464E85" w:rsidRDefault="00464E85" w:rsidP="00464E85">
      <w:r>
        <w:fldChar w:fldCharType="end"/>
      </w:r>
    </w:p>
    <w:p w14:paraId="4DDD74C4" w14:textId="22A05043" w:rsidR="00434717" w:rsidRPr="00547EA1" w:rsidRDefault="009C5AD7" w:rsidP="00464E85">
      <w:pPr>
        <w:pStyle w:val="Titulo3Numerado"/>
        <w:numPr>
          <w:ilvl w:val="3"/>
          <w:numId w:val="29"/>
        </w:numPr>
        <w:rPr>
          <w:sz w:val="32"/>
        </w:rPr>
      </w:pPr>
      <w:r>
        <w:br w:type="page"/>
      </w:r>
      <w:bookmarkStart w:id="43" w:name="_Toc242049784"/>
      <w:r w:rsidR="00434717">
        <w:lastRenderedPageBreak/>
        <w:t>Física.cs</w:t>
      </w:r>
      <w:bookmarkEnd w:id="43"/>
    </w:p>
    <w:p w14:paraId="5B6ADE14" w14:textId="77777777" w:rsidR="006B4C27" w:rsidRPr="006B4C27" w:rsidRDefault="00547EA1" w:rsidP="0037206E">
      <w:pPr>
        <w:pStyle w:val="Textosinformato"/>
        <w:rPr>
          <w:rFonts w:ascii="Courier New" w:hAnsi="Courier New" w:cs="Courier New"/>
          <w:lang w:val="en-US"/>
        </w:rPr>
      </w:pPr>
      <w:r>
        <w:fldChar w:fldCharType="begin"/>
      </w:r>
      <w:r w:rsidRPr="00547EA1">
        <w:rPr>
          <w:lang w:val="en-US"/>
        </w:rPr>
        <w:instrText xml:space="preserve"> INCLUDETEXT  "C:\\Users\\diegu\\OneDrive - Facultad de Ingenieria - Universidad ORT Uruguay\\P2\\1 Obligatorio\\Obligatorio_P2_Fiscalia\\Dominio\\Fisica.cs"  \* MERGEFORMAT </w:instrText>
      </w:r>
      <w:r>
        <w:fldChar w:fldCharType="separate"/>
      </w:r>
      <w:r w:rsidR="006B4C27" w:rsidRPr="006B4C27">
        <w:rPr>
          <w:rFonts w:ascii="Courier New" w:hAnsi="Courier New" w:cs="Courier New"/>
          <w:lang w:val="en-US"/>
        </w:rPr>
        <w:t>using System;</w:t>
      </w:r>
    </w:p>
    <w:p w14:paraId="2DD688D9" w14:textId="77777777" w:rsidR="006B4C27" w:rsidRPr="006B4C27" w:rsidRDefault="006B4C27" w:rsidP="0037206E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using System.Collections.Generic;</w:t>
      </w:r>
    </w:p>
    <w:p w14:paraId="1A4CAFAC" w14:textId="77777777" w:rsidR="006B4C27" w:rsidRPr="006B4C27" w:rsidRDefault="006B4C27" w:rsidP="0037206E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using System.Text;</w:t>
      </w:r>
    </w:p>
    <w:p w14:paraId="0AFC0DDD" w14:textId="77777777" w:rsidR="006B4C27" w:rsidRPr="006B4C27" w:rsidRDefault="006B4C27" w:rsidP="0037206E">
      <w:pPr>
        <w:pStyle w:val="Textosinformato"/>
        <w:rPr>
          <w:rFonts w:ascii="Courier New" w:hAnsi="Courier New" w:cs="Courier New"/>
          <w:lang w:val="en-US"/>
        </w:rPr>
      </w:pPr>
    </w:p>
    <w:p w14:paraId="02AC897E" w14:textId="77777777" w:rsidR="006B4C27" w:rsidRPr="006B4C27" w:rsidRDefault="006B4C27" w:rsidP="0037206E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namespace Dominio</w:t>
      </w:r>
    </w:p>
    <w:p w14:paraId="30234EB6" w14:textId="77777777" w:rsidR="006B4C27" w:rsidRPr="00F86802" w:rsidRDefault="006B4C27" w:rsidP="0037206E">
      <w:pPr>
        <w:pStyle w:val="Textosinformato"/>
        <w:rPr>
          <w:rFonts w:ascii="Courier New" w:hAnsi="Courier New" w:cs="Courier New"/>
          <w:lang w:val="en-US"/>
        </w:rPr>
      </w:pPr>
      <w:r w:rsidRPr="00F86802">
        <w:rPr>
          <w:rFonts w:ascii="Courier New" w:hAnsi="Courier New" w:cs="Courier New"/>
          <w:lang w:val="en-US"/>
        </w:rPr>
        <w:t>{</w:t>
      </w:r>
    </w:p>
    <w:p w14:paraId="558F6ED7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F86802">
        <w:rPr>
          <w:rFonts w:ascii="Courier New" w:hAnsi="Courier New" w:cs="Courier New"/>
          <w:lang w:val="en-US"/>
        </w:rPr>
        <w:t xml:space="preserve">    </w:t>
      </w:r>
      <w:r w:rsidRPr="0037206E">
        <w:rPr>
          <w:rFonts w:ascii="Courier New" w:hAnsi="Courier New" w:cs="Courier New"/>
        </w:rPr>
        <w:t xml:space="preserve">public </w:t>
      </w:r>
      <w:proofErr w:type="spellStart"/>
      <w:r w:rsidRPr="0037206E">
        <w:rPr>
          <w:rFonts w:ascii="Courier New" w:hAnsi="Courier New" w:cs="Courier New"/>
        </w:rPr>
        <w:t>class</w:t>
      </w:r>
      <w:proofErr w:type="spellEnd"/>
      <w:r w:rsidRPr="0037206E">
        <w:rPr>
          <w:rFonts w:ascii="Courier New" w:hAnsi="Courier New" w:cs="Courier New"/>
        </w:rPr>
        <w:t xml:space="preserve"> </w:t>
      </w:r>
      <w:proofErr w:type="spellStart"/>
      <w:r w:rsidRPr="0037206E">
        <w:rPr>
          <w:rFonts w:ascii="Courier New" w:hAnsi="Courier New" w:cs="Courier New"/>
        </w:rPr>
        <w:t>Fisica</w:t>
      </w:r>
      <w:proofErr w:type="spellEnd"/>
      <w:r w:rsidRPr="0037206E">
        <w:rPr>
          <w:rFonts w:ascii="Courier New" w:hAnsi="Courier New" w:cs="Courier New"/>
        </w:rPr>
        <w:t xml:space="preserve"> : Evidencia</w:t>
      </w:r>
    </w:p>
    <w:p w14:paraId="7A9C0CF6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{</w:t>
      </w:r>
    </w:p>
    <w:p w14:paraId="4FAA37EC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// CLASE HIJA de EVIDENCIA</w:t>
      </w:r>
    </w:p>
    <w:p w14:paraId="50302AA1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</w:t>
      </w:r>
    </w:p>
    <w:p w14:paraId="62E050C8" w14:textId="77777777" w:rsidR="006B4C27" w:rsidRPr="006B4C27" w:rsidRDefault="006B4C27" w:rsidP="0037206E">
      <w:pPr>
        <w:pStyle w:val="Textosinformato"/>
        <w:rPr>
          <w:rFonts w:ascii="Courier New" w:hAnsi="Courier New" w:cs="Courier New"/>
          <w:lang w:val="en-US"/>
        </w:rPr>
      </w:pPr>
      <w:r w:rsidRPr="0037206E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>// PROPERTIES</w:t>
      </w:r>
    </w:p>
    <w:p w14:paraId="5287F0E1" w14:textId="77777777" w:rsidR="006B4C27" w:rsidRPr="006B4C27" w:rsidRDefault="006B4C27" w:rsidP="0037206E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bool </w:t>
      </w:r>
      <w:proofErr w:type="spellStart"/>
      <w:r w:rsidRPr="006B4C27">
        <w:rPr>
          <w:rFonts w:ascii="Courier New" w:hAnsi="Courier New" w:cs="Courier New"/>
          <w:lang w:val="en-US"/>
        </w:rPr>
        <w:t>TieneHuellasDigitales</w:t>
      </w:r>
      <w:proofErr w:type="spellEnd"/>
      <w:r w:rsidRPr="006B4C27">
        <w:rPr>
          <w:rFonts w:ascii="Courier New" w:hAnsi="Courier New" w:cs="Courier New"/>
          <w:lang w:val="en-US"/>
        </w:rPr>
        <w:t xml:space="preserve"> { get; set; }</w:t>
      </w:r>
    </w:p>
    <w:p w14:paraId="4430DAFA" w14:textId="77777777" w:rsidR="006B4C27" w:rsidRPr="006B4C27" w:rsidRDefault="006B4C27" w:rsidP="0037206E">
      <w:pPr>
        <w:pStyle w:val="Textosinformato"/>
        <w:rPr>
          <w:rFonts w:ascii="Courier New" w:hAnsi="Courier New" w:cs="Courier New"/>
          <w:lang w:val="en-US"/>
        </w:rPr>
      </w:pPr>
    </w:p>
    <w:p w14:paraId="214D9099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r w:rsidRPr="0037206E">
        <w:rPr>
          <w:rFonts w:ascii="Courier New" w:hAnsi="Courier New" w:cs="Courier New"/>
        </w:rPr>
        <w:t>// CTOR</w:t>
      </w:r>
    </w:p>
    <w:p w14:paraId="37B10703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public </w:t>
      </w:r>
      <w:proofErr w:type="spellStart"/>
      <w:r w:rsidRPr="0037206E">
        <w:rPr>
          <w:rFonts w:ascii="Courier New" w:hAnsi="Courier New" w:cs="Courier New"/>
        </w:rPr>
        <w:t>Fisica</w:t>
      </w:r>
      <w:proofErr w:type="spellEnd"/>
      <w:r w:rsidRPr="0037206E">
        <w:rPr>
          <w:rFonts w:ascii="Courier New" w:hAnsi="Courier New" w:cs="Courier New"/>
        </w:rPr>
        <w:t>(</w:t>
      </w:r>
      <w:proofErr w:type="spellStart"/>
      <w:r w:rsidRPr="0037206E">
        <w:rPr>
          <w:rFonts w:ascii="Courier New" w:hAnsi="Courier New" w:cs="Courier New"/>
        </w:rPr>
        <w:t>bool</w:t>
      </w:r>
      <w:proofErr w:type="spellEnd"/>
      <w:r w:rsidRPr="0037206E">
        <w:rPr>
          <w:rFonts w:ascii="Courier New" w:hAnsi="Courier New" w:cs="Courier New"/>
        </w:rPr>
        <w:t xml:space="preserve"> </w:t>
      </w:r>
      <w:proofErr w:type="spellStart"/>
      <w:r w:rsidRPr="0037206E">
        <w:rPr>
          <w:rFonts w:ascii="Courier New" w:hAnsi="Courier New" w:cs="Courier New"/>
        </w:rPr>
        <w:t>tieneHuellas</w:t>
      </w:r>
      <w:proofErr w:type="spellEnd"/>
      <w:r w:rsidRPr="0037206E">
        <w:rPr>
          <w:rFonts w:ascii="Courier New" w:hAnsi="Courier New" w:cs="Courier New"/>
        </w:rPr>
        <w:t xml:space="preserve">, </w:t>
      </w:r>
      <w:proofErr w:type="spellStart"/>
      <w:r w:rsidRPr="0037206E">
        <w:rPr>
          <w:rFonts w:ascii="Courier New" w:hAnsi="Courier New" w:cs="Courier New"/>
        </w:rPr>
        <w:t>DateTime</w:t>
      </w:r>
      <w:proofErr w:type="spellEnd"/>
      <w:r w:rsidRPr="0037206E">
        <w:rPr>
          <w:rFonts w:ascii="Courier New" w:hAnsi="Courier New" w:cs="Courier New"/>
        </w:rPr>
        <w:t xml:space="preserve"> </w:t>
      </w:r>
      <w:proofErr w:type="spellStart"/>
      <w:r w:rsidRPr="0037206E">
        <w:rPr>
          <w:rFonts w:ascii="Courier New" w:hAnsi="Courier New" w:cs="Courier New"/>
        </w:rPr>
        <w:t>fechaRecoleccion</w:t>
      </w:r>
      <w:proofErr w:type="spellEnd"/>
      <w:r w:rsidRPr="0037206E">
        <w:rPr>
          <w:rFonts w:ascii="Courier New" w:hAnsi="Courier New" w:cs="Courier New"/>
        </w:rPr>
        <w:t xml:space="preserve">, </w:t>
      </w:r>
      <w:proofErr w:type="spellStart"/>
      <w:r w:rsidRPr="0037206E">
        <w:rPr>
          <w:rFonts w:ascii="Courier New" w:hAnsi="Courier New" w:cs="Courier New"/>
        </w:rPr>
        <w:t>string</w:t>
      </w:r>
      <w:proofErr w:type="spellEnd"/>
      <w:r w:rsidRPr="0037206E">
        <w:rPr>
          <w:rFonts w:ascii="Courier New" w:hAnsi="Courier New" w:cs="Courier New"/>
        </w:rPr>
        <w:t xml:space="preserve"> descripcion) : base (</w:t>
      </w:r>
      <w:proofErr w:type="spellStart"/>
      <w:r w:rsidRPr="0037206E">
        <w:rPr>
          <w:rFonts w:ascii="Courier New" w:hAnsi="Courier New" w:cs="Courier New"/>
        </w:rPr>
        <w:t>fechaRecoleccion</w:t>
      </w:r>
      <w:proofErr w:type="spellEnd"/>
      <w:r w:rsidRPr="0037206E">
        <w:rPr>
          <w:rFonts w:ascii="Courier New" w:hAnsi="Courier New" w:cs="Courier New"/>
        </w:rPr>
        <w:t>, descripcion)</w:t>
      </w:r>
    </w:p>
    <w:p w14:paraId="1D66D83B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{</w:t>
      </w:r>
    </w:p>
    <w:p w14:paraId="0D82169E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    </w:t>
      </w:r>
      <w:proofErr w:type="spellStart"/>
      <w:r w:rsidRPr="0037206E">
        <w:rPr>
          <w:rFonts w:ascii="Courier New" w:hAnsi="Courier New" w:cs="Courier New"/>
        </w:rPr>
        <w:t>TieneHuellasDigitales</w:t>
      </w:r>
      <w:proofErr w:type="spellEnd"/>
      <w:r w:rsidRPr="0037206E">
        <w:rPr>
          <w:rFonts w:ascii="Courier New" w:hAnsi="Courier New" w:cs="Courier New"/>
        </w:rPr>
        <w:t xml:space="preserve"> = </w:t>
      </w:r>
      <w:proofErr w:type="spellStart"/>
      <w:r w:rsidRPr="0037206E">
        <w:rPr>
          <w:rFonts w:ascii="Courier New" w:hAnsi="Courier New" w:cs="Courier New"/>
        </w:rPr>
        <w:t>tieneHuellas</w:t>
      </w:r>
      <w:proofErr w:type="spellEnd"/>
      <w:r w:rsidRPr="0037206E">
        <w:rPr>
          <w:rFonts w:ascii="Courier New" w:hAnsi="Courier New" w:cs="Courier New"/>
        </w:rPr>
        <w:t>;</w:t>
      </w:r>
    </w:p>
    <w:p w14:paraId="52AA744E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}</w:t>
      </w:r>
    </w:p>
    <w:p w14:paraId="703CA40F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</w:p>
    <w:p w14:paraId="616EB77A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// // // // // // // // // // // // // // // // //</w:t>
      </w:r>
    </w:p>
    <w:p w14:paraId="6F81B00A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//                                              //</w:t>
      </w:r>
    </w:p>
    <w:p w14:paraId="5D4B5EFA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//                   METODOS                    //</w:t>
      </w:r>
    </w:p>
    <w:p w14:paraId="2F8773AA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//                                              //</w:t>
      </w:r>
    </w:p>
    <w:p w14:paraId="7A6D083C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// // // // // // // // // // // // // // // // //</w:t>
      </w:r>
    </w:p>
    <w:p w14:paraId="43E1F0F0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</w:p>
    <w:p w14:paraId="4DE50CDD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public </w:t>
      </w:r>
      <w:proofErr w:type="spellStart"/>
      <w:r w:rsidRPr="0037206E">
        <w:rPr>
          <w:rFonts w:ascii="Courier New" w:hAnsi="Courier New" w:cs="Courier New"/>
        </w:rPr>
        <w:t>override</w:t>
      </w:r>
      <w:proofErr w:type="spellEnd"/>
      <w:r w:rsidRPr="0037206E">
        <w:rPr>
          <w:rFonts w:ascii="Courier New" w:hAnsi="Courier New" w:cs="Courier New"/>
        </w:rPr>
        <w:t xml:space="preserve"> </w:t>
      </w:r>
      <w:proofErr w:type="spellStart"/>
      <w:r w:rsidRPr="0037206E">
        <w:rPr>
          <w:rFonts w:ascii="Courier New" w:hAnsi="Courier New" w:cs="Courier New"/>
        </w:rPr>
        <w:t>int</w:t>
      </w:r>
      <w:proofErr w:type="spellEnd"/>
      <w:r w:rsidRPr="0037206E">
        <w:rPr>
          <w:rFonts w:ascii="Courier New" w:hAnsi="Courier New" w:cs="Courier New"/>
        </w:rPr>
        <w:t xml:space="preserve"> </w:t>
      </w:r>
      <w:proofErr w:type="spellStart"/>
      <w:r w:rsidRPr="0037206E">
        <w:rPr>
          <w:rFonts w:ascii="Courier New" w:hAnsi="Courier New" w:cs="Courier New"/>
        </w:rPr>
        <w:t>CalcularPesoEvidencia</w:t>
      </w:r>
      <w:proofErr w:type="spellEnd"/>
      <w:r w:rsidRPr="0037206E">
        <w:rPr>
          <w:rFonts w:ascii="Courier New" w:hAnsi="Courier New" w:cs="Courier New"/>
        </w:rPr>
        <w:t>()</w:t>
      </w:r>
    </w:p>
    <w:p w14:paraId="672B66C7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{</w:t>
      </w:r>
    </w:p>
    <w:p w14:paraId="0712E119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    </w:t>
      </w:r>
      <w:proofErr w:type="spellStart"/>
      <w:r w:rsidRPr="0037206E">
        <w:rPr>
          <w:rFonts w:ascii="Courier New" w:hAnsi="Courier New" w:cs="Courier New"/>
        </w:rPr>
        <w:t>int</w:t>
      </w:r>
      <w:proofErr w:type="spellEnd"/>
      <w:r w:rsidRPr="0037206E">
        <w:rPr>
          <w:rFonts w:ascii="Courier New" w:hAnsi="Courier New" w:cs="Courier New"/>
        </w:rPr>
        <w:t xml:space="preserve"> </w:t>
      </w:r>
      <w:proofErr w:type="spellStart"/>
      <w:r w:rsidRPr="0037206E">
        <w:rPr>
          <w:rFonts w:ascii="Courier New" w:hAnsi="Courier New" w:cs="Courier New"/>
        </w:rPr>
        <w:t>ptos</w:t>
      </w:r>
      <w:proofErr w:type="spellEnd"/>
      <w:r w:rsidRPr="0037206E">
        <w:rPr>
          <w:rFonts w:ascii="Courier New" w:hAnsi="Courier New" w:cs="Courier New"/>
        </w:rPr>
        <w:t xml:space="preserve"> = 0;</w:t>
      </w:r>
    </w:p>
    <w:p w14:paraId="7A5238C5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    </w:t>
      </w:r>
    </w:p>
    <w:p w14:paraId="3F58E2B7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    </w:t>
      </w:r>
      <w:proofErr w:type="spellStart"/>
      <w:r w:rsidRPr="0037206E">
        <w:rPr>
          <w:rFonts w:ascii="Courier New" w:hAnsi="Courier New" w:cs="Courier New"/>
        </w:rPr>
        <w:t>if</w:t>
      </w:r>
      <w:proofErr w:type="spellEnd"/>
      <w:r w:rsidRPr="0037206E">
        <w:rPr>
          <w:rFonts w:ascii="Courier New" w:hAnsi="Courier New" w:cs="Courier New"/>
        </w:rPr>
        <w:t xml:space="preserve"> (</w:t>
      </w:r>
      <w:proofErr w:type="spellStart"/>
      <w:r w:rsidRPr="0037206E">
        <w:rPr>
          <w:rFonts w:ascii="Courier New" w:hAnsi="Courier New" w:cs="Courier New"/>
        </w:rPr>
        <w:t>TieneHuellasDigitales</w:t>
      </w:r>
      <w:proofErr w:type="spellEnd"/>
      <w:r w:rsidRPr="0037206E">
        <w:rPr>
          <w:rFonts w:ascii="Courier New" w:hAnsi="Courier New" w:cs="Courier New"/>
        </w:rPr>
        <w:t>)</w:t>
      </w:r>
    </w:p>
    <w:p w14:paraId="4FFE57C7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    {</w:t>
      </w:r>
    </w:p>
    <w:p w14:paraId="6B7A4A34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        </w:t>
      </w:r>
      <w:proofErr w:type="spellStart"/>
      <w:r w:rsidRPr="0037206E">
        <w:rPr>
          <w:rFonts w:ascii="Courier New" w:hAnsi="Courier New" w:cs="Courier New"/>
        </w:rPr>
        <w:t>ptos</w:t>
      </w:r>
      <w:proofErr w:type="spellEnd"/>
      <w:r w:rsidRPr="0037206E">
        <w:rPr>
          <w:rFonts w:ascii="Courier New" w:hAnsi="Courier New" w:cs="Courier New"/>
        </w:rPr>
        <w:t xml:space="preserve"> = 40;</w:t>
      </w:r>
    </w:p>
    <w:p w14:paraId="4D7D8FB8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    }</w:t>
      </w:r>
    </w:p>
    <w:p w14:paraId="64FF7629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</w:p>
    <w:p w14:paraId="3764E773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    // el base calcula la Fecha de </w:t>
      </w:r>
      <w:proofErr w:type="spellStart"/>
      <w:r w:rsidRPr="0037206E">
        <w:rPr>
          <w:rFonts w:ascii="Courier New" w:hAnsi="Courier New" w:cs="Courier New"/>
        </w:rPr>
        <w:t>Recoleccion</w:t>
      </w:r>
      <w:proofErr w:type="spellEnd"/>
      <w:r w:rsidRPr="0037206E">
        <w:rPr>
          <w:rFonts w:ascii="Courier New" w:hAnsi="Courier New" w:cs="Courier New"/>
        </w:rPr>
        <w:t xml:space="preserve"> y le suma </w:t>
      </w:r>
      <w:proofErr w:type="spellStart"/>
      <w:r w:rsidRPr="0037206E">
        <w:rPr>
          <w:rFonts w:ascii="Courier New" w:hAnsi="Courier New" w:cs="Courier New"/>
        </w:rPr>
        <w:t>ptos</w:t>
      </w:r>
      <w:proofErr w:type="spellEnd"/>
      <w:r w:rsidRPr="0037206E">
        <w:rPr>
          <w:rFonts w:ascii="Courier New" w:hAnsi="Courier New" w:cs="Courier New"/>
        </w:rPr>
        <w:t xml:space="preserve"> si tiene o no Huellas digitales</w:t>
      </w:r>
    </w:p>
    <w:p w14:paraId="350FF77A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    </w:t>
      </w:r>
      <w:proofErr w:type="spellStart"/>
      <w:r w:rsidRPr="0037206E">
        <w:rPr>
          <w:rFonts w:ascii="Courier New" w:hAnsi="Courier New" w:cs="Courier New"/>
        </w:rPr>
        <w:t>return</w:t>
      </w:r>
      <w:proofErr w:type="spellEnd"/>
      <w:r w:rsidRPr="0037206E">
        <w:rPr>
          <w:rFonts w:ascii="Courier New" w:hAnsi="Courier New" w:cs="Courier New"/>
        </w:rPr>
        <w:t xml:space="preserve"> </w:t>
      </w:r>
      <w:proofErr w:type="spellStart"/>
      <w:r w:rsidRPr="0037206E">
        <w:rPr>
          <w:rFonts w:ascii="Courier New" w:hAnsi="Courier New" w:cs="Courier New"/>
        </w:rPr>
        <w:t>base.CalcularPesoEvidencia</w:t>
      </w:r>
      <w:proofErr w:type="spellEnd"/>
      <w:r w:rsidRPr="0037206E">
        <w:rPr>
          <w:rFonts w:ascii="Courier New" w:hAnsi="Courier New" w:cs="Courier New"/>
        </w:rPr>
        <w:t xml:space="preserve">() + </w:t>
      </w:r>
      <w:proofErr w:type="spellStart"/>
      <w:r w:rsidRPr="0037206E">
        <w:rPr>
          <w:rFonts w:ascii="Courier New" w:hAnsi="Courier New" w:cs="Courier New"/>
        </w:rPr>
        <w:t>ptos</w:t>
      </w:r>
      <w:proofErr w:type="spellEnd"/>
      <w:r w:rsidRPr="0037206E">
        <w:rPr>
          <w:rFonts w:ascii="Courier New" w:hAnsi="Courier New" w:cs="Courier New"/>
        </w:rPr>
        <w:t>;</w:t>
      </w:r>
    </w:p>
    <w:p w14:paraId="4095CED9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}</w:t>
      </w:r>
    </w:p>
    <w:p w14:paraId="4E2D3844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</w:p>
    <w:p w14:paraId="37D475F3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// // // // // // // // // // // // // // // // //</w:t>
      </w:r>
    </w:p>
    <w:p w14:paraId="6CBDBEAC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//                                              //</w:t>
      </w:r>
    </w:p>
    <w:p w14:paraId="4648ACB1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//                POLIMORFISMO                  //</w:t>
      </w:r>
    </w:p>
    <w:p w14:paraId="6D15E4D4" w14:textId="77777777" w:rsidR="006B4C27" w:rsidRPr="006B4C27" w:rsidRDefault="006B4C27" w:rsidP="0037206E">
      <w:pPr>
        <w:pStyle w:val="Textosinformato"/>
        <w:rPr>
          <w:rFonts w:ascii="Courier New" w:hAnsi="Courier New" w:cs="Courier New"/>
          <w:lang w:val="en-US"/>
        </w:rPr>
      </w:pPr>
      <w:r w:rsidRPr="0037206E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>//                                              //</w:t>
      </w:r>
    </w:p>
    <w:p w14:paraId="7BF893BF" w14:textId="77777777" w:rsidR="006B4C27" w:rsidRPr="006B4C27" w:rsidRDefault="006B4C27" w:rsidP="0037206E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// // // // // // // // // // // // // // // // //</w:t>
      </w:r>
    </w:p>
    <w:p w14:paraId="0A48F49C" w14:textId="77777777" w:rsidR="006B4C27" w:rsidRPr="006B4C27" w:rsidRDefault="006B4C27" w:rsidP="0037206E">
      <w:pPr>
        <w:pStyle w:val="Textosinformato"/>
        <w:rPr>
          <w:rFonts w:ascii="Courier New" w:hAnsi="Courier New" w:cs="Courier New"/>
          <w:lang w:val="en-US"/>
        </w:rPr>
      </w:pPr>
    </w:p>
    <w:p w14:paraId="2BDCBFA4" w14:textId="77777777" w:rsidR="006B4C27" w:rsidRPr="006B4C27" w:rsidRDefault="006B4C27" w:rsidP="0037206E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override string </w:t>
      </w:r>
      <w:proofErr w:type="spellStart"/>
      <w:r w:rsidRPr="006B4C27">
        <w:rPr>
          <w:rFonts w:ascii="Courier New" w:hAnsi="Courier New" w:cs="Courier New"/>
          <w:lang w:val="en-US"/>
        </w:rPr>
        <w:t>ToString</w:t>
      </w:r>
      <w:proofErr w:type="spellEnd"/>
      <w:r w:rsidRPr="006B4C27">
        <w:rPr>
          <w:rFonts w:ascii="Courier New" w:hAnsi="Courier New" w:cs="Courier New"/>
          <w:lang w:val="en-US"/>
        </w:rPr>
        <w:t>()</w:t>
      </w:r>
    </w:p>
    <w:p w14:paraId="4EB0CE8B" w14:textId="77777777" w:rsidR="006B4C27" w:rsidRPr="006B4C27" w:rsidRDefault="006B4C27" w:rsidP="0037206E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6FF08DC6" w14:textId="77777777" w:rsidR="006B4C27" w:rsidRPr="006B4C27" w:rsidRDefault="006B4C27" w:rsidP="0037206E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string </w:t>
      </w:r>
      <w:proofErr w:type="spellStart"/>
      <w:r w:rsidRPr="006B4C27">
        <w:rPr>
          <w:rFonts w:ascii="Courier New" w:hAnsi="Courier New" w:cs="Courier New"/>
          <w:lang w:val="en-US"/>
        </w:rPr>
        <w:t>evidencia</w:t>
      </w:r>
      <w:proofErr w:type="spellEnd"/>
      <w:r w:rsidRPr="006B4C27">
        <w:rPr>
          <w:rFonts w:ascii="Courier New" w:hAnsi="Courier New" w:cs="Courier New"/>
          <w:lang w:val="en-US"/>
        </w:rPr>
        <w:t xml:space="preserve"> = " ----------------- </w:t>
      </w:r>
      <w:proofErr w:type="spellStart"/>
      <w:r w:rsidRPr="006B4C27">
        <w:rPr>
          <w:rFonts w:ascii="Courier New" w:hAnsi="Courier New" w:cs="Courier New"/>
          <w:lang w:val="en-US"/>
        </w:rPr>
        <w:t>Evidencia</w:t>
      </w:r>
      <w:proofErr w:type="spellEnd"/>
      <w:r w:rsidRPr="006B4C27">
        <w:rPr>
          <w:rFonts w:ascii="Courier New" w:hAnsi="Courier New" w:cs="Courier New"/>
          <w:lang w:val="en-US"/>
        </w:rPr>
        <w:t xml:space="preserve"> &gt; </w:t>
      </w:r>
      <w:proofErr w:type="spellStart"/>
      <w:r w:rsidRPr="006B4C27">
        <w:rPr>
          <w:rFonts w:ascii="Courier New" w:hAnsi="Courier New" w:cs="Courier New"/>
          <w:lang w:val="en-US"/>
        </w:rPr>
        <w:t>Fisica</w:t>
      </w:r>
      <w:proofErr w:type="spellEnd"/>
      <w:r w:rsidRPr="006B4C27">
        <w:rPr>
          <w:rFonts w:ascii="Courier New" w:hAnsi="Courier New" w:cs="Courier New"/>
          <w:lang w:val="en-US"/>
        </w:rPr>
        <w:t xml:space="preserve"> ----------------- ";</w:t>
      </w:r>
    </w:p>
    <w:p w14:paraId="7A7BD89E" w14:textId="77777777" w:rsidR="006B4C27" w:rsidRPr="006B4C27" w:rsidRDefault="006B4C27" w:rsidP="0037206E">
      <w:pPr>
        <w:pStyle w:val="Textosinformato"/>
        <w:rPr>
          <w:rFonts w:ascii="Courier New" w:hAnsi="Courier New" w:cs="Courier New"/>
          <w:lang w:val="en-US"/>
        </w:rPr>
      </w:pPr>
    </w:p>
    <w:p w14:paraId="7C32109E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7206E">
        <w:rPr>
          <w:rFonts w:ascii="Courier New" w:hAnsi="Courier New" w:cs="Courier New"/>
        </w:rPr>
        <w:t>if</w:t>
      </w:r>
      <w:proofErr w:type="spellEnd"/>
      <w:r w:rsidRPr="0037206E">
        <w:rPr>
          <w:rFonts w:ascii="Courier New" w:hAnsi="Courier New" w:cs="Courier New"/>
        </w:rPr>
        <w:t xml:space="preserve"> (</w:t>
      </w:r>
      <w:proofErr w:type="spellStart"/>
      <w:r w:rsidRPr="0037206E">
        <w:rPr>
          <w:rFonts w:ascii="Courier New" w:hAnsi="Courier New" w:cs="Courier New"/>
        </w:rPr>
        <w:t>TieneHuellasDigitales</w:t>
      </w:r>
      <w:proofErr w:type="spellEnd"/>
      <w:r w:rsidRPr="0037206E">
        <w:rPr>
          <w:rFonts w:ascii="Courier New" w:hAnsi="Courier New" w:cs="Courier New"/>
        </w:rPr>
        <w:t>)</w:t>
      </w:r>
    </w:p>
    <w:p w14:paraId="27B47AE8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    {</w:t>
      </w:r>
    </w:p>
    <w:p w14:paraId="51DBD359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lastRenderedPageBreak/>
        <w:t xml:space="preserve">                evidencia += $"\n     | La evidencia TIENE huellas del SOSPECHOSO | \n";</w:t>
      </w:r>
    </w:p>
    <w:p w14:paraId="7947D897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        evidencia += </w:t>
      </w:r>
      <w:proofErr w:type="spellStart"/>
      <w:r w:rsidRPr="0037206E">
        <w:rPr>
          <w:rFonts w:ascii="Courier New" w:hAnsi="Courier New" w:cs="Courier New"/>
        </w:rPr>
        <w:t>base.ToString</w:t>
      </w:r>
      <w:proofErr w:type="spellEnd"/>
      <w:r w:rsidRPr="0037206E">
        <w:rPr>
          <w:rFonts w:ascii="Courier New" w:hAnsi="Courier New" w:cs="Courier New"/>
        </w:rPr>
        <w:t>();</w:t>
      </w:r>
    </w:p>
    <w:p w14:paraId="544D2233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        </w:t>
      </w:r>
      <w:proofErr w:type="spellStart"/>
      <w:r w:rsidRPr="0037206E">
        <w:rPr>
          <w:rFonts w:ascii="Courier New" w:hAnsi="Courier New" w:cs="Courier New"/>
        </w:rPr>
        <w:t>return</w:t>
      </w:r>
      <w:proofErr w:type="spellEnd"/>
      <w:r w:rsidRPr="0037206E">
        <w:rPr>
          <w:rFonts w:ascii="Courier New" w:hAnsi="Courier New" w:cs="Courier New"/>
        </w:rPr>
        <w:t xml:space="preserve"> evidencia;</w:t>
      </w:r>
    </w:p>
    <w:p w14:paraId="2E25D66B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    }</w:t>
      </w:r>
    </w:p>
    <w:p w14:paraId="7C9FA32E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</w:p>
    <w:p w14:paraId="13441386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    evidencia += $"\n     | La evidencia NO tiene huellas del SOSPECHOSO | \n";</w:t>
      </w:r>
    </w:p>
    <w:p w14:paraId="35ADC03D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    evidencia += </w:t>
      </w:r>
      <w:proofErr w:type="spellStart"/>
      <w:r w:rsidRPr="0037206E">
        <w:rPr>
          <w:rFonts w:ascii="Courier New" w:hAnsi="Courier New" w:cs="Courier New"/>
        </w:rPr>
        <w:t>base.ToString</w:t>
      </w:r>
      <w:proofErr w:type="spellEnd"/>
      <w:r w:rsidRPr="0037206E">
        <w:rPr>
          <w:rFonts w:ascii="Courier New" w:hAnsi="Courier New" w:cs="Courier New"/>
        </w:rPr>
        <w:t>();</w:t>
      </w:r>
    </w:p>
    <w:p w14:paraId="65B4C5B7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    </w:t>
      </w:r>
    </w:p>
    <w:p w14:paraId="6311EA59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    </w:t>
      </w:r>
      <w:proofErr w:type="spellStart"/>
      <w:r w:rsidRPr="0037206E">
        <w:rPr>
          <w:rFonts w:ascii="Courier New" w:hAnsi="Courier New" w:cs="Courier New"/>
        </w:rPr>
        <w:t>return</w:t>
      </w:r>
      <w:proofErr w:type="spellEnd"/>
      <w:r w:rsidRPr="0037206E">
        <w:rPr>
          <w:rFonts w:ascii="Courier New" w:hAnsi="Courier New" w:cs="Courier New"/>
        </w:rPr>
        <w:t xml:space="preserve"> evidencia;</w:t>
      </w:r>
    </w:p>
    <w:p w14:paraId="4158559D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    }</w:t>
      </w:r>
    </w:p>
    <w:p w14:paraId="74D9367B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</w:p>
    <w:p w14:paraId="4C0C13B4" w14:textId="77777777" w:rsidR="006B4C27" w:rsidRPr="0037206E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 xml:space="preserve">    }</w:t>
      </w:r>
    </w:p>
    <w:p w14:paraId="065CC686" w14:textId="3038A5E6" w:rsidR="006B4C27" w:rsidRDefault="006B4C27" w:rsidP="0037206E">
      <w:pPr>
        <w:pStyle w:val="Textosinformato"/>
        <w:rPr>
          <w:rFonts w:ascii="Courier New" w:hAnsi="Courier New" w:cs="Courier New"/>
        </w:rPr>
      </w:pPr>
      <w:r w:rsidRPr="0037206E">
        <w:rPr>
          <w:rFonts w:ascii="Courier New" w:hAnsi="Courier New" w:cs="Courier New"/>
        </w:rPr>
        <w:t>}</w:t>
      </w:r>
    </w:p>
    <w:p w14:paraId="7EC4446F" w14:textId="10C6446A" w:rsidR="009C5AD7" w:rsidRPr="009C5AD7" w:rsidRDefault="00547EA1" w:rsidP="009C5AD7">
      <w:r>
        <w:fldChar w:fldCharType="end"/>
      </w:r>
    </w:p>
    <w:p w14:paraId="55DD6FD1" w14:textId="77777777" w:rsidR="0081229A" w:rsidRDefault="0081229A">
      <w:pPr>
        <w:spacing w:after="200" w:line="276" w:lineRule="auto"/>
        <w:jc w:val="left"/>
        <w:rPr>
          <w:rFonts w:eastAsiaTheme="majorEastAsia" w:cstheme="majorBidi"/>
          <w:b/>
          <w:bCs/>
          <w:sz w:val="32"/>
          <w:szCs w:val="28"/>
        </w:rPr>
      </w:pPr>
      <w:r>
        <w:br w:type="page"/>
      </w:r>
    </w:p>
    <w:p w14:paraId="43D55181" w14:textId="7C64372A" w:rsidR="00434717" w:rsidRPr="00427E75" w:rsidRDefault="00434717" w:rsidP="00464E85">
      <w:pPr>
        <w:pStyle w:val="Titulo3Numerado"/>
        <w:numPr>
          <w:ilvl w:val="3"/>
          <w:numId w:val="29"/>
        </w:numPr>
      </w:pPr>
      <w:bookmarkStart w:id="44" w:name="_Toc242049785"/>
      <w:r>
        <w:lastRenderedPageBreak/>
        <w:t>Grabacion.cs</w:t>
      </w:r>
      <w:bookmarkEnd w:id="44"/>
    </w:p>
    <w:p w14:paraId="4D486D75" w14:textId="77777777" w:rsidR="006B4C27" w:rsidRPr="006B4C27" w:rsidRDefault="009C5AD7" w:rsidP="006B4C27">
      <w:pPr>
        <w:spacing w:after="200" w:line="276" w:lineRule="auto"/>
        <w:rPr>
          <w:rFonts w:ascii="Courier New" w:hAnsi="Courier New" w:cs="Courier New"/>
          <w:sz w:val="21"/>
          <w:szCs w:val="21"/>
          <w:lang w:val="en-US"/>
        </w:rPr>
      </w:pPr>
      <w:r>
        <w:fldChar w:fldCharType="begin"/>
      </w:r>
      <w:r w:rsidRPr="009C5AD7">
        <w:rPr>
          <w:lang w:val="en-US"/>
        </w:rPr>
        <w:instrText xml:space="preserve"> INCLUDETEXT  "C:\\Users\\diegu\\OneDrive - Facultad de Ingenieria - Universidad ORT Uruguay\\P2\\1 Obligatorio\\Obligatorio_P2_Fiscalia\\Dominio\\Grabacion.cs"  \* MERGEFORMAT </w:instrText>
      </w:r>
      <w:r>
        <w:fldChar w:fldCharType="separate"/>
      </w:r>
      <w:r w:rsidR="006B4C27" w:rsidRPr="006B4C27">
        <w:rPr>
          <w:rFonts w:ascii="Courier New" w:hAnsi="Courier New" w:cs="Courier New"/>
          <w:sz w:val="21"/>
          <w:szCs w:val="21"/>
          <w:lang w:val="en-US"/>
        </w:rPr>
        <w:t>using System;</w:t>
      </w:r>
    </w:p>
    <w:p w14:paraId="6E9C0621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using System.Collections.Generic;</w:t>
      </w:r>
    </w:p>
    <w:p w14:paraId="72A41E04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using System.Text;</w:t>
      </w:r>
    </w:p>
    <w:p w14:paraId="1D206D60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</w:p>
    <w:p w14:paraId="0010C156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namespace Dominio</w:t>
      </w:r>
    </w:p>
    <w:p w14:paraId="1DD5C255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{</w:t>
      </w:r>
    </w:p>
    <w:p w14:paraId="2C8CF24D" w14:textId="77777777" w:rsidR="006B4C27" w:rsidRPr="00F86802" w:rsidRDefault="006B4C27" w:rsidP="00CA70C3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</w:t>
      </w:r>
      <w:r w:rsidRPr="00F86802">
        <w:rPr>
          <w:rFonts w:ascii="Courier New" w:hAnsi="Courier New" w:cs="Courier New"/>
        </w:rPr>
        <w:t xml:space="preserve">public </w:t>
      </w:r>
      <w:proofErr w:type="spellStart"/>
      <w:r w:rsidRPr="00F86802">
        <w:rPr>
          <w:rFonts w:ascii="Courier New" w:hAnsi="Courier New" w:cs="Courier New"/>
        </w:rPr>
        <w:t>class</w:t>
      </w:r>
      <w:proofErr w:type="spellEnd"/>
      <w:r w:rsidRPr="00F86802">
        <w:rPr>
          <w:rFonts w:ascii="Courier New" w:hAnsi="Courier New" w:cs="Courier New"/>
        </w:rPr>
        <w:t xml:space="preserve"> </w:t>
      </w:r>
      <w:proofErr w:type="spellStart"/>
      <w:r w:rsidRPr="00F86802">
        <w:rPr>
          <w:rFonts w:ascii="Courier New" w:hAnsi="Courier New" w:cs="Courier New"/>
        </w:rPr>
        <w:t>Grabacion</w:t>
      </w:r>
      <w:proofErr w:type="spellEnd"/>
      <w:r w:rsidRPr="00F86802">
        <w:rPr>
          <w:rFonts w:ascii="Courier New" w:hAnsi="Courier New" w:cs="Courier New"/>
        </w:rPr>
        <w:t xml:space="preserve"> : Evidencia, IValidable</w:t>
      </w:r>
    </w:p>
    <w:p w14:paraId="363836A9" w14:textId="77777777" w:rsidR="006B4C27" w:rsidRPr="00F86802" w:rsidRDefault="006B4C27" w:rsidP="00CA70C3">
      <w:pPr>
        <w:pStyle w:val="Textosinformato"/>
        <w:rPr>
          <w:rFonts w:ascii="Courier New" w:hAnsi="Courier New" w:cs="Courier New"/>
        </w:rPr>
      </w:pPr>
      <w:r w:rsidRPr="00F86802">
        <w:rPr>
          <w:rFonts w:ascii="Courier New" w:hAnsi="Courier New" w:cs="Courier New"/>
        </w:rPr>
        <w:t xml:space="preserve">    {</w:t>
      </w:r>
    </w:p>
    <w:p w14:paraId="2595BE33" w14:textId="77777777" w:rsidR="006B4C27" w:rsidRPr="00F86802" w:rsidRDefault="006B4C27" w:rsidP="00CA70C3">
      <w:pPr>
        <w:pStyle w:val="Textosinformato"/>
        <w:rPr>
          <w:rFonts w:ascii="Courier New" w:hAnsi="Courier New" w:cs="Courier New"/>
        </w:rPr>
      </w:pPr>
      <w:r w:rsidRPr="00F86802">
        <w:rPr>
          <w:rFonts w:ascii="Courier New" w:hAnsi="Courier New" w:cs="Courier New"/>
        </w:rPr>
        <w:t xml:space="preserve">        // CLASE HIJA de EVIDENCIA</w:t>
      </w:r>
    </w:p>
    <w:p w14:paraId="7CAE64F8" w14:textId="77777777" w:rsidR="006B4C27" w:rsidRPr="00F86802" w:rsidRDefault="006B4C27" w:rsidP="00CA70C3">
      <w:pPr>
        <w:pStyle w:val="Textosinformato"/>
        <w:rPr>
          <w:rFonts w:ascii="Courier New" w:hAnsi="Courier New" w:cs="Courier New"/>
        </w:rPr>
      </w:pPr>
    </w:p>
    <w:p w14:paraId="49647202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F86802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>// PROPERTIES</w:t>
      </w:r>
    </w:p>
    <w:p w14:paraId="2D769091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int Calidad { get; </w:t>
      </w:r>
      <w:proofErr w:type="gramStart"/>
      <w:r w:rsidRPr="006B4C27">
        <w:rPr>
          <w:rFonts w:ascii="Courier New" w:hAnsi="Courier New" w:cs="Courier New"/>
          <w:lang w:val="en-US"/>
        </w:rPr>
        <w:t>set; }</w:t>
      </w:r>
      <w:proofErr w:type="gramEnd"/>
    </w:p>
    <w:p w14:paraId="3894DC59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bool </w:t>
      </w:r>
      <w:proofErr w:type="spellStart"/>
      <w:r w:rsidRPr="006B4C27">
        <w:rPr>
          <w:rFonts w:ascii="Courier New" w:hAnsi="Courier New" w:cs="Courier New"/>
          <w:lang w:val="en-US"/>
        </w:rPr>
        <w:t>InFraganti</w:t>
      </w:r>
      <w:proofErr w:type="spellEnd"/>
      <w:r w:rsidRPr="006B4C27">
        <w:rPr>
          <w:rFonts w:ascii="Courier New" w:hAnsi="Courier New" w:cs="Courier New"/>
          <w:lang w:val="en-US"/>
        </w:rPr>
        <w:t xml:space="preserve"> { get; </w:t>
      </w:r>
      <w:proofErr w:type="gramStart"/>
      <w:r w:rsidRPr="006B4C27">
        <w:rPr>
          <w:rFonts w:ascii="Courier New" w:hAnsi="Courier New" w:cs="Courier New"/>
          <w:lang w:val="en-US"/>
        </w:rPr>
        <w:t>set; }</w:t>
      </w:r>
      <w:proofErr w:type="gramEnd"/>
    </w:p>
    <w:p w14:paraId="41D61BB9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</w:p>
    <w:p w14:paraId="4DF2566F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r w:rsidRPr="00CA70C3">
        <w:rPr>
          <w:rFonts w:ascii="Courier New" w:hAnsi="Courier New" w:cs="Courier New"/>
        </w:rPr>
        <w:t>// CTOR</w:t>
      </w:r>
    </w:p>
    <w:p w14:paraId="64EAAC13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public </w:t>
      </w:r>
      <w:proofErr w:type="spellStart"/>
      <w:r w:rsidRPr="00CA70C3">
        <w:rPr>
          <w:rFonts w:ascii="Courier New" w:hAnsi="Courier New" w:cs="Courier New"/>
        </w:rPr>
        <w:t>Grabacion</w:t>
      </w:r>
      <w:proofErr w:type="spellEnd"/>
      <w:r w:rsidRPr="00CA70C3">
        <w:rPr>
          <w:rFonts w:ascii="Courier New" w:hAnsi="Courier New" w:cs="Courier New"/>
        </w:rPr>
        <w:t>()</w:t>
      </w:r>
    </w:p>
    <w:p w14:paraId="19D8473F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{</w:t>
      </w:r>
    </w:p>
    <w:p w14:paraId="1931F669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</w:t>
      </w:r>
    </w:p>
    <w:p w14:paraId="2CC6C84D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}</w:t>
      </w:r>
    </w:p>
    <w:p w14:paraId="60FF079D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</w:p>
    <w:p w14:paraId="32D4037A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public </w:t>
      </w:r>
      <w:proofErr w:type="spellStart"/>
      <w:r w:rsidRPr="00CA70C3">
        <w:rPr>
          <w:rFonts w:ascii="Courier New" w:hAnsi="Courier New" w:cs="Courier New"/>
        </w:rPr>
        <w:t>Grabacion</w:t>
      </w:r>
      <w:proofErr w:type="spellEnd"/>
      <w:r w:rsidRPr="00CA70C3">
        <w:rPr>
          <w:rFonts w:ascii="Courier New" w:hAnsi="Courier New" w:cs="Courier New"/>
        </w:rPr>
        <w:t>(</w:t>
      </w:r>
      <w:proofErr w:type="spellStart"/>
      <w:r w:rsidRPr="00CA70C3">
        <w:rPr>
          <w:rFonts w:ascii="Courier New" w:hAnsi="Courier New" w:cs="Courier New"/>
        </w:rPr>
        <w:t>int</w:t>
      </w:r>
      <w:proofErr w:type="spellEnd"/>
      <w:r w:rsidRPr="00CA70C3">
        <w:rPr>
          <w:rFonts w:ascii="Courier New" w:hAnsi="Courier New" w:cs="Courier New"/>
        </w:rPr>
        <w:t xml:space="preserve"> calidad, </w:t>
      </w:r>
      <w:proofErr w:type="spellStart"/>
      <w:r w:rsidRPr="00CA70C3">
        <w:rPr>
          <w:rFonts w:ascii="Courier New" w:hAnsi="Courier New" w:cs="Courier New"/>
        </w:rPr>
        <w:t>bool</w:t>
      </w:r>
      <w:proofErr w:type="spellEnd"/>
      <w:r w:rsidRPr="00CA70C3">
        <w:rPr>
          <w:rFonts w:ascii="Courier New" w:hAnsi="Courier New" w:cs="Courier New"/>
        </w:rPr>
        <w:t xml:space="preserve"> </w:t>
      </w:r>
      <w:proofErr w:type="spellStart"/>
      <w:r w:rsidRPr="00CA70C3">
        <w:rPr>
          <w:rFonts w:ascii="Courier New" w:hAnsi="Courier New" w:cs="Courier New"/>
        </w:rPr>
        <w:t>inFraganti</w:t>
      </w:r>
      <w:proofErr w:type="spellEnd"/>
      <w:r w:rsidRPr="00CA70C3">
        <w:rPr>
          <w:rFonts w:ascii="Courier New" w:hAnsi="Courier New" w:cs="Courier New"/>
        </w:rPr>
        <w:t xml:space="preserve">, </w:t>
      </w:r>
      <w:proofErr w:type="spellStart"/>
      <w:r w:rsidRPr="00CA70C3">
        <w:rPr>
          <w:rFonts w:ascii="Courier New" w:hAnsi="Courier New" w:cs="Courier New"/>
        </w:rPr>
        <w:t>DateTime</w:t>
      </w:r>
      <w:proofErr w:type="spellEnd"/>
      <w:r w:rsidRPr="00CA70C3">
        <w:rPr>
          <w:rFonts w:ascii="Courier New" w:hAnsi="Courier New" w:cs="Courier New"/>
        </w:rPr>
        <w:t xml:space="preserve"> </w:t>
      </w:r>
      <w:proofErr w:type="spellStart"/>
      <w:r w:rsidRPr="00CA70C3">
        <w:rPr>
          <w:rFonts w:ascii="Courier New" w:hAnsi="Courier New" w:cs="Courier New"/>
        </w:rPr>
        <w:t>fechaRecoleccion</w:t>
      </w:r>
      <w:proofErr w:type="spellEnd"/>
      <w:r w:rsidRPr="00CA70C3">
        <w:rPr>
          <w:rFonts w:ascii="Courier New" w:hAnsi="Courier New" w:cs="Courier New"/>
        </w:rPr>
        <w:t xml:space="preserve">, </w:t>
      </w:r>
      <w:proofErr w:type="spellStart"/>
      <w:r w:rsidRPr="00CA70C3">
        <w:rPr>
          <w:rFonts w:ascii="Courier New" w:hAnsi="Courier New" w:cs="Courier New"/>
        </w:rPr>
        <w:t>string</w:t>
      </w:r>
      <w:proofErr w:type="spellEnd"/>
      <w:r w:rsidRPr="00CA70C3">
        <w:rPr>
          <w:rFonts w:ascii="Courier New" w:hAnsi="Courier New" w:cs="Courier New"/>
        </w:rPr>
        <w:t xml:space="preserve"> descripcion) : base(</w:t>
      </w:r>
      <w:proofErr w:type="spellStart"/>
      <w:r w:rsidRPr="00CA70C3">
        <w:rPr>
          <w:rFonts w:ascii="Courier New" w:hAnsi="Courier New" w:cs="Courier New"/>
        </w:rPr>
        <w:t>fechaRecoleccion</w:t>
      </w:r>
      <w:proofErr w:type="spellEnd"/>
      <w:r w:rsidRPr="00CA70C3">
        <w:rPr>
          <w:rFonts w:ascii="Courier New" w:hAnsi="Courier New" w:cs="Courier New"/>
        </w:rPr>
        <w:t>, descripcion)</w:t>
      </w:r>
    </w:p>
    <w:p w14:paraId="0A963950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{</w:t>
      </w:r>
    </w:p>
    <w:p w14:paraId="40216B4F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Calidad = calidad;</w:t>
      </w:r>
    </w:p>
    <w:p w14:paraId="5D1E86D8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</w:t>
      </w:r>
      <w:proofErr w:type="spellStart"/>
      <w:r w:rsidRPr="00CA70C3">
        <w:rPr>
          <w:rFonts w:ascii="Courier New" w:hAnsi="Courier New" w:cs="Courier New"/>
        </w:rPr>
        <w:t>InFraganti</w:t>
      </w:r>
      <w:proofErr w:type="spellEnd"/>
      <w:r w:rsidRPr="00CA70C3">
        <w:rPr>
          <w:rFonts w:ascii="Courier New" w:hAnsi="Courier New" w:cs="Courier New"/>
        </w:rPr>
        <w:t xml:space="preserve"> = </w:t>
      </w:r>
      <w:proofErr w:type="spellStart"/>
      <w:r w:rsidRPr="00CA70C3">
        <w:rPr>
          <w:rFonts w:ascii="Courier New" w:hAnsi="Courier New" w:cs="Courier New"/>
        </w:rPr>
        <w:t>inFraganti</w:t>
      </w:r>
      <w:proofErr w:type="spellEnd"/>
      <w:r w:rsidRPr="00CA70C3">
        <w:rPr>
          <w:rFonts w:ascii="Courier New" w:hAnsi="Courier New" w:cs="Courier New"/>
        </w:rPr>
        <w:t>;</w:t>
      </w:r>
    </w:p>
    <w:p w14:paraId="772801CE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ValidarDatos();</w:t>
      </w:r>
    </w:p>
    <w:p w14:paraId="54DA26E8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}</w:t>
      </w:r>
    </w:p>
    <w:p w14:paraId="501381D9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</w:p>
    <w:p w14:paraId="17694D6F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// // // // // // // // // // // // // // // // //</w:t>
      </w:r>
    </w:p>
    <w:p w14:paraId="3DCC4882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//                                              //</w:t>
      </w:r>
    </w:p>
    <w:p w14:paraId="61066B02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//                   METODOS                    //</w:t>
      </w:r>
    </w:p>
    <w:p w14:paraId="4E440604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//                                              //</w:t>
      </w:r>
    </w:p>
    <w:p w14:paraId="22A79C93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// // // // // // // // // // // // // // // // //</w:t>
      </w:r>
    </w:p>
    <w:p w14:paraId="132E7412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</w:p>
    <w:p w14:paraId="782780A5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// Se genera el método general ValidarDatos() como buena practica</w:t>
      </w:r>
    </w:p>
    <w:p w14:paraId="1E7F3D4B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public void ValidarDatos()</w:t>
      </w:r>
    </w:p>
    <w:p w14:paraId="125F29C2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{</w:t>
      </w:r>
    </w:p>
    <w:p w14:paraId="67D1C433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</w:t>
      </w:r>
      <w:proofErr w:type="spellStart"/>
      <w:r w:rsidRPr="00CA70C3">
        <w:rPr>
          <w:rFonts w:ascii="Courier New" w:hAnsi="Courier New" w:cs="Courier New"/>
        </w:rPr>
        <w:t>ValidarCalidad</w:t>
      </w:r>
      <w:proofErr w:type="spellEnd"/>
      <w:r w:rsidRPr="00CA70C3">
        <w:rPr>
          <w:rFonts w:ascii="Courier New" w:hAnsi="Courier New" w:cs="Courier New"/>
        </w:rPr>
        <w:t>();</w:t>
      </w:r>
    </w:p>
    <w:p w14:paraId="7560D8BA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}</w:t>
      </w:r>
    </w:p>
    <w:p w14:paraId="1F674F9C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</w:p>
    <w:p w14:paraId="5965C6D9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</w:t>
      </w:r>
      <w:proofErr w:type="spellStart"/>
      <w:r w:rsidRPr="00CA70C3">
        <w:rPr>
          <w:rFonts w:ascii="Courier New" w:hAnsi="Courier New" w:cs="Courier New"/>
        </w:rPr>
        <w:t>private</w:t>
      </w:r>
      <w:proofErr w:type="spellEnd"/>
      <w:r w:rsidRPr="00CA70C3">
        <w:rPr>
          <w:rFonts w:ascii="Courier New" w:hAnsi="Courier New" w:cs="Courier New"/>
        </w:rPr>
        <w:t xml:space="preserve"> void </w:t>
      </w:r>
      <w:proofErr w:type="spellStart"/>
      <w:r w:rsidRPr="00CA70C3">
        <w:rPr>
          <w:rFonts w:ascii="Courier New" w:hAnsi="Courier New" w:cs="Courier New"/>
        </w:rPr>
        <w:t>ValidarCalidad</w:t>
      </w:r>
      <w:proofErr w:type="spellEnd"/>
      <w:r w:rsidRPr="00CA70C3">
        <w:rPr>
          <w:rFonts w:ascii="Courier New" w:hAnsi="Courier New" w:cs="Courier New"/>
        </w:rPr>
        <w:t>()</w:t>
      </w:r>
    </w:p>
    <w:p w14:paraId="308A4EFF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{</w:t>
      </w:r>
    </w:p>
    <w:p w14:paraId="45055026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</w:t>
      </w:r>
      <w:proofErr w:type="spellStart"/>
      <w:r w:rsidRPr="00CA70C3">
        <w:rPr>
          <w:rFonts w:ascii="Courier New" w:hAnsi="Courier New" w:cs="Courier New"/>
        </w:rPr>
        <w:t>if</w:t>
      </w:r>
      <w:proofErr w:type="spellEnd"/>
      <w:r w:rsidRPr="00CA70C3">
        <w:rPr>
          <w:rFonts w:ascii="Courier New" w:hAnsi="Courier New" w:cs="Courier New"/>
        </w:rPr>
        <w:t xml:space="preserve"> (Calidad &lt; 1 &amp;&amp; Calidad &gt; 5 )</w:t>
      </w:r>
    </w:p>
    <w:p w14:paraId="77E08E87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{</w:t>
      </w:r>
    </w:p>
    <w:p w14:paraId="7CC8D13E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    </w:t>
      </w:r>
      <w:proofErr w:type="spellStart"/>
      <w:r w:rsidRPr="00CA70C3">
        <w:rPr>
          <w:rFonts w:ascii="Courier New" w:hAnsi="Courier New" w:cs="Courier New"/>
        </w:rPr>
        <w:t>throw</w:t>
      </w:r>
      <w:proofErr w:type="spellEnd"/>
      <w:r w:rsidRPr="00CA70C3">
        <w:rPr>
          <w:rFonts w:ascii="Courier New" w:hAnsi="Courier New" w:cs="Courier New"/>
        </w:rPr>
        <w:t xml:space="preserve"> new </w:t>
      </w:r>
      <w:proofErr w:type="spellStart"/>
      <w:r w:rsidRPr="00CA70C3">
        <w:rPr>
          <w:rFonts w:ascii="Courier New" w:hAnsi="Courier New" w:cs="Courier New"/>
        </w:rPr>
        <w:t>Exception</w:t>
      </w:r>
      <w:proofErr w:type="spellEnd"/>
      <w:r w:rsidRPr="00CA70C3">
        <w:rPr>
          <w:rFonts w:ascii="Courier New" w:hAnsi="Courier New" w:cs="Courier New"/>
        </w:rPr>
        <w:t xml:space="preserve">(" &lt; Ha ocurrido un error / Calidad </w:t>
      </w:r>
      <w:proofErr w:type="spellStart"/>
      <w:r w:rsidRPr="00CA70C3">
        <w:rPr>
          <w:rFonts w:ascii="Courier New" w:hAnsi="Courier New" w:cs="Courier New"/>
        </w:rPr>
        <w:t>Grabacion</w:t>
      </w:r>
      <w:proofErr w:type="spellEnd"/>
      <w:r w:rsidRPr="00CA70C3">
        <w:rPr>
          <w:rFonts w:ascii="Courier New" w:hAnsi="Courier New" w:cs="Courier New"/>
        </w:rPr>
        <w:t xml:space="preserve"> / &gt; ");</w:t>
      </w:r>
    </w:p>
    <w:p w14:paraId="3F102FA2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}</w:t>
      </w:r>
    </w:p>
    <w:p w14:paraId="6B003A48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}</w:t>
      </w:r>
    </w:p>
    <w:p w14:paraId="02C8D399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</w:p>
    <w:p w14:paraId="6D6A365F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public </w:t>
      </w:r>
      <w:proofErr w:type="spellStart"/>
      <w:r w:rsidRPr="00CA70C3">
        <w:rPr>
          <w:rFonts w:ascii="Courier New" w:hAnsi="Courier New" w:cs="Courier New"/>
        </w:rPr>
        <w:t>override</w:t>
      </w:r>
      <w:proofErr w:type="spellEnd"/>
      <w:r w:rsidRPr="00CA70C3">
        <w:rPr>
          <w:rFonts w:ascii="Courier New" w:hAnsi="Courier New" w:cs="Courier New"/>
        </w:rPr>
        <w:t xml:space="preserve"> </w:t>
      </w:r>
      <w:proofErr w:type="spellStart"/>
      <w:r w:rsidRPr="00CA70C3">
        <w:rPr>
          <w:rFonts w:ascii="Courier New" w:hAnsi="Courier New" w:cs="Courier New"/>
        </w:rPr>
        <w:t>int</w:t>
      </w:r>
      <w:proofErr w:type="spellEnd"/>
      <w:r w:rsidRPr="00CA70C3">
        <w:rPr>
          <w:rFonts w:ascii="Courier New" w:hAnsi="Courier New" w:cs="Courier New"/>
        </w:rPr>
        <w:t xml:space="preserve"> </w:t>
      </w:r>
      <w:proofErr w:type="spellStart"/>
      <w:r w:rsidRPr="00CA70C3">
        <w:rPr>
          <w:rFonts w:ascii="Courier New" w:hAnsi="Courier New" w:cs="Courier New"/>
        </w:rPr>
        <w:t>CalcularPesoEvidencia</w:t>
      </w:r>
      <w:proofErr w:type="spellEnd"/>
      <w:r w:rsidRPr="00CA70C3">
        <w:rPr>
          <w:rFonts w:ascii="Courier New" w:hAnsi="Courier New" w:cs="Courier New"/>
        </w:rPr>
        <w:t>()</w:t>
      </w:r>
    </w:p>
    <w:p w14:paraId="1EB4D7A6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lastRenderedPageBreak/>
        <w:t xml:space="preserve">        {</w:t>
      </w:r>
    </w:p>
    <w:p w14:paraId="1AC1AC89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</w:t>
      </w:r>
      <w:proofErr w:type="spellStart"/>
      <w:r w:rsidRPr="00CA70C3">
        <w:rPr>
          <w:rFonts w:ascii="Courier New" w:hAnsi="Courier New" w:cs="Courier New"/>
        </w:rPr>
        <w:t>int</w:t>
      </w:r>
      <w:proofErr w:type="spellEnd"/>
      <w:r w:rsidRPr="00CA70C3">
        <w:rPr>
          <w:rFonts w:ascii="Courier New" w:hAnsi="Courier New" w:cs="Courier New"/>
        </w:rPr>
        <w:t xml:space="preserve"> </w:t>
      </w:r>
      <w:proofErr w:type="spellStart"/>
      <w:r w:rsidRPr="00CA70C3">
        <w:rPr>
          <w:rFonts w:ascii="Courier New" w:hAnsi="Courier New" w:cs="Courier New"/>
        </w:rPr>
        <w:t>ptos</w:t>
      </w:r>
      <w:proofErr w:type="spellEnd"/>
      <w:r w:rsidRPr="00CA70C3">
        <w:rPr>
          <w:rFonts w:ascii="Courier New" w:hAnsi="Courier New" w:cs="Courier New"/>
        </w:rPr>
        <w:t xml:space="preserve"> = 0;</w:t>
      </w:r>
    </w:p>
    <w:p w14:paraId="1304C436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</w:p>
    <w:p w14:paraId="38E80730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// CONSULTAR AL PROFE SI ESTE CALCULO DEBE SER ANIDADO</w:t>
      </w:r>
    </w:p>
    <w:p w14:paraId="38687F6D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/*</w:t>
      </w:r>
    </w:p>
    <w:p w14:paraId="1BED3AE9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    Si la evidencia es una grabación que registra al sospechoso en infraganti delito, se le suman 60</w:t>
      </w:r>
    </w:p>
    <w:p w14:paraId="76F9CCF7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    puntos. Además, si la calidad es superior o igual a 3, suma 10 más.</w:t>
      </w:r>
    </w:p>
    <w:p w14:paraId="68391524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CA70C3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>*/</w:t>
      </w:r>
    </w:p>
    <w:p w14:paraId="70ECF831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</w:p>
    <w:p w14:paraId="4DFA6224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6B4C27">
        <w:rPr>
          <w:rFonts w:ascii="Courier New" w:hAnsi="Courier New" w:cs="Courier New"/>
          <w:lang w:val="en-US"/>
        </w:rPr>
        <w:t>InFraganti</w:t>
      </w:r>
      <w:proofErr w:type="spellEnd"/>
      <w:r w:rsidRPr="006B4C27">
        <w:rPr>
          <w:rFonts w:ascii="Courier New" w:hAnsi="Courier New" w:cs="Courier New"/>
          <w:lang w:val="en-US"/>
        </w:rPr>
        <w:t>)</w:t>
      </w:r>
    </w:p>
    <w:p w14:paraId="1993E01D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{</w:t>
      </w:r>
    </w:p>
    <w:p w14:paraId="590974A0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B4C27">
        <w:rPr>
          <w:rFonts w:ascii="Courier New" w:hAnsi="Courier New" w:cs="Courier New"/>
          <w:lang w:val="en-US"/>
        </w:rPr>
        <w:t>ptos</w:t>
      </w:r>
      <w:proofErr w:type="spellEnd"/>
      <w:r w:rsidRPr="006B4C27">
        <w:rPr>
          <w:rFonts w:ascii="Courier New" w:hAnsi="Courier New" w:cs="Courier New"/>
          <w:lang w:val="en-US"/>
        </w:rPr>
        <w:t xml:space="preserve"> += 40;</w:t>
      </w:r>
    </w:p>
    <w:p w14:paraId="5ACC11E3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}</w:t>
      </w:r>
    </w:p>
    <w:p w14:paraId="61D723A7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</w:p>
    <w:p w14:paraId="157FB6FB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if (Calidad &gt;= 3)</w:t>
      </w:r>
    </w:p>
    <w:p w14:paraId="5F9B7194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r w:rsidRPr="00CA70C3">
        <w:rPr>
          <w:rFonts w:ascii="Courier New" w:hAnsi="Courier New" w:cs="Courier New"/>
        </w:rPr>
        <w:t>{</w:t>
      </w:r>
    </w:p>
    <w:p w14:paraId="69613605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    </w:t>
      </w:r>
      <w:proofErr w:type="spellStart"/>
      <w:r w:rsidRPr="00CA70C3">
        <w:rPr>
          <w:rFonts w:ascii="Courier New" w:hAnsi="Courier New" w:cs="Courier New"/>
        </w:rPr>
        <w:t>ptos</w:t>
      </w:r>
      <w:proofErr w:type="spellEnd"/>
      <w:r w:rsidRPr="00CA70C3">
        <w:rPr>
          <w:rFonts w:ascii="Courier New" w:hAnsi="Courier New" w:cs="Courier New"/>
        </w:rPr>
        <w:t xml:space="preserve"> += 10;</w:t>
      </w:r>
    </w:p>
    <w:p w14:paraId="5162564D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}</w:t>
      </w:r>
    </w:p>
    <w:p w14:paraId="4495A4CF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</w:p>
    <w:p w14:paraId="3BE07510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</w:t>
      </w:r>
      <w:proofErr w:type="spellStart"/>
      <w:r w:rsidRPr="00CA70C3">
        <w:rPr>
          <w:rFonts w:ascii="Courier New" w:hAnsi="Courier New" w:cs="Courier New"/>
        </w:rPr>
        <w:t>return</w:t>
      </w:r>
      <w:proofErr w:type="spellEnd"/>
      <w:r w:rsidRPr="00CA70C3">
        <w:rPr>
          <w:rFonts w:ascii="Courier New" w:hAnsi="Courier New" w:cs="Courier New"/>
        </w:rPr>
        <w:t xml:space="preserve"> </w:t>
      </w:r>
      <w:proofErr w:type="spellStart"/>
      <w:r w:rsidRPr="00CA70C3">
        <w:rPr>
          <w:rFonts w:ascii="Courier New" w:hAnsi="Courier New" w:cs="Courier New"/>
        </w:rPr>
        <w:t>base.CalcularPesoEvidencia</w:t>
      </w:r>
      <w:proofErr w:type="spellEnd"/>
      <w:r w:rsidRPr="00CA70C3">
        <w:rPr>
          <w:rFonts w:ascii="Courier New" w:hAnsi="Courier New" w:cs="Courier New"/>
        </w:rPr>
        <w:t xml:space="preserve">() + </w:t>
      </w:r>
      <w:proofErr w:type="spellStart"/>
      <w:r w:rsidRPr="00CA70C3">
        <w:rPr>
          <w:rFonts w:ascii="Courier New" w:hAnsi="Courier New" w:cs="Courier New"/>
        </w:rPr>
        <w:t>ptos</w:t>
      </w:r>
      <w:proofErr w:type="spellEnd"/>
      <w:r w:rsidRPr="00CA70C3">
        <w:rPr>
          <w:rFonts w:ascii="Courier New" w:hAnsi="Courier New" w:cs="Courier New"/>
        </w:rPr>
        <w:t>;</w:t>
      </w:r>
    </w:p>
    <w:p w14:paraId="2CF7B4D0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CA70C3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>}</w:t>
      </w:r>
    </w:p>
    <w:p w14:paraId="35E06CC6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</w:p>
    <w:p w14:paraId="7DB9C044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</w:p>
    <w:p w14:paraId="5A11F6D3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// // // // // // // // // // // // // // // // //</w:t>
      </w:r>
    </w:p>
    <w:p w14:paraId="7E36DBE2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//                                              //</w:t>
      </w:r>
    </w:p>
    <w:p w14:paraId="199E6823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//                POLIMORFISMO                  //</w:t>
      </w:r>
    </w:p>
    <w:p w14:paraId="6D0DC414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//                                              //</w:t>
      </w:r>
    </w:p>
    <w:p w14:paraId="44282A67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// // // // // // // // // // // // // // // // //</w:t>
      </w:r>
    </w:p>
    <w:p w14:paraId="53EF8410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</w:p>
    <w:p w14:paraId="26AA4111" w14:textId="77777777" w:rsidR="006B4C27" w:rsidRPr="006B4C27" w:rsidRDefault="006B4C27" w:rsidP="00CA70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override string </w:t>
      </w:r>
      <w:proofErr w:type="spellStart"/>
      <w:r w:rsidRPr="006B4C27">
        <w:rPr>
          <w:rFonts w:ascii="Courier New" w:hAnsi="Courier New" w:cs="Courier New"/>
          <w:lang w:val="en-US"/>
        </w:rPr>
        <w:t>ToString</w:t>
      </w:r>
      <w:proofErr w:type="spellEnd"/>
      <w:r w:rsidRPr="006B4C27">
        <w:rPr>
          <w:rFonts w:ascii="Courier New" w:hAnsi="Courier New" w:cs="Courier New"/>
          <w:lang w:val="en-US"/>
        </w:rPr>
        <w:t>()</w:t>
      </w:r>
    </w:p>
    <w:p w14:paraId="6C8EE830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r w:rsidRPr="00CA70C3">
        <w:rPr>
          <w:rFonts w:ascii="Courier New" w:hAnsi="Courier New" w:cs="Courier New"/>
        </w:rPr>
        <w:t>{</w:t>
      </w:r>
    </w:p>
    <w:p w14:paraId="416E706D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</w:t>
      </w:r>
      <w:proofErr w:type="spellStart"/>
      <w:r w:rsidRPr="00CA70C3">
        <w:rPr>
          <w:rFonts w:ascii="Courier New" w:hAnsi="Courier New" w:cs="Courier New"/>
        </w:rPr>
        <w:t>string</w:t>
      </w:r>
      <w:proofErr w:type="spellEnd"/>
      <w:r w:rsidRPr="00CA70C3">
        <w:rPr>
          <w:rFonts w:ascii="Courier New" w:hAnsi="Courier New" w:cs="Courier New"/>
        </w:rPr>
        <w:t xml:space="preserve"> evidencia = " ----------------- Evidencia &gt; </w:t>
      </w:r>
      <w:proofErr w:type="spellStart"/>
      <w:r w:rsidRPr="00CA70C3">
        <w:rPr>
          <w:rFonts w:ascii="Courier New" w:hAnsi="Courier New" w:cs="Courier New"/>
        </w:rPr>
        <w:t>Grabacion</w:t>
      </w:r>
      <w:proofErr w:type="spellEnd"/>
      <w:r w:rsidRPr="00CA70C3">
        <w:rPr>
          <w:rFonts w:ascii="Courier New" w:hAnsi="Courier New" w:cs="Courier New"/>
        </w:rPr>
        <w:t xml:space="preserve"> ----------------- ";</w:t>
      </w:r>
    </w:p>
    <w:p w14:paraId="44DBCA28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</w:p>
    <w:p w14:paraId="3EE74217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evidencia += $"\n     | La CALIDAD es {Calidad} de 5 | ";</w:t>
      </w:r>
    </w:p>
    <w:p w14:paraId="48DF32DD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</w:p>
    <w:p w14:paraId="35AF1F34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</w:t>
      </w:r>
      <w:proofErr w:type="spellStart"/>
      <w:r w:rsidRPr="00CA70C3">
        <w:rPr>
          <w:rFonts w:ascii="Courier New" w:hAnsi="Courier New" w:cs="Courier New"/>
        </w:rPr>
        <w:t>if</w:t>
      </w:r>
      <w:proofErr w:type="spellEnd"/>
      <w:r w:rsidRPr="00CA70C3">
        <w:rPr>
          <w:rFonts w:ascii="Courier New" w:hAnsi="Courier New" w:cs="Courier New"/>
        </w:rPr>
        <w:t xml:space="preserve"> (</w:t>
      </w:r>
      <w:proofErr w:type="spellStart"/>
      <w:r w:rsidRPr="00CA70C3">
        <w:rPr>
          <w:rFonts w:ascii="Courier New" w:hAnsi="Courier New" w:cs="Courier New"/>
        </w:rPr>
        <w:t>InFraganti</w:t>
      </w:r>
      <w:proofErr w:type="spellEnd"/>
      <w:r w:rsidRPr="00CA70C3">
        <w:rPr>
          <w:rFonts w:ascii="Courier New" w:hAnsi="Courier New" w:cs="Courier New"/>
        </w:rPr>
        <w:t>)</w:t>
      </w:r>
    </w:p>
    <w:p w14:paraId="1A4CDC58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{</w:t>
      </w:r>
    </w:p>
    <w:p w14:paraId="11ADD644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    evidencia += $"La GRABACION fue In Fraganti |\n";</w:t>
      </w:r>
    </w:p>
    <w:p w14:paraId="5501AE51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    evidencia += </w:t>
      </w:r>
      <w:proofErr w:type="spellStart"/>
      <w:r w:rsidRPr="00CA70C3">
        <w:rPr>
          <w:rFonts w:ascii="Courier New" w:hAnsi="Courier New" w:cs="Courier New"/>
        </w:rPr>
        <w:t>base.ToString</w:t>
      </w:r>
      <w:proofErr w:type="spellEnd"/>
      <w:r w:rsidRPr="00CA70C3">
        <w:rPr>
          <w:rFonts w:ascii="Courier New" w:hAnsi="Courier New" w:cs="Courier New"/>
        </w:rPr>
        <w:t>();</w:t>
      </w:r>
    </w:p>
    <w:p w14:paraId="3C893B6F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</w:p>
    <w:p w14:paraId="77B9DB46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    </w:t>
      </w:r>
      <w:proofErr w:type="spellStart"/>
      <w:r w:rsidRPr="00CA70C3">
        <w:rPr>
          <w:rFonts w:ascii="Courier New" w:hAnsi="Courier New" w:cs="Courier New"/>
        </w:rPr>
        <w:t>return</w:t>
      </w:r>
      <w:proofErr w:type="spellEnd"/>
      <w:r w:rsidRPr="00CA70C3">
        <w:rPr>
          <w:rFonts w:ascii="Courier New" w:hAnsi="Courier New" w:cs="Courier New"/>
        </w:rPr>
        <w:t xml:space="preserve"> evidencia;</w:t>
      </w:r>
    </w:p>
    <w:p w14:paraId="301E1759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}</w:t>
      </w:r>
    </w:p>
    <w:p w14:paraId="0D72822F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</w:p>
    <w:p w14:paraId="7CF8F82C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evidencia += $"La GRABACION NO fue In Fraganti |\n";</w:t>
      </w:r>
    </w:p>
    <w:p w14:paraId="7655AB8A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evidencia += </w:t>
      </w:r>
      <w:proofErr w:type="spellStart"/>
      <w:r w:rsidRPr="00CA70C3">
        <w:rPr>
          <w:rFonts w:ascii="Courier New" w:hAnsi="Courier New" w:cs="Courier New"/>
        </w:rPr>
        <w:t>base.ToString</w:t>
      </w:r>
      <w:proofErr w:type="spellEnd"/>
      <w:r w:rsidRPr="00CA70C3">
        <w:rPr>
          <w:rFonts w:ascii="Courier New" w:hAnsi="Courier New" w:cs="Courier New"/>
        </w:rPr>
        <w:t>();</w:t>
      </w:r>
    </w:p>
    <w:p w14:paraId="4FA2BB34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</w:p>
    <w:p w14:paraId="30F48D49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    </w:t>
      </w:r>
      <w:proofErr w:type="spellStart"/>
      <w:r w:rsidRPr="00CA70C3">
        <w:rPr>
          <w:rFonts w:ascii="Courier New" w:hAnsi="Courier New" w:cs="Courier New"/>
        </w:rPr>
        <w:t>return</w:t>
      </w:r>
      <w:proofErr w:type="spellEnd"/>
      <w:r w:rsidRPr="00CA70C3">
        <w:rPr>
          <w:rFonts w:ascii="Courier New" w:hAnsi="Courier New" w:cs="Courier New"/>
        </w:rPr>
        <w:t xml:space="preserve"> evidencia;</w:t>
      </w:r>
    </w:p>
    <w:p w14:paraId="30DD09BB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}</w:t>
      </w:r>
    </w:p>
    <w:p w14:paraId="2ACB071A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</w:p>
    <w:p w14:paraId="49DC44D0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    //</w:t>
      </w:r>
    </w:p>
    <w:p w14:paraId="2248CDA2" w14:textId="77777777" w:rsidR="006B4C27" w:rsidRPr="00CA70C3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 xml:space="preserve">    }</w:t>
      </w:r>
    </w:p>
    <w:p w14:paraId="5E05932C" w14:textId="16EBD83A" w:rsidR="006B4C27" w:rsidRDefault="006B4C27" w:rsidP="00CA70C3">
      <w:pPr>
        <w:pStyle w:val="Textosinformato"/>
        <w:rPr>
          <w:rFonts w:ascii="Courier New" w:hAnsi="Courier New" w:cs="Courier New"/>
        </w:rPr>
      </w:pPr>
      <w:r w:rsidRPr="00CA70C3">
        <w:rPr>
          <w:rFonts w:ascii="Courier New" w:hAnsi="Courier New" w:cs="Courier New"/>
        </w:rPr>
        <w:t>}</w:t>
      </w:r>
    </w:p>
    <w:p w14:paraId="03DE7498" w14:textId="0377D8B4" w:rsidR="00C93FCD" w:rsidRDefault="009C5AD7" w:rsidP="00464E85">
      <w:pPr>
        <w:pStyle w:val="Titulo3Numerado"/>
        <w:numPr>
          <w:ilvl w:val="3"/>
          <w:numId w:val="29"/>
        </w:numPr>
      </w:pPr>
      <w:r>
        <w:lastRenderedPageBreak/>
        <w:fldChar w:fldCharType="end"/>
      </w:r>
      <w:bookmarkStart w:id="45" w:name="_Toc242049786"/>
      <w:r w:rsidR="00434717">
        <w:t>Testimonio.cs</w:t>
      </w:r>
      <w:bookmarkEnd w:id="45"/>
    </w:p>
    <w:p w14:paraId="17921D57" w14:textId="77777777" w:rsidR="006B4C27" w:rsidRPr="006B4C27" w:rsidRDefault="00C47018" w:rsidP="006B4C27">
      <w:pPr>
        <w:spacing w:after="200" w:line="276" w:lineRule="auto"/>
        <w:rPr>
          <w:rFonts w:ascii="Courier New" w:hAnsi="Courier New" w:cs="Courier New"/>
          <w:sz w:val="21"/>
          <w:szCs w:val="21"/>
          <w:lang w:val="en-US"/>
        </w:rPr>
      </w:pPr>
      <w:r>
        <w:fldChar w:fldCharType="begin"/>
      </w:r>
      <w:r w:rsidRPr="00C47018">
        <w:rPr>
          <w:lang w:val="en-US"/>
        </w:rPr>
        <w:instrText xml:space="preserve"> INCLUDETEXT  "C:\\Users\\diegu\\OneDrive - Facultad de Ingenieria - Universidad ORT Uruguay\\P2\\1 Obligatorio\\Obligatorio_P2_Fiscalia\\Dominio\\Investigador.cs"  \* MERGEFORMAT </w:instrText>
      </w:r>
      <w:r>
        <w:fldChar w:fldCharType="separate"/>
      </w:r>
      <w:r w:rsidR="006B4C27" w:rsidRPr="006B4C27">
        <w:rPr>
          <w:rFonts w:ascii="Courier New" w:hAnsi="Courier New" w:cs="Courier New"/>
          <w:sz w:val="21"/>
          <w:szCs w:val="21"/>
          <w:lang w:val="en-US"/>
        </w:rPr>
        <w:t>using System;</w:t>
      </w:r>
    </w:p>
    <w:p w14:paraId="5B7C5298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using System.Collections.Generic;</w:t>
      </w:r>
    </w:p>
    <w:p w14:paraId="4B796FB4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using System.Text;</w:t>
      </w:r>
    </w:p>
    <w:p w14:paraId="0CBF281B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using static </w:t>
      </w:r>
      <w:proofErr w:type="spellStart"/>
      <w:r w:rsidRPr="006B4C27">
        <w:rPr>
          <w:rFonts w:ascii="Courier New" w:hAnsi="Courier New" w:cs="Courier New"/>
          <w:lang w:val="en-US"/>
        </w:rPr>
        <w:t>System.Runtime.InteropServices.JavaScript.JSType</w:t>
      </w:r>
      <w:proofErr w:type="spellEnd"/>
      <w:r w:rsidRPr="006B4C27">
        <w:rPr>
          <w:rFonts w:ascii="Courier New" w:hAnsi="Courier New" w:cs="Courier New"/>
          <w:lang w:val="en-US"/>
        </w:rPr>
        <w:t>;</w:t>
      </w:r>
    </w:p>
    <w:p w14:paraId="1C7253E0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</w:p>
    <w:p w14:paraId="69087776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proofErr w:type="spellStart"/>
      <w:r w:rsidRPr="00005A4B">
        <w:rPr>
          <w:rFonts w:ascii="Courier New" w:hAnsi="Courier New" w:cs="Courier New"/>
        </w:rPr>
        <w:t>namespace</w:t>
      </w:r>
      <w:proofErr w:type="spellEnd"/>
      <w:r w:rsidRPr="00005A4B">
        <w:rPr>
          <w:rFonts w:ascii="Courier New" w:hAnsi="Courier New" w:cs="Courier New"/>
        </w:rPr>
        <w:t xml:space="preserve"> Dominio</w:t>
      </w:r>
    </w:p>
    <w:p w14:paraId="04DBE7D3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>{</w:t>
      </w:r>
    </w:p>
    <w:p w14:paraId="03594A18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public </w:t>
      </w:r>
      <w:proofErr w:type="spellStart"/>
      <w:r w:rsidRPr="00005A4B">
        <w:rPr>
          <w:rFonts w:ascii="Courier New" w:hAnsi="Courier New" w:cs="Courier New"/>
        </w:rPr>
        <w:t>class</w:t>
      </w:r>
      <w:proofErr w:type="spellEnd"/>
      <w:r w:rsidRPr="00005A4B">
        <w:rPr>
          <w:rFonts w:ascii="Courier New" w:hAnsi="Courier New" w:cs="Courier New"/>
        </w:rPr>
        <w:t xml:space="preserve"> Investigador : IValidable</w:t>
      </w:r>
    </w:p>
    <w:p w14:paraId="137C364A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{</w:t>
      </w:r>
    </w:p>
    <w:p w14:paraId="1F3B77DF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// ATRIBUTOS y PROPERTIES</w:t>
      </w:r>
    </w:p>
    <w:p w14:paraId="47726853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005A4B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 xml:space="preserve">public static int </w:t>
      </w:r>
      <w:proofErr w:type="spellStart"/>
      <w:r w:rsidRPr="006B4C27">
        <w:rPr>
          <w:rFonts w:ascii="Courier New" w:hAnsi="Courier New" w:cs="Courier New"/>
          <w:lang w:val="en-US"/>
        </w:rPr>
        <w:t>UltimoId</w:t>
      </w:r>
      <w:proofErr w:type="spellEnd"/>
      <w:r w:rsidRPr="006B4C27">
        <w:rPr>
          <w:rFonts w:ascii="Courier New" w:hAnsi="Courier New" w:cs="Courier New"/>
          <w:lang w:val="en-US"/>
        </w:rPr>
        <w:t xml:space="preserve"> { get; </w:t>
      </w:r>
      <w:proofErr w:type="gramStart"/>
      <w:r w:rsidRPr="006B4C27">
        <w:rPr>
          <w:rFonts w:ascii="Courier New" w:hAnsi="Courier New" w:cs="Courier New"/>
          <w:lang w:val="en-US"/>
        </w:rPr>
        <w:t>set; }</w:t>
      </w:r>
      <w:proofErr w:type="gramEnd"/>
      <w:r w:rsidRPr="006B4C27">
        <w:rPr>
          <w:rFonts w:ascii="Courier New" w:hAnsi="Courier New" w:cs="Courier New"/>
          <w:lang w:val="en-US"/>
        </w:rPr>
        <w:t xml:space="preserve"> = 0;</w:t>
      </w:r>
    </w:p>
    <w:p w14:paraId="0B19087B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int Id { get; set; }</w:t>
      </w:r>
    </w:p>
    <w:p w14:paraId="5A66FF5E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string Mail { get; </w:t>
      </w:r>
      <w:proofErr w:type="gramStart"/>
      <w:r w:rsidRPr="006B4C27">
        <w:rPr>
          <w:rFonts w:ascii="Courier New" w:hAnsi="Courier New" w:cs="Courier New"/>
          <w:lang w:val="en-US"/>
        </w:rPr>
        <w:t>set; }</w:t>
      </w:r>
      <w:proofErr w:type="gramEnd"/>
    </w:p>
    <w:p w14:paraId="3C5FAB31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string </w:t>
      </w:r>
      <w:proofErr w:type="spellStart"/>
      <w:r w:rsidRPr="006B4C27">
        <w:rPr>
          <w:rFonts w:ascii="Courier New" w:hAnsi="Courier New" w:cs="Courier New"/>
          <w:lang w:val="en-US"/>
        </w:rPr>
        <w:t>Contrasena</w:t>
      </w:r>
      <w:proofErr w:type="spellEnd"/>
      <w:r w:rsidRPr="006B4C27">
        <w:rPr>
          <w:rFonts w:ascii="Courier New" w:hAnsi="Courier New" w:cs="Courier New"/>
          <w:lang w:val="en-US"/>
        </w:rPr>
        <w:t xml:space="preserve"> { get; </w:t>
      </w:r>
      <w:proofErr w:type="gramStart"/>
      <w:r w:rsidRPr="006B4C27">
        <w:rPr>
          <w:rFonts w:ascii="Courier New" w:hAnsi="Courier New" w:cs="Courier New"/>
          <w:lang w:val="en-US"/>
        </w:rPr>
        <w:t>set; }</w:t>
      </w:r>
      <w:proofErr w:type="gramEnd"/>
    </w:p>
    <w:p w14:paraId="3D373BCF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string Nombre { get; set; }</w:t>
      </w:r>
    </w:p>
    <w:p w14:paraId="0AFE5935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Rol </w:t>
      </w:r>
      <w:proofErr w:type="spellStart"/>
      <w:r w:rsidRPr="006B4C27">
        <w:rPr>
          <w:rFonts w:ascii="Courier New" w:hAnsi="Courier New" w:cs="Courier New"/>
          <w:lang w:val="en-US"/>
        </w:rPr>
        <w:t>Rol</w:t>
      </w:r>
      <w:proofErr w:type="spellEnd"/>
      <w:r w:rsidRPr="006B4C27">
        <w:rPr>
          <w:rFonts w:ascii="Courier New" w:hAnsi="Courier New" w:cs="Courier New"/>
          <w:lang w:val="en-US"/>
        </w:rPr>
        <w:t xml:space="preserve"> { get; set; }</w:t>
      </w:r>
    </w:p>
    <w:p w14:paraId="5AB0F409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</w:p>
    <w:p w14:paraId="518ED66F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r w:rsidRPr="00005A4B">
        <w:rPr>
          <w:rFonts w:ascii="Courier New" w:hAnsi="Courier New" w:cs="Courier New"/>
        </w:rPr>
        <w:t>// CTOR</w:t>
      </w:r>
    </w:p>
    <w:p w14:paraId="6FC54001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public Investigador()</w:t>
      </w:r>
    </w:p>
    <w:p w14:paraId="7D3564D7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{</w:t>
      </w:r>
    </w:p>
    <w:p w14:paraId="046A7D53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Id = ++</w:t>
      </w:r>
      <w:proofErr w:type="spellStart"/>
      <w:r w:rsidRPr="00005A4B">
        <w:rPr>
          <w:rFonts w:ascii="Courier New" w:hAnsi="Courier New" w:cs="Courier New"/>
        </w:rPr>
        <w:t>UltimoId</w:t>
      </w:r>
      <w:proofErr w:type="spellEnd"/>
      <w:r w:rsidRPr="00005A4B">
        <w:rPr>
          <w:rFonts w:ascii="Courier New" w:hAnsi="Courier New" w:cs="Courier New"/>
        </w:rPr>
        <w:t>;</w:t>
      </w:r>
    </w:p>
    <w:p w14:paraId="04569E51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005A4B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>ValidarDatos();</w:t>
      </w:r>
    </w:p>
    <w:p w14:paraId="0A042FA5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}</w:t>
      </w:r>
    </w:p>
    <w:p w14:paraId="5DA4727B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</w:p>
    <w:p w14:paraId="08C8B29A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(string mail, string </w:t>
      </w:r>
      <w:proofErr w:type="spellStart"/>
      <w:r w:rsidRPr="006B4C27">
        <w:rPr>
          <w:rFonts w:ascii="Courier New" w:hAnsi="Courier New" w:cs="Courier New"/>
          <w:lang w:val="en-US"/>
        </w:rPr>
        <w:t>contrasena</w:t>
      </w:r>
      <w:proofErr w:type="spellEnd"/>
      <w:r w:rsidRPr="006B4C27">
        <w:rPr>
          <w:rFonts w:ascii="Courier New" w:hAnsi="Courier New" w:cs="Courier New"/>
          <w:lang w:val="en-US"/>
        </w:rPr>
        <w:t xml:space="preserve">, string </w:t>
      </w:r>
      <w:proofErr w:type="spellStart"/>
      <w:r w:rsidRPr="006B4C27">
        <w:rPr>
          <w:rFonts w:ascii="Courier New" w:hAnsi="Courier New" w:cs="Courier New"/>
          <w:lang w:val="en-US"/>
        </w:rPr>
        <w:t>nombre</w:t>
      </w:r>
      <w:proofErr w:type="spellEnd"/>
      <w:r w:rsidRPr="006B4C27">
        <w:rPr>
          <w:rFonts w:ascii="Courier New" w:hAnsi="Courier New" w:cs="Courier New"/>
          <w:lang w:val="en-US"/>
        </w:rPr>
        <w:t xml:space="preserve">, Rol </w:t>
      </w:r>
      <w:proofErr w:type="spellStart"/>
      <w:r w:rsidRPr="006B4C27">
        <w:rPr>
          <w:rFonts w:ascii="Courier New" w:hAnsi="Courier New" w:cs="Courier New"/>
          <w:lang w:val="en-US"/>
        </w:rPr>
        <w:t>rol</w:t>
      </w:r>
      <w:proofErr w:type="spellEnd"/>
      <w:r w:rsidRPr="006B4C27">
        <w:rPr>
          <w:rFonts w:ascii="Courier New" w:hAnsi="Courier New" w:cs="Courier New"/>
          <w:lang w:val="en-US"/>
        </w:rPr>
        <w:t>)</w:t>
      </w:r>
    </w:p>
    <w:p w14:paraId="1678703A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r w:rsidRPr="00005A4B">
        <w:rPr>
          <w:rFonts w:ascii="Courier New" w:hAnsi="Courier New" w:cs="Courier New"/>
        </w:rPr>
        <w:t>{</w:t>
      </w:r>
    </w:p>
    <w:p w14:paraId="25760FFA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Id = ++</w:t>
      </w:r>
      <w:proofErr w:type="spellStart"/>
      <w:r w:rsidRPr="00005A4B">
        <w:rPr>
          <w:rFonts w:ascii="Courier New" w:hAnsi="Courier New" w:cs="Courier New"/>
        </w:rPr>
        <w:t>UltimoId</w:t>
      </w:r>
      <w:proofErr w:type="spellEnd"/>
      <w:r w:rsidRPr="00005A4B">
        <w:rPr>
          <w:rFonts w:ascii="Courier New" w:hAnsi="Courier New" w:cs="Courier New"/>
        </w:rPr>
        <w:t>;</w:t>
      </w:r>
    </w:p>
    <w:p w14:paraId="3D4FB86C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Mail = mail;</w:t>
      </w:r>
    </w:p>
    <w:p w14:paraId="3662CF77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Contrasena</w:t>
      </w:r>
      <w:proofErr w:type="spellEnd"/>
      <w:r w:rsidRPr="00005A4B">
        <w:rPr>
          <w:rFonts w:ascii="Courier New" w:hAnsi="Courier New" w:cs="Courier New"/>
        </w:rPr>
        <w:t xml:space="preserve"> = </w:t>
      </w:r>
      <w:proofErr w:type="spellStart"/>
      <w:r w:rsidRPr="00005A4B">
        <w:rPr>
          <w:rFonts w:ascii="Courier New" w:hAnsi="Courier New" w:cs="Courier New"/>
        </w:rPr>
        <w:t>contrasena</w:t>
      </w:r>
      <w:proofErr w:type="spellEnd"/>
      <w:r w:rsidRPr="00005A4B">
        <w:rPr>
          <w:rFonts w:ascii="Courier New" w:hAnsi="Courier New" w:cs="Courier New"/>
        </w:rPr>
        <w:t>;</w:t>
      </w:r>
    </w:p>
    <w:p w14:paraId="07BDE5F8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Nombre = nombre;</w:t>
      </w:r>
    </w:p>
    <w:p w14:paraId="1B2C177D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Rol = rol;</w:t>
      </w:r>
    </w:p>
    <w:p w14:paraId="058DD953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ValidarDatos();</w:t>
      </w:r>
    </w:p>
    <w:p w14:paraId="2DD7007F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}</w:t>
      </w:r>
    </w:p>
    <w:p w14:paraId="2C3ADC95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692D0ECD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// METODOS</w:t>
      </w:r>
    </w:p>
    <w:p w14:paraId="009DC40A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public void ValidarDatos()</w:t>
      </w:r>
    </w:p>
    <w:p w14:paraId="3F7666E2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{</w:t>
      </w:r>
    </w:p>
    <w:p w14:paraId="3C55CF3C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ValidarMail</w:t>
      </w:r>
      <w:proofErr w:type="spellEnd"/>
      <w:r w:rsidRPr="00005A4B">
        <w:rPr>
          <w:rFonts w:ascii="Courier New" w:hAnsi="Courier New" w:cs="Courier New"/>
        </w:rPr>
        <w:t>();</w:t>
      </w:r>
    </w:p>
    <w:p w14:paraId="42FBFBA6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ValidarContrasena</w:t>
      </w:r>
      <w:proofErr w:type="spellEnd"/>
      <w:r w:rsidRPr="00005A4B">
        <w:rPr>
          <w:rFonts w:ascii="Courier New" w:hAnsi="Courier New" w:cs="Courier New"/>
        </w:rPr>
        <w:t>();</w:t>
      </w:r>
    </w:p>
    <w:p w14:paraId="57F1FAC0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ValidarNombre</w:t>
      </w:r>
      <w:proofErr w:type="spellEnd"/>
      <w:r w:rsidRPr="00005A4B">
        <w:rPr>
          <w:rFonts w:ascii="Courier New" w:hAnsi="Courier New" w:cs="Courier New"/>
        </w:rPr>
        <w:t>();</w:t>
      </w:r>
    </w:p>
    <w:p w14:paraId="792D83B8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ValidarRol</w:t>
      </w:r>
      <w:proofErr w:type="spellEnd"/>
      <w:r w:rsidRPr="00005A4B">
        <w:rPr>
          <w:rFonts w:ascii="Courier New" w:hAnsi="Courier New" w:cs="Courier New"/>
        </w:rPr>
        <w:t>();</w:t>
      </w:r>
    </w:p>
    <w:p w14:paraId="6223203B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}</w:t>
      </w:r>
    </w:p>
    <w:p w14:paraId="789850F8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</w:t>
      </w:r>
    </w:p>
    <w:p w14:paraId="06673C9F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</w:t>
      </w:r>
      <w:proofErr w:type="spellStart"/>
      <w:r w:rsidRPr="00005A4B">
        <w:rPr>
          <w:rFonts w:ascii="Courier New" w:hAnsi="Courier New" w:cs="Courier New"/>
        </w:rPr>
        <w:t>private</w:t>
      </w:r>
      <w:proofErr w:type="spellEnd"/>
      <w:r w:rsidRPr="00005A4B">
        <w:rPr>
          <w:rFonts w:ascii="Courier New" w:hAnsi="Courier New" w:cs="Courier New"/>
        </w:rPr>
        <w:t xml:space="preserve"> void </w:t>
      </w:r>
      <w:proofErr w:type="spellStart"/>
      <w:r w:rsidRPr="00005A4B">
        <w:rPr>
          <w:rFonts w:ascii="Courier New" w:hAnsi="Courier New" w:cs="Courier New"/>
        </w:rPr>
        <w:t>ValidarMail</w:t>
      </w:r>
      <w:proofErr w:type="spellEnd"/>
      <w:r w:rsidRPr="00005A4B">
        <w:rPr>
          <w:rFonts w:ascii="Courier New" w:hAnsi="Courier New" w:cs="Courier New"/>
        </w:rPr>
        <w:t>()</w:t>
      </w:r>
    </w:p>
    <w:p w14:paraId="418D636C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{</w:t>
      </w:r>
    </w:p>
    <w:p w14:paraId="682C00E5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string</w:t>
      </w:r>
      <w:proofErr w:type="spellEnd"/>
      <w:r w:rsidRPr="00005A4B">
        <w:rPr>
          <w:rFonts w:ascii="Courier New" w:hAnsi="Courier New" w:cs="Courier New"/>
        </w:rPr>
        <w:t xml:space="preserve"> errores = "";</w:t>
      </w:r>
    </w:p>
    <w:p w14:paraId="7B2B4926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46A22F97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char</w:t>
      </w:r>
      <w:proofErr w:type="spellEnd"/>
      <w:r w:rsidRPr="00005A4B">
        <w:rPr>
          <w:rFonts w:ascii="Courier New" w:hAnsi="Courier New" w:cs="Courier New"/>
        </w:rPr>
        <w:t xml:space="preserve"> </w:t>
      </w:r>
      <w:proofErr w:type="spellStart"/>
      <w:r w:rsidRPr="00005A4B">
        <w:rPr>
          <w:rFonts w:ascii="Courier New" w:hAnsi="Courier New" w:cs="Courier New"/>
        </w:rPr>
        <w:t>primerCaracter</w:t>
      </w:r>
      <w:proofErr w:type="spellEnd"/>
      <w:r w:rsidRPr="00005A4B">
        <w:rPr>
          <w:rFonts w:ascii="Courier New" w:hAnsi="Courier New" w:cs="Courier New"/>
        </w:rPr>
        <w:t xml:space="preserve"> = </w:t>
      </w:r>
      <w:proofErr w:type="spellStart"/>
      <w:r w:rsidRPr="00005A4B">
        <w:rPr>
          <w:rFonts w:ascii="Courier New" w:hAnsi="Courier New" w:cs="Courier New"/>
        </w:rPr>
        <w:t>Mail.First</w:t>
      </w:r>
      <w:proofErr w:type="spellEnd"/>
      <w:r w:rsidRPr="00005A4B">
        <w:rPr>
          <w:rFonts w:ascii="Courier New" w:hAnsi="Courier New" w:cs="Courier New"/>
        </w:rPr>
        <w:t>();</w:t>
      </w:r>
    </w:p>
    <w:p w14:paraId="57088633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char</w:t>
      </w:r>
      <w:proofErr w:type="spellEnd"/>
      <w:r w:rsidRPr="00005A4B">
        <w:rPr>
          <w:rFonts w:ascii="Courier New" w:hAnsi="Courier New" w:cs="Courier New"/>
        </w:rPr>
        <w:t xml:space="preserve"> </w:t>
      </w:r>
      <w:proofErr w:type="spellStart"/>
      <w:r w:rsidRPr="00005A4B">
        <w:rPr>
          <w:rFonts w:ascii="Courier New" w:hAnsi="Courier New" w:cs="Courier New"/>
        </w:rPr>
        <w:t>ultimoCaracter</w:t>
      </w:r>
      <w:proofErr w:type="spellEnd"/>
      <w:r w:rsidRPr="00005A4B">
        <w:rPr>
          <w:rFonts w:ascii="Courier New" w:hAnsi="Courier New" w:cs="Courier New"/>
        </w:rPr>
        <w:t xml:space="preserve"> = </w:t>
      </w:r>
      <w:proofErr w:type="spellStart"/>
      <w:r w:rsidRPr="00005A4B">
        <w:rPr>
          <w:rFonts w:ascii="Courier New" w:hAnsi="Courier New" w:cs="Courier New"/>
        </w:rPr>
        <w:t>Mail.Last</w:t>
      </w:r>
      <w:proofErr w:type="spellEnd"/>
      <w:r w:rsidRPr="00005A4B">
        <w:rPr>
          <w:rFonts w:ascii="Courier New" w:hAnsi="Courier New" w:cs="Courier New"/>
        </w:rPr>
        <w:t>();</w:t>
      </w:r>
    </w:p>
    <w:p w14:paraId="7D114444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char</w:t>
      </w:r>
      <w:proofErr w:type="spellEnd"/>
      <w:r w:rsidRPr="00005A4B">
        <w:rPr>
          <w:rFonts w:ascii="Courier New" w:hAnsi="Courier New" w:cs="Courier New"/>
        </w:rPr>
        <w:t xml:space="preserve"> arroba = '@';</w:t>
      </w:r>
    </w:p>
    <w:p w14:paraId="1A74DA91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0FF1BBE1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005A4B">
        <w:rPr>
          <w:rFonts w:ascii="Courier New" w:hAnsi="Courier New" w:cs="Courier New"/>
        </w:rPr>
        <w:t>if</w:t>
      </w:r>
      <w:proofErr w:type="spellEnd"/>
      <w:r w:rsidRPr="00005A4B">
        <w:rPr>
          <w:rFonts w:ascii="Courier New" w:hAnsi="Courier New" w:cs="Courier New"/>
        </w:rPr>
        <w:t xml:space="preserve"> (!</w:t>
      </w:r>
      <w:proofErr w:type="spellStart"/>
      <w:r w:rsidRPr="00005A4B">
        <w:rPr>
          <w:rFonts w:ascii="Courier New" w:hAnsi="Courier New" w:cs="Courier New"/>
        </w:rPr>
        <w:t>TextoTieneCaracter</w:t>
      </w:r>
      <w:proofErr w:type="spellEnd"/>
      <w:r w:rsidRPr="00005A4B">
        <w:rPr>
          <w:rFonts w:ascii="Courier New" w:hAnsi="Courier New" w:cs="Courier New"/>
        </w:rPr>
        <w:t>(Mail, arroba))</w:t>
      </w:r>
    </w:p>
    <w:p w14:paraId="47C159FD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{</w:t>
      </w:r>
    </w:p>
    <w:p w14:paraId="5FA6220A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005A4B">
        <w:rPr>
          <w:rFonts w:ascii="Courier New" w:hAnsi="Courier New" w:cs="Courier New"/>
        </w:rPr>
        <w:t xml:space="preserve">                errores += "El correo debe tener @. </w:t>
      </w:r>
      <w:r w:rsidRPr="006B4C27">
        <w:rPr>
          <w:rFonts w:ascii="Courier New" w:hAnsi="Courier New" w:cs="Courier New"/>
          <w:lang w:val="en-US"/>
        </w:rPr>
        <w:t>";</w:t>
      </w:r>
    </w:p>
    <w:p w14:paraId="0374BF64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}</w:t>
      </w:r>
    </w:p>
    <w:p w14:paraId="30DF0611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</w:p>
    <w:p w14:paraId="76F8907D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if (!</w:t>
      </w:r>
      <w:proofErr w:type="spellStart"/>
      <w:r w:rsidRPr="006B4C27">
        <w:rPr>
          <w:rFonts w:ascii="Courier New" w:hAnsi="Courier New" w:cs="Courier New"/>
          <w:lang w:val="en-US"/>
        </w:rPr>
        <w:t>TextoTieneCaracter</w:t>
      </w:r>
      <w:proofErr w:type="spellEnd"/>
      <w:r w:rsidRPr="006B4C27">
        <w:rPr>
          <w:rFonts w:ascii="Courier New" w:hAnsi="Courier New" w:cs="Courier New"/>
          <w:lang w:val="en-US"/>
        </w:rPr>
        <w:t>(Mail, '.'))</w:t>
      </w:r>
    </w:p>
    <w:p w14:paraId="38CC1534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r w:rsidRPr="00005A4B">
        <w:rPr>
          <w:rFonts w:ascii="Courier New" w:hAnsi="Courier New" w:cs="Courier New"/>
        </w:rPr>
        <w:t>{</w:t>
      </w:r>
    </w:p>
    <w:p w14:paraId="0856473B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errores += "El correo no tiene punto. ";</w:t>
      </w:r>
    </w:p>
    <w:p w14:paraId="70F76604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5E11A183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}</w:t>
      </w:r>
    </w:p>
    <w:p w14:paraId="656DF461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46452C9E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if</w:t>
      </w:r>
      <w:proofErr w:type="spellEnd"/>
      <w:r w:rsidRPr="00005A4B">
        <w:rPr>
          <w:rFonts w:ascii="Courier New" w:hAnsi="Courier New" w:cs="Courier New"/>
        </w:rPr>
        <w:t xml:space="preserve"> (</w:t>
      </w:r>
      <w:proofErr w:type="spellStart"/>
      <w:r w:rsidRPr="00005A4B">
        <w:rPr>
          <w:rFonts w:ascii="Courier New" w:hAnsi="Courier New" w:cs="Courier New"/>
        </w:rPr>
        <w:t>Mail.EndsWith</w:t>
      </w:r>
      <w:proofErr w:type="spellEnd"/>
      <w:r w:rsidRPr="00005A4B">
        <w:rPr>
          <w:rFonts w:ascii="Courier New" w:hAnsi="Courier New" w:cs="Courier New"/>
        </w:rPr>
        <w:t>(arroba))</w:t>
      </w:r>
    </w:p>
    <w:p w14:paraId="66CD7B25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{</w:t>
      </w:r>
    </w:p>
    <w:p w14:paraId="73FA1ACC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errores += "El último carácter no puede ser un @. ";</w:t>
      </w:r>
    </w:p>
    <w:p w14:paraId="5CE2F493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}</w:t>
      </w:r>
    </w:p>
    <w:p w14:paraId="09CD9DF9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30320285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if</w:t>
      </w:r>
      <w:proofErr w:type="spellEnd"/>
      <w:r w:rsidRPr="00005A4B">
        <w:rPr>
          <w:rFonts w:ascii="Courier New" w:hAnsi="Courier New" w:cs="Courier New"/>
        </w:rPr>
        <w:t xml:space="preserve"> (</w:t>
      </w:r>
      <w:proofErr w:type="spellStart"/>
      <w:r w:rsidRPr="00005A4B">
        <w:rPr>
          <w:rFonts w:ascii="Courier New" w:hAnsi="Courier New" w:cs="Courier New"/>
        </w:rPr>
        <w:t>primerCaracter</w:t>
      </w:r>
      <w:proofErr w:type="spellEnd"/>
      <w:r w:rsidRPr="00005A4B">
        <w:rPr>
          <w:rFonts w:ascii="Courier New" w:hAnsi="Courier New" w:cs="Courier New"/>
        </w:rPr>
        <w:t xml:space="preserve"> == arroba)</w:t>
      </w:r>
    </w:p>
    <w:p w14:paraId="0997707A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{</w:t>
      </w:r>
    </w:p>
    <w:p w14:paraId="11C2A8BA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errores += "El primer carácter no puede ser un @. ";</w:t>
      </w:r>
    </w:p>
    <w:p w14:paraId="73CFA815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}</w:t>
      </w:r>
    </w:p>
    <w:p w14:paraId="00701688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671D1E45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if</w:t>
      </w:r>
      <w:proofErr w:type="spellEnd"/>
      <w:r w:rsidRPr="00005A4B">
        <w:rPr>
          <w:rFonts w:ascii="Courier New" w:hAnsi="Courier New" w:cs="Courier New"/>
        </w:rPr>
        <w:t xml:space="preserve"> (</w:t>
      </w:r>
      <w:proofErr w:type="spellStart"/>
      <w:r w:rsidRPr="00005A4B">
        <w:rPr>
          <w:rFonts w:ascii="Courier New" w:hAnsi="Courier New" w:cs="Courier New"/>
        </w:rPr>
        <w:t>primerCaracter</w:t>
      </w:r>
      <w:proofErr w:type="spellEnd"/>
      <w:r w:rsidRPr="00005A4B">
        <w:rPr>
          <w:rFonts w:ascii="Courier New" w:hAnsi="Courier New" w:cs="Courier New"/>
        </w:rPr>
        <w:t xml:space="preserve"> == '.')</w:t>
      </w:r>
    </w:p>
    <w:p w14:paraId="631F261D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{</w:t>
      </w:r>
    </w:p>
    <w:p w14:paraId="3D06252A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errores += "El primer carácter no puede ser un punto. ";</w:t>
      </w:r>
    </w:p>
    <w:p w14:paraId="2FCC950D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}</w:t>
      </w:r>
    </w:p>
    <w:p w14:paraId="567ED090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5A141108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if</w:t>
      </w:r>
      <w:proofErr w:type="spellEnd"/>
      <w:r w:rsidRPr="00005A4B">
        <w:rPr>
          <w:rFonts w:ascii="Courier New" w:hAnsi="Courier New" w:cs="Courier New"/>
        </w:rPr>
        <w:t xml:space="preserve"> (</w:t>
      </w:r>
      <w:proofErr w:type="spellStart"/>
      <w:r w:rsidRPr="00005A4B">
        <w:rPr>
          <w:rFonts w:ascii="Courier New" w:hAnsi="Courier New" w:cs="Courier New"/>
        </w:rPr>
        <w:t>ultimoCaracter</w:t>
      </w:r>
      <w:proofErr w:type="spellEnd"/>
      <w:r w:rsidRPr="00005A4B">
        <w:rPr>
          <w:rFonts w:ascii="Courier New" w:hAnsi="Courier New" w:cs="Courier New"/>
        </w:rPr>
        <w:t xml:space="preserve"> == '.')</w:t>
      </w:r>
    </w:p>
    <w:p w14:paraId="4EDE4F40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{</w:t>
      </w:r>
    </w:p>
    <w:p w14:paraId="419320F1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errores += "El último carácter no puede ser un punto. ";</w:t>
      </w:r>
    </w:p>
    <w:p w14:paraId="44639D76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}</w:t>
      </w:r>
    </w:p>
    <w:p w14:paraId="3C9C7E86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5AAEBF88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if</w:t>
      </w:r>
      <w:proofErr w:type="spellEnd"/>
      <w:r w:rsidRPr="00005A4B">
        <w:rPr>
          <w:rFonts w:ascii="Courier New" w:hAnsi="Courier New" w:cs="Courier New"/>
        </w:rPr>
        <w:t xml:space="preserve"> (</w:t>
      </w:r>
      <w:proofErr w:type="spellStart"/>
      <w:r w:rsidRPr="00005A4B">
        <w:rPr>
          <w:rFonts w:ascii="Courier New" w:hAnsi="Courier New" w:cs="Courier New"/>
        </w:rPr>
        <w:t>Mail.Length</w:t>
      </w:r>
      <w:proofErr w:type="spellEnd"/>
      <w:r w:rsidRPr="00005A4B">
        <w:rPr>
          <w:rFonts w:ascii="Courier New" w:hAnsi="Courier New" w:cs="Courier New"/>
        </w:rPr>
        <w:t xml:space="preserve"> &lt;= 1)</w:t>
      </w:r>
    </w:p>
    <w:p w14:paraId="7CF6B0F9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{</w:t>
      </w:r>
    </w:p>
    <w:p w14:paraId="1EF0483B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errores += "El largo del correo debe ser mayor a 1. ";</w:t>
      </w:r>
    </w:p>
    <w:p w14:paraId="030FB802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}</w:t>
      </w:r>
    </w:p>
    <w:p w14:paraId="0D12DD87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27C92B62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if</w:t>
      </w:r>
      <w:proofErr w:type="spellEnd"/>
      <w:r w:rsidRPr="00005A4B">
        <w:rPr>
          <w:rFonts w:ascii="Courier New" w:hAnsi="Courier New" w:cs="Courier New"/>
        </w:rPr>
        <w:t xml:space="preserve"> (</w:t>
      </w:r>
      <w:proofErr w:type="gramStart"/>
      <w:r w:rsidRPr="00005A4B">
        <w:rPr>
          <w:rFonts w:ascii="Courier New" w:hAnsi="Courier New" w:cs="Courier New"/>
        </w:rPr>
        <w:t>errores !</w:t>
      </w:r>
      <w:proofErr w:type="gramEnd"/>
      <w:r w:rsidRPr="00005A4B">
        <w:rPr>
          <w:rFonts w:ascii="Courier New" w:hAnsi="Courier New" w:cs="Courier New"/>
        </w:rPr>
        <w:t>= "")</w:t>
      </w:r>
    </w:p>
    <w:p w14:paraId="6B9226EE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{</w:t>
      </w:r>
    </w:p>
    <w:p w14:paraId="60EC6F55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</w:t>
      </w:r>
      <w:proofErr w:type="spellStart"/>
      <w:r w:rsidRPr="00005A4B">
        <w:rPr>
          <w:rFonts w:ascii="Courier New" w:hAnsi="Courier New" w:cs="Courier New"/>
        </w:rPr>
        <w:t>Console.WriteLine</w:t>
      </w:r>
      <w:proofErr w:type="spellEnd"/>
      <w:r w:rsidRPr="00005A4B">
        <w:rPr>
          <w:rFonts w:ascii="Courier New" w:hAnsi="Courier New" w:cs="Courier New"/>
        </w:rPr>
        <w:t>("");</w:t>
      </w:r>
    </w:p>
    <w:p w14:paraId="697803A4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</w:t>
      </w:r>
      <w:proofErr w:type="spellStart"/>
      <w:r w:rsidRPr="00005A4B">
        <w:rPr>
          <w:rFonts w:ascii="Courier New" w:hAnsi="Courier New" w:cs="Courier New"/>
        </w:rPr>
        <w:t>throw</w:t>
      </w:r>
      <w:proofErr w:type="spellEnd"/>
      <w:r w:rsidRPr="00005A4B">
        <w:rPr>
          <w:rFonts w:ascii="Courier New" w:hAnsi="Courier New" w:cs="Courier New"/>
        </w:rPr>
        <w:t xml:space="preserve"> new </w:t>
      </w:r>
      <w:proofErr w:type="spellStart"/>
      <w:r w:rsidRPr="00005A4B">
        <w:rPr>
          <w:rFonts w:ascii="Courier New" w:hAnsi="Courier New" w:cs="Courier New"/>
        </w:rPr>
        <w:t>Exception</w:t>
      </w:r>
      <w:proofErr w:type="spellEnd"/>
      <w:r w:rsidRPr="00005A4B">
        <w:rPr>
          <w:rFonts w:ascii="Courier New" w:hAnsi="Courier New" w:cs="Courier New"/>
        </w:rPr>
        <w:t>(" &lt; Ha ocurrido un error / Mail inválido / &gt; ");</w:t>
      </w:r>
    </w:p>
    <w:p w14:paraId="3C309CC5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}</w:t>
      </w:r>
    </w:p>
    <w:p w14:paraId="2FFB0483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}</w:t>
      </w:r>
    </w:p>
    <w:p w14:paraId="4BE8F25A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42A63B97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</w:t>
      </w:r>
      <w:proofErr w:type="spellStart"/>
      <w:r w:rsidRPr="00005A4B">
        <w:rPr>
          <w:rFonts w:ascii="Courier New" w:hAnsi="Courier New" w:cs="Courier New"/>
        </w:rPr>
        <w:t>private</w:t>
      </w:r>
      <w:proofErr w:type="spellEnd"/>
      <w:r w:rsidRPr="00005A4B">
        <w:rPr>
          <w:rFonts w:ascii="Courier New" w:hAnsi="Courier New" w:cs="Courier New"/>
        </w:rPr>
        <w:t xml:space="preserve"> void </w:t>
      </w:r>
      <w:proofErr w:type="spellStart"/>
      <w:r w:rsidRPr="00005A4B">
        <w:rPr>
          <w:rFonts w:ascii="Courier New" w:hAnsi="Courier New" w:cs="Courier New"/>
        </w:rPr>
        <w:t>ValidarContrasena</w:t>
      </w:r>
      <w:proofErr w:type="spellEnd"/>
      <w:r w:rsidRPr="00005A4B">
        <w:rPr>
          <w:rFonts w:ascii="Courier New" w:hAnsi="Courier New" w:cs="Courier New"/>
        </w:rPr>
        <w:t>()</w:t>
      </w:r>
    </w:p>
    <w:p w14:paraId="7E48E1F9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{</w:t>
      </w:r>
    </w:p>
    <w:p w14:paraId="4D1210A8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string</w:t>
      </w:r>
      <w:proofErr w:type="spellEnd"/>
      <w:r w:rsidRPr="00005A4B">
        <w:rPr>
          <w:rFonts w:ascii="Courier New" w:hAnsi="Courier New" w:cs="Courier New"/>
        </w:rPr>
        <w:t xml:space="preserve"> errores = "";</w:t>
      </w:r>
    </w:p>
    <w:p w14:paraId="4915D8F8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6631770F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if</w:t>
      </w:r>
      <w:proofErr w:type="spellEnd"/>
      <w:r w:rsidRPr="00005A4B">
        <w:rPr>
          <w:rFonts w:ascii="Courier New" w:hAnsi="Courier New" w:cs="Courier New"/>
        </w:rPr>
        <w:t xml:space="preserve"> (!</w:t>
      </w:r>
      <w:proofErr w:type="spellStart"/>
      <w:r w:rsidRPr="00005A4B">
        <w:rPr>
          <w:rFonts w:ascii="Courier New" w:hAnsi="Courier New" w:cs="Courier New"/>
        </w:rPr>
        <w:t>TextoTieneCaracter</w:t>
      </w:r>
      <w:proofErr w:type="spellEnd"/>
      <w:r w:rsidRPr="00005A4B">
        <w:rPr>
          <w:rFonts w:ascii="Courier New" w:hAnsi="Courier New" w:cs="Courier New"/>
        </w:rPr>
        <w:t>(</w:t>
      </w:r>
      <w:proofErr w:type="spellStart"/>
      <w:r w:rsidRPr="00005A4B">
        <w:rPr>
          <w:rFonts w:ascii="Courier New" w:hAnsi="Courier New" w:cs="Courier New"/>
        </w:rPr>
        <w:t>Contrasena</w:t>
      </w:r>
      <w:proofErr w:type="spellEnd"/>
      <w:r w:rsidRPr="00005A4B">
        <w:rPr>
          <w:rFonts w:ascii="Courier New" w:hAnsi="Courier New" w:cs="Courier New"/>
        </w:rPr>
        <w:t>, '@') &amp;&amp;</w:t>
      </w:r>
    </w:p>
    <w:p w14:paraId="12B179E8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!</w:t>
      </w:r>
      <w:proofErr w:type="spellStart"/>
      <w:r w:rsidRPr="00005A4B">
        <w:rPr>
          <w:rFonts w:ascii="Courier New" w:hAnsi="Courier New" w:cs="Courier New"/>
        </w:rPr>
        <w:t>TextoTieneCaracter</w:t>
      </w:r>
      <w:proofErr w:type="spellEnd"/>
      <w:r w:rsidRPr="00005A4B">
        <w:rPr>
          <w:rFonts w:ascii="Courier New" w:hAnsi="Courier New" w:cs="Courier New"/>
        </w:rPr>
        <w:t>(</w:t>
      </w:r>
      <w:proofErr w:type="spellStart"/>
      <w:r w:rsidRPr="00005A4B">
        <w:rPr>
          <w:rFonts w:ascii="Courier New" w:hAnsi="Courier New" w:cs="Courier New"/>
        </w:rPr>
        <w:t>Contrasena</w:t>
      </w:r>
      <w:proofErr w:type="spellEnd"/>
      <w:r w:rsidRPr="00005A4B">
        <w:rPr>
          <w:rFonts w:ascii="Courier New" w:hAnsi="Courier New" w:cs="Courier New"/>
        </w:rPr>
        <w:t>, '.') &amp;&amp;</w:t>
      </w:r>
    </w:p>
    <w:p w14:paraId="3D9E6BA2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!</w:t>
      </w:r>
      <w:proofErr w:type="spellStart"/>
      <w:r w:rsidRPr="00005A4B">
        <w:rPr>
          <w:rFonts w:ascii="Courier New" w:hAnsi="Courier New" w:cs="Courier New"/>
        </w:rPr>
        <w:t>TextoTieneCaracter</w:t>
      </w:r>
      <w:proofErr w:type="spellEnd"/>
      <w:r w:rsidRPr="00005A4B">
        <w:rPr>
          <w:rFonts w:ascii="Courier New" w:hAnsi="Courier New" w:cs="Courier New"/>
        </w:rPr>
        <w:t>(</w:t>
      </w:r>
      <w:proofErr w:type="spellStart"/>
      <w:r w:rsidRPr="00005A4B">
        <w:rPr>
          <w:rFonts w:ascii="Courier New" w:hAnsi="Courier New" w:cs="Courier New"/>
        </w:rPr>
        <w:t>Contrasena</w:t>
      </w:r>
      <w:proofErr w:type="spellEnd"/>
      <w:r w:rsidRPr="00005A4B">
        <w:rPr>
          <w:rFonts w:ascii="Courier New" w:hAnsi="Courier New" w:cs="Courier New"/>
        </w:rPr>
        <w:t>, '#') &amp;&amp;</w:t>
      </w:r>
    </w:p>
    <w:p w14:paraId="01940218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lastRenderedPageBreak/>
        <w:t xml:space="preserve">                !</w:t>
      </w:r>
      <w:proofErr w:type="spellStart"/>
      <w:r w:rsidRPr="00005A4B">
        <w:rPr>
          <w:rFonts w:ascii="Courier New" w:hAnsi="Courier New" w:cs="Courier New"/>
        </w:rPr>
        <w:t>TextoTieneCaracter</w:t>
      </w:r>
      <w:proofErr w:type="spellEnd"/>
      <w:r w:rsidRPr="00005A4B">
        <w:rPr>
          <w:rFonts w:ascii="Courier New" w:hAnsi="Courier New" w:cs="Courier New"/>
        </w:rPr>
        <w:t>(</w:t>
      </w:r>
      <w:proofErr w:type="spellStart"/>
      <w:r w:rsidRPr="00005A4B">
        <w:rPr>
          <w:rFonts w:ascii="Courier New" w:hAnsi="Courier New" w:cs="Courier New"/>
        </w:rPr>
        <w:t>Contrasena</w:t>
      </w:r>
      <w:proofErr w:type="spellEnd"/>
      <w:r w:rsidRPr="00005A4B">
        <w:rPr>
          <w:rFonts w:ascii="Courier New" w:hAnsi="Courier New" w:cs="Courier New"/>
        </w:rPr>
        <w:t>, ','))</w:t>
      </w:r>
    </w:p>
    <w:p w14:paraId="2620F6D6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{</w:t>
      </w:r>
    </w:p>
    <w:p w14:paraId="59AA3859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errores += "La </w:t>
      </w:r>
      <w:proofErr w:type="spellStart"/>
      <w:r w:rsidRPr="00005A4B">
        <w:rPr>
          <w:rFonts w:ascii="Courier New" w:hAnsi="Courier New" w:cs="Courier New"/>
        </w:rPr>
        <w:t>contrasena</w:t>
      </w:r>
      <w:proofErr w:type="spellEnd"/>
      <w:r w:rsidRPr="00005A4B">
        <w:rPr>
          <w:rFonts w:ascii="Courier New" w:hAnsi="Courier New" w:cs="Courier New"/>
        </w:rPr>
        <w:t xml:space="preserve"> debe tener un </w:t>
      </w:r>
      <w:proofErr w:type="spellStart"/>
      <w:r w:rsidRPr="00005A4B">
        <w:rPr>
          <w:rFonts w:ascii="Courier New" w:hAnsi="Courier New" w:cs="Courier New"/>
        </w:rPr>
        <w:t>caracter</w:t>
      </w:r>
      <w:proofErr w:type="spellEnd"/>
      <w:r w:rsidRPr="00005A4B">
        <w:rPr>
          <w:rFonts w:ascii="Courier New" w:hAnsi="Courier New" w:cs="Courier New"/>
        </w:rPr>
        <w:t xml:space="preserve"> especial (@ . # ,";</w:t>
      </w:r>
    </w:p>
    <w:p w14:paraId="7240940B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}</w:t>
      </w:r>
    </w:p>
    <w:p w14:paraId="327C6D1F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6A73134E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if</w:t>
      </w:r>
      <w:proofErr w:type="spellEnd"/>
      <w:r w:rsidRPr="00005A4B">
        <w:rPr>
          <w:rFonts w:ascii="Courier New" w:hAnsi="Courier New" w:cs="Courier New"/>
        </w:rPr>
        <w:t xml:space="preserve"> (</w:t>
      </w:r>
      <w:proofErr w:type="spellStart"/>
      <w:r w:rsidRPr="00005A4B">
        <w:rPr>
          <w:rFonts w:ascii="Courier New" w:hAnsi="Courier New" w:cs="Courier New"/>
        </w:rPr>
        <w:t>Contrasena.Length</w:t>
      </w:r>
      <w:proofErr w:type="spellEnd"/>
      <w:r w:rsidRPr="00005A4B">
        <w:rPr>
          <w:rFonts w:ascii="Courier New" w:hAnsi="Courier New" w:cs="Courier New"/>
        </w:rPr>
        <w:t xml:space="preserve"> &lt;= 4)</w:t>
      </w:r>
    </w:p>
    <w:p w14:paraId="5BB87765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{</w:t>
      </w:r>
    </w:p>
    <w:p w14:paraId="4EC93249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errores += "El largo de la </w:t>
      </w:r>
      <w:proofErr w:type="spellStart"/>
      <w:r w:rsidRPr="00005A4B">
        <w:rPr>
          <w:rFonts w:ascii="Courier New" w:hAnsi="Courier New" w:cs="Courier New"/>
        </w:rPr>
        <w:t>contrasena</w:t>
      </w:r>
      <w:proofErr w:type="spellEnd"/>
      <w:r w:rsidRPr="00005A4B">
        <w:rPr>
          <w:rFonts w:ascii="Courier New" w:hAnsi="Courier New" w:cs="Courier New"/>
        </w:rPr>
        <w:t xml:space="preserve"> debe ser mayor a 4 caracteres. ";</w:t>
      </w:r>
    </w:p>
    <w:p w14:paraId="179AF722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}</w:t>
      </w:r>
    </w:p>
    <w:p w14:paraId="2F079A4F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51B7A310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if</w:t>
      </w:r>
      <w:proofErr w:type="spellEnd"/>
      <w:r w:rsidRPr="00005A4B">
        <w:rPr>
          <w:rFonts w:ascii="Courier New" w:hAnsi="Courier New" w:cs="Courier New"/>
        </w:rPr>
        <w:t xml:space="preserve"> (</w:t>
      </w:r>
      <w:proofErr w:type="gramStart"/>
      <w:r w:rsidRPr="00005A4B">
        <w:rPr>
          <w:rFonts w:ascii="Courier New" w:hAnsi="Courier New" w:cs="Courier New"/>
        </w:rPr>
        <w:t>errores !</w:t>
      </w:r>
      <w:proofErr w:type="gramEnd"/>
      <w:r w:rsidRPr="00005A4B">
        <w:rPr>
          <w:rFonts w:ascii="Courier New" w:hAnsi="Courier New" w:cs="Courier New"/>
        </w:rPr>
        <w:t>= "")</w:t>
      </w:r>
    </w:p>
    <w:p w14:paraId="0CF778E7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{</w:t>
      </w:r>
    </w:p>
    <w:p w14:paraId="0CE5F277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</w:t>
      </w:r>
      <w:proofErr w:type="spellStart"/>
      <w:r w:rsidRPr="00005A4B">
        <w:rPr>
          <w:rFonts w:ascii="Courier New" w:hAnsi="Courier New" w:cs="Courier New"/>
        </w:rPr>
        <w:t>Console.WriteLine</w:t>
      </w:r>
      <w:proofErr w:type="spellEnd"/>
      <w:r w:rsidRPr="00005A4B">
        <w:rPr>
          <w:rFonts w:ascii="Courier New" w:hAnsi="Courier New" w:cs="Courier New"/>
        </w:rPr>
        <w:t>("");</w:t>
      </w:r>
    </w:p>
    <w:p w14:paraId="6C9369B6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</w:t>
      </w:r>
      <w:proofErr w:type="spellStart"/>
      <w:r w:rsidRPr="00005A4B">
        <w:rPr>
          <w:rFonts w:ascii="Courier New" w:hAnsi="Courier New" w:cs="Courier New"/>
        </w:rPr>
        <w:t>throw</w:t>
      </w:r>
      <w:proofErr w:type="spellEnd"/>
      <w:r w:rsidRPr="00005A4B">
        <w:rPr>
          <w:rFonts w:ascii="Courier New" w:hAnsi="Courier New" w:cs="Courier New"/>
        </w:rPr>
        <w:t xml:space="preserve"> new </w:t>
      </w:r>
      <w:proofErr w:type="spellStart"/>
      <w:r w:rsidRPr="00005A4B">
        <w:rPr>
          <w:rFonts w:ascii="Courier New" w:hAnsi="Courier New" w:cs="Courier New"/>
        </w:rPr>
        <w:t>Exception</w:t>
      </w:r>
      <w:proofErr w:type="spellEnd"/>
      <w:r w:rsidRPr="00005A4B">
        <w:rPr>
          <w:rFonts w:ascii="Courier New" w:hAnsi="Courier New" w:cs="Courier New"/>
        </w:rPr>
        <w:t xml:space="preserve">(" &lt; Ha ocurrido un error / </w:t>
      </w:r>
      <w:proofErr w:type="spellStart"/>
      <w:r w:rsidRPr="00005A4B">
        <w:rPr>
          <w:rFonts w:ascii="Courier New" w:hAnsi="Courier New" w:cs="Courier New"/>
        </w:rPr>
        <w:t>Contrasena</w:t>
      </w:r>
      <w:proofErr w:type="spellEnd"/>
      <w:r w:rsidRPr="00005A4B">
        <w:rPr>
          <w:rFonts w:ascii="Courier New" w:hAnsi="Courier New" w:cs="Courier New"/>
        </w:rPr>
        <w:t xml:space="preserve"> / &gt; ");</w:t>
      </w:r>
    </w:p>
    <w:p w14:paraId="6E4B6AF1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}</w:t>
      </w:r>
    </w:p>
    <w:p w14:paraId="5E529B42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}</w:t>
      </w:r>
    </w:p>
    <w:p w14:paraId="221B089F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022686D8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</w:t>
      </w:r>
      <w:proofErr w:type="spellStart"/>
      <w:r w:rsidRPr="00005A4B">
        <w:rPr>
          <w:rFonts w:ascii="Courier New" w:hAnsi="Courier New" w:cs="Courier New"/>
        </w:rPr>
        <w:t>private</w:t>
      </w:r>
      <w:proofErr w:type="spellEnd"/>
      <w:r w:rsidRPr="00005A4B">
        <w:rPr>
          <w:rFonts w:ascii="Courier New" w:hAnsi="Courier New" w:cs="Courier New"/>
        </w:rPr>
        <w:t xml:space="preserve"> void </w:t>
      </w:r>
      <w:proofErr w:type="spellStart"/>
      <w:r w:rsidRPr="00005A4B">
        <w:rPr>
          <w:rFonts w:ascii="Courier New" w:hAnsi="Courier New" w:cs="Courier New"/>
        </w:rPr>
        <w:t>ValidarNombre</w:t>
      </w:r>
      <w:proofErr w:type="spellEnd"/>
      <w:r w:rsidRPr="00005A4B">
        <w:rPr>
          <w:rFonts w:ascii="Courier New" w:hAnsi="Courier New" w:cs="Courier New"/>
        </w:rPr>
        <w:t>()</w:t>
      </w:r>
    </w:p>
    <w:p w14:paraId="1B0FC019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{</w:t>
      </w:r>
    </w:p>
    <w:p w14:paraId="46493854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string</w:t>
      </w:r>
      <w:proofErr w:type="spellEnd"/>
      <w:r w:rsidRPr="00005A4B">
        <w:rPr>
          <w:rFonts w:ascii="Courier New" w:hAnsi="Courier New" w:cs="Courier New"/>
        </w:rPr>
        <w:t xml:space="preserve"> errores = "";</w:t>
      </w:r>
    </w:p>
    <w:p w14:paraId="0202D6AC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41F22408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if</w:t>
      </w:r>
      <w:proofErr w:type="spellEnd"/>
      <w:r w:rsidRPr="00005A4B">
        <w:rPr>
          <w:rFonts w:ascii="Courier New" w:hAnsi="Courier New" w:cs="Courier New"/>
        </w:rPr>
        <w:t xml:space="preserve"> (</w:t>
      </w:r>
      <w:proofErr w:type="spellStart"/>
      <w:r w:rsidRPr="00005A4B">
        <w:rPr>
          <w:rFonts w:ascii="Courier New" w:hAnsi="Courier New" w:cs="Courier New"/>
        </w:rPr>
        <w:t>Nombre.IsWhiteSpace</w:t>
      </w:r>
      <w:proofErr w:type="spellEnd"/>
      <w:r w:rsidRPr="00005A4B">
        <w:rPr>
          <w:rFonts w:ascii="Courier New" w:hAnsi="Courier New" w:cs="Courier New"/>
        </w:rPr>
        <w:t>())</w:t>
      </w:r>
    </w:p>
    <w:p w14:paraId="015D0C72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{</w:t>
      </w:r>
    </w:p>
    <w:p w14:paraId="69B32B1B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errores += "El largo del nombre no puede ser nulo.";</w:t>
      </w:r>
    </w:p>
    <w:p w14:paraId="1989A5C5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50A93847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}</w:t>
      </w:r>
    </w:p>
    <w:p w14:paraId="06E0E11A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7C2845BC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if</w:t>
      </w:r>
      <w:proofErr w:type="spellEnd"/>
      <w:r w:rsidRPr="00005A4B">
        <w:rPr>
          <w:rFonts w:ascii="Courier New" w:hAnsi="Courier New" w:cs="Courier New"/>
        </w:rPr>
        <w:t xml:space="preserve"> (</w:t>
      </w:r>
      <w:proofErr w:type="spellStart"/>
      <w:r w:rsidRPr="00005A4B">
        <w:rPr>
          <w:rFonts w:ascii="Courier New" w:hAnsi="Courier New" w:cs="Courier New"/>
        </w:rPr>
        <w:t>Nombre.Length</w:t>
      </w:r>
      <w:proofErr w:type="spellEnd"/>
      <w:r w:rsidRPr="00005A4B">
        <w:rPr>
          <w:rFonts w:ascii="Courier New" w:hAnsi="Courier New" w:cs="Courier New"/>
        </w:rPr>
        <w:t xml:space="preserve"> &gt; 90)</w:t>
      </w:r>
    </w:p>
    <w:p w14:paraId="30082C58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{</w:t>
      </w:r>
    </w:p>
    <w:p w14:paraId="4499E6F0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errores += "El largo del nombre no puede superar los 90 caracteres.";</w:t>
      </w:r>
    </w:p>
    <w:p w14:paraId="5F3D5D27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502B8473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}</w:t>
      </w:r>
    </w:p>
    <w:p w14:paraId="3084FD1B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78EEB9AA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if</w:t>
      </w:r>
      <w:proofErr w:type="spellEnd"/>
      <w:r w:rsidRPr="00005A4B">
        <w:rPr>
          <w:rFonts w:ascii="Courier New" w:hAnsi="Courier New" w:cs="Courier New"/>
        </w:rPr>
        <w:t xml:space="preserve"> (</w:t>
      </w:r>
      <w:proofErr w:type="gramStart"/>
      <w:r w:rsidRPr="00005A4B">
        <w:rPr>
          <w:rFonts w:ascii="Courier New" w:hAnsi="Courier New" w:cs="Courier New"/>
        </w:rPr>
        <w:t>errores !</w:t>
      </w:r>
      <w:proofErr w:type="gramEnd"/>
      <w:r w:rsidRPr="00005A4B">
        <w:rPr>
          <w:rFonts w:ascii="Courier New" w:hAnsi="Courier New" w:cs="Courier New"/>
        </w:rPr>
        <w:t>= "")</w:t>
      </w:r>
    </w:p>
    <w:p w14:paraId="7955AC2F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{</w:t>
      </w:r>
    </w:p>
    <w:p w14:paraId="66BB89F9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</w:t>
      </w:r>
      <w:proofErr w:type="spellStart"/>
      <w:r w:rsidRPr="00005A4B">
        <w:rPr>
          <w:rFonts w:ascii="Courier New" w:hAnsi="Courier New" w:cs="Courier New"/>
        </w:rPr>
        <w:t>Console.WriteLine</w:t>
      </w:r>
      <w:proofErr w:type="spellEnd"/>
      <w:r w:rsidRPr="00005A4B">
        <w:rPr>
          <w:rFonts w:ascii="Courier New" w:hAnsi="Courier New" w:cs="Courier New"/>
        </w:rPr>
        <w:t>("");</w:t>
      </w:r>
    </w:p>
    <w:p w14:paraId="43A8FBE2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</w:t>
      </w:r>
      <w:proofErr w:type="spellStart"/>
      <w:r w:rsidRPr="00005A4B">
        <w:rPr>
          <w:rFonts w:ascii="Courier New" w:hAnsi="Courier New" w:cs="Courier New"/>
        </w:rPr>
        <w:t>throw</w:t>
      </w:r>
      <w:proofErr w:type="spellEnd"/>
      <w:r w:rsidRPr="00005A4B">
        <w:rPr>
          <w:rFonts w:ascii="Courier New" w:hAnsi="Courier New" w:cs="Courier New"/>
        </w:rPr>
        <w:t xml:space="preserve"> new </w:t>
      </w:r>
      <w:proofErr w:type="spellStart"/>
      <w:r w:rsidRPr="00005A4B">
        <w:rPr>
          <w:rFonts w:ascii="Courier New" w:hAnsi="Courier New" w:cs="Courier New"/>
        </w:rPr>
        <w:t>Exception</w:t>
      </w:r>
      <w:proofErr w:type="spellEnd"/>
      <w:r w:rsidRPr="00005A4B">
        <w:rPr>
          <w:rFonts w:ascii="Courier New" w:hAnsi="Courier New" w:cs="Courier New"/>
        </w:rPr>
        <w:t>(" &lt; Ha ocurrido un error / Nombre / &gt; ");</w:t>
      </w:r>
    </w:p>
    <w:p w14:paraId="44D3F28E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005A4B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>}</w:t>
      </w:r>
    </w:p>
    <w:p w14:paraId="120D092E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}</w:t>
      </w:r>
    </w:p>
    <w:p w14:paraId="1925EA27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</w:p>
    <w:p w14:paraId="5E9495BC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private bool </w:t>
      </w:r>
      <w:proofErr w:type="spellStart"/>
      <w:r w:rsidRPr="006B4C27">
        <w:rPr>
          <w:rFonts w:ascii="Courier New" w:hAnsi="Courier New" w:cs="Courier New"/>
          <w:lang w:val="en-US"/>
        </w:rPr>
        <w:t>TextoTieneCaracter</w:t>
      </w:r>
      <w:proofErr w:type="spellEnd"/>
      <w:r w:rsidRPr="006B4C27">
        <w:rPr>
          <w:rFonts w:ascii="Courier New" w:hAnsi="Courier New" w:cs="Courier New"/>
          <w:lang w:val="en-US"/>
        </w:rPr>
        <w:t xml:space="preserve">(string </w:t>
      </w:r>
      <w:proofErr w:type="spellStart"/>
      <w:r w:rsidRPr="006B4C27">
        <w:rPr>
          <w:rFonts w:ascii="Courier New" w:hAnsi="Courier New" w:cs="Courier New"/>
          <w:lang w:val="en-US"/>
        </w:rPr>
        <w:t>texto</w:t>
      </w:r>
      <w:proofErr w:type="spellEnd"/>
      <w:r w:rsidRPr="006B4C27">
        <w:rPr>
          <w:rFonts w:ascii="Courier New" w:hAnsi="Courier New" w:cs="Courier New"/>
          <w:lang w:val="en-US"/>
        </w:rPr>
        <w:t xml:space="preserve">, char </w:t>
      </w:r>
      <w:proofErr w:type="spellStart"/>
      <w:r w:rsidRPr="006B4C27">
        <w:rPr>
          <w:rFonts w:ascii="Courier New" w:hAnsi="Courier New" w:cs="Courier New"/>
          <w:lang w:val="en-US"/>
        </w:rPr>
        <w:t>caracter</w:t>
      </w:r>
      <w:proofErr w:type="spellEnd"/>
      <w:r w:rsidRPr="006B4C27">
        <w:rPr>
          <w:rFonts w:ascii="Courier New" w:hAnsi="Courier New" w:cs="Courier New"/>
          <w:lang w:val="en-US"/>
        </w:rPr>
        <w:t>)</w:t>
      </w:r>
    </w:p>
    <w:p w14:paraId="054136A6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31DA409E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6B4C27">
        <w:rPr>
          <w:rFonts w:ascii="Courier New" w:hAnsi="Courier New" w:cs="Courier New"/>
          <w:lang w:val="en-US"/>
        </w:rPr>
        <w:t>texto.Contains</w:t>
      </w:r>
      <w:proofErr w:type="spellEnd"/>
      <w:r w:rsidRPr="006B4C27">
        <w:rPr>
          <w:rFonts w:ascii="Courier New" w:hAnsi="Courier New" w:cs="Courier New"/>
          <w:lang w:val="en-US"/>
        </w:rPr>
        <w:t>(</w:t>
      </w:r>
      <w:proofErr w:type="spellStart"/>
      <w:r w:rsidRPr="006B4C27">
        <w:rPr>
          <w:rFonts w:ascii="Courier New" w:hAnsi="Courier New" w:cs="Courier New"/>
          <w:lang w:val="en-US"/>
        </w:rPr>
        <w:t>caracter</w:t>
      </w:r>
      <w:proofErr w:type="spellEnd"/>
      <w:r w:rsidRPr="006B4C27">
        <w:rPr>
          <w:rFonts w:ascii="Courier New" w:hAnsi="Courier New" w:cs="Courier New"/>
          <w:lang w:val="en-US"/>
        </w:rPr>
        <w:t>))</w:t>
      </w:r>
    </w:p>
    <w:p w14:paraId="1CEDBDB9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{</w:t>
      </w:r>
    </w:p>
    <w:p w14:paraId="67943141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return true;</w:t>
      </w:r>
    </w:p>
    <w:p w14:paraId="3B327CA8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}</w:t>
      </w:r>
    </w:p>
    <w:p w14:paraId="1AE4FE0B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</w:t>
      </w:r>
    </w:p>
    <w:p w14:paraId="5DF2AAA2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return false;</w:t>
      </w:r>
    </w:p>
    <w:p w14:paraId="4189035C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}</w:t>
      </w:r>
    </w:p>
    <w:p w14:paraId="4052B996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</w:p>
    <w:p w14:paraId="40A68F2D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6B4C27">
        <w:rPr>
          <w:rFonts w:ascii="Courier New" w:hAnsi="Courier New" w:cs="Courier New"/>
          <w:lang w:val="en-US"/>
        </w:rPr>
        <w:t>ValidarRol</w:t>
      </w:r>
      <w:proofErr w:type="spellEnd"/>
      <w:r w:rsidRPr="006B4C27">
        <w:rPr>
          <w:rFonts w:ascii="Courier New" w:hAnsi="Courier New" w:cs="Courier New"/>
          <w:lang w:val="en-US"/>
        </w:rPr>
        <w:t>()</w:t>
      </w:r>
    </w:p>
    <w:p w14:paraId="50CF8976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44D96515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if (Rol != </w:t>
      </w:r>
      <w:proofErr w:type="spellStart"/>
      <w:r w:rsidRPr="006B4C27">
        <w:rPr>
          <w:rFonts w:ascii="Courier New" w:hAnsi="Courier New" w:cs="Courier New"/>
          <w:lang w:val="en-US"/>
        </w:rPr>
        <w:t>Rol.Detective</w:t>
      </w:r>
      <w:proofErr w:type="spellEnd"/>
      <w:r w:rsidRPr="006B4C27">
        <w:rPr>
          <w:rFonts w:ascii="Courier New" w:hAnsi="Courier New" w:cs="Courier New"/>
          <w:lang w:val="en-US"/>
        </w:rPr>
        <w:t xml:space="preserve"> &amp;&amp; Rol != </w:t>
      </w:r>
      <w:proofErr w:type="spellStart"/>
      <w:r w:rsidRPr="00005A4B">
        <w:rPr>
          <w:rFonts w:ascii="Courier New" w:hAnsi="Courier New" w:cs="Courier New"/>
        </w:rPr>
        <w:t>Rol.Fiscal</w:t>
      </w:r>
      <w:proofErr w:type="spellEnd"/>
      <w:r w:rsidRPr="00005A4B">
        <w:rPr>
          <w:rFonts w:ascii="Courier New" w:hAnsi="Courier New" w:cs="Courier New"/>
        </w:rPr>
        <w:t>)</w:t>
      </w:r>
    </w:p>
    <w:p w14:paraId="6307C213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{</w:t>
      </w:r>
    </w:p>
    <w:p w14:paraId="3BAD3EE0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</w:t>
      </w:r>
      <w:proofErr w:type="spellStart"/>
      <w:r w:rsidRPr="00005A4B">
        <w:rPr>
          <w:rFonts w:ascii="Courier New" w:hAnsi="Courier New" w:cs="Courier New"/>
        </w:rPr>
        <w:t>Console.WriteLine</w:t>
      </w:r>
      <w:proofErr w:type="spellEnd"/>
      <w:r w:rsidRPr="00005A4B">
        <w:rPr>
          <w:rFonts w:ascii="Courier New" w:hAnsi="Courier New" w:cs="Courier New"/>
        </w:rPr>
        <w:t>("");</w:t>
      </w:r>
    </w:p>
    <w:p w14:paraId="0051E767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    </w:t>
      </w:r>
      <w:proofErr w:type="spellStart"/>
      <w:r w:rsidRPr="00005A4B">
        <w:rPr>
          <w:rFonts w:ascii="Courier New" w:hAnsi="Courier New" w:cs="Courier New"/>
        </w:rPr>
        <w:t>throw</w:t>
      </w:r>
      <w:proofErr w:type="spellEnd"/>
      <w:r w:rsidRPr="00005A4B">
        <w:rPr>
          <w:rFonts w:ascii="Courier New" w:hAnsi="Courier New" w:cs="Courier New"/>
        </w:rPr>
        <w:t xml:space="preserve"> new </w:t>
      </w:r>
      <w:proofErr w:type="spellStart"/>
      <w:r w:rsidRPr="00005A4B">
        <w:rPr>
          <w:rFonts w:ascii="Courier New" w:hAnsi="Courier New" w:cs="Courier New"/>
        </w:rPr>
        <w:t>Exception</w:t>
      </w:r>
      <w:proofErr w:type="spellEnd"/>
      <w:r w:rsidRPr="00005A4B">
        <w:rPr>
          <w:rFonts w:ascii="Courier New" w:hAnsi="Courier New" w:cs="Courier New"/>
        </w:rPr>
        <w:t>(" &lt; Ha ocurrido un error / Rol / &gt; ");</w:t>
      </w:r>
    </w:p>
    <w:p w14:paraId="61270D98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}</w:t>
      </w:r>
    </w:p>
    <w:p w14:paraId="32415C62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}</w:t>
      </w:r>
    </w:p>
    <w:p w14:paraId="1081ED80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63810F6E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// Aprovechando POLIMORFISMO</w:t>
      </w:r>
    </w:p>
    <w:p w14:paraId="6939D72F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public </w:t>
      </w:r>
      <w:proofErr w:type="spellStart"/>
      <w:r w:rsidRPr="00005A4B">
        <w:rPr>
          <w:rFonts w:ascii="Courier New" w:hAnsi="Courier New" w:cs="Courier New"/>
        </w:rPr>
        <w:t>override</w:t>
      </w:r>
      <w:proofErr w:type="spellEnd"/>
      <w:r w:rsidRPr="00005A4B">
        <w:rPr>
          <w:rFonts w:ascii="Courier New" w:hAnsi="Courier New" w:cs="Courier New"/>
        </w:rPr>
        <w:t xml:space="preserve"> </w:t>
      </w:r>
      <w:proofErr w:type="spellStart"/>
      <w:r w:rsidRPr="00005A4B">
        <w:rPr>
          <w:rFonts w:ascii="Courier New" w:hAnsi="Courier New" w:cs="Courier New"/>
        </w:rPr>
        <w:t>string</w:t>
      </w:r>
      <w:proofErr w:type="spellEnd"/>
      <w:r w:rsidRPr="00005A4B">
        <w:rPr>
          <w:rFonts w:ascii="Courier New" w:hAnsi="Courier New" w:cs="Courier New"/>
        </w:rPr>
        <w:t xml:space="preserve"> </w:t>
      </w:r>
      <w:proofErr w:type="spellStart"/>
      <w:r w:rsidRPr="00005A4B">
        <w:rPr>
          <w:rFonts w:ascii="Courier New" w:hAnsi="Courier New" w:cs="Courier New"/>
        </w:rPr>
        <w:t>ToString</w:t>
      </w:r>
      <w:proofErr w:type="spellEnd"/>
      <w:r w:rsidRPr="00005A4B">
        <w:rPr>
          <w:rFonts w:ascii="Courier New" w:hAnsi="Courier New" w:cs="Courier New"/>
        </w:rPr>
        <w:t>()</w:t>
      </w:r>
    </w:p>
    <w:p w14:paraId="6B011950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{</w:t>
      </w:r>
    </w:p>
    <w:p w14:paraId="2434F9D7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string</w:t>
      </w:r>
      <w:proofErr w:type="spellEnd"/>
      <w:r w:rsidRPr="00005A4B">
        <w:rPr>
          <w:rFonts w:ascii="Courier New" w:hAnsi="Courier New" w:cs="Courier New"/>
        </w:rPr>
        <w:t xml:space="preserve"> </w:t>
      </w:r>
      <w:proofErr w:type="spellStart"/>
      <w:r w:rsidRPr="00005A4B">
        <w:rPr>
          <w:rFonts w:ascii="Courier New" w:hAnsi="Courier New" w:cs="Courier New"/>
        </w:rPr>
        <w:t>datosInvestigador</w:t>
      </w:r>
      <w:proofErr w:type="spellEnd"/>
      <w:r w:rsidRPr="00005A4B">
        <w:rPr>
          <w:rFonts w:ascii="Courier New" w:hAnsi="Courier New" w:cs="Courier New"/>
        </w:rPr>
        <w:t xml:space="preserve"> = "";</w:t>
      </w:r>
    </w:p>
    <w:p w14:paraId="1F61769D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79101FC7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        </w:t>
      </w:r>
      <w:proofErr w:type="spellStart"/>
      <w:r w:rsidRPr="00005A4B">
        <w:rPr>
          <w:rFonts w:ascii="Courier New" w:hAnsi="Courier New" w:cs="Courier New"/>
        </w:rPr>
        <w:t>datosInvestigador</w:t>
      </w:r>
      <w:proofErr w:type="spellEnd"/>
      <w:r w:rsidRPr="00005A4B">
        <w:rPr>
          <w:rFonts w:ascii="Courier New" w:hAnsi="Courier New" w:cs="Courier New"/>
        </w:rPr>
        <w:t xml:space="preserve"> += $" Investigador -&gt; Id: {Id} Nombre: {Nombre} Mail: {Mail} Rol: {Rol} \n\n";</w:t>
      </w:r>
    </w:p>
    <w:p w14:paraId="7A9FFEB7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</w:p>
    <w:p w14:paraId="66FBA232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005A4B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 xml:space="preserve">return </w:t>
      </w:r>
      <w:proofErr w:type="spellStart"/>
      <w:r w:rsidRPr="006B4C27">
        <w:rPr>
          <w:rFonts w:ascii="Courier New" w:hAnsi="Courier New" w:cs="Courier New"/>
          <w:lang w:val="en-US"/>
        </w:rPr>
        <w:t>datosInvestigador</w:t>
      </w:r>
      <w:proofErr w:type="spellEnd"/>
      <w:r w:rsidRPr="006B4C27">
        <w:rPr>
          <w:rFonts w:ascii="Courier New" w:hAnsi="Courier New" w:cs="Courier New"/>
          <w:lang w:val="en-US"/>
        </w:rPr>
        <w:t>;</w:t>
      </w:r>
    </w:p>
    <w:p w14:paraId="5E8A51C5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}</w:t>
      </w:r>
    </w:p>
    <w:p w14:paraId="7B6FEB33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</w:p>
    <w:p w14:paraId="0F9EEE4E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B4C27">
        <w:rPr>
          <w:rFonts w:ascii="Courier New" w:hAnsi="Courier New" w:cs="Courier New"/>
          <w:lang w:val="en-US"/>
        </w:rPr>
        <w:t>public override bool</w:t>
      </w:r>
      <w:proofErr w:type="gramEnd"/>
      <w:r w:rsidRPr="006B4C27">
        <w:rPr>
          <w:rFonts w:ascii="Courier New" w:hAnsi="Courier New" w:cs="Courier New"/>
          <w:lang w:val="en-US"/>
        </w:rPr>
        <w:t xml:space="preserve"> Equals(object? obj)</w:t>
      </w:r>
    </w:p>
    <w:p w14:paraId="5F28D3AA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3C4D1CD7" w14:textId="77777777" w:rsidR="006B4C27" w:rsidRPr="006B4C27" w:rsidRDefault="006B4C27" w:rsidP="00005A4B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6B4C27">
        <w:rPr>
          <w:rFonts w:ascii="Courier New" w:hAnsi="Courier New" w:cs="Courier New"/>
          <w:lang w:val="en-US"/>
        </w:rPr>
        <w:t>return</w:t>
      </w:r>
      <w:proofErr w:type="gramEnd"/>
      <w:r w:rsidRPr="006B4C27">
        <w:rPr>
          <w:rFonts w:ascii="Courier New" w:hAnsi="Courier New" w:cs="Courier New"/>
          <w:lang w:val="en-US"/>
        </w:rPr>
        <w:t xml:space="preserve"> obj is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</w:t>
      </w:r>
      <w:proofErr w:type="gramStart"/>
      <w:r w:rsidRPr="006B4C27">
        <w:rPr>
          <w:rFonts w:ascii="Courier New" w:hAnsi="Courier New" w:cs="Courier New"/>
          <w:lang w:val="en-US"/>
        </w:rPr>
        <w:t>inv &amp;&amp;</w:t>
      </w:r>
      <w:proofErr w:type="gramEnd"/>
      <w:r w:rsidRPr="006B4C27">
        <w:rPr>
          <w:rFonts w:ascii="Courier New" w:hAnsi="Courier New" w:cs="Courier New"/>
          <w:lang w:val="en-US"/>
        </w:rPr>
        <w:t xml:space="preserve"> Mail == </w:t>
      </w:r>
      <w:proofErr w:type="spellStart"/>
      <w:r w:rsidRPr="006B4C27">
        <w:rPr>
          <w:rFonts w:ascii="Courier New" w:hAnsi="Courier New" w:cs="Courier New"/>
          <w:lang w:val="en-US"/>
        </w:rPr>
        <w:t>inv.Mail</w:t>
      </w:r>
      <w:proofErr w:type="spellEnd"/>
      <w:r w:rsidRPr="006B4C27">
        <w:rPr>
          <w:rFonts w:ascii="Courier New" w:hAnsi="Courier New" w:cs="Courier New"/>
          <w:lang w:val="en-US"/>
        </w:rPr>
        <w:t>;</w:t>
      </w:r>
    </w:p>
    <w:p w14:paraId="75583626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r w:rsidRPr="00005A4B">
        <w:rPr>
          <w:rFonts w:ascii="Courier New" w:hAnsi="Courier New" w:cs="Courier New"/>
        </w:rPr>
        <w:t>}</w:t>
      </w:r>
    </w:p>
    <w:p w14:paraId="54224C09" w14:textId="77777777" w:rsidR="006B4C27" w:rsidRPr="00005A4B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 xml:space="preserve">    }</w:t>
      </w:r>
    </w:p>
    <w:p w14:paraId="42CBD567" w14:textId="20C6ABFC" w:rsidR="006B4C27" w:rsidRDefault="006B4C27" w:rsidP="00005A4B">
      <w:pPr>
        <w:pStyle w:val="Textosinformato"/>
        <w:rPr>
          <w:rFonts w:ascii="Courier New" w:hAnsi="Courier New" w:cs="Courier New"/>
        </w:rPr>
      </w:pPr>
      <w:r w:rsidRPr="00005A4B">
        <w:rPr>
          <w:rFonts w:ascii="Courier New" w:hAnsi="Courier New" w:cs="Courier New"/>
        </w:rPr>
        <w:t>}</w:t>
      </w:r>
    </w:p>
    <w:p w14:paraId="3C53F9AD" w14:textId="7A4C9D25" w:rsidR="00B52B31" w:rsidRDefault="00C47018" w:rsidP="00464E85">
      <w:pPr>
        <w:pStyle w:val="Titulo1Numerado"/>
        <w:numPr>
          <w:ilvl w:val="2"/>
          <w:numId w:val="29"/>
        </w:numPr>
      </w:pPr>
      <w:r>
        <w:fldChar w:fldCharType="end"/>
      </w:r>
      <w:bookmarkStart w:id="46" w:name="_Toc242049787"/>
      <w:r w:rsidR="00C93FCD">
        <w:t>Investigador.cs</w:t>
      </w:r>
      <w:bookmarkEnd w:id="46"/>
    </w:p>
    <w:p w14:paraId="1DF6D39E" w14:textId="77777777" w:rsidR="006B4C27" w:rsidRPr="006B4C27" w:rsidRDefault="00606339" w:rsidP="001B4DC3">
      <w:pPr>
        <w:pStyle w:val="Textosinformato"/>
        <w:rPr>
          <w:rFonts w:ascii="Courier New" w:hAnsi="Courier New" w:cs="Courier New"/>
          <w:lang w:val="en-US"/>
        </w:rPr>
      </w:pPr>
      <w:r>
        <w:fldChar w:fldCharType="begin"/>
      </w:r>
      <w:r w:rsidRPr="00606339">
        <w:rPr>
          <w:lang w:val="en-US"/>
        </w:rPr>
        <w:instrText xml:space="preserve"> INCLUDETEXT  "C:\\Users\\diegu\\OneDrive - Facultad de Ingenieria - Universidad ORT Uruguay\\P2\\1 Obligatorio\\Obligatorio_P2_Fiscalia\\Dominio\\Investigador.cs"  \* MERGEFORMAT </w:instrText>
      </w:r>
      <w:r>
        <w:fldChar w:fldCharType="separate"/>
      </w:r>
      <w:r w:rsidR="006B4C27" w:rsidRPr="006B4C27">
        <w:rPr>
          <w:rFonts w:ascii="Courier New" w:hAnsi="Courier New" w:cs="Courier New"/>
          <w:lang w:val="en-US"/>
        </w:rPr>
        <w:t>using System;</w:t>
      </w:r>
    </w:p>
    <w:p w14:paraId="212110F1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using System.Collections.Generic;</w:t>
      </w:r>
    </w:p>
    <w:p w14:paraId="0C93BE67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>using System.Text;</w:t>
      </w:r>
    </w:p>
    <w:p w14:paraId="1AFC2886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using static </w:t>
      </w:r>
      <w:proofErr w:type="spellStart"/>
      <w:r w:rsidRPr="006B4C27">
        <w:rPr>
          <w:rFonts w:ascii="Courier New" w:hAnsi="Courier New" w:cs="Courier New"/>
          <w:lang w:val="en-US"/>
        </w:rPr>
        <w:t>System.Runtime.InteropServices.JavaScript.JSType</w:t>
      </w:r>
      <w:proofErr w:type="spellEnd"/>
      <w:r w:rsidRPr="006B4C27">
        <w:rPr>
          <w:rFonts w:ascii="Courier New" w:hAnsi="Courier New" w:cs="Courier New"/>
          <w:lang w:val="en-US"/>
        </w:rPr>
        <w:t>;</w:t>
      </w:r>
    </w:p>
    <w:p w14:paraId="56AB4B82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</w:p>
    <w:p w14:paraId="047CA83A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proofErr w:type="spellStart"/>
      <w:r w:rsidRPr="001B4DC3">
        <w:rPr>
          <w:rFonts w:ascii="Courier New" w:hAnsi="Courier New" w:cs="Courier New"/>
        </w:rPr>
        <w:t>namespace</w:t>
      </w:r>
      <w:proofErr w:type="spellEnd"/>
      <w:r w:rsidRPr="001B4DC3">
        <w:rPr>
          <w:rFonts w:ascii="Courier New" w:hAnsi="Courier New" w:cs="Courier New"/>
        </w:rPr>
        <w:t xml:space="preserve"> Dominio</w:t>
      </w:r>
    </w:p>
    <w:p w14:paraId="3D4E5F0F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>{</w:t>
      </w:r>
    </w:p>
    <w:p w14:paraId="02A19FD0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public </w:t>
      </w:r>
      <w:proofErr w:type="spellStart"/>
      <w:r w:rsidRPr="001B4DC3">
        <w:rPr>
          <w:rFonts w:ascii="Courier New" w:hAnsi="Courier New" w:cs="Courier New"/>
        </w:rPr>
        <w:t>class</w:t>
      </w:r>
      <w:proofErr w:type="spellEnd"/>
      <w:r w:rsidRPr="001B4DC3">
        <w:rPr>
          <w:rFonts w:ascii="Courier New" w:hAnsi="Courier New" w:cs="Courier New"/>
        </w:rPr>
        <w:t xml:space="preserve"> Investigador : IValidable</w:t>
      </w:r>
    </w:p>
    <w:p w14:paraId="0D7CAE7B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{</w:t>
      </w:r>
    </w:p>
    <w:p w14:paraId="033E55D8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// ATRIBUTOS y PROPERTIES</w:t>
      </w:r>
    </w:p>
    <w:p w14:paraId="096FE995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1B4DC3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 xml:space="preserve">public static int </w:t>
      </w:r>
      <w:proofErr w:type="spellStart"/>
      <w:r w:rsidRPr="006B4C27">
        <w:rPr>
          <w:rFonts w:ascii="Courier New" w:hAnsi="Courier New" w:cs="Courier New"/>
          <w:lang w:val="en-US"/>
        </w:rPr>
        <w:t>UltimoId</w:t>
      </w:r>
      <w:proofErr w:type="spellEnd"/>
      <w:r w:rsidRPr="006B4C27">
        <w:rPr>
          <w:rFonts w:ascii="Courier New" w:hAnsi="Courier New" w:cs="Courier New"/>
          <w:lang w:val="en-US"/>
        </w:rPr>
        <w:t xml:space="preserve"> { get; </w:t>
      </w:r>
      <w:proofErr w:type="gramStart"/>
      <w:r w:rsidRPr="006B4C27">
        <w:rPr>
          <w:rFonts w:ascii="Courier New" w:hAnsi="Courier New" w:cs="Courier New"/>
          <w:lang w:val="en-US"/>
        </w:rPr>
        <w:t>set; }</w:t>
      </w:r>
      <w:proofErr w:type="gramEnd"/>
      <w:r w:rsidRPr="006B4C27">
        <w:rPr>
          <w:rFonts w:ascii="Courier New" w:hAnsi="Courier New" w:cs="Courier New"/>
          <w:lang w:val="en-US"/>
        </w:rPr>
        <w:t xml:space="preserve"> = 0;</w:t>
      </w:r>
    </w:p>
    <w:p w14:paraId="2560AFC2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int Id { get; set; }</w:t>
      </w:r>
    </w:p>
    <w:p w14:paraId="0943598C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string Mail { get; </w:t>
      </w:r>
      <w:proofErr w:type="gramStart"/>
      <w:r w:rsidRPr="006B4C27">
        <w:rPr>
          <w:rFonts w:ascii="Courier New" w:hAnsi="Courier New" w:cs="Courier New"/>
          <w:lang w:val="en-US"/>
        </w:rPr>
        <w:t>set; }</w:t>
      </w:r>
      <w:proofErr w:type="gramEnd"/>
    </w:p>
    <w:p w14:paraId="77CEFD4D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string </w:t>
      </w:r>
      <w:proofErr w:type="spellStart"/>
      <w:r w:rsidRPr="006B4C27">
        <w:rPr>
          <w:rFonts w:ascii="Courier New" w:hAnsi="Courier New" w:cs="Courier New"/>
          <w:lang w:val="en-US"/>
        </w:rPr>
        <w:t>Contrasena</w:t>
      </w:r>
      <w:proofErr w:type="spellEnd"/>
      <w:r w:rsidRPr="006B4C27">
        <w:rPr>
          <w:rFonts w:ascii="Courier New" w:hAnsi="Courier New" w:cs="Courier New"/>
          <w:lang w:val="en-US"/>
        </w:rPr>
        <w:t xml:space="preserve"> { get; </w:t>
      </w:r>
      <w:proofErr w:type="gramStart"/>
      <w:r w:rsidRPr="006B4C27">
        <w:rPr>
          <w:rFonts w:ascii="Courier New" w:hAnsi="Courier New" w:cs="Courier New"/>
          <w:lang w:val="en-US"/>
        </w:rPr>
        <w:t>set; }</w:t>
      </w:r>
      <w:proofErr w:type="gramEnd"/>
    </w:p>
    <w:p w14:paraId="5AD86653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string Nombre { get; set; }</w:t>
      </w:r>
    </w:p>
    <w:p w14:paraId="3ADA5D3D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Rol </w:t>
      </w:r>
      <w:proofErr w:type="spellStart"/>
      <w:r w:rsidRPr="006B4C27">
        <w:rPr>
          <w:rFonts w:ascii="Courier New" w:hAnsi="Courier New" w:cs="Courier New"/>
          <w:lang w:val="en-US"/>
        </w:rPr>
        <w:t>Rol</w:t>
      </w:r>
      <w:proofErr w:type="spellEnd"/>
      <w:r w:rsidRPr="006B4C27">
        <w:rPr>
          <w:rFonts w:ascii="Courier New" w:hAnsi="Courier New" w:cs="Courier New"/>
          <w:lang w:val="en-US"/>
        </w:rPr>
        <w:t xml:space="preserve"> { get; set; }</w:t>
      </w:r>
    </w:p>
    <w:p w14:paraId="6637B3E4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</w:p>
    <w:p w14:paraId="01FD1DA7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r w:rsidRPr="001B4DC3">
        <w:rPr>
          <w:rFonts w:ascii="Courier New" w:hAnsi="Courier New" w:cs="Courier New"/>
        </w:rPr>
        <w:t>// CTOR</w:t>
      </w:r>
    </w:p>
    <w:p w14:paraId="666751C1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public Investigador()</w:t>
      </w:r>
    </w:p>
    <w:p w14:paraId="24B83AE6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{</w:t>
      </w:r>
    </w:p>
    <w:p w14:paraId="4AB8559B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Id = ++</w:t>
      </w:r>
      <w:proofErr w:type="spellStart"/>
      <w:r w:rsidRPr="001B4DC3">
        <w:rPr>
          <w:rFonts w:ascii="Courier New" w:hAnsi="Courier New" w:cs="Courier New"/>
        </w:rPr>
        <w:t>UltimoId</w:t>
      </w:r>
      <w:proofErr w:type="spellEnd"/>
      <w:r w:rsidRPr="001B4DC3">
        <w:rPr>
          <w:rFonts w:ascii="Courier New" w:hAnsi="Courier New" w:cs="Courier New"/>
        </w:rPr>
        <w:t>;</w:t>
      </w:r>
    </w:p>
    <w:p w14:paraId="1CB90329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1B4DC3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>ValidarDatos();</w:t>
      </w:r>
    </w:p>
    <w:p w14:paraId="00BB0C4C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}</w:t>
      </w:r>
    </w:p>
    <w:p w14:paraId="22D36F44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</w:p>
    <w:p w14:paraId="24604B43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lastRenderedPageBreak/>
        <w:t xml:space="preserve">        public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(string mail, string </w:t>
      </w:r>
      <w:proofErr w:type="spellStart"/>
      <w:r w:rsidRPr="006B4C27">
        <w:rPr>
          <w:rFonts w:ascii="Courier New" w:hAnsi="Courier New" w:cs="Courier New"/>
          <w:lang w:val="en-US"/>
        </w:rPr>
        <w:t>contrasena</w:t>
      </w:r>
      <w:proofErr w:type="spellEnd"/>
      <w:r w:rsidRPr="006B4C27">
        <w:rPr>
          <w:rFonts w:ascii="Courier New" w:hAnsi="Courier New" w:cs="Courier New"/>
          <w:lang w:val="en-US"/>
        </w:rPr>
        <w:t xml:space="preserve">, string </w:t>
      </w:r>
      <w:proofErr w:type="spellStart"/>
      <w:r w:rsidRPr="006B4C27">
        <w:rPr>
          <w:rFonts w:ascii="Courier New" w:hAnsi="Courier New" w:cs="Courier New"/>
          <w:lang w:val="en-US"/>
        </w:rPr>
        <w:t>nombre</w:t>
      </w:r>
      <w:proofErr w:type="spellEnd"/>
      <w:r w:rsidRPr="006B4C27">
        <w:rPr>
          <w:rFonts w:ascii="Courier New" w:hAnsi="Courier New" w:cs="Courier New"/>
          <w:lang w:val="en-US"/>
        </w:rPr>
        <w:t xml:space="preserve">, Rol </w:t>
      </w:r>
      <w:proofErr w:type="spellStart"/>
      <w:r w:rsidRPr="006B4C27">
        <w:rPr>
          <w:rFonts w:ascii="Courier New" w:hAnsi="Courier New" w:cs="Courier New"/>
          <w:lang w:val="en-US"/>
        </w:rPr>
        <w:t>rol</w:t>
      </w:r>
      <w:proofErr w:type="spellEnd"/>
      <w:r w:rsidRPr="006B4C27">
        <w:rPr>
          <w:rFonts w:ascii="Courier New" w:hAnsi="Courier New" w:cs="Courier New"/>
          <w:lang w:val="en-US"/>
        </w:rPr>
        <w:t>)</w:t>
      </w:r>
    </w:p>
    <w:p w14:paraId="1D341A3A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r w:rsidRPr="001B4DC3">
        <w:rPr>
          <w:rFonts w:ascii="Courier New" w:hAnsi="Courier New" w:cs="Courier New"/>
        </w:rPr>
        <w:t>{</w:t>
      </w:r>
    </w:p>
    <w:p w14:paraId="72DEECD6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Id = ++</w:t>
      </w:r>
      <w:proofErr w:type="spellStart"/>
      <w:r w:rsidRPr="001B4DC3">
        <w:rPr>
          <w:rFonts w:ascii="Courier New" w:hAnsi="Courier New" w:cs="Courier New"/>
        </w:rPr>
        <w:t>UltimoId</w:t>
      </w:r>
      <w:proofErr w:type="spellEnd"/>
      <w:r w:rsidRPr="001B4DC3">
        <w:rPr>
          <w:rFonts w:ascii="Courier New" w:hAnsi="Courier New" w:cs="Courier New"/>
        </w:rPr>
        <w:t>;</w:t>
      </w:r>
    </w:p>
    <w:p w14:paraId="6D30B40E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Mail = mail;</w:t>
      </w:r>
    </w:p>
    <w:p w14:paraId="00786B4F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Contrasena</w:t>
      </w:r>
      <w:proofErr w:type="spellEnd"/>
      <w:r w:rsidRPr="001B4DC3">
        <w:rPr>
          <w:rFonts w:ascii="Courier New" w:hAnsi="Courier New" w:cs="Courier New"/>
        </w:rPr>
        <w:t xml:space="preserve"> = </w:t>
      </w:r>
      <w:proofErr w:type="spellStart"/>
      <w:r w:rsidRPr="001B4DC3">
        <w:rPr>
          <w:rFonts w:ascii="Courier New" w:hAnsi="Courier New" w:cs="Courier New"/>
        </w:rPr>
        <w:t>contrasena</w:t>
      </w:r>
      <w:proofErr w:type="spellEnd"/>
      <w:r w:rsidRPr="001B4DC3">
        <w:rPr>
          <w:rFonts w:ascii="Courier New" w:hAnsi="Courier New" w:cs="Courier New"/>
        </w:rPr>
        <w:t>;</w:t>
      </w:r>
    </w:p>
    <w:p w14:paraId="26B970AB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Nombre = nombre;</w:t>
      </w:r>
    </w:p>
    <w:p w14:paraId="33242817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Rol = rol;</w:t>
      </w:r>
    </w:p>
    <w:p w14:paraId="0D22C2C7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ValidarDatos();</w:t>
      </w:r>
    </w:p>
    <w:p w14:paraId="099701E8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}</w:t>
      </w:r>
    </w:p>
    <w:p w14:paraId="0130E68E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4C09996F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// METODOS</w:t>
      </w:r>
    </w:p>
    <w:p w14:paraId="2750103B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public void ValidarDatos()</w:t>
      </w:r>
    </w:p>
    <w:p w14:paraId="458B670C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{</w:t>
      </w:r>
    </w:p>
    <w:p w14:paraId="0FFD195E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ValidarMail</w:t>
      </w:r>
      <w:proofErr w:type="spellEnd"/>
      <w:r w:rsidRPr="001B4DC3">
        <w:rPr>
          <w:rFonts w:ascii="Courier New" w:hAnsi="Courier New" w:cs="Courier New"/>
        </w:rPr>
        <w:t>();</w:t>
      </w:r>
    </w:p>
    <w:p w14:paraId="7BC2F519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ValidarContrasena</w:t>
      </w:r>
      <w:proofErr w:type="spellEnd"/>
      <w:r w:rsidRPr="001B4DC3">
        <w:rPr>
          <w:rFonts w:ascii="Courier New" w:hAnsi="Courier New" w:cs="Courier New"/>
        </w:rPr>
        <w:t>();</w:t>
      </w:r>
    </w:p>
    <w:p w14:paraId="0141CB01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ValidarNombre</w:t>
      </w:r>
      <w:proofErr w:type="spellEnd"/>
      <w:r w:rsidRPr="001B4DC3">
        <w:rPr>
          <w:rFonts w:ascii="Courier New" w:hAnsi="Courier New" w:cs="Courier New"/>
        </w:rPr>
        <w:t>();</w:t>
      </w:r>
    </w:p>
    <w:p w14:paraId="54158FD9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ValidarRol</w:t>
      </w:r>
      <w:proofErr w:type="spellEnd"/>
      <w:r w:rsidRPr="001B4DC3">
        <w:rPr>
          <w:rFonts w:ascii="Courier New" w:hAnsi="Courier New" w:cs="Courier New"/>
        </w:rPr>
        <w:t>();</w:t>
      </w:r>
    </w:p>
    <w:p w14:paraId="5A3C514C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}</w:t>
      </w:r>
    </w:p>
    <w:p w14:paraId="5707B144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</w:t>
      </w:r>
    </w:p>
    <w:p w14:paraId="5D2863AE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</w:t>
      </w:r>
      <w:proofErr w:type="spellStart"/>
      <w:r w:rsidRPr="001B4DC3">
        <w:rPr>
          <w:rFonts w:ascii="Courier New" w:hAnsi="Courier New" w:cs="Courier New"/>
        </w:rPr>
        <w:t>private</w:t>
      </w:r>
      <w:proofErr w:type="spellEnd"/>
      <w:r w:rsidRPr="001B4DC3">
        <w:rPr>
          <w:rFonts w:ascii="Courier New" w:hAnsi="Courier New" w:cs="Courier New"/>
        </w:rPr>
        <w:t xml:space="preserve"> void </w:t>
      </w:r>
      <w:proofErr w:type="spellStart"/>
      <w:r w:rsidRPr="001B4DC3">
        <w:rPr>
          <w:rFonts w:ascii="Courier New" w:hAnsi="Courier New" w:cs="Courier New"/>
        </w:rPr>
        <w:t>ValidarMail</w:t>
      </w:r>
      <w:proofErr w:type="spellEnd"/>
      <w:r w:rsidRPr="001B4DC3">
        <w:rPr>
          <w:rFonts w:ascii="Courier New" w:hAnsi="Courier New" w:cs="Courier New"/>
        </w:rPr>
        <w:t>()</w:t>
      </w:r>
    </w:p>
    <w:p w14:paraId="7184EC37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{</w:t>
      </w:r>
    </w:p>
    <w:p w14:paraId="1366EA4D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string</w:t>
      </w:r>
      <w:proofErr w:type="spellEnd"/>
      <w:r w:rsidRPr="001B4DC3">
        <w:rPr>
          <w:rFonts w:ascii="Courier New" w:hAnsi="Courier New" w:cs="Courier New"/>
        </w:rPr>
        <w:t xml:space="preserve"> errores = "";</w:t>
      </w:r>
    </w:p>
    <w:p w14:paraId="6E374A3C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5A27DDD3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char</w:t>
      </w:r>
      <w:proofErr w:type="spellEnd"/>
      <w:r w:rsidRPr="001B4DC3">
        <w:rPr>
          <w:rFonts w:ascii="Courier New" w:hAnsi="Courier New" w:cs="Courier New"/>
        </w:rPr>
        <w:t xml:space="preserve"> </w:t>
      </w:r>
      <w:proofErr w:type="spellStart"/>
      <w:r w:rsidRPr="001B4DC3">
        <w:rPr>
          <w:rFonts w:ascii="Courier New" w:hAnsi="Courier New" w:cs="Courier New"/>
        </w:rPr>
        <w:t>primerCaracter</w:t>
      </w:r>
      <w:proofErr w:type="spellEnd"/>
      <w:r w:rsidRPr="001B4DC3">
        <w:rPr>
          <w:rFonts w:ascii="Courier New" w:hAnsi="Courier New" w:cs="Courier New"/>
        </w:rPr>
        <w:t xml:space="preserve"> = </w:t>
      </w:r>
      <w:proofErr w:type="spellStart"/>
      <w:r w:rsidRPr="001B4DC3">
        <w:rPr>
          <w:rFonts w:ascii="Courier New" w:hAnsi="Courier New" w:cs="Courier New"/>
        </w:rPr>
        <w:t>Mail.First</w:t>
      </w:r>
      <w:proofErr w:type="spellEnd"/>
      <w:r w:rsidRPr="001B4DC3">
        <w:rPr>
          <w:rFonts w:ascii="Courier New" w:hAnsi="Courier New" w:cs="Courier New"/>
        </w:rPr>
        <w:t>();</w:t>
      </w:r>
    </w:p>
    <w:p w14:paraId="4675D592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char</w:t>
      </w:r>
      <w:proofErr w:type="spellEnd"/>
      <w:r w:rsidRPr="001B4DC3">
        <w:rPr>
          <w:rFonts w:ascii="Courier New" w:hAnsi="Courier New" w:cs="Courier New"/>
        </w:rPr>
        <w:t xml:space="preserve"> </w:t>
      </w:r>
      <w:proofErr w:type="spellStart"/>
      <w:r w:rsidRPr="001B4DC3">
        <w:rPr>
          <w:rFonts w:ascii="Courier New" w:hAnsi="Courier New" w:cs="Courier New"/>
        </w:rPr>
        <w:t>ultimoCaracter</w:t>
      </w:r>
      <w:proofErr w:type="spellEnd"/>
      <w:r w:rsidRPr="001B4DC3">
        <w:rPr>
          <w:rFonts w:ascii="Courier New" w:hAnsi="Courier New" w:cs="Courier New"/>
        </w:rPr>
        <w:t xml:space="preserve"> = </w:t>
      </w:r>
      <w:proofErr w:type="spellStart"/>
      <w:r w:rsidRPr="001B4DC3">
        <w:rPr>
          <w:rFonts w:ascii="Courier New" w:hAnsi="Courier New" w:cs="Courier New"/>
        </w:rPr>
        <w:t>Mail.Last</w:t>
      </w:r>
      <w:proofErr w:type="spellEnd"/>
      <w:r w:rsidRPr="001B4DC3">
        <w:rPr>
          <w:rFonts w:ascii="Courier New" w:hAnsi="Courier New" w:cs="Courier New"/>
        </w:rPr>
        <w:t>();</w:t>
      </w:r>
    </w:p>
    <w:p w14:paraId="318F2DCA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char</w:t>
      </w:r>
      <w:proofErr w:type="spellEnd"/>
      <w:r w:rsidRPr="001B4DC3">
        <w:rPr>
          <w:rFonts w:ascii="Courier New" w:hAnsi="Courier New" w:cs="Courier New"/>
        </w:rPr>
        <w:t xml:space="preserve"> arroba = '@';</w:t>
      </w:r>
    </w:p>
    <w:p w14:paraId="5CDC5980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0C626968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if</w:t>
      </w:r>
      <w:proofErr w:type="spellEnd"/>
      <w:r w:rsidRPr="001B4DC3">
        <w:rPr>
          <w:rFonts w:ascii="Courier New" w:hAnsi="Courier New" w:cs="Courier New"/>
        </w:rPr>
        <w:t xml:space="preserve"> (!</w:t>
      </w:r>
      <w:proofErr w:type="spellStart"/>
      <w:r w:rsidRPr="001B4DC3">
        <w:rPr>
          <w:rFonts w:ascii="Courier New" w:hAnsi="Courier New" w:cs="Courier New"/>
        </w:rPr>
        <w:t>TextoTieneCaracter</w:t>
      </w:r>
      <w:proofErr w:type="spellEnd"/>
      <w:r w:rsidRPr="001B4DC3">
        <w:rPr>
          <w:rFonts w:ascii="Courier New" w:hAnsi="Courier New" w:cs="Courier New"/>
        </w:rPr>
        <w:t>(Mail, arroba))</w:t>
      </w:r>
    </w:p>
    <w:p w14:paraId="36726F75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{</w:t>
      </w:r>
    </w:p>
    <w:p w14:paraId="5F2AA994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1B4DC3">
        <w:rPr>
          <w:rFonts w:ascii="Courier New" w:hAnsi="Courier New" w:cs="Courier New"/>
        </w:rPr>
        <w:t xml:space="preserve">                errores += "El correo debe tener @. </w:t>
      </w:r>
      <w:r w:rsidRPr="006B4C27">
        <w:rPr>
          <w:rFonts w:ascii="Courier New" w:hAnsi="Courier New" w:cs="Courier New"/>
          <w:lang w:val="en-US"/>
        </w:rPr>
        <w:t>";</w:t>
      </w:r>
    </w:p>
    <w:p w14:paraId="02B876F3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}</w:t>
      </w:r>
    </w:p>
    <w:p w14:paraId="79B7F621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</w:p>
    <w:p w14:paraId="216A567D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if (!</w:t>
      </w:r>
      <w:proofErr w:type="spellStart"/>
      <w:r w:rsidRPr="006B4C27">
        <w:rPr>
          <w:rFonts w:ascii="Courier New" w:hAnsi="Courier New" w:cs="Courier New"/>
          <w:lang w:val="en-US"/>
        </w:rPr>
        <w:t>TextoTieneCaracter</w:t>
      </w:r>
      <w:proofErr w:type="spellEnd"/>
      <w:r w:rsidRPr="006B4C27">
        <w:rPr>
          <w:rFonts w:ascii="Courier New" w:hAnsi="Courier New" w:cs="Courier New"/>
          <w:lang w:val="en-US"/>
        </w:rPr>
        <w:t>(Mail, '.'))</w:t>
      </w:r>
    </w:p>
    <w:p w14:paraId="0784C59E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r w:rsidRPr="001B4DC3">
        <w:rPr>
          <w:rFonts w:ascii="Courier New" w:hAnsi="Courier New" w:cs="Courier New"/>
        </w:rPr>
        <w:t>{</w:t>
      </w:r>
    </w:p>
    <w:p w14:paraId="0B9DE776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errores += "El correo no tiene punto. ";</w:t>
      </w:r>
    </w:p>
    <w:p w14:paraId="43C56206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064E56F3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}</w:t>
      </w:r>
    </w:p>
    <w:p w14:paraId="066A68CB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3B42F648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if</w:t>
      </w:r>
      <w:proofErr w:type="spellEnd"/>
      <w:r w:rsidRPr="001B4DC3">
        <w:rPr>
          <w:rFonts w:ascii="Courier New" w:hAnsi="Courier New" w:cs="Courier New"/>
        </w:rPr>
        <w:t xml:space="preserve"> (</w:t>
      </w:r>
      <w:proofErr w:type="spellStart"/>
      <w:r w:rsidRPr="001B4DC3">
        <w:rPr>
          <w:rFonts w:ascii="Courier New" w:hAnsi="Courier New" w:cs="Courier New"/>
        </w:rPr>
        <w:t>Mail.EndsWith</w:t>
      </w:r>
      <w:proofErr w:type="spellEnd"/>
      <w:r w:rsidRPr="001B4DC3">
        <w:rPr>
          <w:rFonts w:ascii="Courier New" w:hAnsi="Courier New" w:cs="Courier New"/>
        </w:rPr>
        <w:t>(arroba))</w:t>
      </w:r>
    </w:p>
    <w:p w14:paraId="12EF0D63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{</w:t>
      </w:r>
    </w:p>
    <w:p w14:paraId="77E151A6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errores += "El último carácter no puede ser un @. ";</w:t>
      </w:r>
    </w:p>
    <w:p w14:paraId="1A064079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}</w:t>
      </w:r>
    </w:p>
    <w:p w14:paraId="7CE41C79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562548D7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if</w:t>
      </w:r>
      <w:proofErr w:type="spellEnd"/>
      <w:r w:rsidRPr="001B4DC3">
        <w:rPr>
          <w:rFonts w:ascii="Courier New" w:hAnsi="Courier New" w:cs="Courier New"/>
        </w:rPr>
        <w:t xml:space="preserve"> (</w:t>
      </w:r>
      <w:proofErr w:type="spellStart"/>
      <w:r w:rsidRPr="001B4DC3">
        <w:rPr>
          <w:rFonts w:ascii="Courier New" w:hAnsi="Courier New" w:cs="Courier New"/>
        </w:rPr>
        <w:t>primerCaracter</w:t>
      </w:r>
      <w:proofErr w:type="spellEnd"/>
      <w:r w:rsidRPr="001B4DC3">
        <w:rPr>
          <w:rFonts w:ascii="Courier New" w:hAnsi="Courier New" w:cs="Courier New"/>
        </w:rPr>
        <w:t xml:space="preserve"> == arroba)</w:t>
      </w:r>
    </w:p>
    <w:p w14:paraId="6F6835BF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{</w:t>
      </w:r>
    </w:p>
    <w:p w14:paraId="0BE2D1D5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errores += "El primer carácter no puede ser un @. ";</w:t>
      </w:r>
    </w:p>
    <w:p w14:paraId="17988C28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}</w:t>
      </w:r>
    </w:p>
    <w:p w14:paraId="5245A1B6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5459B263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if</w:t>
      </w:r>
      <w:proofErr w:type="spellEnd"/>
      <w:r w:rsidRPr="001B4DC3">
        <w:rPr>
          <w:rFonts w:ascii="Courier New" w:hAnsi="Courier New" w:cs="Courier New"/>
        </w:rPr>
        <w:t xml:space="preserve"> (</w:t>
      </w:r>
      <w:proofErr w:type="spellStart"/>
      <w:r w:rsidRPr="001B4DC3">
        <w:rPr>
          <w:rFonts w:ascii="Courier New" w:hAnsi="Courier New" w:cs="Courier New"/>
        </w:rPr>
        <w:t>primerCaracter</w:t>
      </w:r>
      <w:proofErr w:type="spellEnd"/>
      <w:r w:rsidRPr="001B4DC3">
        <w:rPr>
          <w:rFonts w:ascii="Courier New" w:hAnsi="Courier New" w:cs="Courier New"/>
        </w:rPr>
        <w:t xml:space="preserve"> == '.')</w:t>
      </w:r>
    </w:p>
    <w:p w14:paraId="101D4FB1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{</w:t>
      </w:r>
    </w:p>
    <w:p w14:paraId="4F86F6F7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errores += "El primer carácter no puede ser un punto. ";</w:t>
      </w:r>
    </w:p>
    <w:p w14:paraId="07BD4E61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}</w:t>
      </w:r>
    </w:p>
    <w:p w14:paraId="0474A141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095AEF11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if</w:t>
      </w:r>
      <w:proofErr w:type="spellEnd"/>
      <w:r w:rsidRPr="001B4DC3">
        <w:rPr>
          <w:rFonts w:ascii="Courier New" w:hAnsi="Courier New" w:cs="Courier New"/>
        </w:rPr>
        <w:t xml:space="preserve"> (</w:t>
      </w:r>
      <w:proofErr w:type="spellStart"/>
      <w:r w:rsidRPr="001B4DC3">
        <w:rPr>
          <w:rFonts w:ascii="Courier New" w:hAnsi="Courier New" w:cs="Courier New"/>
        </w:rPr>
        <w:t>ultimoCaracter</w:t>
      </w:r>
      <w:proofErr w:type="spellEnd"/>
      <w:r w:rsidRPr="001B4DC3">
        <w:rPr>
          <w:rFonts w:ascii="Courier New" w:hAnsi="Courier New" w:cs="Courier New"/>
        </w:rPr>
        <w:t xml:space="preserve"> == '.')</w:t>
      </w:r>
    </w:p>
    <w:p w14:paraId="0092185A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{</w:t>
      </w:r>
    </w:p>
    <w:p w14:paraId="7FBCD882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errores += "El último carácter no puede ser un punto. ";</w:t>
      </w:r>
    </w:p>
    <w:p w14:paraId="0ACAECB1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}</w:t>
      </w:r>
    </w:p>
    <w:p w14:paraId="25E6EBE3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26F4360A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if</w:t>
      </w:r>
      <w:proofErr w:type="spellEnd"/>
      <w:r w:rsidRPr="001B4DC3">
        <w:rPr>
          <w:rFonts w:ascii="Courier New" w:hAnsi="Courier New" w:cs="Courier New"/>
        </w:rPr>
        <w:t xml:space="preserve"> (</w:t>
      </w:r>
      <w:proofErr w:type="spellStart"/>
      <w:r w:rsidRPr="001B4DC3">
        <w:rPr>
          <w:rFonts w:ascii="Courier New" w:hAnsi="Courier New" w:cs="Courier New"/>
        </w:rPr>
        <w:t>Mail.Length</w:t>
      </w:r>
      <w:proofErr w:type="spellEnd"/>
      <w:r w:rsidRPr="001B4DC3">
        <w:rPr>
          <w:rFonts w:ascii="Courier New" w:hAnsi="Courier New" w:cs="Courier New"/>
        </w:rPr>
        <w:t xml:space="preserve"> &lt;= 1)</w:t>
      </w:r>
    </w:p>
    <w:p w14:paraId="01C9D78E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{</w:t>
      </w:r>
    </w:p>
    <w:p w14:paraId="375F25B9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errores += "El largo del correo debe ser mayor a 1. ";</w:t>
      </w:r>
    </w:p>
    <w:p w14:paraId="5836FA75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}</w:t>
      </w:r>
    </w:p>
    <w:p w14:paraId="50333996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58351C96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if</w:t>
      </w:r>
      <w:proofErr w:type="spellEnd"/>
      <w:r w:rsidRPr="001B4DC3">
        <w:rPr>
          <w:rFonts w:ascii="Courier New" w:hAnsi="Courier New" w:cs="Courier New"/>
        </w:rPr>
        <w:t xml:space="preserve"> (</w:t>
      </w:r>
      <w:proofErr w:type="gramStart"/>
      <w:r w:rsidRPr="001B4DC3">
        <w:rPr>
          <w:rFonts w:ascii="Courier New" w:hAnsi="Courier New" w:cs="Courier New"/>
        </w:rPr>
        <w:t>errores !</w:t>
      </w:r>
      <w:proofErr w:type="gramEnd"/>
      <w:r w:rsidRPr="001B4DC3">
        <w:rPr>
          <w:rFonts w:ascii="Courier New" w:hAnsi="Courier New" w:cs="Courier New"/>
        </w:rPr>
        <w:t>= "")</w:t>
      </w:r>
    </w:p>
    <w:p w14:paraId="08969251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{</w:t>
      </w:r>
    </w:p>
    <w:p w14:paraId="1377EF84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</w:t>
      </w:r>
      <w:proofErr w:type="spellStart"/>
      <w:r w:rsidRPr="001B4DC3">
        <w:rPr>
          <w:rFonts w:ascii="Courier New" w:hAnsi="Courier New" w:cs="Courier New"/>
        </w:rPr>
        <w:t>Console.WriteLine</w:t>
      </w:r>
      <w:proofErr w:type="spellEnd"/>
      <w:r w:rsidRPr="001B4DC3">
        <w:rPr>
          <w:rFonts w:ascii="Courier New" w:hAnsi="Courier New" w:cs="Courier New"/>
        </w:rPr>
        <w:t>("");</w:t>
      </w:r>
    </w:p>
    <w:p w14:paraId="7B2C565E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</w:t>
      </w:r>
      <w:proofErr w:type="spellStart"/>
      <w:r w:rsidRPr="001B4DC3">
        <w:rPr>
          <w:rFonts w:ascii="Courier New" w:hAnsi="Courier New" w:cs="Courier New"/>
        </w:rPr>
        <w:t>throw</w:t>
      </w:r>
      <w:proofErr w:type="spellEnd"/>
      <w:r w:rsidRPr="001B4DC3">
        <w:rPr>
          <w:rFonts w:ascii="Courier New" w:hAnsi="Courier New" w:cs="Courier New"/>
        </w:rPr>
        <w:t xml:space="preserve"> new </w:t>
      </w:r>
      <w:proofErr w:type="spellStart"/>
      <w:r w:rsidRPr="001B4DC3">
        <w:rPr>
          <w:rFonts w:ascii="Courier New" w:hAnsi="Courier New" w:cs="Courier New"/>
        </w:rPr>
        <w:t>Exception</w:t>
      </w:r>
      <w:proofErr w:type="spellEnd"/>
      <w:r w:rsidRPr="001B4DC3">
        <w:rPr>
          <w:rFonts w:ascii="Courier New" w:hAnsi="Courier New" w:cs="Courier New"/>
        </w:rPr>
        <w:t>(" &lt; Ha ocurrido un error / Mail inválido / &gt; ");</w:t>
      </w:r>
    </w:p>
    <w:p w14:paraId="6EFA55EC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}</w:t>
      </w:r>
    </w:p>
    <w:p w14:paraId="14BF2FA7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}</w:t>
      </w:r>
    </w:p>
    <w:p w14:paraId="0593E952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166AA57D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</w:t>
      </w:r>
      <w:proofErr w:type="spellStart"/>
      <w:r w:rsidRPr="001B4DC3">
        <w:rPr>
          <w:rFonts w:ascii="Courier New" w:hAnsi="Courier New" w:cs="Courier New"/>
        </w:rPr>
        <w:t>private</w:t>
      </w:r>
      <w:proofErr w:type="spellEnd"/>
      <w:r w:rsidRPr="001B4DC3">
        <w:rPr>
          <w:rFonts w:ascii="Courier New" w:hAnsi="Courier New" w:cs="Courier New"/>
        </w:rPr>
        <w:t xml:space="preserve"> void </w:t>
      </w:r>
      <w:proofErr w:type="spellStart"/>
      <w:r w:rsidRPr="001B4DC3">
        <w:rPr>
          <w:rFonts w:ascii="Courier New" w:hAnsi="Courier New" w:cs="Courier New"/>
        </w:rPr>
        <w:t>ValidarContrasena</w:t>
      </w:r>
      <w:proofErr w:type="spellEnd"/>
      <w:r w:rsidRPr="001B4DC3">
        <w:rPr>
          <w:rFonts w:ascii="Courier New" w:hAnsi="Courier New" w:cs="Courier New"/>
        </w:rPr>
        <w:t>()</w:t>
      </w:r>
    </w:p>
    <w:p w14:paraId="145B76D1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{</w:t>
      </w:r>
    </w:p>
    <w:p w14:paraId="13E9F191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string</w:t>
      </w:r>
      <w:proofErr w:type="spellEnd"/>
      <w:r w:rsidRPr="001B4DC3">
        <w:rPr>
          <w:rFonts w:ascii="Courier New" w:hAnsi="Courier New" w:cs="Courier New"/>
        </w:rPr>
        <w:t xml:space="preserve"> errores = "";</w:t>
      </w:r>
    </w:p>
    <w:p w14:paraId="10E4FFA7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3C305115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if</w:t>
      </w:r>
      <w:proofErr w:type="spellEnd"/>
      <w:r w:rsidRPr="001B4DC3">
        <w:rPr>
          <w:rFonts w:ascii="Courier New" w:hAnsi="Courier New" w:cs="Courier New"/>
        </w:rPr>
        <w:t xml:space="preserve"> (!</w:t>
      </w:r>
      <w:proofErr w:type="spellStart"/>
      <w:r w:rsidRPr="001B4DC3">
        <w:rPr>
          <w:rFonts w:ascii="Courier New" w:hAnsi="Courier New" w:cs="Courier New"/>
        </w:rPr>
        <w:t>TextoTieneCaracter</w:t>
      </w:r>
      <w:proofErr w:type="spellEnd"/>
      <w:r w:rsidRPr="001B4DC3">
        <w:rPr>
          <w:rFonts w:ascii="Courier New" w:hAnsi="Courier New" w:cs="Courier New"/>
        </w:rPr>
        <w:t>(</w:t>
      </w:r>
      <w:proofErr w:type="spellStart"/>
      <w:r w:rsidRPr="001B4DC3">
        <w:rPr>
          <w:rFonts w:ascii="Courier New" w:hAnsi="Courier New" w:cs="Courier New"/>
        </w:rPr>
        <w:t>Contrasena</w:t>
      </w:r>
      <w:proofErr w:type="spellEnd"/>
      <w:r w:rsidRPr="001B4DC3">
        <w:rPr>
          <w:rFonts w:ascii="Courier New" w:hAnsi="Courier New" w:cs="Courier New"/>
        </w:rPr>
        <w:t>, '@') &amp;&amp;</w:t>
      </w:r>
    </w:p>
    <w:p w14:paraId="24A35AF0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!</w:t>
      </w:r>
      <w:proofErr w:type="spellStart"/>
      <w:r w:rsidRPr="001B4DC3">
        <w:rPr>
          <w:rFonts w:ascii="Courier New" w:hAnsi="Courier New" w:cs="Courier New"/>
        </w:rPr>
        <w:t>TextoTieneCaracter</w:t>
      </w:r>
      <w:proofErr w:type="spellEnd"/>
      <w:r w:rsidRPr="001B4DC3">
        <w:rPr>
          <w:rFonts w:ascii="Courier New" w:hAnsi="Courier New" w:cs="Courier New"/>
        </w:rPr>
        <w:t>(</w:t>
      </w:r>
      <w:proofErr w:type="spellStart"/>
      <w:r w:rsidRPr="001B4DC3">
        <w:rPr>
          <w:rFonts w:ascii="Courier New" w:hAnsi="Courier New" w:cs="Courier New"/>
        </w:rPr>
        <w:t>Contrasena</w:t>
      </w:r>
      <w:proofErr w:type="spellEnd"/>
      <w:r w:rsidRPr="001B4DC3">
        <w:rPr>
          <w:rFonts w:ascii="Courier New" w:hAnsi="Courier New" w:cs="Courier New"/>
        </w:rPr>
        <w:t>, '.') &amp;&amp;</w:t>
      </w:r>
    </w:p>
    <w:p w14:paraId="29E46788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!</w:t>
      </w:r>
      <w:proofErr w:type="spellStart"/>
      <w:r w:rsidRPr="001B4DC3">
        <w:rPr>
          <w:rFonts w:ascii="Courier New" w:hAnsi="Courier New" w:cs="Courier New"/>
        </w:rPr>
        <w:t>TextoTieneCaracter</w:t>
      </w:r>
      <w:proofErr w:type="spellEnd"/>
      <w:r w:rsidRPr="001B4DC3">
        <w:rPr>
          <w:rFonts w:ascii="Courier New" w:hAnsi="Courier New" w:cs="Courier New"/>
        </w:rPr>
        <w:t>(</w:t>
      </w:r>
      <w:proofErr w:type="spellStart"/>
      <w:r w:rsidRPr="001B4DC3">
        <w:rPr>
          <w:rFonts w:ascii="Courier New" w:hAnsi="Courier New" w:cs="Courier New"/>
        </w:rPr>
        <w:t>Contrasena</w:t>
      </w:r>
      <w:proofErr w:type="spellEnd"/>
      <w:r w:rsidRPr="001B4DC3">
        <w:rPr>
          <w:rFonts w:ascii="Courier New" w:hAnsi="Courier New" w:cs="Courier New"/>
        </w:rPr>
        <w:t>, '#') &amp;&amp;</w:t>
      </w:r>
    </w:p>
    <w:p w14:paraId="3A6484AE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!</w:t>
      </w:r>
      <w:proofErr w:type="spellStart"/>
      <w:r w:rsidRPr="001B4DC3">
        <w:rPr>
          <w:rFonts w:ascii="Courier New" w:hAnsi="Courier New" w:cs="Courier New"/>
        </w:rPr>
        <w:t>TextoTieneCaracter</w:t>
      </w:r>
      <w:proofErr w:type="spellEnd"/>
      <w:r w:rsidRPr="001B4DC3">
        <w:rPr>
          <w:rFonts w:ascii="Courier New" w:hAnsi="Courier New" w:cs="Courier New"/>
        </w:rPr>
        <w:t>(</w:t>
      </w:r>
      <w:proofErr w:type="spellStart"/>
      <w:r w:rsidRPr="001B4DC3">
        <w:rPr>
          <w:rFonts w:ascii="Courier New" w:hAnsi="Courier New" w:cs="Courier New"/>
        </w:rPr>
        <w:t>Contrasena</w:t>
      </w:r>
      <w:proofErr w:type="spellEnd"/>
      <w:r w:rsidRPr="001B4DC3">
        <w:rPr>
          <w:rFonts w:ascii="Courier New" w:hAnsi="Courier New" w:cs="Courier New"/>
        </w:rPr>
        <w:t>, ','))</w:t>
      </w:r>
    </w:p>
    <w:p w14:paraId="3D42CA7F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{</w:t>
      </w:r>
    </w:p>
    <w:p w14:paraId="465F4852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errores += "La </w:t>
      </w:r>
      <w:proofErr w:type="spellStart"/>
      <w:r w:rsidRPr="001B4DC3">
        <w:rPr>
          <w:rFonts w:ascii="Courier New" w:hAnsi="Courier New" w:cs="Courier New"/>
        </w:rPr>
        <w:t>contrasena</w:t>
      </w:r>
      <w:proofErr w:type="spellEnd"/>
      <w:r w:rsidRPr="001B4DC3">
        <w:rPr>
          <w:rFonts w:ascii="Courier New" w:hAnsi="Courier New" w:cs="Courier New"/>
        </w:rPr>
        <w:t xml:space="preserve"> debe tener un </w:t>
      </w:r>
      <w:proofErr w:type="spellStart"/>
      <w:r w:rsidRPr="001B4DC3">
        <w:rPr>
          <w:rFonts w:ascii="Courier New" w:hAnsi="Courier New" w:cs="Courier New"/>
        </w:rPr>
        <w:t>caracter</w:t>
      </w:r>
      <w:proofErr w:type="spellEnd"/>
      <w:r w:rsidRPr="001B4DC3">
        <w:rPr>
          <w:rFonts w:ascii="Courier New" w:hAnsi="Courier New" w:cs="Courier New"/>
        </w:rPr>
        <w:t xml:space="preserve"> especial (@ . # ,";</w:t>
      </w:r>
    </w:p>
    <w:p w14:paraId="506657FE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}</w:t>
      </w:r>
    </w:p>
    <w:p w14:paraId="014A7BD3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217D0B3F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if</w:t>
      </w:r>
      <w:proofErr w:type="spellEnd"/>
      <w:r w:rsidRPr="001B4DC3">
        <w:rPr>
          <w:rFonts w:ascii="Courier New" w:hAnsi="Courier New" w:cs="Courier New"/>
        </w:rPr>
        <w:t xml:space="preserve"> (</w:t>
      </w:r>
      <w:proofErr w:type="spellStart"/>
      <w:r w:rsidRPr="001B4DC3">
        <w:rPr>
          <w:rFonts w:ascii="Courier New" w:hAnsi="Courier New" w:cs="Courier New"/>
        </w:rPr>
        <w:t>Contrasena.Length</w:t>
      </w:r>
      <w:proofErr w:type="spellEnd"/>
      <w:r w:rsidRPr="001B4DC3">
        <w:rPr>
          <w:rFonts w:ascii="Courier New" w:hAnsi="Courier New" w:cs="Courier New"/>
        </w:rPr>
        <w:t xml:space="preserve"> &lt;= 4)</w:t>
      </w:r>
    </w:p>
    <w:p w14:paraId="55252F34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{</w:t>
      </w:r>
    </w:p>
    <w:p w14:paraId="0E90AF87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errores += "El largo de la </w:t>
      </w:r>
      <w:proofErr w:type="spellStart"/>
      <w:r w:rsidRPr="001B4DC3">
        <w:rPr>
          <w:rFonts w:ascii="Courier New" w:hAnsi="Courier New" w:cs="Courier New"/>
        </w:rPr>
        <w:t>contrasena</w:t>
      </w:r>
      <w:proofErr w:type="spellEnd"/>
      <w:r w:rsidRPr="001B4DC3">
        <w:rPr>
          <w:rFonts w:ascii="Courier New" w:hAnsi="Courier New" w:cs="Courier New"/>
        </w:rPr>
        <w:t xml:space="preserve"> debe ser mayor a 4 caracteres. ";</w:t>
      </w:r>
    </w:p>
    <w:p w14:paraId="5FAA90BA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}</w:t>
      </w:r>
    </w:p>
    <w:p w14:paraId="2D7F22BD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0164671C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if</w:t>
      </w:r>
      <w:proofErr w:type="spellEnd"/>
      <w:r w:rsidRPr="001B4DC3">
        <w:rPr>
          <w:rFonts w:ascii="Courier New" w:hAnsi="Courier New" w:cs="Courier New"/>
        </w:rPr>
        <w:t xml:space="preserve"> (</w:t>
      </w:r>
      <w:proofErr w:type="gramStart"/>
      <w:r w:rsidRPr="001B4DC3">
        <w:rPr>
          <w:rFonts w:ascii="Courier New" w:hAnsi="Courier New" w:cs="Courier New"/>
        </w:rPr>
        <w:t>errores !</w:t>
      </w:r>
      <w:proofErr w:type="gramEnd"/>
      <w:r w:rsidRPr="001B4DC3">
        <w:rPr>
          <w:rFonts w:ascii="Courier New" w:hAnsi="Courier New" w:cs="Courier New"/>
        </w:rPr>
        <w:t>= "")</w:t>
      </w:r>
    </w:p>
    <w:p w14:paraId="03D4445D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{</w:t>
      </w:r>
    </w:p>
    <w:p w14:paraId="014F5731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</w:t>
      </w:r>
      <w:proofErr w:type="spellStart"/>
      <w:r w:rsidRPr="001B4DC3">
        <w:rPr>
          <w:rFonts w:ascii="Courier New" w:hAnsi="Courier New" w:cs="Courier New"/>
        </w:rPr>
        <w:t>Console.WriteLine</w:t>
      </w:r>
      <w:proofErr w:type="spellEnd"/>
      <w:r w:rsidRPr="001B4DC3">
        <w:rPr>
          <w:rFonts w:ascii="Courier New" w:hAnsi="Courier New" w:cs="Courier New"/>
        </w:rPr>
        <w:t>("");</w:t>
      </w:r>
    </w:p>
    <w:p w14:paraId="5BD0A2A3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</w:t>
      </w:r>
      <w:proofErr w:type="spellStart"/>
      <w:r w:rsidRPr="001B4DC3">
        <w:rPr>
          <w:rFonts w:ascii="Courier New" w:hAnsi="Courier New" w:cs="Courier New"/>
        </w:rPr>
        <w:t>throw</w:t>
      </w:r>
      <w:proofErr w:type="spellEnd"/>
      <w:r w:rsidRPr="001B4DC3">
        <w:rPr>
          <w:rFonts w:ascii="Courier New" w:hAnsi="Courier New" w:cs="Courier New"/>
        </w:rPr>
        <w:t xml:space="preserve"> new </w:t>
      </w:r>
      <w:proofErr w:type="spellStart"/>
      <w:r w:rsidRPr="001B4DC3">
        <w:rPr>
          <w:rFonts w:ascii="Courier New" w:hAnsi="Courier New" w:cs="Courier New"/>
        </w:rPr>
        <w:t>Exception</w:t>
      </w:r>
      <w:proofErr w:type="spellEnd"/>
      <w:r w:rsidRPr="001B4DC3">
        <w:rPr>
          <w:rFonts w:ascii="Courier New" w:hAnsi="Courier New" w:cs="Courier New"/>
        </w:rPr>
        <w:t xml:space="preserve">(" &lt; Ha ocurrido un error / </w:t>
      </w:r>
      <w:proofErr w:type="spellStart"/>
      <w:r w:rsidRPr="001B4DC3">
        <w:rPr>
          <w:rFonts w:ascii="Courier New" w:hAnsi="Courier New" w:cs="Courier New"/>
        </w:rPr>
        <w:t>Contrasena</w:t>
      </w:r>
      <w:proofErr w:type="spellEnd"/>
      <w:r w:rsidRPr="001B4DC3">
        <w:rPr>
          <w:rFonts w:ascii="Courier New" w:hAnsi="Courier New" w:cs="Courier New"/>
        </w:rPr>
        <w:t xml:space="preserve"> / &gt; ");</w:t>
      </w:r>
    </w:p>
    <w:p w14:paraId="6DFC2BBE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}</w:t>
      </w:r>
    </w:p>
    <w:p w14:paraId="7E271AC5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}</w:t>
      </w:r>
    </w:p>
    <w:p w14:paraId="3D3AF66C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1A0C54A5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</w:t>
      </w:r>
      <w:proofErr w:type="spellStart"/>
      <w:r w:rsidRPr="001B4DC3">
        <w:rPr>
          <w:rFonts w:ascii="Courier New" w:hAnsi="Courier New" w:cs="Courier New"/>
        </w:rPr>
        <w:t>private</w:t>
      </w:r>
      <w:proofErr w:type="spellEnd"/>
      <w:r w:rsidRPr="001B4DC3">
        <w:rPr>
          <w:rFonts w:ascii="Courier New" w:hAnsi="Courier New" w:cs="Courier New"/>
        </w:rPr>
        <w:t xml:space="preserve"> void </w:t>
      </w:r>
      <w:proofErr w:type="spellStart"/>
      <w:r w:rsidRPr="001B4DC3">
        <w:rPr>
          <w:rFonts w:ascii="Courier New" w:hAnsi="Courier New" w:cs="Courier New"/>
        </w:rPr>
        <w:t>ValidarNombre</w:t>
      </w:r>
      <w:proofErr w:type="spellEnd"/>
      <w:r w:rsidRPr="001B4DC3">
        <w:rPr>
          <w:rFonts w:ascii="Courier New" w:hAnsi="Courier New" w:cs="Courier New"/>
        </w:rPr>
        <w:t>()</w:t>
      </w:r>
    </w:p>
    <w:p w14:paraId="6617F563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{</w:t>
      </w:r>
    </w:p>
    <w:p w14:paraId="402DC0B0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string</w:t>
      </w:r>
      <w:proofErr w:type="spellEnd"/>
      <w:r w:rsidRPr="001B4DC3">
        <w:rPr>
          <w:rFonts w:ascii="Courier New" w:hAnsi="Courier New" w:cs="Courier New"/>
        </w:rPr>
        <w:t xml:space="preserve"> errores = "";</w:t>
      </w:r>
    </w:p>
    <w:p w14:paraId="36460517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373E2570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if</w:t>
      </w:r>
      <w:proofErr w:type="spellEnd"/>
      <w:r w:rsidRPr="001B4DC3">
        <w:rPr>
          <w:rFonts w:ascii="Courier New" w:hAnsi="Courier New" w:cs="Courier New"/>
        </w:rPr>
        <w:t xml:space="preserve"> (</w:t>
      </w:r>
      <w:proofErr w:type="spellStart"/>
      <w:r w:rsidRPr="001B4DC3">
        <w:rPr>
          <w:rFonts w:ascii="Courier New" w:hAnsi="Courier New" w:cs="Courier New"/>
        </w:rPr>
        <w:t>Nombre.IsWhiteSpace</w:t>
      </w:r>
      <w:proofErr w:type="spellEnd"/>
      <w:r w:rsidRPr="001B4DC3">
        <w:rPr>
          <w:rFonts w:ascii="Courier New" w:hAnsi="Courier New" w:cs="Courier New"/>
        </w:rPr>
        <w:t>())</w:t>
      </w:r>
    </w:p>
    <w:p w14:paraId="662F0A9C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{</w:t>
      </w:r>
    </w:p>
    <w:p w14:paraId="35B6E31B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errores += "El largo del nombre no puede ser nulo.";</w:t>
      </w:r>
    </w:p>
    <w:p w14:paraId="443353E2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0025CD1D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}</w:t>
      </w:r>
    </w:p>
    <w:p w14:paraId="453A7401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6E81131E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if</w:t>
      </w:r>
      <w:proofErr w:type="spellEnd"/>
      <w:r w:rsidRPr="001B4DC3">
        <w:rPr>
          <w:rFonts w:ascii="Courier New" w:hAnsi="Courier New" w:cs="Courier New"/>
        </w:rPr>
        <w:t xml:space="preserve"> (</w:t>
      </w:r>
      <w:proofErr w:type="spellStart"/>
      <w:r w:rsidRPr="001B4DC3">
        <w:rPr>
          <w:rFonts w:ascii="Courier New" w:hAnsi="Courier New" w:cs="Courier New"/>
        </w:rPr>
        <w:t>Nombre.Length</w:t>
      </w:r>
      <w:proofErr w:type="spellEnd"/>
      <w:r w:rsidRPr="001B4DC3">
        <w:rPr>
          <w:rFonts w:ascii="Courier New" w:hAnsi="Courier New" w:cs="Courier New"/>
        </w:rPr>
        <w:t xml:space="preserve"> &gt; 90)</w:t>
      </w:r>
    </w:p>
    <w:p w14:paraId="68C75C6F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{</w:t>
      </w:r>
    </w:p>
    <w:p w14:paraId="4331F5F3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errores += "El largo del nombre no puede superar los 90 caracteres.";</w:t>
      </w:r>
    </w:p>
    <w:p w14:paraId="6EB54D22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3C5CF3BC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}</w:t>
      </w:r>
    </w:p>
    <w:p w14:paraId="54FF39CE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5E596AC0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if</w:t>
      </w:r>
      <w:proofErr w:type="spellEnd"/>
      <w:r w:rsidRPr="001B4DC3">
        <w:rPr>
          <w:rFonts w:ascii="Courier New" w:hAnsi="Courier New" w:cs="Courier New"/>
        </w:rPr>
        <w:t xml:space="preserve"> (</w:t>
      </w:r>
      <w:proofErr w:type="gramStart"/>
      <w:r w:rsidRPr="001B4DC3">
        <w:rPr>
          <w:rFonts w:ascii="Courier New" w:hAnsi="Courier New" w:cs="Courier New"/>
        </w:rPr>
        <w:t>errores !</w:t>
      </w:r>
      <w:proofErr w:type="gramEnd"/>
      <w:r w:rsidRPr="001B4DC3">
        <w:rPr>
          <w:rFonts w:ascii="Courier New" w:hAnsi="Courier New" w:cs="Courier New"/>
        </w:rPr>
        <w:t>= "")</w:t>
      </w:r>
    </w:p>
    <w:p w14:paraId="27613C91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{</w:t>
      </w:r>
    </w:p>
    <w:p w14:paraId="585D40F8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</w:t>
      </w:r>
      <w:proofErr w:type="spellStart"/>
      <w:r w:rsidRPr="001B4DC3">
        <w:rPr>
          <w:rFonts w:ascii="Courier New" w:hAnsi="Courier New" w:cs="Courier New"/>
        </w:rPr>
        <w:t>Console.WriteLine</w:t>
      </w:r>
      <w:proofErr w:type="spellEnd"/>
      <w:r w:rsidRPr="001B4DC3">
        <w:rPr>
          <w:rFonts w:ascii="Courier New" w:hAnsi="Courier New" w:cs="Courier New"/>
        </w:rPr>
        <w:t>("");</w:t>
      </w:r>
    </w:p>
    <w:p w14:paraId="0C925013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</w:t>
      </w:r>
      <w:proofErr w:type="spellStart"/>
      <w:r w:rsidRPr="001B4DC3">
        <w:rPr>
          <w:rFonts w:ascii="Courier New" w:hAnsi="Courier New" w:cs="Courier New"/>
        </w:rPr>
        <w:t>throw</w:t>
      </w:r>
      <w:proofErr w:type="spellEnd"/>
      <w:r w:rsidRPr="001B4DC3">
        <w:rPr>
          <w:rFonts w:ascii="Courier New" w:hAnsi="Courier New" w:cs="Courier New"/>
        </w:rPr>
        <w:t xml:space="preserve"> new </w:t>
      </w:r>
      <w:proofErr w:type="spellStart"/>
      <w:r w:rsidRPr="001B4DC3">
        <w:rPr>
          <w:rFonts w:ascii="Courier New" w:hAnsi="Courier New" w:cs="Courier New"/>
        </w:rPr>
        <w:t>Exception</w:t>
      </w:r>
      <w:proofErr w:type="spellEnd"/>
      <w:r w:rsidRPr="001B4DC3">
        <w:rPr>
          <w:rFonts w:ascii="Courier New" w:hAnsi="Courier New" w:cs="Courier New"/>
        </w:rPr>
        <w:t>(" &lt; Ha ocurrido un error / Nombre / &gt; ");</w:t>
      </w:r>
    </w:p>
    <w:p w14:paraId="6416A48B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1B4DC3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>}</w:t>
      </w:r>
    </w:p>
    <w:p w14:paraId="53B358D0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}</w:t>
      </w:r>
    </w:p>
    <w:p w14:paraId="2263081E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</w:p>
    <w:p w14:paraId="4C3B3799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private bool </w:t>
      </w:r>
      <w:proofErr w:type="spellStart"/>
      <w:r w:rsidRPr="006B4C27">
        <w:rPr>
          <w:rFonts w:ascii="Courier New" w:hAnsi="Courier New" w:cs="Courier New"/>
          <w:lang w:val="en-US"/>
        </w:rPr>
        <w:t>TextoTieneCaracter</w:t>
      </w:r>
      <w:proofErr w:type="spellEnd"/>
      <w:r w:rsidRPr="006B4C27">
        <w:rPr>
          <w:rFonts w:ascii="Courier New" w:hAnsi="Courier New" w:cs="Courier New"/>
          <w:lang w:val="en-US"/>
        </w:rPr>
        <w:t xml:space="preserve">(string </w:t>
      </w:r>
      <w:proofErr w:type="spellStart"/>
      <w:r w:rsidRPr="006B4C27">
        <w:rPr>
          <w:rFonts w:ascii="Courier New" w:hAnsi="Courier New" w:cs="Courier New"/>
          <w:lang w:val="en-US"/>
        </w:rPr>
        <w:t>texto</w:t>
      </w:r>
      <w:proofErr w:type="spellEnd"/>
      <w:r w:rsidRPr="006B4C27">
        <w:rPr>
          <w:rFonts w:ascii="Courier New" w:hAnsi="Courier New" w:cs="Courier New"/>
          <w:lang w:val="en-US"/>
        </w:rPr>
        <w:t xml:space="preserve">, char </w:t>
      </w:r>
      <w:proofErr w:type="spellStart"/>
      <w:r w:rsidRPr="006B4C27">
        <w:rPr>
          <w:rFonts w:ascii="Courier New" w:hAnsi="Courier New" w:cs="Courier New"/>
          <w:lang w:val="en-US"/>
        </w:rPr>
        <w:t>caracter</w:t>
      </w:r>
      <w:proofErr w:type="spellEnd"/>
      <w:r w:rsidRPr="006B4C27">
        <w:rPr>
          <w:rFonts w:ascii="Courier New" w:hAnsi="Courier New" w:cs="Courier New"/>
          <w:lang w:val="en-US"/>
        </w:rPr>
        <w:t>)</w:t>
      </w:r>
    </w:p>
    <w:p w14:paraId="16D0B41D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5F9A739B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6B4C27">
        <w:rPr>
          <w:rFonts w:ascii="Courier New" w:hAnsi="Courier New" w:cs="Courier New"/>
          <w:lang w:val="en-US"/>
        </w:rPr>
        <w:t>texto.Contains</w:t>
      </w:r>
      <w:proofErr w:type="spellEnd"/>
      <w:r w:rsidRPr="006B4C27">
        <w:rPr>
          <w:rFonts w:ascii="Courier New" w:hAnsi="Courier New" w:cs="Courier New"/>
          <w:lang w:val="en-US"/>
        </w:rPr>
        <w:t>(</w:t>
      </w:r>
      <w:proofErr w:type="spellStart"/>
      <w:r w:rsidRPr="006B4C27">
        <w:rPr>
          <w:rFonts w:ascii="Courier New" w:hAnsi="Courier New" w:cs="Courier New"/>
          <w:lang w:val="en-US"/>
        </w:rPr>
        <w:t>caracter</w:t>
      </w:r>
      <w:proofErr w:type="spellEnd"/>
      <w:r w:rsidRPr="006B4C27">
        <w:rPr>
          <w:rFonts w:ascii="Courier New" w:hAnsi="Courier New" w:cs="Courier New"/>
          <w:lang w:val="en-US"/>
        </w:rPr>
        <w:t>))</w:t>
      </w:r>
    </w:p>
    <w:p w14:paraId="4351EE8E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{</w:t>
      </w:r>
    </w:p>
    <w:p w14:paraId="393990FB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    return true;</w:t>
      </w:r>
    </w:p>
    <w:p w14:paraId="707BCD64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}</w:t>
      </w:r>
    </w:p>
    <w:p w14:paraId="588357DC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</w:t>
      </w:r>
    </w:p>
    <w:p w14:paraId="41CE675E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return false;</w:t>
      </w:r>
    </w:p>
    <w:p w14:paraId="26604FD3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}</w:t>
      </w:r>
    </w:p>
    <w:p w14:paraId="57E320DA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</w:p>
    <w:p w14:paraId="3F7024CF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private void </w:t>
      </w:r>
      <w:proofErr w:type="spellStart"/>
      <w:r w:rsidRPr="006B4C27">
        <w:rPr>
          <w:rFonts w:ascii="Courier New" w:hAnsi="Courier New" w:cs="Courier New"/>
          <w:lang w:val="en-US"/>
        </w:rPr>
        <w:t>ValidarRol</w:t>
      </w:r>
      <w:proofErr w:type="spellEnd"/>
      <w:r w:rsidRPr="006B4C27">
        <w:rPr>
          <w:rFonts w:ascii="Courier New" w:hAnsi="Courier New" w:cs="Courier New"/>
          <w:lang w:val="en-US"/>
        </w:rPr>
        <w:t>()</w:t>
      </w:r>
    </w:p>
    <w:p w14:paraId="4C40FC54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741D0844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if (Rol != </w:t>
      </w:r>
      <w:proofErr w:type="spellStart"/>
      <w:r w:rsidRPr="006B4C27">
        <w:rPr>
          <w:rFonts w:ascii="Courier New" w:hAnsi="Courier New" w:cs="Courier New"/>
          <w:lang w:val="en-US"/>
        </w:rPr>
        <w:t>Rol.Detective</w:t>
      </w:r>
      <w:proofErr w:type="spellEnd"/>
      <w:r w:rsidRPr="006B4C27">
        <w:rPr>
          <w:rFonts w:ascii="Courier New" w:hAnsi="Courier New" w:cs="Courier New"/>
          <w:lang w:val="en-US"/>
        </w:rPr>
        <w:t xml:space="preserve"> &amp;&amp; Rol != </w:t>
      </w:r>
      <w:proofErr w:type="spellStart"/>
      <w:r w:rsidRPr="001B4DC3">
        <w:rPr>
          <w:rFonts w:ascii="Courier New" w:hAnsi="Courier New" w:cs="Courier New"/>
        </w:rPr>
        <w:t>Rol.Fiscal</w:t>
      </w:r>
      <w:proofErr w:type="spellEnd"/>
      <w:r w:rsidRPr="001B4DC3">
        <w:rPr>
          <w:rFonts w:ascii="Courier New" w:hAnsi="Courier New" w:cs="Courier New"/>
        </w:rPr>
        <w:t>)</w:t>
      </w:r>
    </w:p>
    <w:p w14:paraId="18D30C2C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{</w:t>
      </w:r>
    </w:p>
    <w:p w14:paraId="7386A403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</w:t>
      </w:r>
      <w:proofErr w:type="spellStart"/>
      <w:r w:rsidRPr="001B4DC3">
        <w:rPr>
          <w:rFonts w:ascii="Courier New" w:hAnsi="Courier New" w:cs="Courier New"/>
        </w:rPr>
        <w:t>Console.WriteLine</w:t>
      </w:r>
      <w:proofErr w:type="spellEnd"/>
      <w:r w:rsidRPr="001B4DC3">
        <w:rPr>
          <w:rFonts w:ascii="Courier New" w:hAnsi="Courier New" w:cs="Courier New"/>
        </w:rPr>
        <w:t>("");</w:t>
      </w:r>
    </w:p>
    <w:p w14:paraId="0F4EF17E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    </w:t>
      </w:r>
      <w:proofErr w:type="spellStart"/>
      <w:r w:rsidRPr="001B4DC3">
        <w:rPr>
          <w:rFonts w:ascii="Courier New" w:hAnsi="Courier New" w:cs="Courier New"/>
        </w:rPr>
        <w:t>throw</w:t>
      </w:r>
      <w:proofErr w:type="spellEnd"/>
      <w:r w:rsidRPr="001B4DC3">
        <w:rPr>
          <w:rFonts w:ascii="Courier New" w:hAnsi="Courier New" w:cs="Courier New"/>
        </w:rPr>
        <w:t xml:space="preserve"> new </w:t>
      </w:r>
      <w:proofErr w:type="spellStart"/>
      <w:r w:rsidRPr="001B4DC3">
        <w:rPr>
          <w:rFonts w:ascii="Courier New" w:hAnsi="Courier New" w:cs="Courier New"/>
        </w:rPr>
        <w:t>Exception</w:t>
      </w:r>
      <w:proofErr w:type="spellEnd"/>
      <w:r w:rsidRPr="001B4DC3">
        <w:rPr>
          <w:rFonts w:ascii="Courier New" w:hAnsi="Courier New" w:cs="Courier New"/>
        </w:rPr>
        <w:t>(" &lt; Ha ocurrido un error / Rol / &gt; ");</w:t>
      </w:r>
    </w:p>
    <w:p w14:paraId="62931F8D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}</w:t>
      </w:r>
    </w:p>
    <w:p w14:paraId="412E4794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}</w:t>
      </w:r>
    </w:p>
    <w:p w14:paraId="277CCD10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79D39F8C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// Aprovechando POLIMORFISMO</w:t>
      </w:r>
    </w:p>
    <w:p w14:paraId="469CBBAA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public </w:t>
      </w:r>
      <w:proofErr w:type="spellStart"/>
      <w:r w:rsidRPr="001B4DC3">
        <w:rPr>
          <w:rFonts w:ascii="Courier New" w:hAnsi="Courier New" w:cs="Courier New"/>
        </w:rPr>
        <w:t>override</w:t>
      </w:r>
      <w:proofErr w:type="spellEnd"/>
      <w:r w:rsidRPr="001B4DC3">
        <w:rPr>
          <w:rFonts w:ascii="Courier New" w:hAnsi="Courier New" w:cs="Courier New"/>
        </w:rPr>
        <w:t xml:space="preserve"> </w:t>
      </w:r>
      <w:proofErr w:type="spellStart"/>
      <w:r w:rsidRPr="001B4DC3">
        <w:rPr>
          <w:rFonts w:ascii="Courier New" w:hAnsi="Courier New" w:cs="Courier New"/>
        </w:rPr>
        <w:t>string</w:t>
      </w:r>
      <w:proofErr w:type="spellEnd"/>
      <w:r w:rsidRPr="001B4DC3">
        <w:rPr>
          <w:rFonts w:ascii="Courier New" w:hAnsi="Courier New" w:cs="Courier New"/>
        </w:rPr>
        <w:t xml:space="preserve"> </w:t>
      </w:r>
      <w:proofErr w:type="spellStart"/>
      <w:r w:rsidRPr="001B4DC3">
        <w:rPr>
          <w:rFonts w:ascii="Courier New" w:hAnsi="Courier New" w:cs="Courier New"/>
        </w:rPr>
        <w:t>ToString</w:t>
      </w:r>
      <w:proofErr w:type="spellEnd"/>
      <w:r w:rsidRPr="001B4DC3">
        <w:rPr>
          <w:rFonts w:ascii="Courier New" w:hAnsi="Courier New" w:cs="Courier New"/>
        </w:rPr>
        <w:t>()</w:t>
      </w:r>
    </w:p>
    <w:p w14:paraId="05D841B4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{</w:t>
      </w:r>
    </w:p>
    <w:p w14:paraId="545D3ACE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string</w:t>
      </w:r>
      <w:proofErr w:type="spellEnd"/>
      <w:r w:rsidRPr="001B4DC3">
        <w:rPr>
          <w:rFonts w:ascii="Courier New" w:hAnsi="Courier New" w:cs="Courier New"/>
        </w:rPr>
        <w:t xml:space="preserve"> </w:t>
      </w:r>
      <w:proofErr w:type="spellStart"/>
      <w:r w:rsidRPr="001B4DC3">
        <w:rPr>
          <w:rFonts w:ascii="Courier New" w:hAnsi="Courier New" w:cs="Courier New"/>
        </w:rPr>
        <w:t>datosInvestigador</w:t>
      </w:r>
      <w:proofErr w:type="spellEnd"/>
      <w:r w:rsidRPr="001B4DC3">
        <w:rPr>
          <w:rFonts w:ascii="Courier New" w:hAnsi="Courier New" w:cs="Courier New"/>
        </w:rPr>
        <w:t xml:space="preserve"> = "";</w:t>
      </w:r>
    </w:p>
    <w:p w14:paraId="17A5D551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4FF54E28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  <w:r w:rsidRPr="001B4DC3">
        <w:rPr>
          <w:rFonts w:ascii="Courier New" w:hAnsi="Courier New" w:cs="Courier New"/>
        </w:rPr>
        <w:t xml:space="preserve">            </w:t>
      </w:r>
      <w:proofErr w:type="spellStart"/>
      <w:r w:rsidRPr="001B4DC3">
        <w:rPr>
          <w:rFonts w:ascii="Courier New" w:hAnsi="Courier New" w:cs="Courier New"/>
        </w:rPr>
        <w:t>datosInvestigador</w:t>
      </w:r>
      <w:proofErr w:type="spellEnd"/>
      <w:r w:rsidRPr="001B4DC3">
        <w:rPr>
          <w:rFonts w:ascii="Courier New" w:hAnsi="Courier New" w:cs="Courier New"/>
        </w:rPr>
        <w:t xml:space="preserve"> += $" Investigador -&gt; Id: {Id} Nombre: {Nombre} Mail: {Mail} Rol: {Rol} \n\n";</w:t>
      </w:r>
    </w:p>
    <w:p w14:paraId="10C4242F" w14:textId="77777777" w:rsidR="006B4C27" w:rsidRPr="001B4DC3" w:rsidRDefault="006B4C27" w:rsidP="001B4DC3">
      <w:pPr>
        <w:pStyle w:val="Textosinformato"/>
        <w:rPr>
          <w:rFonts w:ascii="Courier New" w:hAnsi="Courier New" w:cs="Courier New"/>
        </w:rPr>
      </w:pPr>
    </w:p>
    <w:p w14:paraId="4FACD5C5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1B4DC3">
        <w:rPr>
          <w:rFonts w:ascii="Courier New" w:hAnsi="Courier New" w:cs="Courier New"/>
        </w:rPr>
        <w:t xml:space="preserve">            </w:t>
      </w:r>
      <w:r w:rsidRPr="006B4C27">
        <w:rPr>
          <w:rFonts w:ascii="Courier New" w:hAnsi="Courier New" w:cs="Courier New"/>
          <w:lang w:val="en-US"/>
        </w:rPr>
        <w:t xml:space="preserve">return </w:t>
      </w:r>
      <w:proofErr w:type="spellStart"/>
      <w:r w:rsidRPr="006B4C27">
        <w:rPr>
          <w:rFonts w:ascii="Courier New" w:hAnsi="Courier New" w:cs="Courier New"/>
          <w:lang w:val="en-US"/>
        </w:rPr>
        <w:t>datosInvestigador</w:t>
      </w:r>
      <w:proofErr w:type="spellEnd"/>
      <w:r w:rsidRPr="006B4C27">
        <w:rPr>
          <w:rFonts w:ascii="Courier New" w:hAnsi="Courier New" w:cs="Courier New"/>
          <w:lang w:val="en-US"/>
        </w:rPr>
        <w:t>;</w:t>
      </w:r>
    </w:p>
    <w:p w14:paraId="3491D756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}</w:t>
      </w:r>
    </w:p>
    <w:p w14:paraId="59FEBFE1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</w:p>
    <w:p w14:paraId="1D13F913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B4C27">
        <w:rPr>
          <w:rFonts w:ascii="Courier New" w:hAnsi="Courier New" w:cs="Courier New"/>
          <w:lang w:val="en-US"/>
        </w:rPr>
        <w:t>public override bool</w:t>
      </w:r>
      <w:proofErr w:type="gramEnd"/>
      <w:r w:rsidRPr="006B4C27">
        <w:rPr>
          <w:rFonts w:ascii="Courier New" w:hAnsi="Courier New" w:cs="Courier New"/>
          <w:lang w:val="en-US"/>
        </w:rPr>
        <w:t xml:space="preserve"> Equals(object? obj)</w:t>
      </w:r>
    </w:p>
    <w:p w14:paraId="22471BAE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1CFDAA85" w14:textId="77777777" w:rsidR="006B4C27" w:rsidRPr="006B4C27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6B4C27">
        <w:rPr>
          <w:rFonts w:ascii="Courier New" w:hAnsi="Courier New" w:cs="Courier New"/>
          <w:lang w:val="en-US"/>
        </w:rPr>
        <w:t>return</w:t>
      </w:r>
      <w:proofErr w:type="gramEnd"/>
      <w:r w:rsidRPr="006B4C27">
        <w:rPr>
          <w:rFonts w:ascii="Courier New" w:hAnsi="Courier New" w:cs="Courier New"/>
          <w:lang w:val="en-US"/>
        </w:rPr>
        <w:t xml:space="preserve"> obj is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</w:t>
      </w:r>
      <w:proofErr w:type="gramStart"/>
      <w:r w:rsidRPr="006B4C27">
        <w:rPr>
          <w:rFonts w:ascii="Courier New" w:hAnsi="Courier New" w:cs="Courier New"/>
          <w:lang w:val="en-US"/>
        </w:rPr>
        <w:t>inv &amp;&amp;</w:t>
      </w:r>
      <w:proofErr w:type="gramEnd"/>
      <w:r w:rsidRPr="006B4C27">
        <w:rPr>
          <w:rFonts w:ascii="Courier New" w:hAnsi="Courier New" w:cs="Courier New"/>
          <w:lang w:val="en-US"/>
        </w:rPr>
        <w:t xml:space="preserve"> Mail == </w:t>
      </w:r>
      <w:proofErr w:type="spellStart"/>
      <w:r w:rsidRPr="006B4C27">
        <w:rPr>
          <w:rFonts w:ascii="Courier New" w:hAnsi="Courier New" w:cs="Courier New"/>
          <w:lang w:val="en-US"/>
        </w:rPr>
        <w:t>inv.Mail</w:t>
      </w:r>
      <w:proofErr w:type="spellEnd"/>
      <w:r w:rsidRPr="006B4C27">
        <w:rPr>
          <w:rFonts w:ascii="Courier New" w:hAnsi="Courier New" w:cs="Courier New"/>
          <w:lang w:val="en-US"/>
        </w:rPr>
        <w:t>;</w:t>
      </w:r>
    </w:p>
    <w:p w14:paraId="4A836EA8" w14:textId="77777777" w:rsidR="006B4C27" w:rsidRPr="00ED6155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r w:rsidRPr="00ED6155">
        <w:rPr>
          <w:rFonts w:ascii="Courier New" w:hAnsi="Courier New" w:cs="Courier New"/>
          <w:lang w:val="en-US"/>
        </w:rPr>
        <w:t>}</w:t>
      </w:r>
    </w:p>
    <w:p w14:paraId="2F3901AB" w14:textId="77777777" w:rsidR="006B4C27" w:rsidRPr="00ED6155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ED6155">
        <w:rPr>
          <w:rFonts w:ascii="Courier New" w:hAnsi="Courier New" w:cs="Courier New"/>
          <w:lang w:val="en-US"/>
        </w:rPr>
        <w:t xml:space="preserve">    }</w:t>
      </w:r>
    </w:p>
    <w:p w14:paraId="3901C068" w14:textId="133F33F8" w:rsidR="006B4C27" w:rsidRPr="00ED6155" w:rsidRDefault="006B4C27" w:rsidP="001B4DC3">
      <w:pPr>
        <w:pStyle w:val="Textosinformato"/>
        <w:rPr>
          <w:rFonts w:ascii="Courier New" w:hAnsi="Courier New" w:cs="Courier New"/>
          <w:lang w:val="en-US"/>
        </w:rPr>
      </w:pPr>
      <w:r w:rsidRPr="00ED6155">
        <w:rPr>
          <w:rFonts w:ascii="Courier New" w:hAnsi="Courier New" w:cs="Courier New"/>
          <w:lang w:val="en-US"/>
        </w:rPr>
        <w:t>}</w:t>
      </w:r>
    </w:p>
    <w:p w14:paraId="6EDC2779" w14:textId="2DB60D4F" w:rsidR="00FE0A97" w:rsidRPr="00ED6155" w:rsidRDefault="00606339" w:rsidP="00FE0A97">
      <w:pPr>
        <w:rPr>
          <w:lang w:val="en-US"/>
        </w:rPr>
      </w:pPr>
      <w:r>
        <w:lastRenderedPageBreak/>
        <w:fldChar w:fldCharType="end"/>
      </w:r>
    </w:p>
    <w:p w14:paraId="56AF9AB9" w14:textId="782FEE72" w:rsidR="001D04BD" w:rsidRDefault="001D04BD">
      <w:pPr>
        <w:spacing w:after="200" w:line="276" w:lineRule="auto"/>
        <w:jc w:val="left"/>
        <w:rPr>
          <w:rFonts w:eastAsiaTheme="majorEastAsia" w:cstheme="majorBidi"/>
          <w:b/>
          <w:bCs/>
          <w:sz w:val="32"/>
          <w:szCs w:val="28"/>
        </w:rPr>
      </w:pPr>
      <w:r>
        <w:br w:type="page"/>
      </w:r>
    </w:p>
    <w:p w14:paraId="25D830E2" w14:textId="53C6B18F" w:rsidR="00660658" w:rsidRPr="004B73A5" w:rsidRDefault="00660658" w:rsidP="004B73A5">
      <w:pPr>
        <w:pStyle w:val="Titulo1Numerado"/>
        <w:numPr>
          <w:ilvl w:val="2"/>
          <w:numId w:val="29"/>
        </w:numPr>
      </w:pPr>
      <w:bookmarkStart w:id="47" w:name="_Toc242049788"/>
      <w:r w:rsidRPr="004B73A5">
        <w:rPr>
          <w:lang w:val="en-US"/>
        </w:rPr>
        <w:lastRenderedPageBreak/>
        <w:t>Caso</w:t>
      </w:r>
      <w:r w:rsidR="00C93FCD" w:rsidRPr="004B73A5">
        <w:rPr>
          <w:lang w:val="en-US"/>
        </w:rPr>
        <w:t>.cs</w:t>
      </w:r>
      <w:bookmarkEnd w:id="47"/>
    </w:p>
    <w:p w14:paraId="713F1C8F" w14:textId="77777777" w:rsidR="006B4C27" w:rsidRPr="00F86802" w:rsidRDefault="00DD1349" w:rsidP="00C74BE1">
      <w:pPr>
        <w:pStyle w:val="Textosinformato"/>
        <w:rPr>
          <w:rFonts w:ascii="Courier New" w:hAnsi="Courier New" w:cs="Courier New"/>
          <w:lang w:val="en-US"/>
        </w:rPr>
      </w:pPr>
      <w:r>
        <w:fldChar w:fldCharType="begin"/>
      </w:r>
      <w:r w:rsidRPr="00C22C0E">
        <w:rPr>
          <w:lang w:val="en-US"/>
        </w:rPr>
        <w:instrText xml:space="preserve"> INCLUDETEXT  "C:\\Users\\diegu\\OneDrive - Facultad de Ingenieria - Universidad ORT Uruguay\\P2\\1 Obligatorio\\Obligatorio_P2_Fiscalia\\Dominio\\caso.cs"  \* MERGEFORMAT </w:instrText>
      </w:r>
      <w:r>
        <w:fldChar w:fldCharType="separate"/>
      </w:r>
      <w:r w:rsidR="006B4C27" w:rsidRPr="00F86802">
        <w:rPr>
          <w:rFonts w:ascii="Courier New" w:hAnsi="Courier New" w:cs="Courier New"/>
          <w:lang w:val="en-US"/>
        </w:rPr>
        <w:t xml:space="preserve">using </w:t>
      </w:r>
      <w:proofErr w:type="spellStart"/>
      <w:r w:rsidR="006B4C27" w:rsidRPr="00F86802">
        <w:rPr>
          <w:rFonts w:ascii="Courier New" w:hAnsi="Courier New" w:cs="Courier New"/>
          <w:lang w:val="en-US"/>
        </w:rPr>
        <w:t>Microsoft.VisualBasic</w:t>
      </w:r>
      <w:proofErr w:type="spellEnd"/>
      <w:r w:rsidR="006B4C27" w:rsidRPr="00F86802">
        <w:rPr>
          <w:rFonts w:ascii="Courier New" w:hAnsi="Courier New" w:cs="Courier New"/>
          <w:lang w:val="en-US"/>
        </w:rPr>
        <w:t>;</w:t>
      </w:r>
    </w:p>
    <w:p w14:paraId="1D378D6B" w14:textId="77777777" w:rsidR="006B4C27" w:rsidRPr="00F86802" w:rsidRDefault="006B4C27" w:rsidP="00C74BE1">
      <w:pPr>
        <w:pStyle w:val="Textosinformato"/>
        <w:rPr>
          <w:rFonts w:ascii="Courier New" w:hAnsi="Courier New" w:cs="Courier New"/>
          <w:lang w:val="en-US"/>
        </w:rPr>
      </w:pPr>
      <w:r w:rsidRPr="00F86802">
        <w:rPr>
          <w:rFonts w:ascii="Courier New" w:hAnsi="Courier New" w:cs="Courier New"/>
          <w:lang w:val="en-US"/>
        </w:rPr>
        <w:t>using System;</w:t>
      </w:r>
    </w:p>
    <w:p w14:paraId="7738F1E6" w14:textId="77777777" w:rsidR="006B4C27" w:rsidRPr="00F86802" w:rsidRDefault="006B4C27" w:rsidP="00C74BE1">
      <w:pPr>
        <w:pStyle w:val="Textosinformato"/>
        <w:rPr>
          <w:rFonts w:ascii="Courier New" w:hAnsi="Courier New" w:cs="Courier New"/>
          <w:lang w:val="en-US"/>
        </w:rPr>
      </w:pPr>
      <w:r w:rsidRPr="00F86802">
        <w:rPr>
          <w:rFonts w:ascii="Courier New" w:hAnsi="Courier New" w:cs="Courier New"/>
          <w:lang w:val="en-US"/>
        </w:rPr>
        <w:t>using System.Collections.Generic;</w:t>
      </w:r>
    </w:p>
    <w:p w14:paraId="5EA4EEF4" w14:textId="77777777" w:rsidR="006B4C27" w:rsidRPr="00F86802" w:rsidRDefault="006B4C27" w:rsidP="00C74BE1">
      <w:pPr>
        <w:pStyle w:val="Textosinformato"/>
        <w:rPr>
          <w:rFonts w:ascii="Courier New" w:hAnsi="Courier New" w:cs="Courier New"/>
          <w:lang w:val="en-US"/>
        </w:rPr>
      </w:pPr>
      <w:r w:rsidRPr="00F86802">
        <w:rPr>
          <w:rFonts w:ascii="Courier New" w:hAnsi="Courier New" w:cs="Courier New"/>
          <w:lang w:val="en-US"/>
        </w:rPr>
        <w:t>using System.Text;</w:t>
      </w:r>
    </w:p>
    <w:p w14:paraId="786FDDC7" w14:textId="77777777" w:rsidR="006B4C27" w:rsidRPr="00F86802" w:rsidRDefault="006B4C27" w:rsidP="00C74BE1">
      <w:pPr>
        <w:pStyle w:val="Textosinformato"/>
        <w:rPr>
          <w:rFonts w:ascii="Courier New" w:hAnsi="Courier New" w:cs="Courier New"/>
          <w:lang w:val="en-US"/>
        </w:rPr>
      </w:pPr>
    </w:p>
    <w:p w14:paraId="769C2502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proofErr w:type="spellStart"/>
      <w:r w:rsidRPr="00C74BE1">
        <w:rPr>
          <w:rFonts w:ascii="Courier New" w:hAnsi="Courier New" w:cs="Courier New"/>
        </w:rPr>
        <w:t>namespace</w:t>
      </w:r>
      <w:proofErr w:type="spellEnd"/>
      <w:r w:rsidRPr="00C74BE1">
        <w:rPr>
          <w:rFonts w:ascii="Courier New" w:hAnsi="Courier New" w:cs="Courier New"/>
        </w:rPr>
        <w:t xml:space="preserve"> Dominio</w:t>
      </w:r>
    </w:p>
    <w:p w14:paraId="5F44B888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>{</w:t>
      </w:r>
    </w:p>
    <w:p w14:paraId="6A682E84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public </w:t>
      </w:r>
      <w:proofErr w:type="spellStart"/>
      <w:r w:rsidRPr="00C74BE1">
        <w:rPr>
          <w:rFonts w:ascii="Courier New" w:hAnsi="Courier New" w:cs="Courier New"/>
        </w:rPr>
        <w:t>class</w:t>
      </w:r>
      <w:proofErr w:type="spellEnd"/>
      <w:r w:rsidRPr="00C74BE1">
        <w:rPr>
          <w:rFonts w:ascii="Courier New" w:hAnsi="Courier New" w:cs="Courier New"/>
        </w:rPr>
        <w:t xml:space="preserve"> Caso : IValidable</w:t>
      </w:r>
    </w:p>
    <w:p w14:paraId="39CD7A7C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{</w:t>
      </w:r>
    </w:p>
    <w:p w14:paraId="1AE0BC8B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// ATRIBUTOS y PROPERTIES</w:t>
      </w:r>
    </w:p>
    <w:p w14:paraId="3AADDDA3" w14:textId="77777777" w:rsidR="006B4C27" w:rsidRPr="006B4C27" w:rsidRDefault="006B4C27" w:rsidP="00C74BE1">
      <w:pPr>
        <w:pStyle w:val="Textosinformato"/>
        <w:rPr>
          <w:rFonts w:ascii="Courier New" w:hAnsi="Courier New" w:cs="Courier New"/>
          <w:lang w:val="en-US"/>
        </w:rPr>
      </w:pPr>
      <w:r w:rsidRPr="00F86802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 xml:space="preserve">public static int </w:t>
      </w:r>
      <w:proofErr w:type="spellStart"/>
      <w:r w:rsidRPr="006B4C27">
        <w:rPr>
          <w:rFonts w:ascii="Courier New" w:hAnsi="Courier New" w:cs="Courier New"/>
          <w:lang w:val="en-US"/>
        </w:rPr>
        <w:t>UltimoId</w:t>
      </w:r>
      <w:proofErr w:type="spellEnd"/>
      <w:r w:rsidRPr="006B4C27">
        <w:rPr>
          <w:rFonts w:ascii="Courier New" w:hAnsi="Courier New" w:cs="Courier New"/>
          <w:lang w:val="en-US"/>
        </w:rPr>
        <w:t xml:space="preserve"> { get; </w:t>
      </w:r>
      <w:proofErr w:type="gramStart"/>
      <w:r w:rsidRPr="006B4C27">
        <w:rPr>
          <w:rFonts w:ascii="Courier New" w:hAnsi="Courier New" w:cs="Courier New"/>
          <w:lang w:val="en-US"/>
        </w:rPr>
        <w:t>set; }</w:t>
      </w:r>
      <w:proofErr w:type="gramEnd"/>
      <w:r w:rsidRPr="006B4C27">
        <w:rPr>
          <w:rFonts w:ascii="Courier New" w:hAnsi="Courier New" w:cs="Courier New"/>
          <w:lang w:val="en-US"/>
        </w:rPr>
        <w:t xml:space="preserve"> = 0;</w:t>
      </w:r>
    </w:p>
    <w:p w14:paraId="3B1C9872" w14:textId="77777777" w:rsidR="006B4C27" w:rsidRPr="006B4C27" w:rsidRDefault="006B4C27" w:rsidP="00C74BE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int Id { get; set; }</w:t>
      </w:r>
    </w:p>
    <w:p w14:paraId="53112C46" w14:textId="77777777" w:rsidR="006B4C27" w:rsidRPr="006B4C27" w:rsidRDefault="006B4C27" w:rsidP="00C74BE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string Nombre { get; set; }</w:t>
      </w:r>
    </w:p>
    <w:p w14:paraId="54DC519F" w14:textId="77777777" w:rsidR="006B4C27" w:rsidRPr="006B4C27" w:rsidRDefault="006B4C27" w:rsidP="00C74BE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string Descripcion { get; set; }</w:t>
      </w:r>
    </w:p>
    <w:p w14:paraId="23341296" w14:textId="77777777" w:rsidR="006B4C27" w:rsidRPr="006B4C27" w:rsidRDefault="006B4C27" w:rsidP="00C74BE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bool </w:t>
      </w:r>
      <w:proofErr w:type="spellStart"/>
      <w:r w:rsidRPr="006B4C27">
        <w:rPr>
          <w:rFonts w:ascii="Courier New" w:hAnsi="Courier New" w:cs="Courier New"/>
          <w:lang w:val="en-US"/>
        </w:rPr>
        <w:t>Activo</w:t>
      </w:r>
      <w:proofErr w:type="spellEnd"/>
      <w:r w:rsidRPr="006B4C27">
        <w:rPr>
          <w:rFonts w:ascii="Courier New" w:hAnsi="Courier New" w:cs="Courier New"/>
          <w:lang w:val="en-US"/>
        </w:rPr>
        <w:t xml:space="preserve"> { get; </w:t>
      </w:r>
      <w:proofErr w:type="gramStart"/>
      <w:r w:rsidRPr="006B4C27">
        <w:rPr>
          <w:rFonts w:ascii="Courier New" w:hAnsi="Courier New" w:cs="Courier New"/>
          <w:lang w:val="en-US"/>
        </w:rPr>
        <w:t>set; }</w:t>
      </w:r>
      <w:proofErr w:type="gramEnd"/>
    </w:p>
    <w:p w14:paraId="1FB9C575" w14:textId="77777777" w:rsidR="006B4C27" w:rsidRPr="006B4C27" w:rsidRDefault="006B4C27" w:rsidP="00C74BE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</w:t>
      </w:r>
      <w:proofErr w:type="spellStart"/>
      <w:r w:rsidRPr="006B4C27">
        <w:rPr>
          <w:rFonts w:ascii="Courier New" w:hAnsi="Courier New" w:cs="Courier New"/>
          <w:lang w:val="en-US"/>
        </w:rPr>
        <w:t>Sospechoso</w:t>
      </w:r>
      <w:proofErr w:type="spellEnd"/>
      <w:r w:rsidRPr="006B4C27">
        <w:rPr>
          <w:rFonts w:ascii="Courier New" w:hAnsi="Courier New" w:cs="Courier New"/>
          <w:lang w:val="en-US"/>
        </w:rPr>
        <w:t xml:space="preserve"> </w:t>
      </w:r>
      <w:proofErr w:type="spellStart"/>
      <w:r w:rsidRPr="006B4C27">
        <w:rPr>
          <w:rFonts w:ascii="Courier New" w:hAnsi="Courier New" w:cs="Courier New"/>
          <w:lang w:val="en-US"/>
        </w:rPr>
        <w:t>SospechosoPrincipal</w:t>
      </w:r>
      <w:proofErr w:type="spellEnd"/>
      <w:r w:rsidRPr="006B4C27">
        <w:rPr>
          <w:rFonts w:ascii="Courier New" w:hAnsi="Courier New" w:cs="Courier New"/>
          <w:lang w:val="en-US"/>
        </w:rPr>
        <w:t xml:space="preserve"> { get; </w:t>
      </w:r>
      <w:proofErr w:type="gramStart"/>
      <w:r w:rsidRPr="006B4C27">
        <w:rPr>
          <w:rFonts w:ascii="Courier New" w:hAnsi="Courier New" w:cs="Courier New"/>
          <w:lang w:val="en-US"/>
        </w:rPr>
        <w:t>set; }</w:t>
      </w:r>
      <w:proofErr w:type="gramEnd"/>
    </w:p>
    <w:p w14:paraId="34D8DF7D" w14:textId="77777777" w:rsidR="006B4C27" w:rsidRPr="006B4C27" w:rsidRDefault="006B4C27" w:rsidP="00C74BE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</w:t>
      </w:r>
      <w:proofErr w:type="spellStart"/>
      <w:r w:rsidRPr="006B4C27">
        <w:rPr>
          <w:rFonts w:ascii="Courier New" w:hAnsi="Courier New" w:cs="Courier New"/>
          <w:lang w:val="en-US"/>
        </w:rPr>
        <w:t>Investigador</w:t>
      </w:r>
      <w:proofErr w:type="spellEnd"/>
      <w:r w:rsidRPr="006B4C27">
        <w:rPr>
          <w:rFonts w:ascii="Courier New" w:hAnsi="Courier New" w:cs="Courier New"/>
          <w:lang w:val="en-US"/>
        </w:rPr>
        <w:t xml:space="preserve"> </w:t>
      </w:r>
      <w:proofErr w:type="spellStart"/>
      <w:r w:rsidRPr="006B4C27">
        <w:rPr>
          <w:rFonts w:ascii="Courier New" w:hAnsi="Courier New" w:cs="Courier New"/>
          <w:lang w:val="en-US"/>
        </w:rPr>
        <w:t>InvestigadorD</w:t>
      </w:r>
      <w:proofErr w:type="spellEnd"/>
      <w:r w:rsidRPr="006B4C27">
        <w:rPr>
          <w:rFonts w:ascii="Courier New" w:hAnsi="Courier New" w:cs="Courier New"/>
          <w:lang w:val="en-US"/>
        </w:rPr>
        <w:t xml:space="preserve"> { get; </w:t>
      </w:r>
      <w:proofErr w:type="gramStart"/>
      <w:r w:rsidRPr="006B4C27">
        <w:rPr>
          <w:rFonts w:ascii="Courier New" w:hAnsi="Courier New" w:cs="Courier New"/>
          <w:lang w:val="en-US"/>
        </w:rPr>
        <w:t>set; }</w:t>
      </w:r>
      <w:proofErr w:type="gramEnd"/>
    </w:p>
    <w:p w14:paraId="7F028AE9" w14:textId="77777777" w:rsidR="006B4C27" w:rsidRPr="006B4C27" w:rsidRDefault="006B4C27" w:rsidP="00C74BE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public List&lt;</w:t>
      </w:r>
      <w:proofErr w:type="spellStart"/>
      <w:r w:rsidRPr="006B4C27">
        <w:rPr>
          <w:rFonts w:ascii="Courier New" w:hAnsi="Courier New" w:cs="Courier New"/>
          <w:lang w:val="en-US"/>
        </w:rPr>
        <w:t>Evidencia</w:t>
      </w:r>
      <w:proofErr w:type="spellEnd"/>
      <w:r w:rsidRPr="006B4C27">
        <w:rPr>
          <w:rFonts w:ascii="Courier New" w:hAnsi="Courier New" w:cs="Courier New"/>
          <w:lang w:val="en-US"/>
        </w:rPr>
        <w:t>&gt; _</w:t>
      </w:r>
      <w:proofErr w:type="spellStart"/>
      <w:r w:rsidRPr="006B4C27">
        <w:rPr>
          <w:rFonts w:ascii="Courier New" w:hAnsi="Courier New" w:cs="Courier New"/>
          <w:lang w:val="en-US"/>
        </w:rPr>
        <w:t>evidenciasDelCaso</w:t>
      </w:r>
      <w:proofErr w:type="spellEnd"/>
      <w:r w:rsidRPr="006B4C27">
        <w:rPr>
          <w:rFonts w:ascii="Courier New" w:hAnsi="Courier New" w:cs="Courier New"/>
          <w:lang w:val="en-US"/>
        </w:rPr>
        <w:t xml:space="preserve"> { get; </w:t>
      </w:r>
      <w:proofErr w:type="gramStart"/>
      <w:r w:rsidRPr="006B4C27">
        <w:rPr>
          <w:rFonts w:ascii="Courier New" w:hAnsi="Courier New" w:cs="Courier New"/>
          <w:lang w:val="en-US"/>
        </w:rPr>
        <w:t>set; }</w:t>
      </w:r>
      <w:proofErr w:type="gramEnd"/>
      <w:r w:rsidRPr="006B4C27">
        <w:rPr>
          <w:rFonts w:ascii="Courier New" w:hAnsi="Courier New" w:cs="Courier New"/>
          <w:lang w:val="en-US"/>
        </w:rPr>
        <w:t xml:space="preserve"> = new List&lt;</w:t>
      </w:r>
      <w:proofErr w:type="spellStart"/>
      <w:r w:rsidRPr="006B4C27">
        <w:rPr>
          <w:rFonts w:ascii="Courier New" w:hAnsi="Courier New" w:cs="Courier New"/>
          <w:lang w:val="en-US"/>
        </w:rPr>
        <w:t>Evidencia</w:t>
      </w:r>
      <w:proofErr w:type="spellEnd"/>
      <w:r w:rsidRPr="006B4C27">
        <w:rPr>
          <w:rFonts w:ascii="Courier New" w:hAnsi="Courier New" w:cs="Courier New"/>
          <w:lang w:val="en-US"/>
        </w:rPr>
        <w:t>&gt;();</w:t>
      </w:r>
    </w:p>
    <w:p w14:paraId="1F97F7F2" w14:textId="77777777" w:rsidR="006B4C27" w:rsidRPr="006B4C27" w:rsidRDefault="006B4C27" w:rsidP="00C74BE1">
      <w:pPr>
        <w:pStyle w:val="Textosinformato"/>
        <w:rPr>
          <w:rFonts w:ascii="Courier New" w:hAnsi="Courier New" w:cs="Courier New"/>
          <w:lang w:val="en-US"/>
        </w:rPr>
      </w:pPr>
    </w:p>
    <w:p w14:paraId="240FB696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</w:t>
      </w:r>
      <w:r w:rsidRPr="00C74BE1">
        <w:rPr>
          <w:rFonts w:ascii="Courier New" w:hAnsi="Courier New" w:cs="Courier New"/>
        </w:rPr>
        <w:t>// CONSTRUCTORES</w:t>
      </w:r>
    </w:p>
    <w:p w14:paraId="09DC70C3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public Caso()</w:t>
      </w:r>
    </w:p>
    <w:p w14:paraId="68DE9B44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{</w:t>
      </w:r>
    </w:p>
    <w:p w14:paraId="3EF762E9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Id = ++</w:t>
      </w:r>
      <w:proofErr w:type="spellStart"/>
      <w:r w:rsidRPr="00C74BE1">
        <w:rPr>
          <w:rFonts w:ascii="Courier New" w:hAnsi="Courier New" w:cs="Courier New"/>
        </w:rPr>
        <w:t>UltimoId</w:t>
      </w:r>
      <w:proofErr w:type="spellEnd"/>
      <w:r w:rsidRPr="00C74BE1">
        <w:rPr>
          <w:rFonts w:ascii="Courier New" w:hAnsi="Courier New" w:cs="Courier New"/>
        </w:rPr>
        <w:t>;</w:t>
      </w:r>
    </w:p>
    <w:p w14:paraId="339A4B01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ValidarDatos();</w:t>
      </w:r>
    </w:p>
    <w:p w14:paraId="413C2E58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}</w:t>
      </w:r>
    </w:p>
    <w:p w14:paraId="3CCABCA9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48B47F4D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public Caso(</w:t>
      </w:r>
      <w:proofErr w:type="spellStart"/>
      <w:r w:rsidRPr="00C74BE1">
        <w:rPr>
          <w:rFonts w:ascii="Courier New" w:hAnsi="Courier New" w:cs="Courier New"/>
        </w:rPr>
        <w:t>string</w:t>
      </w:r>
      <w:proofErr w:type="spellEnd"/>
      <w:r w:rsidRPr="00C74BE1">
        <w:rPr>
          <w:rFonts w:ascii="Courier New" w:hAnsi="Courier New" w:cs="Courier New"/>
        </w:rPr>
        <w:t xml:space="preserve"> nombre, </w:t>
      </w:r>
      <w:proofErr w:type="spellStart"/>
      <w:r w:rsidRPr="00C74BE1">
        <w:rPr>
          <w:rFonts w:ascii="Courier New" w:hAnsi="Courier New" w:cs="Courier New"/>
        </w:rPr>
        <w:t>string</w:t>
      </w:r>
      <w:proofErr w:type="spellEnd"/>
      <w:r w:rsidRPr="00C74BE1">
        <w:rPr>
          <w:rFonts w:ascii="Courier New" w:hAnsi="Courier New" w:cs="Courier New"/>
        </w:rPr>
        <w:t xml:space="preserve"> descripcion, </w:t>
      </w:r>
      <w:proofErr w:type="spellStart"/>
      <w:r w:rsidRPr="00C74BE1">
        <w:rPr>
          <w:rFonts w:ascii="Courier New" w:hAnsi="Courier New" w:cs="Courier New"/>
        </w:rPr>
        <w:t>bool</w:t>
      </w:r>
      <w:proofErr w:type="spellEnd"/>
      <w:r w:rsidRPr="00C74BE1">
        <w:rPr>
          <w:rFonts w:ascii="Courier New" w:hAnsi="Courier New" w:cs="Courier New"/>
        </w:rPr>
        <w:t xml:space="preserve"> activo)</w:t>
      </w:r>
    </w:p>
    <w:p w14:paraId="4F8499FE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{</w:t>
      </w:r>
    </w:p>
    <w:p w14:paraId="2D148A21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Id = ++</w:t>
      </w:r>
      <w:proofErr w:type="spellStart"/>
      <w:r w:rsidRPr="00C74BE1">
        <w:rPr>
          <w:rFonts w:ascii="Courier New" w:hAnsi="Courier New" w:cs="Courier New"/>
        </w:rPr>
        <w:t>UltimoId</w:t>
      </w:r>
      <w:proofErr w:type="spellEnd"/>
      <w:r w:rsidRPr="00C74BE1">
        <w:rPr>
          <w:rFonts w:ascii="Courier New" w:hAnsi="Courier New" w:cs="Courier New"/>
        </w:rPr>
        <w:t>;</w:t>
      </w:r>
    </w:p>
    <w:p w14:paraId="0803DA33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Nombre = nombre;</w:t>
      </w:r>
    </w:p>
    <w:p w14:paraId="16D69193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Descripcion = descripcion;</w:t>
      </w:r>
    </w:p>
    <w:p w14:paraId="409B6CF9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Activo = activo;</w:t>
      </w:r>
    </w:p>
    <w:p w14:paraId="25B06B9E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ValidarDatos();</w:t>
      </w:r>
    </w:p>
    <w:p w14:paraId="7C1D5A19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}</w:t>
      </w:r>
    </w:p>
    <w:p w14:paraId="0D1658C9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2D58D97B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// Constructor para Evidencias </w:t>
      </w:r>
      <w:proofErr w:type="spellStart"/>
      <w:r w:rsidRPr="00C74BE1">
        <w:rPr>
          <w:rFonts w:ascii="Courier New" w:hAnsi="Courier New" w:cs="Courier New"/>
        </w:rPr>
        <w:t>Fisicas</w:t>
      </w:r>
      <w:proofErr w:type="spellEnd"/>
    </w:p>
    <w:p w14:paraId="449C21F2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public Caso(</w:t>
      </w:r>
      <w:proofErr w:type="spellStart"/>
      <w:r w:rsidRPr="00C74BE1">
        <w:rPr>
          <w:rFonts w:ascii="Courier New" w:hAnsi="Courier New" w:cs="Courier New"/>
        </w:rPr>
        <w:t>string</w:t>
      </w:r>
      <w:proofErr w:type="spellEnd"/>
      <w:r w:rsidRPr="00C74BE1">
        <w:rPr>
          <w:rFonts w:ascii="Courier New" w:hAnsi="Courier New" w:cs="Courier New"/>
        </w:rPr>
        <w:t xml:space="preserve"> nombre, </w:t>
      </w:r>
      <w:proofErr w:type="spellStart"/>
      <w:r w:rsidRPr="00C74BE1">
        <w:rPr>
          <w:rFonts w:ascii="Courier New" w:hAnsi="Courier New" w:cs="Courier New"/>
        </w:rPr>
        <w:t>string</w:t>
      </w:r>
      <w:proofErr w:type="spellEnd"/>
      <w:r w:rsidRPr="00C74BE1">
        <w:rPr>
          <w:rFonts w:ascii="Courier New" w:hAnsi="Courier New" w:cs="Courier New"/>
        </w:rPr>
        <w:t xml:space="preserve"> descripcion, </w:t>
      </w:r>
      <w:proofErr w:type="spellStart"/>
      <w:r w:rsidRPr="00C74BE1">
        <w:rPr>
          <w:rFonts w:ascii="Courier New" w:hAnsi="Courier New" w:cs="Courier New"/>
        </w:rPr>
        <w:t>bool</w:t>
      </w:r>
      <w:proofErr w:type="spellEnd"/>
      <w:r w:rsidRPr="00C74BE1">
        <w:rPr>
          <w:rFonts w:ascii="Courier New" w:hAnsi="Courier New" w:cs="Courier New"/>
        </w:rPr>
        <w:t xml:space="preserve"> activo, Sospechoso </w:t>
      </w:r>
      <w:proofErr w:type="spellStart"/>
      <w:r w:rsidRPr="00C74BE1">
        <w:rPr>
          <w:rFonts w:ascii="Courier New" w:hAnsi="Courier New" w:cs="Courier New"/>
        </w:rPr>
        <w:t>sospechoso</w:t>
      </w:r>
      <w:proofErr w:type="spellEnd"/>
      <w:r w:rsidRPr="00C74BE1">
        <w:rPr>
          <w:rFonts w:ascii="Courier New" w:hAnsi="Courier New" w:cs="Courier New"/>
        </w:rPr>
        <w:t xml:space="preserve">, Investigador </w:t>
      </w:r>
      <w:proofErr w:type="spellStart"/>
      <w:r w:rsidRPr="00C74BE1">
        <w:rPr>
          <w:rFonts w:ascii="Courier New" w:hAnsi="Courier New" w:cs="Courier New"/>
        </w:rPr>
        <w:t>investigadorD</w:t>
      </w:r>
      <w:proofErr w:type="spellEnd"/>
      <w:r w:rsidRPr="00C74BE1">
        <w:rPr>
          <w:rFonts w:ascii="Courier New" w:hAnsi="Courier New" w:cs="Courier New"/>
        </w:rPr>
        <w:t xml:space="preserve">, </w:t>
      </w:r>
      <w:proofErr w:type="spellStart"/>
      <w:r w:rsidRPr="00C74BE1">
        <w:rPr>
          <w:rFonts w:ascii="Courier New" w:hAnsi="Courier New" w:cs="Courier New"/>
        </w:rPr>
        <w:t>DateTime</w:t>
      </w:r>
      <w:proofErr w:type="spellEnd"/>
      <w:r w:rsidRPr="00C74BE1">
        <w:rPr>
          <w:rFonts w:ascii="Courier New" w:hAnsi="Courier New" w:cs="Courier New"/>
        </w:rPr>
        <w:t xml:space="preserve"> </w:t>
      </w:r>
      <w:proofErr w:type="spellStart"/>
      <w:r w:rsidRPr="00C74BE1">
        <w:rPr>
          <w:rFonts w:ascii="Courier New" w:hAnsi="Courier New" w:cs="Courier New"/>
        </w:rPr>
        <w:t>fechaRecoleccion</w:t>
      </w:r>
      <w:proofErr w:type="spellEnd"/>
      <w:r w:rsidRPr="00C74BE1">
        <w:rPr>
          <w:rFonts w:ascii="Courier New" w:hAnsi="Courier New" w:cs="Courier New"/>
        </w:rPr>
        <w:t xml:space="preserve">, </w:t>
      </w:r>
      <w:proofErr w:type="spellStart"/>
      <w:r w:rsidRPr="00C74BE1">
        <w:rPr>
          <w:rFonts w:ascii="Courier New" w:hAnsi="Courier New" w:cs="Courier New"/>
        </w:rPr>
        <w:t>string</w:t>
      </w:r>
      <w:proofErr w:type="spellEnd"/>
      <w:r w:rsidRPr="00C74BE1">
        <w:rPr>
          <w:rFonts w:ascii="Courier New" w:hAnsi="Courier New" w:cs="Courier New"/>
        </w:rPr>
        <w:t xml:space="preserve"> </w:t>
      </w:r>
      <w:proofErr w:type="spellStart"/>
      <w:r w:rsidRPr="00C74BE1">
        <w:rPr>
          <w:rFonts w:ascii="Courier New" w:hAnsi="Courier New" w:cs="Courier New"/>
        </w:rPr>
        <w:t>descEvidencia</w:t>
      </w:r>
      <w:proofErr w:type="spellEnd"/>
      <w:r w:rsidRPr="00C74BE1">
        <w:rPr>
          <w:rFonts w:ascii="Courier New" w:hAnsi="Courier New" w:cs="Courier New"/>
        </w:rPr>
        <w:t xml:space="preserve">, </w:t>
      </w:r>
      <w:proofErr w:type="spellStart"/>
      <w:r w:rsidRPr="00C74BE1">
        <w:rPr>
          <w:rFonts w:ascii="Courier New" w:hAnsi="Courier New" w:cs="Courier New"/>
        </w:rPr>
        <w:t>bool</w:t>
      </w:r>
      <w:proofErr w:type="spellEnd"/>
      <w:r w:rsidRPr="00C74BE1">
        <w:rPr>
          <w:rFonts w:ascii="Courier New" w:hAnsi="Courier New" w:cs="Courier New"/>
        </w:rPr>
        <w:t xml:space="preserve"> </w:t>
      </w:r>
      <w:proofErr w:type="spellStart"/>
      <w:r w:rsidRPr="00C74BE1">
        <w:rPr>
          <w:rFonts w:ascii="Courier New" w:hAnsi="Courier New" w:cs="Courier New"/>
        </w:rPr>
        <w:t>tieneHuellasDigitales</w:t>
      </w:r>
      <w:proofErr w:type="spellEnd"/>
      <w:r w:rsidRPr="00C74BE1">
        <w:rPr>
          <w:rFonts w:ascii="Courier New" w:hAnsi="Courier New" w:cs="Courier New"/>
        </w:rPr>
        <w:t>)</w:t>
      </w:r>
    </w:p>
    <w:p w14:paraId="34CF07B9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{</w:t>
      </w:r>
    </w:p>
    <w:p w14:paraId="056810A3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Id = ++</w:t>
      </w:r>
      <w:proofErr w:type="spellStart"/>
      <w:r w:rsidRPr="00C74BE1">
        <w:rPr>
          <w:rFonts w:ascii="Courier New" w:hAnsi="Courier New" w:cs="Courier New"/>
        </w:rPr>
        <w:t>UltimoId</w:t>
      </w:r>
      <w:proofErr w:type="spellEnd"/>
      <w:r w:rsidRPr="00C74BE1">
        <w:rPr>
          <w:rFonts w:ascii="Courier New" w:hAnsi="Courier New" w:cs="Courier New"/>
        </w:rPr>
        <w:t>;</w:t>
      </w:r>
    </w:p>
    <w:p w14:paraId="0452FB2F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Nombre = nombre;</w:t>
      </w:r>
    </w:p>
    <w:p w14:paraId="7E7AF5DD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Descripcion = descripcion;</w:t>
      </w:r>
    </w:p>
    <w:p w14:paraId="4E371D8A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Activo = activo;</w:t>
      </w:r>
    </w:p>
    <w:p w14:paraId="33751385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SospechosoPrincipal</w:t>
      </w:r>
      <w:proofErr w:type="spellEnd"/>
      <w:r w:rsidRPr="00C74BE1">
        <w:rPr>
          <w:rFonts w:ascii="Courier New" w:hAnsi="Courier New" w:cs="Courier New"/>
        </w:rPr>
        <w:t xml:space="preserve"> = sospechoso;</w:t>
      </w:r>
    </w:p>
    <w:p w14:paraId="2D7AADBC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InvestigadorD</w:t>
      </w:r>
      <w:proofErr w:type="spellEnd"/>
      <w:r w:rsidRPr="00C74BE1">
        <w:rPr>
          <w:rFonts w:ascii="Courier New" w:hAnsi="Courier New" w:cs="Courier New"/>
        </w:rPr>
        <w:t xml:space="preserve"> = </w:t>
      </w:r>
      <w:proofErr w:type="spellStart"/>
      <w:r w:rsidRPr="00C74BE1">
        <w:rPr>
          <w:rFonts w:ascii="Courier New" w:hAnsi="Courier New" w:cs="Courier New"/>
        </w:rPr>
        <w:t>investigadorD</w:t>
      </w:r>
      <w:proofErr w:type="spellEnd"/>
      <w:r w:rsidRPr="00C74BE1">
        <w:rPr>
          <w:rFonts w:ascii="Courier New" w:hAnsi="Courier New" w:cs="Courier New"/>
        </w:rPr>
        <w:t>;</w:t>
      </w:r>
    </w:p>
    <w:p w14:paraId="5667C5A9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_</w:t>
      </w:r>
      <w:proofErr w:type="spellStart"/>
      <w:r w:rsidRPr="00C74BE1">
        <w:rPr>
          <w:rFonts w:ascii="Courier New" w:hAnsi="Courier New" w:cs="Courier New"/>
        </w:rPr>
        <w:t>evidenciasDelCaso.Add</w:t>
      </w:r>
      <w:proofErr w:type="spellEnd"/>
      <w:r w:rsidRPr="00C74BE1">
        <w:rPr>
          <w:rFonts w:ascii="Courier New" w:hAnsi="Courier New" w:cs="Courier New"/>
        </w:rPr>
        <w:t xml:space="preserve">(new </w:t>
      </w:r>
      <w:proofErr w:type="spellStart"/>
      <w:r w:rsidRPr="00C74BE1">
        <w:rPr>
          <w:rFonts w:ascii="Courier New" w:hAnsi="Courier New" w:cs="Courier New"/>
        </w:rPr>
        <w:t>Fisica</w:t>
      </w:r>
      <w:proofErr w:type="spellEnd"/>
      <w:r w:rsidRPr="00C74BE1">
        <w:rPr>
          <w:rFonts w:ascii="Courier New" w:hAnsi="Courier New" w:cs="Courier New"/>
        </w:rPr>
        <w:t>(</w:t>
      </w:r>
      <w:proofErr w:type="spellStart"/>
      <w:r w:rsidRPr="00C74BE1">
        <w:rPr>
          <w:rFonts w:ascii="Courier New" w:hAnsi="Courier New" w:cs="Courier New"/>
        </w:rPr>
        <w:t>tieneHuellasDigitales</w:t>
      </w:r>
      <w:proofErr w:type="spellEnd"/>
      <w:r w:rsidRPr="00C74BE1">
        <w:rPr>
          <w:rFonts w:ascii="Courier New" w:hAnsi="Courier New" w:cs="Courier New"/>
        </w:rPr>
        <w:t xml:space="preserve">, </w:t>
      </w:r>
      <w:proofErr w:type="spellStart"/>
      <w:r w:rsidRPr="00C74BE1">
        <w:rPr>
          <w:rFonts w:ascii="Courier New" w:hAnsi="Courier New" w:cs="Courier New"/>
        </w:rPr>
        <w:t>fechaRecoleccion</w:t>
      </w:r>
      <w:proofErr w:type="spellEnd"/>
      <w:r w:rsidRPr="00C74BE1">
        <w:rPr>
          <w:rFonts w:ascii="Courier New" w:hAnsi="Courier New" w:cs="Courier New"/>
        </w:rPr>
        <w:t xml:space="preserve">, </w:t>
      </w:r>
      <w:proofErr w:type="spellStart"/>
      <w:r w:rsidRPr="00C74BE1">
        <w:rPr>
          <w:rFonts w:ascii="Courier New" w:hAnsi="Courier New" w:cs="Courier New"/>
        </w:rPr>
        <w:t>descEvidencia</w:t>
      </w:r>
      <w:proofErr w:type="spellEnd"/>
      <w:r w:rsidRPr="00C74BE1">
        <w:rPr>
          <w:rFonts w:ascii="Courier New" w:hAnsi="Courier New" w:cs="Courier New"/>
        </w:rPr>
        <w:t>));</w:t>
      </w:r>
    </w:p>
    <w:p w14:paraId="6616BF5B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ValidarDatos();</w:t>
      </w:r>
    </w:p>
    <w:p w14:paraId="11B7F388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}</w:t>
      </w:r>
    </w:p>
    <w:p w14:paraId="59066A58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662A85D0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// Constructor para Evidencias Grabaciones</w:t>
      </w:r>
    </w:p>
    <w:p w14:paraId="085C6039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lastRenderedPageBreak/>
        <w:t xml:space="preserve">        public Caso(</w:t>
      </w:r>
      <w:proofErr w:type="spellStart"/>
      <w:r w:rsidRPr="00C74BE1">
        <w:rPr>
          <w:rFonts w:ascii="Courier New" w:hAnsi="Courier New" w:cs="Courier New"/>
        </w:rPr>
        <w:t>string</w:t>
      </w:r>
      <w:proofErr w:type="spellEnd"/>
      <w:r w:rsidRPr="00C74BE1">
        <w:rPr>
          <w:rFonts w:ascii="Courier New" w:hAnsi="Courier New" w:cs="Courier New"/>
        </w:rPr>
        <w:t xml:space="preserve"> nombre, </w:t>
      </w:r>
      <w:proofErr w:type="spellStart"/>
      <w:r w:rsidRPr="00C74BE1">
        <w:rPr>
          <w:rFonts w:ascii="Courier New" w:hAnsi="Courier New" w:cs="Courier New"/>
        </w:rPr>
        <w:t>string</w:t>
      </w:r>
      <w:proofErr w:type="spellEnd"/>
      <w:r w:rsidRPr="00C74BE1">
        <w:rPr>
          <w:rFonts w:ascii="Courier New" w:hAnsi="Courier New" w:cs="Courier New"/>
        </w:rPr>
        <w:t xml:space="preserve"> descripcion, </w:t>
      </w:r>
      <w:proofErr w:type="spellStart"/>
      <w:r w:rsidRPr="00C74BE1">
        <w:rPr>
          <w:rFonts w:ascii="Courier New" w:hAnsi="Courier New" w:cs="Courier New"/>
        </w:rPr>
        <w:t>bool</w:t>
      </w:r>
      <w:proofErr w:type="spellEnd"/>
      <w:r w:rsidRPr="00C74BE1">
        <w:rPr>
          <w:rFonts w:ascii="Courier New" w:hAnsi="Courier New" w:cs="Courier New"/>
        </w:rPr>
        <w:t xml:space="preserve"> activo, Sospechoso </w:t>
      </w:r>
      <w:proofErr w:type="spellStart"/>
      <w:r w:rsidRPr="00C74BE1">
        <w:rPr>
          <w:rFonts w:ascii="Courier New" w:hAnsi="Courier New" w:cs="Courier New"/>
        </w:rPr>
        <w:t>sospechoso</w:t>
      </w:r>
      <w:proofErr w:type="spellEnd"/>
      <w:r w:rsidRPr="00C74BE1">
        <w:rPr>
          <w:rFonts w:ascii="Courier New" w:hAnsi="Courier New" w:cs="Courier New"/>
        </w:rPr>
        <w:t xml:space="preserve">, Investigador </w:t>
      </w:r>
      <w:proofErr w:type="spellStart"/>
      <w:r w:rsidRPr="00C74BE1">
        <w:rPr>
          <w:rFonts w:ascii="Courier New" w:hAnsi="Courier New" w:cs="Courier New"/>
        </w:rPr>
        <w:t>investigadorD</w:t>
      </w:r>
      <w:proofErr w:type="spellEnd"/>
      <w:r w:rsidRPr="00C74BE1">
        <w:rPr>
          <w:rFonts w:ascii="Courier New" w:hAnsi="Courier New" w:cs="Courier New"/>
        </w:rPr>
        <w:t xml:space="preserve">, </w:t>
      </w:r>
      <w:proofErr w:type="spellStart"/>
      <w:r w:rsidRPr="00C74BE1">
        <w:rPr>
          <w:rFonts w:ascii="Courier New" w:hAnsi="Courier New" w:cs="Courier New"/>
        </w:rPr>
        <w:t>DateTime</w:t>
      </w:r>
      <w:proofErr w:type="spellEnd"/>
      <w:r w:rsidRPr="00C74BE1">
        <w:rPr>
          <w:rFonts w:ascii="Courier New" w:hAnsi="Courier New" w:cs="Courier New"/>
        </w:rPr>
        <w:t xml:space="preserve"> </w:t>
      </w:r>
      <w:proofErr w:type="spellStart"/>
      <w:r w:rsidRPr="00C74BE1">
        <w:rPr>
          <w:rFonts w:ascii="Courier New" w:hAnsi="Courier New" w:cs="Courier New"/>
        </w:rPr>
        <w:t>fechaRecoleccion</w:t>
      </w:r>
      <w:proofErr w:type="spellEnd"/>
      <w:r w:rsidRPr="00C74BE1">
        <w:rPr>
          <w:rFonts w:ascii="Courier New" w:hAnsi="Courier New" w:cs="Courier New"/>
        </w:rPr>
        <w:t xml:space="preserve">, </w:t>
      </w:r>
      <w:proofErr w:type="spellStart"/>
      <w:r w:rsidRPr="00C74BE1">
        <w:rPr>
          <w:rFonts w:ascii="Courier New" w:hAnsi="Courier New" w:cs="Courier New"/>
        </w:rPr>
        <w:t>string</w:t>
      </w:r>
      <w:proofErr w:type="spellEnd"/>
      <w:r w:rsidRPr="00C74BE1">
        <w:rPr>
          <w:rFonts w:ascii="Courier New" w:hAnsi="Courier New" w:cs="Courier New"/>
        </w:rPr>
        <w:t xml:space="preserve"> </w:t>
      </w:r>
      <w:proofErr w:type="spellStart"/>
      <w:r w:rsidRPr="00C74BE1">
        <w:rPr>
          <w:rFonts w:ascii="Courier New" w:hAnsi="Courier New" w:cs="Courier New"/>
        </w:rPr>
        <w:t>descEvidencia</w:t>
      </w:r>
      <w:proofErr w:type="spellEnd"/>
      <w:r w:rsidRPr="00C74BE1">
        <w:rPr>
          <w:rFonts w:ascii="Courier New" w:hAnsi="Courier New" w:cs="Courier New"/>
        </w:rPr>
        <w:t xml:space="preserve">, </w:t>
      </w:r>
      <w:proofErr w:type="spellStart"/>
      <w:r w:rsidRPr="00C74BE1">
        <w:rPr>
          <w:rFonts w:ascii="Courier New" w:hAnsi="Courier New" w:cs="Courier New"/>
        </w:rPr>
        <w:t>int</w:t>
      </w:r>
      <w:proofErr w:type="spellEnd"/>
      <w:r w:rsidRPr="00C74BE1">
        <w:rPr>
          <w:rFonts w:ascii="Courier New" w:hAnsi="Courier New" w:cs="Courier New"/>
        </w:rPr>
        <w:t xml:space="preserve"> calidad, </w:t>
      </w:r>
      <w:proofErr w:type="spellStart"/>
      <w:r w:rsidRPr="00C74BE1">
        <w:rPr>
          <w:rFonts w:ascii="Courier New" w:hAnsi="Courier New" w:cs="Courier New"/>
        </w:rPr>
        <w:t>bool</w:t>
      </w:r>
      <w:proofErr w:type="spellEnd"/>
      <w:r w:rsidRPr="00C74BE1">
        <w:rPr>
          <w:rFonts w:ascii="Courier New" w:hAnsi="Courier New" w:cs="Courier New"/>
        </w:rPr>
        <w:t xml:space="preserve"> </w:t>
      </w:r>
      <w:proofErr w:type="spellStart"/>
      <w:r w:rsidRPr="00C74BE1">
        <w:rPr>
          <w:rFonts w:ascii="Courier New" w:hAnsi="Courier New" w:cs="Courier New"/>
        </w:rPr>
        <w:t>inFraganti</w:t>
      </w:r>
      <w:proofErr w:type="spellEnd"/>
      <w:r w:rsidRPr="00C74BE1">
        <w:rPr>
          <w:rFonts w:ascii="Courier New" w:hAnsi="Courier New" w:cs="Courier New"/>
        </w:rPr>
        <w:t>)</w:t>
      </w:r>
    </w:p>
    <w:p w14:paraId="5AE40E26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{</w:t>
      </w:r>
    </w:p>
    <w:p w14:paraId="79FF9E6B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Id = ++</w:t>
      </w:r>
      <w:proofErr w:type="spellStart"/>
      <w:r w:rsidRPr="00C74BE1">
        <w:rPr>
          <w:rFonts w:ascii="Courier New" w:hAnsi="Courier New" w:cs="Courier New"/>
        </w:rPr>
        <w:t>UltimoId</w:t>
      </w:r>
      <w:proofErr w:type="spellEnd"/>
      <w:r w:rsidRPr="00C74BE1">
        <w:rPr>
          <w:rFonts w:ascii="Courier New" w:hAnsi="Courier New" w:cs="Courier New"/>
        </w:rPr>
        <w:t>;</w:t>
      </w:r>
    </w:p>
    <w:p w14:paraId="5E6D6E2C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Nombre = nombre;</w:t>
      </w:r>
    </w:p>
    <w:p w14:paraId="27287F34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Descripcion = descripcion;</w:t>
      </w:r>
    </w:p>
    <w:p w14:paraId="57A4B2F9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Activo = activo;</w:t>
      </w:r>
    </w:p>
    <w:p w14:paraId="6472E66D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SospechosoPrincipal</w:t>
      </w:r>
      <w:proofErr w:type="spellEnd"/>
      <w:r w:rsidRPr="00C74BE1">
        <w:rPr>
          <w:rFonts w:ascii="Courier New" w:hAnsi="Courier New" w:cs="Courier New"/>
        </w:rPr>
        <w:t xml:space="preserve"> = sospechoso;</w:t>
      </w:r>
    </w:p>
    <w:p w14:paraId="26FED9FC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InvestigadorD</w:t>
      </w:r>
      <w:proofErr w:type="spellEnd"/>
      <w:r w:rsidRPr="00C74BE1">
        <w:rPr>
          <w:rFonts w:ascii="Courier New" w:hAnsi="Courier New" w:cs="Courier New"/>
        </w:rPr>
        <w:t xml:space="preserve"> = </w:t>
      </w:r>
      <w:proofErr w:type="spellStart"/>
      <w:r w:rsidRPr="00C74BE1">
        <w:rPr>
          <w:rFonts w:ascii="Courier New" w:hAnsi="Courier New" w:cs="Courier New"/>
        </w:rPr>
        <w:t>investigadorD</w:t>
      </w:r>
      <w:proofErr w:type="spellEnd"/>
      <w:r w:rsidRPr="00C74BE1">
        <w:rPr>
          <w:rFonts w:ascii="Courier New" w:hAnsi="Courier New" w:cs="Courier New"/>
        </w:rPr>
        <w:t>;</w:t>
      </w:r>
    </w:p>
    <w:p w14:paraId="19FD7217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_</w:t>
      </w:r>
      <w:proofErr w:type="spellStart"/>
      <w:r w:rsidRPr="00C74BE1">
        <w:rPr>
          <w:rFonts w:ascii="Courier New" w:hAnsi="Courier New" w:cs="Courier New"/>
        </w:rPr>
        <w:t>evidenciasDelCaso.Add</w:t>
      </w:r>
      <w:proofErr w:type="spellEnd"/>
      <w:r w:rsidRPr="00C74BE1">
        <w:rPr>
          <w:rFonts w:ascii="Courier New" w:hAnsi="Courier New" w:cs="Courier New"/>
        </w:rPr>
        <w:t xml:space="preserve">(new </w:t>
      </w:r>
      <w:proofErr w:type="spellStart"/>
      <w:r w:rsidRPr="00C74BE1">
        <w:rPr>
          <w:rFonts w:ascii="Courier New" w:hAnsi="Courier New" w:cs="Courier New"/>
        </w:rPr>
        <w:t>Grabacion</w:t>
      </w:r>
      <w:proofErr w:type="spellEnd"/>
      <w:r w:rsidRPr="00C74BE1">
        <w:rPr>
          <w:rFonts w:ascii="Courier New" w:hAnsi="Courier New" w:cs="Courier New"/>
        </w:rPr>
        <w:t xml:space="preserve">(calidad, </w:t>
      </w:r>
      <w:proofErr w:type="spellStart"/>
      <w:r w:rsidRPr="00C74BE1">
        <w:rPr>
          <w:rFonts w:ascii="Courier New" w:hAnsi="Courier New" w:cs="Courier New"/>
        </w:rPr>
        <w:t>inFraganti</w:t>
      </w:r>
      <w:proofErr w:type="spellEnd"/>
      <w:r w:rsidRPr="00C74BE1">
        <w:rPr>
          <w:rFonts w:ascii="Courier New" w:hAnsi="Courier New" w:cs="Courier New"/>
        </w:rPr>
        <w:t xml:space="preserve">, </w:t>
      </w:r>
      <w:proofErr w:type="spellStart"/>
      <w:r w:rsidRPr="00C74BE1">
        <w:rPr>
          <w:rFonts w:ascii="Courier New" w:hAnsi="Courier New" w:cs="Courier New"/>
        </w:rPr>
        <w:t>fechaRecoleccion</w:t>
      </w:r>
      <w:proofErr w:type="spellEnd"/>
      <w:r w:rsidRPr="00C74BE1">
        <w:rPr>
          <w:rFonts w:ascii="Courier New" w:hAnsi="Courier New" w:cs="Courier New"/>
        </w:rPr>
        <w:t xml:space="preserve">, </w:t>
      </w:r>
      <w:proofErr w:type="spellStart"/>
      <w:r w:rsidRPr="00C74BE1">
        <w:rPr>
          <w:rFonts w:ascii="Courier New" w:hAnsi="Courier New" w:cs="Courier New"/>
        </w:rPr>
        <w:t>descEvidencia</w:t>
      </w:r>
      <w:proofErr w:type="spellEnd"/>
      <w:r w:rsidRPr="00C74BE1">
        <w:rPr>
          <w:rFonts w:ascii="Courier New" w:hAnsi="Courier New" w:cs="Courier New"/>
        </w:rPr>
        <w:t>));</w:t>
      </w:r>
    </w:p>
    <w:p w14:paraId="2B0E9228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ValidarDatos();</w:t>
      </w:r>
    </w:p>
    <w:p w14:paraId="6909CC0A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}</w:t>
      </w:r>
    </w:p>
    <w:p w14:paraId="37E58EB9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7CA1290B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// Constructor para Evidencias Testimonios</w:t>
      </w:r>
    </w:p>
    <w:p w14:paraId="4DB08308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public Caso(</w:t>
      </w:r>
      <w:proofErr w:type="spellStart"/>
      <w:r w:rsidRPr="00C74BE1">
        <w:rPr>
          <w:rFonts w:ascii="Courier New" w:hAnsi="Courier New" w:cs="Courier New"/>
        </w:rPr>
        <w:t>string</w:t>
      </w:r>
      <w:proofErr w:type="spellEnd"/>
      <w:r w:rsidRPr="00C74BE1">
        <w:rPr>
          <w:rFonts w:ascii="Courier New" w:hAnsi="Courier New" w:cs="Courier New"/>
        </w:rPr>
        <w:t xml:space="preserve"> nombre, </w:t>
      </w:r>
      <w:proofErr w:type="spellStart"/>
      <w:r w:rsidRPr="00C74BE1">
        <w:rPr>
          <w:rFonts w:ascii="Courier New" w:hAnsi="Courier New" w:cs="Courier New"/>
        </w:rPr>
        <w:t>string</w:t>
      </w:r>
      <w:proofErr w:type="spellEnd"/>
      <w:r w:rsidRPr="00C74BE1">
        <w:rPr>
          <w:rFonts w:ascii="Courier New" w:hAnsi="Courier New" w:cs="Courier New"/>
        </w:rPr>
        <w:t xml:space="preserve"> descripcion, </w:t>
      </w:r>
      <w:proofErr w:type="spellStart"/>
      <w:r w:rsidRPr="00C74BE1">
        <w:rPr>
          <w:rFonts w:ascii="Courier New" w:hAnsi="Courier New" w:cs="Courier New"/>
        </w:rPr>
        <w:t>bool</w:t>
      </w:r>
      <w:proofErr w:type="spellEnd"/>
      <w:r w:rsidRPr="00C74BE1">
        <w:rPr>
          <w:rFonts w:ascii="Courier New" w:hAnsi="Courier New" w:cs="Courier New"/>
        </w:rPr>
        <w:t xml:space="preserve"> activo, Sospechoso </w:t>
      </w:r>
      <w:proofErr w:type="spellStart"/>
      <w:r w:rsidRPr="00C74BE1">
        <w:rPr>
          <w:rFonts w:ascii="Courier New" w:hAnsi="Courier New" w:cs="Courier New"/>
        </w:rPr>
        <w:t>sospechoso</w:t>
      </w:r>
      <w:proofErr w:type="spellEnd"/>
      <w:r w:rsidRPr="00C74BE1">
        <w:rPr>
          <w:rFonts w:ascii="Courier New" w:hAnsi="Courier New" w:cs="Courier New"/>
        </w:rPr>
        <w:t xml:space="preserve">, Investigador </w:t>
      </w:r>
      <w:proofErr w:type="spellStart"/>
      <w:r w:rsidRPr="00C74BE1">
        <w:rPr>
          <w:rFonts w:ascii="Courier New" w:hAnsi="Courier New" w:cs="Courier New"/>
        </w:rPr>
        <w:t>investigadorD</w:t>
      </w:r>
      <w:proofErr w:type="spellEnd"/>
      <w:r w:rsidRPr="00C74BE1">
        <w:rPr>
          <w:rFonts w:ascii="Courier New" w:hAnsi="Courier New" w:cs="Courier New"/>
        </w:rPr>
        <w:t xml:space="preserve">, </w:t>
      </w:r>
      <w:proofErr w:type="spellStart"/>
      <w:r w:rsidRPr="00C74BE1">
        <w:rPr>
          <w:rFonts w:ascii="Courier New" w:hAnsi="Courier New" w:cs="Courier New"/>
        </w:rPr>
        <w:t>DateTime</w:t>
      </w:r>
      <w:proofErr w:type="spellEnd"/>
      <w:r w:rsidRPr="00C74BE1">
        <w:rPr>
          <w:rFonts w:ascii="Courier New" w:hAnsi="Courier New" w:cs="Courier New"/>
        </w:rPr>
        <w:t xml:space="preserve"> </w:t>
      </w:r>
      <w:proofErr w:type="spellStart"/>
      <w:r w:rsidRPr="00C74BE1">
        <w:rPr>
          <w:rFonts w:ascii="Courier New" w:hAnsi="Courier New" w:cs="Courier New"/>
        </w:rPr>
        <w:t>fechaRecoleccion</w:t>
      </w:r>
      <w:proofErr w:type="spellEnd"/>
      <w:r w:rsidRPr="00C74BE1">
        <w:rPr>
          <w:rFonts w:ascii="Courier New" w:hAnsi="Courier New" w:cs="Courier New"/>
        </w:rPr>
        <w:t xml:space="preserve">, </w:t>
      </w:r>
      <w:proofErr w:type="spellStart"/>
      <w:r w:rsidRPr="00C74BE1">
        <w:rPr>
          <w:rFonts w:ascii="Courier New" w:hAnsi="Courier New" w:cs="Courier New"/>
        </w:rPr>
        <w:t>string</w:t>
      </w:r>
      <w:proofErr w:type="spellEnd"/>
      <w:r w:rsidRPr="00C74BE1">
        <w:rPr>
          <w:rFonts w:ascii="Courier New" w:hAnsi="Courier New" w:cs="Courier New"/>
        </w:rPr>
        <w:t xml:space="preserve"> </w:t>
      </w:r>
      <w:proofErr w:type="spellStart"/>
      <w:r w:rsidRPr="00C74BE1">
        <w:rPr>
          <w:rFonts w:ascii="Courier New" w:hAnsi="Courier New" w:cs="Courier New"/>
        </w:rPr>
        <w:t>descEvidencia</w:t>
      </w:r>
      <w:proofErr w:type="spellEnd"/>
      <w:r w:rsidRPr="00C74BE1">
        <w:rPr>
          <w:rFonts w:ascii="Courier New" w:hAnsi="Courier New" w:cs="Courier New"/>
        </w:rPr>
        <w:t xml:space="preserve">, </w:t>
      </w:r>
      <w:proofErr w:type="spellStart"/>
      <w:r w:rsidRPr="00C74BE1">
        <w:rPr>
          <w:rFonts w:ascii="Courier New" w:hAnsi="Courier New" w:cs="Courier New"/>
        </w:rPr>
        <w:t>string</w:t>
      </w:r>
      <w:proofErr w:type="spellEnd"/>
      <w:r w:rsidRPr="00C74BE1">
        <w:rPr>
          <w:rFonts w:ascii="Courier New" w:hAnsi="Courier New" w:cs="Courier New"/>
        </w:rPr>
        <w:t xml:space="preserve"> </w:t>
      </w:r>
      <w:proofErr w:type="spellStart"/>
      <w:r w:rsidRPr="00C74BE1">
        <w:rPr>
          <w:rFonts w:ascii="Courier New" w:hAnsi="Courier New" w:cs="Courier New"/>
        </w:rPr>
        <w:t>nombreTestigo</w:t>
      </w:r>
      <w:proofErr w:type="spellEnd"/>
      <w:r w:rsidRPr="00C74BE1">
        <w:rPr>
          <w:rFonts w:ascii="Courier New" w:hAnsi="Courier New" w:cs="Courier New"/>
        </w:rPr>
        <w:t>, Credibilidad credibilidad)</w:t>
      </w:r>
    </w:p>
    <w:p w14:paraId="079FA373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{</w:t>
      </w:r>
    </w:p>
    <w:p w14:paraId="124E2894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Id = ++</w:t>
      </w:r>
      <w:proofErr w:type="spellStart"/>
      <w:r w:rsidRPr="00C74BE1">
        <w:rPr>
          <w:rFonts w:ascii="Courier New" w:hAnsi="Courier New" w:cs="Courier New"/>
        </w:rPr>
        <w:t>UltimoId</w:t>
      </w:r>
      <w:proofErr w:type="spellEnd"/>
      <w:r w:rsidRPr="00C74BE1">
        <w:rPr>
          <w:rFonts w:ascii="Courier New" w:hAnsi="Courier New" w:cs="Courier New"/>
        </w:rPr>
        <w:t>;</w:t>
      </w:r>
    </w:p>
    <w:p w14:paraId="5B777946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Nombre = nombre;</w:t>
      </w:r>
    </w:p>
    <w:p w14:paraId="11746586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Descripcion = descripcion;</w:t>
      </w:r>
    </w:p>
    <w:p w14:paraId="39677928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Activo = activo;</w:t>
      </w:r>
    </w:p>
    <w:p w14:paraId="519FC534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SospechosoPrincipal</w:t>
      </w:r>
      <w:proofErr w:type="spellEnd"/>
      <w:r w:rsidRPr="00C74BE1">
        <w:rPr>
          <w:rFonts w:ascii="Courier New" w:hAnsi="Courier New" w:cs="Courier New"/>
        </w:rPr>
        <w:t xml:space="preserve"> = sospechoso;</w:t>
      </w:r>
    </w:p>
    <w:p w14:paraId="795D3547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InvestigadorD</w:t>
      </w:r>
      <w:proofErr w:type="spellEnd"/>
      <w:r w:rsidRPr="00C74BE1">
        <w:rPr>
          <w:rFonts w:ascii="Courier New" w:hAnsi="Courier New" w:cs="Courier New"/>
        </w:rPr>
        <w:t xml:space="preserve"> = </w:t>
      </w:r>
      <w:proofErr w:type="spellStart"/>
      <w:r w:rsidRPr="00C74BE1">
        <w:rPr>
          <w:rFonts w:ascii="Courier New" w:hAnsi="Courier New" w:cs="Courier New"/>
        </w:rPr>
        <w:t>investigadorD</w:t>
      </w:r>
      <w:proofErr w:type="spellEnd"/>
      <w:r w:rsidRPr="00C74BE1">
        <w:rPr>
          <w:rFonts w:ascii="Courier New" w:hAnsi="Courier New" w:cs="Courier New"/>
        </w:rPr>
        <w:t>;</w:t>
      </w:r>
    </w:p>
    <w:p w14:paraId="07D1D963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_</w:t>
      </w:r>
      <w:proofErr w:type="spellStart"/>
      <w:r w:rsidRPr="00C74BE1">
        <w:rPr>
          <w:rFonts w:ascii="Courier New" w:hAnsi="Courier New" w:cs="Courier New"/>
        </w:rPr>
        <w:t>evidenciasDelCaso.Add</w:t>
      </w:r>
      <w:proofErr w:type="spellEnd"/>
      <w:r w:rsidRPr="00C74BE1">
        <w:rPr>
          <w:rFonts w:ascii="Courier New" w:hAnsi="Courier New" w:cs="Courier New"/>
        </w:rPr>
        <w:t>(new Testimonio(</w:t>
      </w:r>
      <w:proofErr w:type="spellStart"/>
      <w:r w:rsidRPr="00C74BE1">
        <w:rPr>
          <w:rFonts w:ascii="Courier New" w:hAnsi="Courier New" w:cs="Courier New"/>
        </w:rPr>
        <w:t>nombreTestigo</w:t>
      </w:r>
      <w:proofErr w:type="spellEnd"/>
      <w:r w:rsidRPr="00C74BE1">
        <w:rPr>
          <w:rFonts w:ascii="Courier New" w:hAnsi="Courier New" w:cs="Courier New"/>
        </w:rPr>
        <w:t xml:space="preserve">, credibilidad, </w:t>
      </w:r>
      <w:proofErr w:type="spellStart"/>
      <w:r w:rsidRPr="00C74BE1">
        <w:rPr>
          <w:rFonts w:ascii="Courier New" w:hAnsi="Courier New" w:cs="Courier New"/>
        </w:rPr>
        <w:t>fechaRecoleccion</w:t>
      </w:r>
      <w:proofErr w:type="spellEnd"/>
      <w:r w:rsidRPr="00C74BE1">
        <w:rPr>
          <w:rFonts w:ascii="Courier New" w:hAnsi="Courier New" w:cs="Courier New"/>
        </w:rPr>
        <w:t xml:space="preserve">, </w:t>
      </w:r>
      <w:proofErr w:type="spellStart"/>
      <w:r w:rsidRPr="00C74BE1">
        <w:rPr>
          <w:rFonts w:ascii="Courier New" w:hAnsi="Courier New" w:cs="Courier New"/>
        </w:rPr>
        <w:t>descEvidencia</w:t>
      </w:r>
      <w:proofErr w:type="spellEnd"/>
      <w:r w:rsidRPr="00C74BE1">
        <w:rPr>
          <w:rFonts w:ascii="Courier New" w:hAnsi="Courier New" w:cs="Courier New"/>
        </w:rPr>
        <w:t>));</w:t>
      </w:r>
    </w:p>
    <w:p w14:paraId="188D505B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ValidarDatos();</w:t>
      </w:r>
    </w:p>
    <w:p w14:paraId="00507F0A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}</w:t>
      </w:r>
    </w:p>
    <w:p w14:paraId="2B265D27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79D075AF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// // // // // // // // // // // // // // // // //</w:t>
      </w:r>
    </w:p>
    <w:p w14:paraId="4D3FC4F7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//                                              //</w:t>
      </w:r>
    </w:p>
    <w:p w14:paraId="22742474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//                   METODOS                    //</w:t>
      </w:r>
    </w:p>
    <w:p w14:paraId="5CA73F1F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//                                              //</w:t>
      </w:r>
    </w:p>
    <w:p w14:paraId="172D5EF5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// // // // // // // // // // // // // // // // //</w:t>
      </w:r>
    </w:p>
    <w:p w14:paraId="42A0968D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25BC65E2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public void </w:t>
      </w:r>
      <w:proofErr w:type="spellStart"/>
      <w:r w:rsidRPr="00C74BE1">
        <w:rPr>
          <w:rFonts w:ascii="Courier New" w:hAnsi="Courier New" w:cs="Courier New"/>
        </w:rPr>
        <w:t>AgregarEvidencia</w:t>
      </w:r>
      <w:proofErr w:type="spellEnd"/>
      <w:r w:rsidRPr="00C74BE1">
        <w:rPr>
          <w:rFonts w:ascii="Courier New" w:hAnsi="Courier New" w:cs="Courier New"/>
        </w:rPr>
        <w:t>(Evidencia e)</w:t>
      </w:r>
    </w:p>
    <w:p w14:paraId="479D4D97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{</w:t>
      </w:r>
    </w:p>
    <w:p w14:paraId="78B6866C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ValidarActivo</w:t>
      </w:r>
      <w:proofErr w:type="spellEnd"/>
      <w:r w:rsidRPr="00C74BE1">
        <w:rPr>
          <w:rFonts w:ascii="Courier New" w:hAnsi="Courier New" w:cs="Courier New"/>
        </w:rPr>
        <w:t>();</w:t>
      </w:r>
    </w:p>
    <w:p w14:paraId="0D4FE502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_</w:t>
      </w:r>
      <w:proofErr w:type="spellStart"/>
      <w:r w:rsidRPr="00C74BE1">
        <w:rPr>
          <w:rFonts w:ascii="Courier New" w:hAnsi="Courier New" w:cs="Courier New"/>
        </w:rPr>
        <w:t>evidenciasDelCaso.Add</w:t>
      </w:r>
      <w:proofErr w:type="spellEnd"/>
      <w:r w:rsidRPr="00C74BE1">
        <w:rPr>
          <w:rFonts w:ascii="Courier New" w:hAnsi="Courier New" w:cs="Courier New"/>
        </w:rPr>
        <w:t>(e);</w:t>
      </w:r>
    </w:p>
    <w:p w14:paraId="4D11364C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}</w:t>
      </w:r>
    </w:p>
    <w:p w14:paraId="285CE0C5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0E27B345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public void ValidarDatos()</w:t>
      </w:r>
    </w:p>
    <w:p w14:paraId="24151F68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{</w:t>
      </w:r>
    </w:p>
    <w:p w14:paraId="59629B3E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ValidarActivo</w:t>
      </w:r>
      <w:proofErr w:type="spellEnd"/>
      <w:r w:rsidRPr="00C74BE1">
        <w:rPr>
          <w:rFonts w:ascii="Courier New" w:hAnsi="Courier New" w:cs="Courier New"/>
        </w:rPr>
        <w:t>();</w:t>
      </w:r>
    </w:p>
    <w:p w14:paraId="36EA77C9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ValidarInvestigador</w:t>
      </w:r>
      <w:proofErr w:type="spellEnd"/>
      <w:r w:rsidRPr="00C74BE1">
        <w:rPr>
          <w:rFonts w:ascii="Courier New" w:hAnsi="Courier New" w:cs="Courier New"/>
        </w:rPr>
        <w:t>();</w:t>
      </w:r>
    </w:p>
    <w:p w14:paraId="5C0220D3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}</w:t>
      </w:r>
    </w:p>
    <w:p w14:paraId="58B23171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471FA061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</w:t>
      </w:r>
      <w:proofErr w:type="spellStart"/>
      <w:r w:rsidRPr="00C74BE1">
        <w:rPr>
          <w:rFonts w:ascii="Courier New" w:hAnsi="Courier New" w:cs="Courier New"/>
        </w:rPr>
        <w:t>private</w:t>
      </w:r>
      <w:proofErr w:type="spellEnd"/>
      <w:r w:rsidRPr="00C74BE1">
        <w:rPr>
          <w:rFonts w:ascii="Courier New" w:hAnsi="Courier New" w:cs="Courier New"/>
        </w:rPr>
        <w:t xml:space="preserve"> void </w:t>
      </w:r>
      <w:proofErr w:type="spellStart"/>
      <w:r w:rsidRPr="00C74BE1">
        <w:rPr>
          <w:rFonts w:ascii="Courier New" w:hAnsi="Courier New" w:cs="Courier New"/>
        </w:rPr>
        <w:t>ValidarActivo</w:t>
      </w:r>
      <w:proofErr w:type="spellEnd"/>
      <w:r w:rsidRPr="00C74BE1">
        <w:rPr>
          <w:rFonts w:ascii="Courier New" w:hAnsi="Courier New" w:cs="Courier New"/>
        </w:rPr>
        <w:t>()</w:t>
      </w:r>
    </w:p>
    <w:p w14:paraId="23588B65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{</w:t>
      </w:r>
    </w:p>
    <w:p w14:paraId="16E87996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if</w:t>
      </w:r>
      <w:proofErr w:type="spellEnd"/>
      <w:r w:rsidRPr="00C74BE1">
        <w:rPr>
          <w:rFonts w:ascii="Courier New" w:hAnsi="Courier New" w:cs="Courier New"/>
        </w:rPr>
        <w:t xml:space="preserve"> (!Activo)</w:t>
      </w:r>
    </w:p>
    <w:p w14:paraId="6F8D2570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{</w:t>
      </w:r>
    </w:p>
    <w:p w14:paraId="14E23180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lastRenderedPageBreak/>
        <w:t xml:space="preserve">                </w:t>
      </w:r>
      <w:proofErr w:type="spellStart"/>
      <w:r w:rsidRPr="00C74BE1">
        <w:rPr>
          <w:rFonts w:ascii="Courier New" w:hAnsi="Courier New" w:cs="Courier New"/>
        </w:rPr>
        <w:t>throw</w:t>
      </w:r>
      <w:proofErr w:type="spellEnd"/>
      <w:r w:rsidRPr="00C74BE1">
        <w:rPr>
          <w:rFonts w:ascii="Courier New" w:hAnsi="Courier New" w:cs="Courier New"/>
        </w:rPr>
        <w:t xml:space="preserve"> new </w:t>
      </w:r>
      <w:proofErr w:type="spellStart"/>
      <w:r w:rsidRPr="00C74BE1">
        <w:rPr>
          <w:rFonts w:ascii="Courier New" w:hAnsi="Courier New" w:cs="Courier New"/>
        </w:rPr>
        <w:t>Exception</w:t>
      </w:r>
      <w:proofErr w:type="spellEnd"/>
      <w:r w:rsidRPr="00C74BE1">
        <w:rPr>
          <w:rFonts w:ascii="Courier New" w:hAnsi="Courier New" w:cs="Courier New"/>
        </w:rPr>
        <w:t>(" &lt; Ha ocurrido un error / El Caso se encuentra INACTIVO. &gt; ");</w:t>
      </w:r>
    </w:p>
    <w:p w14:paraId="4491C00F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}</w:t>
      </w:r>
    </w:p>
    <w:p w14:paraId="2681E102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}</w:t>
      </w:r>
    </w:p>
    <w:p w14:paraId="5FA1D03C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5DBE64B6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</w:t>
      </w:r>
      <w:proofErr w:type="spellStart"/>
      <w:r w:rsidRPr="00C74BE1">
        <w:rPr>
          <w:rFonts w:ascii="Courier New" w:hAnsi="Courier New" w:cs="Courier New"/>
        </w:rPr>
        <w:t>private</w:t>
      </w:r>
      <w:proofErr w:type="spellEnd"/>
      <w:r w:rsidRPr="00C74BE1">
        <w:rPr>
          <w:rFonts w:ascii="Courier New" w:hAnsi="Courier New" w:cs="Courier New"/>
        </w:rPr>
        <w:t xml:space="preserve"> void </w:t>
      </w:r>
      <w:proofErr w:type="spellStart"/>
      <w:r w:rsidRPr="00C74BE1">
        <w:rPr>
          <w:rFonts w:ascii="Courier New" w:hAnsi="Courier New" w:cs="Courier New"/>
        </w:rPr>
        <w:t>ValidarInvestigador</w:t>
      </w:r>
      <w:proofErr w:type="spellEnd"/>
      <w:r w:rsidRPr="00C74BE1">
        <w:rPr>
          <w:rFonts w:ascii="Courier New" w:hAnsi="Courier New" w:cs="Courier New"/>
        </w:rPr>
        <w:t>()</w:t>
      </w:r>
    </w:p>
    <w:p w14:paraId="6C2A8EEE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{</w:t>
      </w:r>
    </w:p>
    <w:p w14:paraId="37BA211F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if</w:t>
      </w:r>
      <w:proofErr w:type="spellEnd"/>
      <w:r w:rsidRPr="00C74BE1">
        <w:rPr>
          <w:rFonts w:ascii="Courier New" w:hAnsi="Courier New" w:cs="Courier New"/>
        </w:rPr>
        <w:t>(</w:t>
      </w:r>
      <w:proofErr w:type="spellStart"/>
      <w:r w:rsidRPr="00C74BE1">
        <w:rPr>
          <w:rFonts w:ascii="Courier New" w:hAnsi="Courier New" w:cs="Courier New"/>
        </w:rPr>
        <w:t>InvestigadorD.Rol</w:t>
      </w:r>
      <w:proofErr w:type="spellEnd"/>
      <w:r w:rsidRPr="00C74BE1">
        <w:rPr>
          <w:rFonts w:ascii="Courier New" w:hAnsi="Courier New" w:cs="Courier New"/>
        </w:rPr>
        <w:t xml:space="preserve"> == </w:t>
      </w:r>
      <w:proofErr w:type="spellStart"/>
      <w:r w:rsidRPr="00C74BE1">
        <w:rPr>
          <w:rFonts w:ascii="Courier New" w:hAnsi="Courier New" w:cs="Courier New"/>
        </w:rPr>
        <w:t>Rol.Fiscal</w:t>
      </w:r>
      <w:proofErr w:type="spellEnd"/>
      <w:r w:rsidRPr="00C74BE1">
        <w:rPr>
          <w:rFonts w:ascii="Courier New" w:hAnsi="Courier New" w:cs="Courier New"/>
        </w:rPr>
        <w:t>)</w:t>
      </w:r>
    </w:p>
    <w:p w14:paraId="7A956206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{</w:t>
      </w:r>
    </w:p>
    <w:p w14:paraId="4FDE701F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    </w:t>
      </w:r>
      <w:proofErr w:type="spellStart"/>
      <w:r w:rsidRPr="00C74BE1">
        <w:rPr>
          <w:rFonts w:ascii="Courier New" w:hAnsi="Courier New" w:cs="Courier New"/>
        </w:rPr>
        <w:t>throw</w:t>
      </w:r>
      <w:proofErr w:type="spellEnd"/>
      <w:r w:rsidRPr="00C74BE1">
        <w:rPr>
          <w:rFonts w:ascii="Courier New" w:hAnsi="Courier New" w:cs="Courier New"/>
        </w:rPr>
        <w:t xml:space="preserve"> new </w:t>
      </w:r>
      <w:proofErr w:type="spellStart"/>
      <w:r w:rsidRPr="00C74BE1">
        <w:rPr>
          <w:rFonts w:ascii="Courier New" w:hAnsi="Courier New" w:cs="Courier New"/>
        </w:rPr>
        <w:t>Exception</w:t>
      </w:r>
      <w:proofErr w:type="spellEnd"/>
      <w:r w:rsidRPr="00C74BE1">
        <w:rPr>
          <w:rFonts w:ascii="Courier New" w:hAnsi="Courier New" w:cs="Courier New"/>
        </w:rPr>
        <w:t>(" &lt; Ha ocurrido un error / Investigador es Fiscal, no Detective / &gt; ");</w:t>
      </w:r>
    </w:p>
    <w:p w14:paraId="23803D7D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}</w:t>
      </w:r>
    </w:p>
    <w:p w14:paraId="09C3B14A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}</w:t>
      </w:r>
    </w:p>
    <w:p w14:paraId="3375254C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30249E0A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public </w:t>
      </w:r>
      <w:proofErr w:type="spellStart"/>
      <w:r w:rsidRPr="00C74BE1">
        <w:rPr>
          <w:rFonts w:ascii="Courier New" w:hAnsi="Courier New" w:cs="Courier New"/>
        </w:rPr>
        <w:t>string</w:t>
      </w:r>
      <w:proofErr w:type="spellEnd"/>
      <w:r w:rsidRPr="00C74BE1">
        <w:rPr>
          <w:rFonts w:ascii="Courier New" w:hAnsi="Courier New" w:cs="Courier New"/>
        </w:rPr>
        <w:t xml:space="preserve"> </w:t>
      </w:r>
      <w:proofErr w:type="spellStart"/>
      <w:r w:rsidRPr="00C74BE1">
        <w:rPr>
          <w:rFonts w:ascii="Courier New" w:hAnsi="Courier New" w:cs="Courier New"/>
        </w:rPr>
        <w:t>ElaborarRecomendacion</w:t>
      </w:r>
      <w:proofErr w:type="spellEnd"/>
      <w:r w:rsidRPr="00C74BE1">
        <w:rPr>
          <w:rFonts w:ascii="Courier New" w:hAnsi="Courier New" w:cs="Courier New"/>
        </w:rPr>
        <w:t>()</w:t>
      </w:r>
    </w:p>
    <w:p w14:paraId="07CFBFC6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{</w:t>
      </w:r>
    </w:p>
    <w:p w14:paraId="47FCD61D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string</w:t>
      </w:r>
      <w:proofErr w:type="spellEnd"/>
      <w:r w:rsidRPr="00C74BE1">
        <w:rPr>
          <w:rFonts w:ascii="Courier New" w:hAnsi="Courier New" w:cs="Courier New"/>
        </w:rPr>
        <w:t xml:space="preserve"> </w:t>
      </w:r>
      <w:proofErr w:type="spellStart"/>
      <w:r w:rsidRPr="00C74BE1">
        <w:rPr>
          <w:rFonts w:ascii="Courier New" w:hAnsi="Courier New" w:cs="Courier New"/>
        </w:rPr>
        <w:t>recomendacion</w:t>
      </w:r>
      <w:proofErr w:type="spellEnd"/>
      <w:r w:rsidRPr="00C74BE1">
        <w:rPr>
          <w:rFonts w:ascii="Courier New" w:hAnsi="Courier New" w:cs="Courier New"/>
        </w:rPr>
        <w:t xml:space="preserve"> = "";</w:t>
      </w:r>
    </w:p>
    <w:p w14:paraId="49AEDF71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int</w:t>
      </w:r>
      <w:proofErr w:type="spellEnd"/>
      <w:r w:rsidRPr="00C74BE1">
        <w:rPr>
          <w:rFonts w:ascii="Courier New" w:hAnsi="Courier New" w:cs="Courier New"/>
        </w:rPr>
        <w:t xml:space="preserve"> puntaje = 0;</w:t>
      </w:r>
    </w:p>
    <w:p w14:paraId="54BEC1C6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</w:p>
    <w:p w14:paraId="351CACF6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// </w:t>
      </w:r>
      <w:proofErr w:type="spellStart"/>
      <w:r w:rsidRPr="00C74BE1">
        <w:rPr>
          <w:rFonts w:ascii="Courier New" w:hAnsi="Courier New" w:cs="Courier New"/>
        </w:rPr>
        <w:t>Aqui</w:t>
      </w:r>
      <w:proofErr w:type="spellEnd"/>
      <w:r w:rsidRPr="00C74BE1">
        <w:rPr>
          <w:rFonts w:ascii="Courier New" w:hAnsi="Courier New" w:cs="Courier New"/>
        </w:rPr>
        <w:t xml:space="preserve"> voy a agregar los </w:t>
      </w:r>
      <w:proofErr w:type="spellStart"/>
      <w:r w:rsidRPr="00C74BE1">
        <w:rPr>
          <w:rFonts w:ascii="Courier New" w:hAnsi="Courier New" w:cs="Courier New"/>
        </w:rPr>
        <w:t>calculos</w:t>
      </w:r>
      <w:proofErr w:type="spellEnd"/>
      <w:r w:rsidRPr="00C74BE1">
        <w:rPr>
          <w:rFonts w:ascii="Courier New" w:hAnsi="Courier New" w:cs="Courier New"/>
        </w:rPr>
        <w:t xml:space="preserve"> del puntaje</w:t>
      </w:r>
    </w:p>
    <w:p w14:paraId="28241FA7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// !</w:t>
      </w:r>
    </w:p>
    <w:p w14:paraId="0CDF0BAF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63CFED06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3AC4DEB7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if</w:t>
      </w:r>
      <w:proofErr w:type="spellEnd"/>
      <w:r w:rsidRPr="00C74BE1">
        <w:rPr>
          <w:rFonts w:ascii="Courier New" w:hAnsi="Courier New" w:cs="Courier New"/>
        </w:rPr>
        <w:t>(puntaje &lt; 30)</w:t>
      </w:r>
    </w:p>
    <w:p w14:paraId="2DA0DCA9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{</w:t>
      </w:r>
    </w:p>
    <w:p w14:paraId="0F3E127E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    </w:t>
      </w:r>
      <w:proofErr w:type="spellStart"/>
      <w:r w:rsidRPr="00C74BE1">
        <w:rPr>
          <w:rFonts w:ascii="Courier New" w:hAnsi="Courier New" w:cs="Courier New"/>
        </w:rPr>
        <w:t>recomendacion</w:t>
      </w:r>
      <w:proofErr w:type="spellEnd"/>
      <w:r w:rsidRPr="00C74BE1">
        <w:rPr>
          <w:rFonts w:ascii="Courier New" w:hAnsi="Courier New" w:cs="Courier New"/>
        </w:rPr>
        <w:t xml:space="preserve"> = $"DESESTIMADO: El caso “[{Nombre}]“ carece de fundamentos. \n" +</w:t>
      </w:r>
    </w:p>
    <w:p w14:paraId="5B58301B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                    $"El peso de la prueba es [{puntaje}] y debería ser desestimado \n" +</w:t>
      </w:r>
    </w:p>
    <w:p w14:paraId="613A6ED2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                    $"finalizando la investigación en contra de [{</w:t>
      </w:r>
      <w:proofErr w:type="spellStart"/>
      <w:r w:rsidRPr="00C74BE1">
        <w:rPr>
          <w:rFonts w:ascii="Courier New" w:hAnsi="Courier New" w:cs="Courier New"/>
        </w:rPr>
        <w:t>SospechosoPrincipal.Nombre</w:t>
      </w:r>
      <w:proofErr w:type="spellEnd"/>
      <w:r w:rsidRPr="00C74BE1">
        <w:rPr>
          <w:rFonts w:ascii="Courier New" w:hAnsi="Courier New" w:cs="Courier New"/>
        </w:rPr>
        <w:t>}] \n";</w:t>
      </w:r>
    </w:p>
    <w:p w14:paraId="19BA6787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}</w:t>
      </w:r>
    </w:p>
    <w:p w14:paraId="1F22557A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0335DBFA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if</w:t>
      </w:r>
      <w:proofErr w:type="spellEnd"/>
      <w:r w:rsidRPr="00C74BE1">
        <w:rPr>
          <w:rFonts w:ascii="Courier New" w:hAnsi="Courier New" w:cs="Courier New"/>
        </w:rPr>
        <w:t xml:space="preserve"> (puntaje &gt;= 30 &amp;&amp; puntaje &lt; 70)</w:t>
      </w:r>
    </w:p>
    <w:p w14:paraId="4444B134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{</w:t>
      </w:r>
    </w:p>
    <w:p w14:paraId="1A4EF841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    </w:t>
      </w:r>
      <w:proofErr w:type="spellStart"/>
      <w:r w:rsidRPr="00C74BE1">
        <w:rPr>
          <w:rFonts w:ascii="Courier New" w:hAnsi="Courier New" w:cs="Courier New"/>
        </w:rPr>
        <w:t>recomendacion</w:t>
      </w:r>
      <w:proofErr w:type="spellEnd"/>
      <w:r w:rsidRPr="00C74BE1">
        <w:rPr>
          <w:rFonts w:ascii="Courier New" w:hAnsi="Courier New" w:cs="Courier New"/>
        </w:rPr>
        <w:t xml:space="preserve"> = $"CONTINUAR INVESTIGANDO: El caso “[{Nombre}]” parece ir \n" +</w:t>
      </w:r>
    </w:p>
    <w:p w14:paraId="6296905B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                    $"por el camino correcto, pero necesita más investigación. \n" +</w:t>
      </w:r>
    </w:p>
    <w:p w14:paraId="452CDC7C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                    $"El peso de la prueba es [{puntaje}] pero aún no hay información \n" +</w:t>
      </w:r>
    </w:p>
    <w:p w14:paraId="65134A53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                    $"suficiente para imputar a [{</w:t>
      </w:r>
      <w:proofErr w:type="spellStart"/>
      <w:r w:rsidRPr="00C74BE1">
        <w:rPr>
          <w:rFonts w:ascii="Courier New" w:hAnsi="Courier New" w:cs="Courier New"/>
        </w:rPr>
        <w:t>SospechosoPrincipal.Nombre</w:t>
      </w:r>
      <w:proofErr w:type="spellEnd"/>
      <w:r w:rsidRPr="00C74BE1">
        <w:rPr>
          <w:rFonts w:ascii="Courier New" w:hAnsi="Courier New" w:cs="Courier New"/>
        </w:rPr>
        <w:t>}] \n";</w:t>
      </w:r>
    </w:p>
    <w:p w14:paraId="301744B8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}</w:t>
      </w:r>
    </w:p>
    <w:p w14:paraId="07B41646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</w:p>
    <w:p w14:paraId="22C71D39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if</w:t>
      </w:r>
      <w:proofErr w:type="spellEnd"/>
      <w:r w:rsidRPr="00C74BE1">
        <w:rPr>
          <w:rFonts w:ascii="Courier New" w:hAnsi="Courier New" w:cs="Courier New"/>
        </w:rPr>
        <w:t xml:space="preserve"> (puntaje &gt;= 70)</w:t>
      </w:r>
    </w:p>
    <w:p w14:paraId="4BB8EA79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{</w:t>
      </w:r>
    </w:p>
    <w:p w14:paraId="10080AD6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    </w:t>
      </w:r>
      <w:proofErr w:type="spellStart"/>
      <w:r w:rsidRPr="00C74BE1">
        <w:rPr>
          <w:rFonts w:ascii="Courier New" w:hAnsi="Courier New" w:cs="Courier New"/>
        </w:rPr>
        <w:t>recomendacion</w:t>
      </w:r>
      <w:proofErr w:type="spellEnd"/>
      <w:r w:rsidRPr="00C74BE1">
        <w:rPr>
          <w:rFonts w:ascii="Courier New" w:hAnsi="Courier New" w:cs="Courier New"/>
        </w:rPr>
        <w:t xml:space="preserve"> = $"IMPUTACIÓN INMINENTE: El caso “[{Nombre}]” está resuelto. \n" +</w:t>
      </w:r>
    </w:p>
    <w:p w14:paraId="1F947648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                    $"El peso de la prueba es [{puntaje}] \n" +</w:t>
      </w:r>
    </w:p>
    <w:p w14:paraId="1D8A6706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                    $"y debería imputarse a [{</w:t>
      </w:r>
      <w:proofErr w:type="spellStart"/>
      <w:r w:rsidRPr="00C74BE1">
        <w:rPr>
          <w:rFonts w:ascii="Courier New" w:hAnsi="Courier New" w:cs="Courier New"/>
        </w:rPr>
        <w:t>SospechosoPrincipal.Nombre</w:t>
      </w:r>
      <w:proofErr w:type="spellEnd"/>
      <w:r w:rsidRPr="00C74BE1">
        <w:rPr>
          <w:rFonts w:ascii="Courier New" w:hAnsi="Courier New" w:cs="Courier New"/>
        </w:rPr>
        <w:t>}] inmediatamente. \n";</w:t>
      </w:r>
    </w:p>
    <w:p w14:paraId="619F13DD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2EC9F874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}</w:t>
      </w:r>
    </w:p>
    <w:p w14:paraId="154D3496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4DE72C0B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C74BE1">
        <w:rPr>
          <w:rFonts w:ascii="Courier New" w:hAnsi="Courier New" w:cs="Courier New"/>
        </w:rPr>
        <w:t>return</w:t>
      </w:r>
      <w:proofErr w:type="spellEnd"/>
      <w:r w:rsidRPr="00C74BE1">
        <w:rPr>
          <w:rFonts w:ascii="Courier New" w:hAnsi="Courier New" w:cs="Courier New"/>
        </w:rPr>
        <w:t xml:space="preserve"> </w:t>
      </w:r>
      <w:proofErr w:type="spellStart"/>
      <w:r w:rsidRPr="00C74BE1">
        <w:rPr>
          <w:rFonts w:ascii="Courier New" w:hAnsi="Courier New" w:cs="Courier New"/>
        </w:rPr>
        <w:t>recomendacion</w:t>
      </w:r>
      <w:proofErr w:type="spellEnd"/>
      <w:r w:rsidRPr="00C74BE1">
        <w:rPr>
          <w:rFonts w:ascii="Courier New" w:hAnsi="Courier New" w:cs="Courier New"/>
        </w:rPr>
        <w:t>;</w:t>
      </w:r>
    </w:p>
    <w:p w14:paraId="38917BC3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}</w:t>
      </w:r>
    </w:p>
    <w:p w14:paraId="4045B28B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4CDF5C02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2FD98694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// Se cuenta cuantas evidencias hay y se </w:t>
      </w:r>
      <w:proofErr w:type="spellStart"/>
      <w:r w:rsidRPr="00C74BE1">
        <w:rPr>
          <w:rFonts w:ascii="Courier New" w:hAnsi="Courier New" w:cs="Courier New"/>
        </w:rPr>
        <w:t>evalua</w:t>
      </w:r>
      <w:proofErr w:type="spellEnd"/>
      <w:r w:rsidRPr="00C74BE1">
        <w:rPr>
          <w:rFonts w:ascii="Courier New" w:hAnsi="Courier New" w:cs="Courier New"/>
        </w:rPr>
        <w:t xml:space="preserve"> su fecha de </w:t>
      </w:r>
      <w:proofErr w:type="spellStart"/>
      <w:r w:rsidRPr="00C74BE1">
        <w:rPr>
          <w:rFonts w:ascii="Courier New" w:hAnsi="Courier New" w:cs="Courier New"/>
        </w:rPr>
        <w:t>recol</w:t>
      </w:r>
      <w:proofErr w:type="spellEnd"/>
      <w:r w:rsidRPr="00C74BE1">
        <w:rPr>
          <w:rFonts w:ascii="Courier New" w:hAnsi="Courier New" w:cs="Courier New"/>
        </w:rPr>
        <w:t>.</w:t>
      </w:r>
    </w:p>
    <w:p w14:paraId="470CAB0A" w14:textId="77777777" w:rsidR="006B4C27" w:rsidRPr="006B4C27" w:rsidRDefault="006B4C27" w:rsidP="00C74BE1">
      <w:pPr>
        <w:pStyle w:val="Textosinformato"/>
        <w:rPr>
          <w:rFonts w:ascii="Courier New" w:hAnsi="Courier New" w:cs="Courier New"/>
          <w:lang w:val="en-US"/>
        </w:rPr>
      </w:pPr>
      <w:r w:rsidRPr="00C74BE1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 xml:space="preserve">public int </w:t>
      </w:r>
      <w:proofErr w:type="spellStart"/>
      <w:r w:rsidRPr="006B4C27">
        <w:rPr>
          <w:rFonts w:ascii="Courier New" w:hAnsi="Courier New" w:cs="Courier New"/>
          <w:lang w:val="en-US"/>
        </w:rPr>
        <w:t>SumaDeEvidencias</w:t>
      </w:r>
      <w:proofErr w:type="spellEnd"/>
      <w:r w:rsidRPr="006B4C27">
        <w:rPr>
          <w:rFonts w:ascii="Courier New" w:hAnsi="Courier New" w:cs="Courier New"/>
          <w:lang w:val="en-US"/>
        </w:rPr>
        <w:t>()</w:t>
      </w:r>
    </w:p>
    <w:p w14:paraId="4C0A7F37" w14:textId="77777777" w:rsidR="006B4C27" w:rsidRPr="006B4C27" w:rsidRDefault="006B4C27" w:rsidP="00C74BE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{</w:t>
      </w:r>
    </w:p>
    <w:p w14:paraId="49BF3FFD" w14:textId="77777777" w:rsidR="006B4C27" w:rsidRPr="006B4C27" w:rsidRDefault="006B4C27" w:rsidP="00C74BE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int peso = 0;</w:t>
      </w:r>
    </w:p>
    <w:p w14:paraId="4906B30A" w14:textId="77777777" w:rsidR="006B4C27" w:rsidRPr="006B4C27" w:rsidRDefault="006B4C27" w:rsidP="00C74BE1">
      <w:pPr>
        <w:pStyle w:val="Textosinformato"/>
        <w:rPr>
          <w:rFonts w:ascii="Courier New" w:hAnsi="Courier New" w:cs="Courier New"/>
          <w:lang w:val="en-US"/>
        </w:rPr>
      </w:pPr>
    </w:p>
    <w:p w14:paraId="210F5037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r w:rsidRPr="00C74BE1">
        <w:rPr>
          <w:rFonts w:ascii="Courier New" w:hAnsi="Courier New" w:cs="Courier New"/>
        </w:rPr>
        <w:t>List&lt;Evidencia&gt; l = GetEvidenciasDelCaso();</w:t>
      </w:r>
    </w:p>
    <w:p w14:paraId="63850FB1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02B7DE9C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foreach</w:t>
      </w:r>
      <w:proofErr w:type="spellEnd"/>
      <w:r w:rsidRPr="00C74BE1">
        <w:rPr>
          <w:rFonts w:ascii="Courier New" w:hAnsi="Courier New" w:cs="Courier New"/>
        </w:rPr>
        <w:t xml:space="preserve"> (Evidencia e in l)</w:t>
      </w:r>
    </w:p>
    <w:p w14:paraId="62E3A9F6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{</w:t>
      </w:r>
    </w:p>
    <w:p w14:paraId="52FC316A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    peso += </w:t>
      </w:r>
      <w:proofErr w:type="spellStart"/>
      <w:r w:rsidRPr="00C74BE1">
        <w:rPr>
          <w:rFonts w:ascii="Courier New" w:hAnsi="Courier New" w:cs="Courier New"/>
        </w:rPr>
        <w:t>e.CalcularPesoEvidencia</w:t>
      </w:r>
      <w:proofErr w:type="spellEnd"/>
      <w:r w:rsidRPr="00C74BE1">
        <w:rPr>
          <w:rFonts w:ascii="Courier New" w:hAnsi="Courier New" w:cs="Courier New"/>
        </w:rPr>
        <w:t>();</w:t>
      </w:r>
    </w:p>
    <w:p w14:paraId="30008155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}</w:t>
      </w:r>
    </w:p>
    <w:p w14:paraId="1E6E5AD8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0A9FD675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return</w:t>
      </w:r>
      <w:proofErr w:type="spellEnd"/>
      <w:r w:rsidRPr="00C74BE1">
        <w:rPr>
          <w:rFonts w:ascii="Courier New" w:hAnsi="Courier New" w:cs="Courier New"/>
        </w:rPr>
        <w:t xml:space="preserve"> peso;</w:t>
      </w:r>
    </w:p>
    <w:p w14:paraId="30F2ECA5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}</w:t>
      </w:r>
    </w:p>
    <w:p w14:paraId="726D3ADF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</w:t>
      </w:r>
    </w:p>
    <w:p w14:paraId="63788168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public List&lt;Evidencia&gt; GetEvidenciasDelCaso()</w:t>
      </w:r>
    </w:p>
    <w:p w14:paraId="2109717D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{</w:t>
      </w:r>
    </w:p>
    <w:p w14:paraId="025381CF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return</w:t>
      </w:r>
      <w:proofErr w:type="spellEnd"/>
      <w:r w:rsidRPr="00C74BE1">
        <w:rPr>
          <w:rFonts w:ascii="Courier New" w:hAnsi="Courier New" w:cs="Courier New"/>
        </w:rPr>
        <w:t xml:space="preserve"> _</w:t>
      </w:r>
      <w:proofErr w:type="spellStart"/>
      <w:r w:rsidRPr="00C74BE1">
        <w:rPr>
          <w:rFonts w:ascii="Courier New" w:hAnsi="Courier New" w:cs="Courier New"/>
        </w:rPr>
        <w:t>evidenciasDelCaso</w:t>
      </w:r>
      <w:proofErr w:type="spellEnd"/>
      <w:r w:rsidRPr="00C74BE1">
        <w:rPr>
          <w:rFonts w:ascii="Courier New" w:hAnsi="Courier New" w:cs="Courier New"/>
        </w:rPr>
        <w:t>;</w:t>
      </w:r>
    </w:p>
    <w:p w14:paraId="58A79AEB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}</w:t>
      </w:r>
    </w:p>
    <w:p w14:paraId="30EF1678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5F3DD60E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// // // // // // // // // // // // // // // // //</w:t>
      </w:r>
    </w:p>
    <w:p w14:paraId="6249B678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//                                              //</w:t>
      </w:r>
    </w:p>
    <w:p w14:paraId="40E9FC33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//                POLIMORFISMO                  //</w:t>
      </w:r>
    </w:p>
    <w:p w14:paraId="6B7D0BDD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//                                              //</w:t>
      </w:r>
    </w:p>
    <w:p w14:paraId="373D073C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// // // // // // // // // // // // // // // // //</w:t>
      </w:r>
    </w:p>
    <w:p w14:paraId="3B4B5CA4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552DE33B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public </w:t>
      </w:r>
      <w:proofErr w:type="spellStart"/>
      <w:r w:rsidRPr="00C74BE1">
        <w:rPr>
          <w:rFonts w:ascii="Courier New" w:hAnsi="Courier New" w:cs="Courier New"/>
        </w:rPr>
        <w:t>override</w:t>
      </w:r>
      <w:proofErr w:type="spellEnd"/>
      <w:r w:rsidRPr="00C74BE1">
        <w:rPr>
          <w:rFonts w:ascii="Courier New" w:hAnsi="Courier New" w:cs="Courier New"/>
        </w:rPr>
        <w:t xml:space="preserve"> </w:t>
      </w:r>
      <w:proofErr w:type="spellStart"/>
      <w:r w:rsidRPr="00C74BE1">
        <w:rPr>
          <w:rFonts w:ascii="Courier New" w:hAnsi="Courier New" w:cs="Courier New"/>
        </w:rPr>
        <w:t>string</w:t>
      </w:r>
      <w:proofErr w:type="spellEnd"/>
      <w:r w:rsidRPr="00C74BE1">
        <w:rPr>
          <w:rFonts w:ascii="Courier New" w:hAnsi="Courier New" w:cs="Courier New"/>
        </w:rPr>
        <w:t xml:space="preserve"> </w:t>
      </w:r>
      <w:proofErr w:type="spellStart"/>
      <w:r w:rsidRPr="00C74BE1">
        <w:rPr>
          <w:rFonts w:ascii="Courier New" w:hAnsi="Courier New" w:cs="Courier New"/>
        </w:rPr>
        <w:t>ToString</w:t>
      </w:r>
      <w:proofErr w:type="spellEnd"/>
      <w:r w:rsidRPr="00C74BE1">
        <w:rPr>
          <w:rFonts w:ascii="Courier New" w:hAnsi="Courier New" w:cs="Courier New"/>
        </w:rPr>
        <w:t>()</w:t>
      </w:r>
    </w:p>
    <w:p w14:paraId="5C733E9A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{</w:t>
      </w:r>
    </w:p>
    <w:p w14:paraId="4C357090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string</w:t>
      </w:r>
      <w:proofErr w:type="spellEnd"/>
      <w:r w:rsidRPr="00C74BE1">
        <w:rPr>
          <w:rFonts w:ascii="Courier New" w:hAnsi="Courier New" w:cs="Courier New"/>
        </w:rPr>
        <w:t xml:space="preserve"> </w:t>
      </w:r>
      <w:proofErr w:type="spellStart"/>
      <w:r w:rsidRPr="00C74BE1">
        <w:rPr>
          <w:rFonts w:ascii="Courier New" w:hAnsi="Courier New" w:cs="Courier New"/>
        </w:rPr>
        <w:t>datosCaso</w:t>
      </w:r>
      <w:proofErr w:type="spellEnd"/>
      <w:r w:rsidRPr="00C74BE1">
        <w:rPr>
          <w:rFonts w:ascii="Courier New" w:hAnsi="Courier New" w:cs="Courier New"/>
        </w:rPr>
        <w:t xml:space="preserve"> = "\n------------------------------------------------------------------------";</w:t>
      </w:r>
    </w:p>
    <w:p w14:paraId="392C1D41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6C6B1164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datosCaso</w:t>
      </w:r>
      <w:proofErr w:type="spellEnd"/>
      <w:r w:rsidRPr="00C74BE1">
        <w:rPr>
          <w:rFonts w:ascii="Courier New" w:hAnsi="Courier New" w:cs="Courier New"/>
        </w:rPr>
        <w:t xml:space="preserve"> += $"\n Caso: \n";</w:t>
      </w:r>
    </w:p>
    <w:p w14:paraId="62870DCE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datosCaso</w:t>
      </w:r>
      <w:proofErr w:type="spellEnd"/>
      <w:r w:rsidRPr="00C74BE1">
        <w:rPr>
          <w:rFonts w:ascii="Courier New" w:hAnsi="Courier New" w:cs="Courier New"/>
        </w:rPr>
        <w:t xml:space="preserve"> += $"  -&gt; Id: {Id} Nombre: {Nombre} \n";</w:t>
      </w:r>
    </w:p>
    <w:p w14:paraId="72298800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datosCaso</w:t>
      </w:r>
      <w:proofErr w:type="spellEnd"/>
      <w:r w:rsidRPr="00C74BE1">
        <w:rPr>
          <w:rFonts w:ascii="Courier New" w:hAnsi="Courier New" w:cs="Courier New"/>
        </w:rPr>
        <w:t xml:space="preserve"> += $"  Descripcion: {Descripcion} \n";</w:t>
      </w:r>
    </w:p>
    <w:p w14:paraId="3E5364FB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datosCaso</w:t>
      </w:r>
      <w:proofErr w:type="spellEnd"/>
      <w:r w:rsidRPr="00C74BE1">
        <w:rPr>
          <w:rFonts w:ascii="Courier New" w:hAnsi="Courier New" w:cs="Courier New"/>
        </w:rPr>
        <w:t xml:space="preserve"> += $"{</w:t>
      </w:r>
      <w:proofErr w:type="spellStart"/>
      <w:r w:rsidRPr="00C74BE1">
        <w:rPr>
          <w:rFonts w:ascii="Courier New" w:hAnsi="Courier New" w:cs="Courier New"/>
        </w:rPr>
        <w:t>SospechosoPrincipal.ToString</w:t>
      </w:r>
      <w:proofErr w:type="spellEnd"/>
      <w:r w:rsidRPr="00C74BE1">
        <w:rPr>
          <w:rFonts w:ascii="Courier New" w:hAnsi="Courier New" w:cs="Courier New"/>
        </w:rPr>
        <w:t>()}";</w:t>
      </w:r>
    </w:p>
    <w:p w14:paraId="2055CA20" w14:textId="77777777" w:rsidR="006B4C27" w:rsidRPr="006B4C27" w:rsidRDefault="006B4C27" w:rsidP="00C74BE1">
      <w:pPr>
        <w:pStyle w:val="Textosinformato"/>
        <w:rPr>
          <w:rFonts w:ascii="Courier New" w:hAnsi="Courier New" w:cs="Courier New"/>
          <w:lang w:val="en-US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6B4C27">
        <w:rPr>
          <w:rFonts w:ascii="Courier New" w:hAnsi="Courier New" w:cs="Courier New"/>
          <w:lang w:val="en-US"/>
        </w:rPr>
        <w:t>datosCaso</w:t>
      </w:r>
      <w:proofErr w:type="spellEnd"/>
      <w:r w:rsidRPr="006B4C27">
        <w:rPr>
          <w:rFonts w:ascii="Courier New" w:hAnsi="Courier New" w:cs="Courier New"/>
          <w:lang w:val="en-US"/>
        </w:rPr>
        <w:t xml:space="preserve"> += $"  </w:t>
      </w:r>
      <w:proofErr w:type="spellStart"/>
      <w:r w:rsidRPr="006B4C27">
        <w:rPr>
          <w:rFonts w:ascii="Courier New" w:hAnsi="Courier New" w:cs="Courier New"/>
          <w:lang w:val="en-US"/>
        </w:rPr>
        <w:t>Evidencias</w:t>
      </w:r>
      <w:proofErr w:type="spellEnd"/>
      <w:r w:rsidRPr="006B4C27">
        <w:rPr>
          <w:rFonts w:ascii="Courier New" w:hAnsi="Courier New" w:cs="Courier New"/>
          <w:lang w:val="en-US"/>
        </w:rPr>
        <w:t>: \n";</w:t>
      </w:r>
    </w:p>
    <w:p w14:paraId="1637F868" w14:textId="77777777" w:rsidR="006B4C27" w:rsidRPr="006B4C27" w:rsidRDefault="006B4C27" w:rsidP="00C74BE1">
      <w:pPr>
        <w:pStyle w:val="Textosinformato"/>
        <w:rPr>
          <w:rFonts w:ascii="Courier New" w:hAnsi="Courier New" w:cs="Courier New"/>
          <w:lang w:val="en-US"/>
        </w:rPr>
      </w:pPr>
    </w:p>
    <w:p w14:paraId="7C416BE5" w14:textId="77777777" w:rsidR="006B4C27" w:rsidRPr="006B4C27" w:rsidRDefault="006B4C27" w:rsidP="00C74BE1">
      <w:pPr>
        <w:pStyle w:val="Textosinformato"/>
        <w:rPr>
          <w:rFonts w:ascii="Courier New" w:hAnsi="Courier New" w:cs="Courier New"/>
          <w:lang w:val="en-US"/>
        </w:rPr>
      </w:pPr>
      <w:r w:rsidRPr="006B4C27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6B4C27">
        <w:rPr>
          <w:rFonts w:ascii="Courier New" w:hAnsi="Courier New" w:cs="Courier New"/>
          <w:lang w:val="en-US"/>
        </w:rPr>
        <w:t>i</w:t>
      </w:r>
      <w:proofErr w:type="spellEnd"/>
      <w:r w:rsidRPr="006B4C27">
        <w:rPr>
          <w:rFonts w:ascii="Courier New" w:hAnsi="Courier New" w:cs="Courier New"/>
          <w:lang w:val="en-US"/>
        </w:rPr>
        <w:t xml:space="preserve"> = 0; </w:t>
      </w:r>
      <w:proofErr w:type="spellStart"/>
      <w:r w:rsidRPr="006B4C27">
        <w:rPr>
          <w:rFonts w:ascii="Courier New" w:hAnsi="Courier New" w:cs="Courier New"/>
          <w:lang w:val="en-US"/>
        </w:rPr>
        <w:t>i</w:t>
      </w:r>
      <w:proofErr w:type="spellEnd"/>
      <w:r w:rsidRPr="006B4C27">
        <w:rPr>
          <w:rFonts w:ascii="Courier New" w:hAnsi="Courier New" w:cs="Courier New"/>
          <w:lang w:val="en-US"/>
        </w:rPr>
        <w:t xml:space="preserve"> &lt; _</w:t>
      </w:r>
      <w:proofErr w:type="spellStart"/>
      <w:r w:rsidRPr="006B4C27">
        <w:rPr>
          <w:rFonts w:ascii="Courier New" w:hAnsi="Courier New" w:cs="Courier New"/>
          <w:lang w:val="en-US"/>
        </w:rPr>
        <w:t>evidenciasDelCaso.Count</w:t>
      </w:r>
      <w:proofErr w:type="spellEnd"/>
      <w:r w:rsidRPr="006B4C27">
        <w:rPr>
          <w:rFonts w:ascii="Courier New" w:hAnsi="Courier New" w:cs="Courier New"/>
          <w:lang w:val="en-US"/>
        </w:rPr>
        <w:t xml:space="preserve">(); </w:t>
      </w:r>
      <w:proofErr w:type="spellStart"/>
      <w:r w:rsidRPr="006B4C27">
        <w:rPr>
          <w:rFonts w:ascii="Courier New" w:hAnsi="Courier New" w:cs="Courier New"/>
          <w:lang w:val="en-US"/>
        </w:rPr>
        <w:t>i</w:t>
      </w:r>
      <w:proofErr w:type="spellEnd"/>
      <w:r w:rsidRPr="006B4C27">
        <w:rPr>
          <w:rFonts w:ascii="Courier New" w:hAnsi="Courier New" w:cs="Courier New"/>
          <w:lang w:val="en-US"/>
        </w:rPr>
        <w:t>++)</w:t>
      </w:r>
    </w:p>
    <w:p w14:paraId="74D52048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6B4C27">
        <w:rPr>
          <w:rFonts w:ascii="Courier New" w:hAnsi="Courier New" w:cs="Courier New"/>
          <w:lang w:val="en-US"/>
        </w:rPr>
        <w:t xml:space="preserve">            </w:t>
      </w:r>
      <w:r w:rsidRPr="00C74BE1">
        <w:rPr>
          <w:rFonts w:ascii="Courier New" w:hAnsi="Courier New" w:cs="Courier New"/>
        </w:rPr>
        <w:t>{</w:t>
      </w:r>
    </w:p>
    <w:p w14:paraId="2F44602B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    </w:t>
      </w:r>
      <w:proofErr w:type="spellStart"/>
      <w:r w:rsidRPr="00C74BE1">
        <w:rPr>
          <w:rFonts w:ascii="Courier New" w:hAnsi="Courier New" w:cs="Courier New"/>
        </w:rPr>
        <w:t>datosCaso</w:t>
      </w:r>
      <w:proofErr w:type="spellEnd"/>
      <w:r w:rsidRPr="00C74BE1">
        <w:rPr>
          <w:rFonts w:ascii="Courier New" w:hAnsi="Courier New" w:cs="Courier New"/>
        </w:rPr>
        <w:t xml:space="preserve"> += "    " + _</w:t>
      </w:r>
      <w:proofErr w:type="spellStart"/>
      <w:r w:rsidRPr="00C74BE1">
        <w:rPr>
          <w:rFonts w:ascii="Courier New" w:hAnsi="Courier New" w:cs="Courier New"/>
        </w:rPr>
        <w:t>evidenciasDelCaso</w:t>
      </w:r>
      <w:proofErr w:type="spellEnd"/>
      <w:r w:rsidRPr="00C74BE1">
        <w:rPr>
          <w:rFonts w:ascii="Courier New" w:hAnsi="Courier New" w:cs="Courier New"/>
        </w:rPr>
        <w:t>[i].</w:t>
      </w:r>
      <w:proofErr w:type="spellStart"/>
      <w:r w:rsidRPr="00C74BE1">
        <w:rPr>
          <w:rFonts w:ascii="Courier New" w:hAnsi="Courier New" w:cs="Courier New"/>
        </w:rPr>
        <w:t>ToString</w:t>
      </w:r>
      <w:proofErr w:type="spellEnd"/>
      <w:r w:rsidRPr="00C74BE1">
        <w:rPr>
          <w:rFonts w:ascii="Courier New" w:hAnsi="Courier New" w:cs="Courier New"/>
        </w:rPr>
        <w:t>();</w:t>
      </w:r>
    </w:p>
    <w:p w14:paraId="6D2A2EC1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}</w:t>
      </w:r>
    </w:p>
    <w:p w14:paraId="065099DA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</w:p>
    <w:p w14:paraId="5D2AFDDC" w14:textId="77777777" w:rsidR="006B4C27" w:rsidRPr="00C74BE1" w:rsidRDefault="006B4C27" w:rsidP="00C74BE1">
      <w:pPr>
        <w:pStyle w:val="Textosinformato"/>
        <w:rPr>
          <w:rFonts w:ascii="Courier New" w:hAnsi="Courier New" w:cs="Courier New"/>
        </w:rPr>
      </w:pPr>
      <w:r w:rsidRPr="00C74BE1">
        <w:rPr>
          <w:rFonts w:ascii="Courier New" w:hAnsi="Courier New" w:cs="Courier New"/>
        </w:rPr>
        <w:t xml:space="preserve">            </w:t>
      </w:r>
      <w:proofErr w:type="spellStart"/>
      <w:r w:rsidRPr="00C74BE1">
        <w:rPr>
          <w:rFonts w:ascii="Courier New" w:hAnsi="Courier New" w:cs="Courier New"/>
        </w:rPr>
        <w:t>return</w:t>
      </w:r>
      <w:proofErr w:type="spellEnd"/>
      <w:r w:rsidRPr="00C74BE1">
        <w:rPr>
          <w:rFonts w:ascii="Courier New" w:hAnsi="Courier New" w:cs="Courier New"/>
        </w:rPr>
        <w:t xml:space="preserve"> </w:t>
      </w:r>
      <w:proofErr w:type="spellStart"/>
      <w:r w:rsidRPr="00C74BE1">
        <w:rPr>
          <w:rFonts w:ascii="Courier New" w:hAnsi="Courier New" w:cs="Courier New"/>
        </w:rPr>
        <w:t>datosCaso</w:t>
      </w:r>
      <w:proofErr w:type="spellEnd"/>
      <w:r w:rsidRPr="00C74BE1">
        <w:rPr>
          <w:rFonts w:ascii="Courier New" w:hAnsi="Courier New" w:cs="Courier New"/>
        </w:rPr>
        <w:t>;</w:t>
      </w:r>
    </w:p>
    <w:p w14:paraId="5559CD91" w14:textId="77777777" w:rsidR="006B4C27" w:rsidRPr="006B4C27" w:rsidRDefault="006B4C27" w:rsidP="00C74BE1">
      <w:pPr>
        <w:pStyle w:val="Textosinformato"/>
        <w:rPr>
          <w:rFonts w:ascii="Courier New" w:hAnsi="Courier New" w:cs="Courier New"/>
          <w:lang w:val="en-US"/>
        </w:rPr>
      </w:pPr>
      <w:r w:rsidRPr="00C74BE1">
        <w:rPr>
          <w:rFonts w:ascii="Courier New" w:hAnsi="Courier New" w:cs="Courier New"/>
        </w:rPr>
        <w:t xml:space="preserve">        </w:t>
      </w:r>
      <w:r w:rsidRPr="006B4C27">
        <w:rPr>
          <w:rFonts w:ascii="Courier New" w:hAnsi="Courier New" w:cs="Courier New"/>
          <w:lang w:val="en-US"/>
        </w:rPr>
        <w:t>}</w:t>
      </w:r>
    </w:p>
    <w:p w14:paraId="71301C0C" w14:textId="77777777" w:rsidR="006B4C27" w:rsidRPr="006B4C27" w:rsidRDefault="006B4C27" w:rsidP="006B4C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</w:pPr>
    </w:p>
    <w:p w14:paraId="5DB0F989" w14:textId="77777777" w:rsidR="006B4C27" w:rsidRPr="006B4C27" w:rsidRDefault="006B4C27" w:rsidP="006B4C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</w:pPr>
      <w:r w:rsidRPr="006B4C27"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  <w:t xml:space="preserve">        </w:t>
      </w:r>
      <w:proofErr w:type="gramStart"/>
      <w:r w:rsidRPr="006B4C27"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  <w:t>public override bool</w:t>
      </w:r>
      <w:proofErr w:type="gramEnd"/>
      <w:r w:rsidRPr="006B4C27"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  <w:t xml:space="preserve"> Equals(object? obj)</w:t>
      </w:r>
    </w:p>
    <w:p w14:paraId="6961DC4D" w14:textId="77777777" w:rsidR="006B4C27" w:rsidRPr="00C74BE1" w:rsidRDefault="006B4C27" w:rsidP="006B4C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eastAsia="es-UY"/>
        </w:rPr>
      </w:pPr>
      <w:r w:rsidRPr="006B4C27"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  <w:t xml:space="preserve">        </w:t>
      </w:r>
      <w:r w:rsidRPr="006B4C27">
        <w:rPr>
          <w:rFonts w:ascii="Consolas" w:eastAsia="Times New Roman" w:hAnsi="Consolas" w:cs="Times New Roman"/>
          <w:color w:val="C586C0"/>
          <w:sz w:val="21"/>
          <w:szCs w:val="21"/>
          <w:lang w:eastAsia="es-UY"/>
        </w:rPr>
        <w:t>{</w:t>
      </w:r>
    </w:p>
    <w:p w14:paraId="6A4D6683" w14:textId="77777777" w:rsidR="006B4C27" w:rsidRPr="00C74BE1" w:rsidRDefault="006B4C27" w:rsidP="006B4C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eastAsia="es-UY"/>
        </w:rPr>
      </w:pPr>
      <w:r w:rsidRPr="006B4C27">
        <w:rPr>
          <w:rFonts w:ascii="Consolas" w:eastAsia="Times New Roman" w:hAnsi="Consolas" w:cs="Times New Roman"/>
          <w:color w:val="C586C0"/>
          <w:sz w:val="21"/>
          <w:szCs w:val="21"/>
          <w:lang w:eastAsia="es-UY"/>
        </w:rPr>
        <w:lastRenderedPageBreak/>
        <w:t xml:space="preserve">            </w:t>
      </w:r>
      <w:proofErr w:type="spellStart"/>
      <w:r w:rsidRPr="006B4C27">
        <w:rPr>
          <w:rFonts w:ascii="Consolas" w:eastAsia="Times New Roman" w:hAnsi="Consolas" w:cs="Times New Roman"/>
          <w:color w:val="C586C0"/>
          <w:sz w:val="21"/>
          <w:szCs w:val="21"/>
          <w:lang w:eastAsia="es-UY"/>
        </w:rPr>
        <w:t>return</w:t>
      </w:r>
      <w:proofErr w:type="spellEnd"/>
      <w:r w:rsidRPr="006B4C27">
        <w:rPr>
          <w:rFonts w:ascii="Consolas" w:eastAsia="Times New Roman" w:hAnsi="Consolas" w:cs="Times New Roman"/>
          <w:color w:val="C586C0"/>
          <w:sz w:val="21"/>
          <w:szCs w:val="21"/>
          <w:lang w:eastAsia="es-UY"/>
        </w:rPr>
        <w:t xml:space="preserve"> </w:t>
      </w:r>
      <w:proofErr w:type="spellStart"/>
      <w:r w:rsidRPr="006B4C27">
        <w:rPr>
          <w:rFonts w:ascii="Consolas" w:eastAsia="Times New Roman" w:hAnsi="Consolas" w:cs="Times New Roman"/>
          <w:color w:val="C586C0"/>
          <w:sz w:val="21"/>
          <w:szCs w:val="21"/>
          <w:lang w:eastAsia="es-UY"/>
        </w:rPr>
        <w:t>obj</w:t>
      </w:r>
      <w:proofErr w:type="spellEnd"/>
      <w:r w:rsidRPr="006B4C27">
        <w:rPr>
          <w:rFonts w:ascii="Consolas" w:eastAsia="Times New Roman" w:hAnsi="Consolas" w:cs="Times New Roman"/>
          <w:color w:val="C586C0"/>
          <w:sz w:val="21"/>
          <w:szCs w:val="21"/>
          <w:lang w:eastAsia="es-UY"/>
        </w:rPr>
        <w:t xml:space="preserve"> </w:t>
      </w:r>
      <w:proofErr w:type="spellStart"/>
      <w:r w:rsidRPr="006B4C27">
        <w:rPr>
          <w:rFonts w:ascii="Consolas" w:eastAsia="Times New Roman" w:hAnsi="Consolas" w:cs="Times New Roman"/>
          <w:color w:val="C586C0"/>
          <w:sz w:val="21"/>
          <w:szCs w:val="21"/>
          <w:lang w:eastAsia="es-UY"/>
        </w:rPr>
        <w:t>is</w:t>
      </w:r>
      <w:proofErr w:type="spellEnd"/>
      <w:r w:rsidRPr="006B4C27">
        <w:rPr>
          <w:rFonts w:ascii="Consolas" w:eastAsia="Times New Roman" w:hAnsi="Consolas" w:cs="Times New Roman"/>
          <w:color w:val="C586C0"/>
          <w:sz w:val="21"/>
          <w:szCs w:val="21"/>
          <w:lang w:eastAsia="es-UY"/>
        </w:rPr>
        <w:t xml:space="preserve"> Caso </w:t>
      </w:r>
      <w:proofErr w:type="spellStart"/>
      <w:r w:rsidRPr="006B4C27">
        <w:rPr>
          <w:rFonts w:ascii="Consolas" w:eastAsia="Times New Roman" w:hAnsi="Consolas" w:cs="Times New Roman"/>
          <w:color w:val="C586C0"/>
          <w:sz w:val="21"/>
          <w:szCs w:val="21"/>
          <w:lang w:eastAsia="es-UY"/>
        </w:rPr>
        <w:t>caso</w:t>
      </w:r>
      <w:proofErr w:type="spellEnd"/>
      <w:r w:rsidRPr="006B4C27">
        <w:rPr>
          <w:rFonts w:ascii="Consolas" w:eastAsia="Times New Roman" w:hAnsi="Consolas" w:cs="Times New Roman"/>
          <w:color w:val="C586C0"/>
          <w:sz w:val="21"/>
          <w:szCs w:val="21"/>
          <w:lang w:eastAsia="es-UY"/>
        </w:rPr>
        <w:t xml:space="preserve"> &amp;&amp; Nombre == </w:t>
      </w:r>
      <w:proofErr w:type="spellStart"/>
      <w:r w:rsidRPr="006B4C27">
        <w:rPr>
          <w:rFonts w:ascii="Consolas" w:eastAsia="Times New Roman" w:hAnsi="Consolas" w:cs="Times New Roman"/>
          <w:color w:val="C586C0"/>
          <w:sz w:val="21"/>
          <w:szCs w:val="21"/>
          <w:lang w:eastAsia="es-UY"/>
        </w:rPr>
        <w:t>caso.Nombre</w:t>
      </w:r>
      <w:proofErr w:type="spellEnd"/>
      <w:r w:rsidRPr="006B4C27">
        <w:rPr>
          <w:rFonts w:ascii="Consolas" w:eastAsia="Times New Roman" w:hAnsi="Consolas" w:cs="Times New Roman"/>
          <w:color w:val="C586C0"/>
          <w:sz w:val="21"/>
          <w:szCs w:val="21"/>
          <w:lang w:eastAsia="es-UY"/>
        </w:rPr>
        <w:t>;</w:t>
      </w:r>
    </w:p>
    <w:p w14:paraId="3662A90D" w14:textId="77777777" w:rsidR="006B4C27" w:rsidRPr="00C74BE1" w:rsidRDefault="006B4C27" w:rsidP="006B4C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</w:pPr>
      <w:r w:rsidRPr="006B4C27">
        <w:rPr>
          <w:rFonts w:ascii="Consolas" w:eastAsia="Times New Roman" w:hAnsi="Consolas" w:cs="Times New Roman"/>
          <w:color w:val="C586C0"/>
          <w:sz w:val="21"/>
          <w:szCs w:val="21"/>
          <w:lang w:eastAsia="es-UY"/>
        </w:rPr>
        <w:t xml:space="preserve">        </w:t>
      </w:r>
      <w:r w:rsidRPr="006B4C27"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  <w:t>}</w:t>
      </w:r>
    </w:p>
    <w:p w14:paraId="01FC1C10" w14:textId="77777777" w:rsidR="006B4C27" w:rsidRPr="00C74BE1" w:rsidRDefault="006B4C27" w:rsidP="006B4C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</w:pPr>
    </w:p>
    <w:p w14:paraId="3FCD381A" w14:textId="77777777" w:rsidR="006B4C27" w:rsidRPr="00C74BE1" w:rsidRDefault="006B4C27" w:rsidP="006B4C2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</w:pPr>
      <w:r w:rsidRPr="006B4C27"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  <w:t xml:space="preserve">    }</w:t>
      </w:r>
    </w:p>
    <w:p w14:paraId="3EEE1052" w14:textId="4DF4E039" w:rsidR="006B4C27" w:rsidRDefault="006B4C27" w:rsidP="006B4C27">
      <w:pPr>
        <w:shd w:val="clear" w:color="auto" w:fill="1E1E1E"/>
        <w:spacing w:line="285" w:lineRule="atLeast"/>
        <w:rPr>
          <w:rFonts w:ascii="Courier New" w:hAnsi="Courier New" w:cs="Courier New"/>
        </w:rPr>
      </w:pPr>
      <w:r w:rsidRPr="006B4C27"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  <w:t>}</w:t>
      </w:r>
    </w:p>
    <w:p w14:paraId="5ABE9B1F" w14:textId="77777777" w:rsidR="006B4C27" w:rsidRPr="009D181E" w:rsidRDefault="00DD1349" w:rsidP="009D181E">
      <w:pPr>
        <w:pStyle w:val="Textosinformato"/>
        <w:rPr>
          <w:rFonts w:ascii="Courier New" w:hAnsi="Courier New" w:cs="Courier New"/>
        </w:rPr>
      </w:pPr>
      <w:r>
        <w:fldChar w:fldCharType="end"/>
      </w:r>
      <w:r w:rsidR="008125FC">
        <w:fldChar w:fldCharType="begin"/>
      </w:r>
      <w:r w:rsidR="00D56FBB">
        <w:fldChar w:fldCharType="begin"/>
      </w:r>
      <w:r w:rsidR="00D56FBB">
        <w:instrText xml:space="preserve"> INCLUDETEXT  "C:\\Users\\diegu\\OneDrive - Facultad de Ingenieria - Universidad ORT Uruguay\\P2\\1 Obligatorio\\Obligatorio_P2_Fiscalia\\Dominio\\Caso.cs"  \* MERGEFORMAT </w:instrText>
      </w:r>
      <w:r w:rsidR="00D56FBB">
        <w:fldChar w:fldCharType="separate"/>
      </w:r>
      <w:r w:rsidR="006B4C27" w:rsidRPr="009D181E">
        <w:rPr>
          <w:rFonts w:ascii="Courier New" w:hAnsi="Courier New" w:cs="Courier New"/>
        </w:rPr>
        <w:instrText>using Microsoft.VisualBasic;</w:instrText>
      </w:r>
    </w:p>
    <w:p w14:paraId="5D51D19F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>using System;</w:instrText>
      </w:r>
    </w:p>
    <w:p w14:paraId="26E3A70A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>using System.Collections.Generic;</w:instrText>
      </w:r>
    </w:p>
    <w:p w14:paraId="068C0227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>using System.Text;</w:instrText>
      </w:r>
    </w:p>
    <w:p w14:paraId="443B4BA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31D19245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>namespace Dominio</w:instrText>
      </w:r>
    </w:p>
    <w:p w14:paraId="4FE523AD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>{</w:instrText>
      </w:r>
    </w:p>
    <w:p w14:paraId="2496900C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public class Caso : IValidable</w:instrText>
      </w:r>
    </w:p>
    <w:p w14:paraId="3F20DAED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{</w:instrText>
      </w:r>
    </w:p>
    <w:p w14:paraId="6A7B8346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// ATRIBUTOS y PROPERTIES</w:instrText>
      </w:r>
    </w:p>
    <w:p w14:paraId="1F67F1B8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static int UltimoId { get; set; } = 0;</w:instrText>
      </w:r>
    </w:p>
    <w:p w14:paraId="71B0D8C9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int Id { get; set; }</w:instrText>
      </w:r>
    </w:p>
    <w:p w14:paraId="28799906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string Nombre { get; set; }</w:instrText>
      </w:r>
    </w:p>
    <w:p w14:paraId="5BF03459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string Descripcion { get; set; }</w:instrText>
      </w:r>
    </w:p>
    <w:p w14:paraId="29152AE0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bool Activo { get; set; }</w:instrText>
      </w:r>
    </w:p>
    <w:p w14:paraId="2C1AA679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Sospechoso SospechosoPrincipal { get; set; }</w:instrText>
      </w:r>
    </w:p>
    <w:p w14:paraId="1571344B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Investigador InvestigadorD { get; set; }</w:instrText>
      </w:r>
    </w:p>
    <w:p w14:paraId="32EFEDE6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List&lt;Evidencia&gt; _evidenciasDelCaso { get; set; } = new List&lt;Evidencia&gt;();</w:instrText>
      </w:r>
    </w:p>
    <w:p w14:paraId="3986636D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73A1226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// CONSTRUCTORES</w:instrText>
      </w:r>
    </w:p>
    <w:p w14:paraId="07B12F59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Caso()</w:instrText>
      </w:r>
    </w:p>
    <w:p w14:paraId="337214B7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{</w:instrText>
      </w:r>
    </w:p>
    <w:p w14:paraId="3A9190D7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Id = ++UltimoId;</w:instrText>
      </w:r>
    </w:p>
    <w:p w14:paraId="7D6E5235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ValidarDatos();</w:instrText>
      </w:r>
    </w:p>
    <w:p w14:paraId="0C54ADBF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}</w:instrText>
      </w:r>
    </w:p>
    <w:p w14:paraId="279A40D8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63B66ABE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Caso(string nombre, string descripcion, bool activo)</w:instrText>
      </w:r>
    </w:p>
    <w:p w14:paraId="6829F7C7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{</w:instrText>
      </w:r>
    </w:p>
    <w:p w14:paraId="2D1377B1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Id = ++UltimoId;</w:instrText>
      </w:r>
    </w:p>
    <w:p w14:paraId="5EE39871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Nombre = nombre;</w:instrText>
      </w:r>
    </w:p>
    <w:p w14:paraId="5C5C0A67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Descripcion = descripcion;</w:instrText>
      </w:r>
    </w:p>
    <w:p w14:paraId="52080C1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Activo = activo;</w:instrText>
      </w:r>
    </w:p>
    <w:p w14:paraId="19C41C02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ValidarDatos();</w:instrText>
      </w:r>
    </w:p>
    <w:p w14:paraId="137329CF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}</w:instrText>
      </w:r>
    </w:p>
    <w:p w14:paraId="44179CB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58E3693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// Constructor para Evidencias Fisicas</w:instrText>
      </w:r>
    </w:p>
    <w:p w14:paraId="2747B221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Caso(string nombre, string descripcion, bool activo, Sospechoso sospechoso, Investigador investigadorD, DateTime fechaRecoleccion, string descEvidencia, bool tieneHuellasDigitales)</w:instrText>
      </w:r>
    </w:p>
    <w:p w14:paraId="04896559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{</w:instrText>
      </w:r>
    </w:p>
    <w:p w14:paraId="2601B424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Id = ++UltimoId;</w:instrText>
      </w:r>
    </w:p>
    <w:p w14:paraId="2A689462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Nombre = nombre;</w:instrText>
      </w:r>
    </w:p>
    <w:p w14:paraId="09113C2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Descripcion = descripcion;</w:instrText>
      </w:r>
    </w:p>
    <w:p w14:paraId="753CB798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Activo = activo;</w:instrText>
      </w:r>
    </w:p>
    <w:p w14:paraId="355C3ADB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SospechosoPrincipal = sospechoso;</w:instrText>
      </w:r>
    </w:p>
    <w:p w14:paraId="2E4AA81F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InvestigadorD = investigadorD;</w:instrText>
      </w:r>
    </w:p>
    <w:p w14:paraId="01206876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_evidenciasDelCaso.Add(new Fisica(tieneHuellasDigitales, fechaRecoleccion, descEvidencia));</w:instrText>
      </w:r>
    </w:p>
    <w:p w14:paraId="5354170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ValidarDatos();</w:instrText>
      </w:r>
    </w:p>
    <w:p w14:paraId="5C03A502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}</w:instrText>
      </w:r>
    </w:p>
    <w:p w14:paraId="12DE17A5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6D3DC737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// Constructor para Evidencias Grabaciones</w:instrText>
      </w:r>
    </w:p>
    <w:p w14:paraId="7610849C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Caso(string nombre, string descripcion, bool activo, Sospechoso sospechoso, Investigador investigadorD, DateTime fechaRecoleccion, string descEvidencia, int calidad, bool inFraganti)</w:instrText>
      </w:r>
    </w:p>
    <w:p w14:paraId="72BC49C8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{</w:instrText>
      </w:r>
    </w:p>
    <w:p w14:paraId="3C677A4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Id = ++UltimoId;</w:instrText>
      </w:r>
    </w:p>
    <w:p w14:paraId="68CA38E0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Nombre = nombre;</w:instrText>
      </w:r>
    </w:p>
    <w:p w14:paraId="30F4CFBA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Descripcion = descripcion;</w:instrText>
      </w:r>
    </w:p>
    <w:p w14:paraId="3AD1F10E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Activo = activo;</w:instrText>
      </w:r>
    </w:p>
    <w:p w14:paraId="231981CD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SospechosoPrincipal = sospechoso;</w:instrText>
      </w:r>
    </w:p>
    <w:p w14:paraId="2495558A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InvestigadorD = investigadorD;</w:instrText>
      </w:r>
    </w:p>
    <w:p w14:paraId="0FFF4E3A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_evidenciasDelCaso.Add(new Grabacion(calidad, inFraganti, fechaRecoleccion, descEvidencia));</w:instrText>
      </w:r>
    </w:p>
    <w:p w14:paraId="5068B84C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ValidarDatos();</w:instrText>
      </w:r>
    </w:p>
    <w:p w14:paraId="5C732269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}</w:instrText>
      </w:r>
    </w:p>
    <w:p w14:paraId="47FBF81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2868DA41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// Constructor para Evidencias Testimonios</w:instrText>
      </w:r>
    </w:p>
    <w:p w14:paraId="5989B1EC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Caso(string nombre, string descripcion, bool activo, Sospechoso sospechoso, Investigador investigadorD, DateTime fechaRecoleccion, string descEvidencia, string nombreTestigo, Credibilidad credibilidad)</w:instrText>
      </w:r>
    </w:p>
    <w:p w14:paraId="127BA16D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{</w:instrText>
      </w:r>
    </w:p>
    <w:p w14:paraId="2BEC7B49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Id = ++UltimoId;</w:instrText>
      </w:r>
    </w:p>
    <w:p w14:paraId="2A426B3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Nombre = nombre;</w:instrText>
      </w:r>
    </w:p>
    <w:p w14:paraId="51174889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Descripcion = descripcion;</w:instrText>
      </w:r>
    </w:p>
    <w:p w14:paraId="054694C7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Activo = activo;</w:instrText>
      </w:r>
    </w:p>
    <w:p w14:paraId="7FC64412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SospechosoPrincipal = sospechoso;</w:instrText>
      </w:r>
    </w:p>
    <w:p w14:paraId="742E6610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InvestigadorD = investigadorD;</w:instrText>
      </w:r>
    </w:p>
    <w:p w14:paraId="330E7A0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_evidenciasDelCaso.Add(new Testimonio(nombreTestigo, credibilidad, fechaRecoleccion, descEvidencia));</w:instrText>
      </w:r>
    </w:p>
    <w:p w14:paraId="4D6B84DA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ValidarDatos();</w:instrText>
      </w:r>
    </w:p>
    <w:p w14:paraId="30D48F24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}</w:instrText>
      </w:r>
    </w:p>
    <w:p w14:paraId="658419CA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17DE3FB0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// // // // // // // // // // // // // // // // //</w:instrText>
      </w:r>
    </w:p>
    <w:p w14:paraId="443E0C98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//                                              //</w:instrText>
      </w:r>
    </w:p>
    <w:p w14:paraId="1B75EBE7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//                   METODOS                    //</w:instrText>
      </w:r>
    </w:p>
    <w:p w14:paraId="15E7B7BD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//                                              //</w:instrText>
      </w:r>
    </w:p>
    <w:p w14:paraId="758097B0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// // // // // // // // // // // // // // // // //</w:instrText>
      </w:r>
    </w:p>
    <w:p w14:paraId="61482675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27F84985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void AgregarEvidencia(Evidencia e)</w:instrText>
      </w:r>
    </w:p>
    <w:p w14:paraId="7B29462F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{</w:instrText>
      </w:r>
    </w:p>
    <w:p w14:paraId="7976753A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ValidarActivo();</w:instrText>
      </w:r>
    </w:p>
    <w:p w14:paraId="507C3186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_evidenciasDelCaso.Add(e);</w:instrText>
      </w:r>
    </w:p>
    <w:p w14:paraId="4784BA78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}</w:instrText>
      </w:r>
    </w:p>
    <w:p w14:paraId="49F270CC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74DE2ED4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void ValidarDatos()</w:instrText>
      </w:r>
    </w:p>
    <w:p w14:paraId="0AB76A5D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{</w:instrText>
      </w:r>
    </w:p>
    <w:p w14:paraId="39782244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ValidarActivo();</w:instrText>
      </w:r>
    </w:p>
    <w:p w14:paraId="50C7522F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ValidarInvestigador();</w:instrText>
      </w:r>
    </w:p>
    <w:p w14:paraId="09A8B9DB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}</w:instrText>
      </w:r>
    </w:p>
    <w:p w14:paraId="28EEC5CD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6B2708A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private void ValidarActivo()</w:instrText>
      </w:r>
    </w:p>
    <w:p w14:paraId="538333C6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{</w:instrText>
      </w:r>
    </w:p>
    <w:p w14:paraId="6B6615C2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if (!Activo)</w:instrText>
      </w:r>
    </w:p>
    <w:p w14:paraId="465DA3B8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{</w:instrText>
      </w:r>
    </w:p>
    <w:p w14:paraId="115EA795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    throw new Exception(" &lt; Ha ocurrido un error / El Caso se encuentra INACTIVO. &gt; ");</w:instrText>
      </w:r>
    </w:p>
    <w:p w14:paraId="774FBB85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}</w:instrText>
      </w:r>
    </w:p>
    <w:p w14:paraId="48D9C697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}</w:instrText>
      </w:r>
    </w:p>
    <w:p w14:paraId="65A470A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7081F8A0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private void ValidarInvestigador()</w:instrText>
      </w:r>
    </w:p>
    <w:p w14:paraId="452C030B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{</w:instrText>
      </w:r>
    </w:p>
    <w:p w14:paraId="447D8CA5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if(InvestigadorD.Rol == Rol.Fiscal)</w:instrText>
      </w:r>
    </w:p>
    <w:p w14:paraId="1F897301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{</w:instrText>
      </w:r>
    </w:p>
    <w:p w14:paraId="770DB7C4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    throw new Exception(" &lt; Ha ocurrido un error / Investigador es Fiscal, no Detective / &gt; ");</w:instrText>
      </w:r>
    </w:p>
    <w:p w14:paraId="644FC234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}</w:instrText>
      </w:r>
    </w:p>
    <w:p w14:paraId="62DA2339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}</w:instrText>
      </w:r>
    </w:p>
    <w:p w14:paraId="658635D8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68CC8E2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string ElaborarRecomendacion()</w:instrText>
      </w:r>
    </w:p>
    <w:p w14:paraId="0A75B96C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{</w:instrText>
      </w:r>
    </w:p>
    <w:p w14:paraId="61571C81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string recomendacion = "";</w:instrText>
      </w:r>
    </w:p>
    <w:p w14:paraId="65ED6A8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int puntaje = 0;</w:instrText>
      </w:r>
    </w:p>
    <w:p w14:paraId="601C01C6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</w:instrText>
      </w:r>
    </w:p>
    <w:p w14:paraId="2D7CEF22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// Aqui voy a agregar los calculos del puntaje</w:instrText>
      </w:r>
    </w:p>
    <w:p w14:paraId="2CEEBBE7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// !</w:instrText>
      </w:r>
    </w:p>
    <w:p w14:paraId="5DAB4A82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0F5642E8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7B518469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if(puntaje &lt; 30)</w:instrText>
      </w:r>
    </w:p>
    <w:p w14:paraId="0151B0F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{</w:instrText>
      </w:r>
    </w:p>
    <w:p w14:paraId="35FE170C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    recomendacion = $"DESESTIMADO: El caso “[{Nombre}]“ carece de fundamentos. \n" +</w:instrText>
      </w:r>
    </w:p>
    <w:p w14:paraId="6FC6E6BF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                    $"El peso de la prueba es [{puntaje}] y debería ser desestimado \n" +</w:instrText>
      </w:r>
    </w:p>
    <w:p w14:paraId="3C8F2C51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                    $"finalizando la investigación en contra de [{SospechosoPrincipal.Nombre}] \n";</w:instrText>
      </w:r>
    </w:p>
    <w:p w14:paraId="5BA3EDE0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}</w:instrText>
      </w:r>
    </w:p>
    <w:p w14:paraId="3AE98B08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2C8797E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if (puntaje &gt;= 30 &amp;&amp; puntaje &lt; 70)</w:instrText>
      </w:r>
    </w:p>
    <w:p w14:paraId="68DA9B1B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{</w:instrText>
      </w:r>
    </w:p>
    <w:p w14:paraId="257D4B21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    recomendacion = $"CONTINUAR INVESTIGANDO: El caso “[{Nombre}]” parece ir \n" +</w:instrText>
      </w:r>
    </w:p>
    <w:p w14:paraId="52B7EF2E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                    $"por el camino correcto, pero necesita más investigación. \n" +</w:instrText>
      </w:r>
    </w:p>
    <w:p w14:paraId="755F8868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                    $"El peso de la prueba es [{puntaje}] pero aún no hay información \n" +</w:instrText>
      </w:r>
    </w:p>
    <w:p w14:paraId="6D00EFAB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                    $"suficiente para imputar a [{SospechosoPrincipal.Nombre}] \n";</w:instrText>
      </w:r>
    </w:p>
    <w:p w14:paraId="57F776EB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}</w:instrText>
      </w:r>
    </w:p>
    <w:p w14:paraId="4B9A02B1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</w:instrText>
      </w:r>
    </w:p>
    <w:p w14:paraId="6E661AA9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if (puntaje &gt;= 70)</w:instrText>
      </w:r>
    </w:p>
    <w:p w14:paraId="5E19C7D8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{</w:instrText>
      </w:r>
    </w:p>
    <w:p w14:paraId="1E148C74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    recomendacion = $"IMPUTACIÓN INMINENTE: El caso “[{Nombre}]” está resuelto. \n" +</w:instrText>
      </w:r>
    </w:p>
    <w:p w14:paraId="155CEF99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                    $"El peso de la prueba es [{puntaje}] \n" +</w:instrText>
      </w:r>
    </w:p>
    <w:p w14:paraId="29606F90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                    $"y debería imputarse a [{SospechosoPrincipal.Nombre}] inmediatamente. \n";</w:instrText>
      </w:r>
    </w:p>
    <w:p w14:paraId="73A4BCE1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11EEEE37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}</w:instrText>
      </w:r>
    </w:p>
    <w:p w14:paraId="16356BCE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1A757DAD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return recomendacion;</w:instrText>
      </w:r>
    </w:p>
    <w:p w14:paraId="28632666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}</w:instrText>
      </w:r>
    </w:p>
    <w:p w14:paraId="7EC4D4A4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601EA39E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1277D0F9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// Se cuenta cuantas evidencias hay y se evalua su fecha de recol.</w:instrText>
      </w:r>
    </w:p>
    <w:p w14:paraId="19989B81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int SumaDeEvidencias()</w:instrText>
      </w:r>
    </w:p>
    <w:p w14:paraId="0E925C70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{</w:instrText>
      </w:r>
    </w:p>
    <w:p w14:paraId="1FF0ED7C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int peso = 0;</w:instrText>
      </w:r>
    </w:p>
    <w:p w14:paraId="78D37BBF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643F3616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List&lt;Evidencia&gt; l = GetEvidenciasDelCaso();</w:instrText>
      </w:r>
    </w:p>
    <w:p w14:paraId="680AD2D1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02467A31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foreach (Evidencia e in l)</w:instrText>
      </w:r>
    </w:p>
    <w:p w14:paraId="64CA4A3E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{</w:instrText>
      </w:r>
    </w:p>
    <w:p w14:paraId="3F8F1F51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    peso += e.CalcularPesoEvidencia();</w:instrText>
      </w:r>
    </w:p>
    <w:p w14:paraId="70B13B64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}</w:instrText>
      </w:r>
    </w:p>
    <w:p w14:paraId="5A406AC8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744D5372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return peso;</w:instrText>
      </w:r>
    </w:p>
    <w:p w14:paraId="55871F9E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}</w:instrText>
      </w:r>
    </w:p>
    <w:p w14:paraId="3BD4DD1F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</w:instrText>
      </w:r>
    </w:p>
    <w:p w14:paraId="7033B73D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List&lt;Evidencia&gt; GetEvidenciasDelCaso()</w:instrText>
      </w:r>
    </w:p>
    <w:p w14:paraId="0B099C38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{</w:instrText>
      </w:r>
    </w:p>
    <w:p w14:paraId="0ABAC9F8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return _evidenciasDelCaso;</w:instrText>
      </w:r>
    </w:p>
    <w:p w14:paraId="3AE2D65B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}</w:instrText>
      </w:r>
    </w:p>
    <w:p w14:paraId="2B4641CB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4156CF54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// // // // // // // // // // // // // // // // //</w:instrText>
      </w:r>
    </w:p>
    <w:p w14:paraId="3A5CA767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//                                              //</w:instrText>
      </w:r>
    </w:p>
    <w:p w14:paraId="0F8EE4C0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//                POLIMORFISMO                  //</w:instrText>
      </w:r>
    </w:p>
    <w:p w14:paraId="77EA546A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//                                              //</w:instrText>
      </w:r>
    </w:p>
    <w:p w14:paraId="73B56F5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// // // // // // // // // // // // // // // // //</w:instrText>
      </w:r>
    </w:p>
    <w:p w14:paraId="127CB712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5587E104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override string ToString()</w:instrText>
      </w:r>
    </w:p>
    <w:p w14:paraId="58D02820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{</w:instrText>
      </w:r>
    </w:p>
    <w:p w14:paraId="44A02D04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string datosCaso = "\n------------------------------------------------------------------------";</w:instrText>
      </w:r>
    </w:p>
    <w:p w14:paraId="4FEBC0AD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224B9EF7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datosCaso += $"\n Caso: \n";</w:instrText>
      </w:r>
    </w:p>
    <w:p w14:paraId="4A1E35B5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datosCaso += $"  -&gt; Id: {Id} Nombre: {Nombre} \n";</w:instrText>
      </w:r>
    </w:p>
    <w:p w14:paraId="03FF41A4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datosCaso += $"  Descripcion: {Descripcion} \n";</w:instrText>
      </w:r>
    </w:p>
    <w:p w14:paraId="7285DEBB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datosCaso += $"{SospechosoPrincipal.ToString()}";</w:instrText>
      </w:r>
    </w:p>
    <w:p w14:paraId="14BEA7F1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datosCaso += $"  Evidencias: \n";</w:instrText>
      </w:r>
    </w:p>
    <w:p w14:paraId="713D93B4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62584159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for (int i = 0; i &lt; _evidenciasDelCaso.Count(); i++)</w:instrText>
      </w:r>
    </w:p>
    <w:p w14:paraId="6ECFCEF8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{</w:instrText>
      </w:r>
    </w:p>
    <w:p w14:paraId="3543DF8E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    datosCaso += "    " + _evidenciasDelCaso[i].ToString();</w:instrText>
      </w:r>
    </w:p>
    <w:p w14:paraId="07E40DF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}</w:instrText>
      </w:r>
    </w:p>
    <w:p w14:paraId="52F7E211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0AA88843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return datosCaso;</w:instrText>
      </w:r>
    </w:p>
    <w:p w14:paraId="7E801CE5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}</w:instrText>
      </w:r>
    </w:p>
    <w:p w14:paraId="13E183FE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4D91520F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public override bool Equals(object? obj)</w:instrText>
      </w:r>
    </w:p>
    <w:p w14:paraId="5B05D86C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{</w:instrText>
      </w:r>
    </w:p>
    <w:p w14:paraId="0A4C924F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    return obj is Caso caso &amp;&amp; Nombre == caso.Nombre;</w:instrText>
      </w:r>
    </w:p>
    <w:p w14:paraId="3695A9D5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    }</w:instrText>
      </w:r>
    </w:p>
    <w:p w14:paraId="26A10EA5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</w:p>
    <w:p w14:paraId="0BBBA79C" w14:textId="77777777" w:rsidR="006B4C27" w:rsidRPr="009D181E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 xml:space="preserve">    }</w:instrText>
      </w:r>
    </w:p>
    <w:p w14:paraId="3919D314" w14:textId="77777777" w:rsidR="006B4C27" w:rsidRDefault="006B4C27" w:rsidP="009D181E">
      <w:pPr>
        <w:pStyle w:val="Textosinformato"/>
        <w:rPr>
          <w:rFonts w:ascii="Courier New" w:hAnsi="Courier New" w:cs="Courier New"/>
        </w:rPr>
      </w:pPr>
      <w:r w:rsidRPr="009D181E">
        <w:rPr>
          <w:rFonts w:ascii="Courier New" w:hAnsi="Courier New" w:cs="Courier New"/>
        </w:rPr>
        <w:instrText>}</w:instrText>
      </w:r>
    </w:p>
    <w:p w14:paraId="3115A926" w14:textId="77777777" w:rsidR="006B4C27" w:rsidRPr="00D52ABC" w:rsidRDefault="00D56FBB" w:rsidP="00D52ABC">
      <w:pPr>
        <w:pStyle w:val="Textosinformato"/>
        <w:rPr>
          <w:rFonts w:ascii="Courier New" w:hAnsi="Courier New" w:cs="Courier New"/>
        </w:rPr>
      </w:pPr>
      <w:r>
        <w:fldChar w:fldCharType="end"/>
      </w:r>
      <w:r>
        <w:fldChar w:fldCharType="begin"/>
      </w:r>
      <w:r>
        <w:instrText xml:space="preserve"> INCLUDETEXT  "C:\\Users\\diegu\\OneDrive - Facultad de Ingenieria - Universidad ORT Uruguay\\P2\\1 Obligatorio\\Obligatorio_P2_Fiscalia\\Dominio\\Caso.cs"  \* MERGEFORMAT </w:instrText>
      </w:r>
      <w:r>
        <w:fldChar w:fldCharType="separate"/>
      </w:r>
      <w:r w:rsidR="006B4C27" w:rsidRPr="00D52ABC">
        <w:rPr>
          <w:rFonts w:ascii="Courier New" w:hAnsi="Courier New" w:cs="Courier New"/>
        </w:rPr>
        <w:instrText>using Microsoft.VisualBasic;</w:instrText>
      </w:r>
    </w:p>
    <w:p w14:paraId="2706D213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>using System;</w:instrText>
      </w:r>
    </w:p>
    <w:p w14:paraId="4BB5F061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>using System.Collections.Generic;</w:instrText>
      </w:r>
    </w:p>
    <w:p w14:paraId="1DD38C09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>using System.Text;</w:instrText>
      </w:r>
    </w:p>
    <w:p w14:paraId="57B00418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1699E9DC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>namespace Dominio</w:instrText>
      </w:r>
    </w:p>
    <w:p w14:paraId="29AD47EF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>{</w:instrText>
      </w:r>
    </w:p>
    <w:p w14:paraId="77AD5956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public class Caso : IValidable</w:instrText>
      </w:r>
    </w:p>
    <w:p w14:paraId="50493D50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{</w:instrText>
      </w:r>
    </w:p>
    <w:p w14:paraId="24C216AF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// ATRIBUTOS y PROPERTIES</w:instrText>
      </w:r>
    </w:p>
    <w:p w14:paraId="44ECEB46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static int UltimoId { get; set; } = 0;</w:instrText>
      </w:r>
    </w:p>
    <w:p w14:paraId="500AC302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int Id { get; set; }</w:instrText>
      </w:r>
    </w:p>
    <w:p w14:paraId="47E7F0C1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string Nombre { get; set; }</w:instrText>
      </w:r>
    </w:p>
    <w:p w14:paraId="280BEB77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string Descripcion { get; set; }</w:instrText>
      </w:r>
    </w:p>
    <w:p w14:paraId="6C54F56A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bool Activo { get; set; }</w:instrText>
      </w:r>
    </w:p>
    <w:p w14:paraId="1257E4C3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Sospechoso SospechosoPrincipal { get; set; }</w:instrText>
      </w:r>
    </w:p>
    <w:p w14:paraId="50EFCD0D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Investigador InvestigadorD { get; set; }</w:instrText>
      </w:r>
    </w:p>
    <w:p w14:paraId="1A9A5F1D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List&lt;Evidencia&gt; _evidenciasDelCaso { get; set; } = new List&lt;Evidencia&gt;();</w:instrText>
      </w:r>
    </w:p>
    <w:p w14:paraId="2F3FAAE3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388B87A7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// CONSTRUCTORES</w:instrText>
      </w:r>
    </w:p>
    <w:p w14:paraId="5BDFEC8E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Caso()</w:instrText>
      </w:r>
    </w:p>
    <w:p w14:paraId="3882EA17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{</w:instrText>
      </w:r>
    </w:p>
    <w:p w14:paraId="115B3A6B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Id = ++UltimoId;</w:instrText>
      </w:r>
    </w:p>
    <w:p w14:paraId="73DCC7FA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ValidarDatos();</w:instrText>
      </w:r>
    </w:p>
    <w:p w14:paraId="77F0A8FE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}</w:instrText>
      </w:r>
    </w:p>
    <w:p w14:paraId="66901D1F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41BA0A0D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Caso(string nombre, string descripcion, bool activo)</w:instrText>
      </w:r>
    </w:p>
    <w:p w14:paraId="19205BC2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{</w:instrText>
      </w:r>
    </w:p>
    <w:p w14:paraId="096CDC73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Id = ++UltimoId;</w:instrText>
      </w:r>
    </w:p>
    <w:p w14:paraId="3051D962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Nombre = nombre;</w:instrText>
      </w:r>
    </w:p>
    <w:p w14:paraId="4F0D4185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Descripcion = descripcion;</w:instrText>
      </w:r>
    </w:p>
    <w:p w14:paraId="4A9758A4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Activo = activo;</w:instrText>
      </w:r>
    </w:p>
    <w:p w14:paraId="2B3076CD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ValidarDatos();</w:instrText>
      </w:r>
    </w:p>
    <w:p w14:paraId="7D4A6D89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}</w:instrText>
      </w:r>
    </w:p>
    <w:p w14:paraId="2B592385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15B47DCF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// Constructor para Evidencias Fisicas</w:instrText>
      </w:r>
    </w:p>
    <w:p w14:paraId="484B3588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Caso(string nombre, string descripcion, bool activo, Sospechoso sospechoso, Investigador investigadorD, DateTime fechaRecoleccion, string descEvidencia, bool tieneHuellasDigitales)</w:instrText>
      </w:r>
    </w:p>
    <w:p w14:paraId="08517940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{</w:instrText>
      </w:r>
    </w:p>
    <w:p w14:paraId="38A553BB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Id = ++UltimoId;</w:instrText>
      </w:r>
    </w:p>
    <w:p w14:paraId="398A11B6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Nombre = nombre;</w:instrText>
      </w:r>
    </w:p>
    <w:p w14:paraId="00D658B9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Descripcion = descripcion;</w:instrText>
      </w:r>
    </w:p>
    <w:p w14:paraId="3A16705F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Activo = activo;</w:instrText>
      </w:r>
    </w:p>
    <w:p w14:paraId="09E1CB13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SospechosoPrincipal = sospechoso;</w:instrText>
      </w:r>
    </w:p>
    <w:p w14:paraId="36385FAF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InvestigadorD = investigadorD;</w:instrText>
      </w:r>
    </w:p>
    <w:p w14:paraId="2BBB96DD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_evidenciasDelCaso.Add(new Fisica(tieneHuellasDigitales, fechaRecoleccion, descEvidencia));</w:instrText>
      </w:r>
    </w:p>
    <w:p w14:paraId="56977167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ValidarDatos();</w:instrText>
      </w:r>
    </w:p>
    <w:p w14:paraId="0AE66373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}</w:instrText>
      </w:r>
    </w:p>
    <w:p w14:paraId="4381DCE3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6803CD73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// Constructor para Evidencias Grabaciones</w:instrText>
      </w:r>
    </w:p>
    <w:p w14:paraId="74ED9E93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Caso(string nombre, string descripcion, bool activo, Sospechoso sospechoso, Investigador investigadorD, DateTime fechaRecoleccion, string descEvidencia, int calidad, bool inFraganti)</w:instrText>
      </w:r>
    </w:p>
    <w:p w14:paraId="5AE95986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{</w:instrText>
      </w:r>
    </w:p>
    <w:p w14:paraId="451C47B7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Id = ++UltimoId;</w:instrText>
      </w:r>
    </w:p>
    <w:p w14:paraId="68F80FBE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Nombre = nombre;</w:instrText>
      </w:r>
    </w:p>
    <w:p w14:paraId="0F80EB2E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Descripcion = descripcion;</w:instrText>
      </w:r>
    </w:p>
    <w:p w14:paraId="5FCB008D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Activo = activo;</w:instrText>
      </w:r>
    </w:p>
    <w:p w14:paraId="09E10DF2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SospechosoPrincipal = sospechoso;</w:instrText>
      </w:r>
    </w:p>
    <w:p w14:paraId="19E0C5E6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InvestigadorD = investigadorD;</w:instrText>
      </w:r>
    </w:p>
    <w:p w14:paraId="5F14B8E2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_evidenciasDelCaso.Add(new Grabacion(calidad, inFraganti, fechaRecoleccion, descEvidencia));</w:instrText>
      </w:r>
    </w:p>
    <w:p w14:paraId="39059603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ValidarDatos();</w:instrText>
      </w:r>
    </w:p>
    <w:p w14:paraId="2658B7C0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}</w:instrText>
      </w:r>
    </w:p>
    <w:p w14:paraId="348DFF3E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4685B3BB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// Constructor para Evidencias Testimonios</w:instrText>
      </w:r>
    </w:p>
    <w:p w14:paraId="124CEE58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Caso(string nombre, string descripcion, bool activo, Sospechoso sospechoso, Investigador investigadorD, DateTime fechaRecoleccion, string descEvidencia, string nombreTestigo, Credibilidad credibilidad)</w:instrText>
      </w:r>
    </w:p>
    <w:p w14:paraId="2C605E8B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{</w:instrText>
      </w:r>
    </w:p>
    <w:p w14:paraId="0817B34C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Id = ++UltimoId;</w:instrText>
      </w:r>
    </w:p>
    <w:p w14:paraId="104611F3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Nombre = nombre;</w:instrText>
      </w:r>
    </w:p>
    <w:p w14:paraId="6B2B589D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Descripcion = descripcion;</w:instrText>
      </w:r>
    </w:p>
    <w:p w14:paraId="78F367DB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Activo = activo;</w:instrText>
      </w:r>
    </w:p>
    <w:p w14:paraId="2CE44142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SospechosoPrincipal = sospechoso;</w:instrText>
      </w:r>
    </w:p>
    <w:p w14:paraId="4BA84ED4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InvestigadorD = investigadorD;</w:instrText>
      </w:r>
    </w:p>
    <w:p w14:paraId="12E4EA4B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_evidenciasDelCaso.Add(new Testimonio(nombreTestigo, credibilidad, fechaRecoleccion, descEvidencia));</w:instrText>
      </w:r>
    </w:p>
    <w:p w14:paraId="72FCF976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ValidarDatos();</w:instrText>
      </w:r>
    </w:p>
    <w:p w14:paraId="6DFB293D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}</w:instrText>
      </w:r>
    </w:p>
    <w:p w14:paraId="5769EF49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160DB38A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// // // // // // // // // // // // // // // // //</w:instrText>
      </w:r>
    </w:p>
    <w:p w14:paraId="26AD7DD1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//                                              //</w:instrText>
      </w:r>
    </w:p>
    <w:p w14:paraId="68C075BE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//                   METODOS                    //</w:instrText>
      </w:r>
    </w:p>
    <w:p w14:paraId="3A71EA6B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//                                              //</w:instrText>
      </w:r>
    </w:p>
    <w:p w14:paraId="3F3AD008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// // // // // // // // // // // // // // // // //</w:instrText>
      </w:r>
    </w:p>
    <w:p w14:paraId="4E4B8F7B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43CC53F3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void AgregarEvidencia(Evidencia e)</w:instrText>
      </w:r>
    </w:p>
    <w:p w14:paraId="10BD6B32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{</w:instrText>
      </w:r>
    </w:p>
    <w:p w14:paraId="4DC60F71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ValidarActivo();</w:instrText>
      </w:r>
    </w:p>
    <w:p w14:paraId="424B3752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_evidenciasDelCaso.Add(e);</w:instrText>
      </w:r>
    </w:p>
    <w:p w14:paraId="5A961363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}</w:instrText>
      </w:r>
    </w:p>
    <w:p w14:paraId="4A72AB8F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2C2C6AB0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void ValidarDatos()</w:instrText>
      </w:r>
    </w:p>
    <w:p w14:paraId="3F059E55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{</w:instrText>
      </w:r>
    </w:p>
    <w:p w14:paraId="5597E5CA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ValidarActivo();</w:instrText>
      </w:r>
    </w:p>
    <w:p w14:paraId="3F575817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ValidarInvestigador();</w:instrText>
      </w:r>
    </w:p>
    <w:p w14:paraId="14DB3ECD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}</w:instrText>
      </w:r>
    </w:p>
    <w:p w14:paraId="3A050D26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6ED63A00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private void ValidarActivo()</w:instrText>
      </w:r>
    </w:p>
    <w:p w14:paraId="2B7C11FB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{</w:instrText>
      </w:r>
    </w:p>
    <w:p w14:paraId="51CA86F3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if (!Activo)</w:instrText>
      </w:r>
    </w:p>
    <w:p w14:paraId="61A7FE07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{</w:instrText>
      </w:r>
    </w:p>
    <w:p w14:paraId="04C94603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    throw new Exception(" &lt; Ha ocurrido un error / El Caso se encuentra INACTIVO. &gt; ");</w:instrText>
      </w:r>
    </w:p>
    <w:p w14:paraId="388F910B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}</w:instrText>
      </w:r>
    </w:p>
    <w:p w14:paraId="76BC366C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}</w:instrText>
      </w:r>
    </w:p>
    <w:p w14:paraId="2D80CEDD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418CB10D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private void ValidarInvestigador()</w:instrText>
      </w:r>
    </w:p>
    <w:p w14:paraId="4D71257A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{</w:instrText>
      </w:r>
    </w:p>
    <w:p w14:paraId="08B7866D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if(InvestigadorD.Rol == Rol.Fiscal)</w:instrText>
      </w:r>
    </w:p>
    <w:p w14:paraId="03ACB38E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{</w:instrText>
      </w:r>
    </w:p>
    <w:p w14:paraId="13710BA8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    throw new Exception(" &lt; Ha ocurrido un error / Investigador es Fiscal, no Detective / &gt; ");</w:instrText>
      </w:r>
    </w:p>
    <w:p w14:paraId="72D8E0EE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}</w:instrText>
      </w:r>
    </w:p>
    <w:p w14:paraId="0539ED72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}</w:instrText>
      </w:r>
    </w:p>
    <w:p w14:paraId="1A56DFF2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11D9FCDE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string ElaborarRecomendacion()</w:instrText>
      </w:r>
    </w:p>
    <w:p w14:paraId="72C67BBB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{</w:instrText>
      </w:r>
    </w:p>
    <w:p w14:paraId="43859FC8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string recomendacion = "";</w:instrText>
      </w:r>
    </w:p>
    <w:p w14:paraId="784F9664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int puntaje = 0;</w:instrText>
      </w:r>
    </w:p>
    <w:p w14:paraId="20497942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</w:instrText>
      </w:r>
    </w:p>
    <w:p w14:paraId="3DBDA76D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// Aqui voy a agregar los calculos del puntaje</w:instrText>
      </w:r>
    </w:p>
    <w:p w14:paraId="2FCCE142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// !</w:instrText>
      </w:r>
    </w:p>
    <w:p w14:paraId="61EA6097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778862DC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4645823D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if(puntaje &lt; 30)</w:instrText>
      </w:r>
    </w:p>
    <w:p w14:paraId="73A242C9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{</w:instrText>
      </w:r>
    </w:p>
    <w:p w14:paraId="32E9170D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    recomendacion = $"DESESTIMADO: El caso “[{Nombre}]“ carece de fundamentos. \n" +</w:instrText>
      </w:r>
    </w:p>
    <w:p w14:paraId="33261548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                    $"El peso de la prueba es [{puntaje}] y debería ser desestimado \n" +</w:instrText>
      </w:r>
    </w:p>
    <w:p w14:paraId="570B308A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                    $"finalizando la investigación en contra de [{SospechosoPrincipal.Nombre}] \n";</w:instrText>
      </w:r>
    </w:p>
    <w:p w14:paraId="6351FF9D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}</w:instrText>
      </w:r>
    </w:p>
    <w:p w14:paraId="5BC80FF0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2518453A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if (puntaje &gt;= 30 &amp;&amp; puntaje &lt; 70)</w:instrText>
      </w:r>
    </w:p>
    <w:p w14:paraId="2F249026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{</w:instrText>
      </w:r>
    </w:p>
    <w:p w14:paraId="28BABF9F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    recomendacion = $"CONTINUAR INVESTIGANDO: El caso “[{Nombre}]” parece ir \n" +</w:instrText>
      </w:r>
    </w:p>
    <w:p w14:paraId="1F560AFC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                    $"por el camino correcto, pero necesita más investigación. \n" +</w:instrText>
      </w:r>
    </w:p>
    <w:p w14:paraId="42F01F51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                    $"El peso de la prueba es [{puntaje}] pero aún no hay información \n" +</w:instrText>
      </w:r>
    </w:p>
    <w:p w14:paraId="10EE41FE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                    $"suficiente para imputar a [{SospechosoPrincipal.Nombre}] \n";</w:instrText>
      </w:r>
    </w:p>
    <w:p w14:paraId="1F665F67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}</w:instrText>
      </w:r>
    </w:p>
    <w:p w14:paraId="3566B9C0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</w:instrText>
      </w:r>
    </w:p>
    <w:p w14:paraId="40F0D198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if (puntaje &gt;= 70)</w:instrText>
      </w:r>
    </w:p>
    <w:p w14:paraId="71A57BB3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{</w:instrText>
      </w:r>
    </w:p>
    <w:p w14:paraId="748766CE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    recomendacion = $"IMPUTACIÓN INMINENTE: El caso “[{Nombre}]” está resuelto. \n" +</w:instrText>
      </w:r>
    </w:p>
    <w:p w14:paraId="097FD284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                    $"El peso de la prueba es [{puntaje}] \n" +</w:instrText>
      </w:r>
    </w:p>
    <w:p w14:paraId="07BBD82A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                    $"y debería imputarse a [{SospechosoPrincipal.Nombre}] inmediatamente. \n";</w:instrText>
      </w:r>
    </w:p>
    <w:p w14:paraId="4C607E4D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2CDA2EE9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}</w:instrText>
      </w:r>
    </w:p>
    <w:p w14:paraId="49465971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2AE211C1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return recomendacion;</w:instrText>
      </w:r>
    </w:p>
    <w:p w14:paraId="3DCFDA74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}</w:instrText>
      </w:r>
    </w:p>
    <w:p w14:paraId="69FC569A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10933035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79AD280F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// Se cuenta cuantas evidencias hay y se evalua su fecha de recol.</w:instrText>
      </w:r>
    </w:p>
    <w:p w14:paraId="02E6BA3E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int SumaDeEvidencias()</w:instrText>
      </w:r>
    </w:p>
    <w:p w14:paraId="68839A7D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{</w:instrText>
      </w:r>
    </w:p>
    <w:p w14:paraId="1BCA8F92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int peso = 0;</w:instrText>
      </w:r>
    </w:p>
    <w:p w14:paraId="44F29C92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2A6D6049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List&lt;Evidencia&gt; l = GetEvidenciasDelCaso();</w:instrText>
      </w:r>
    </w:p>
    <w:p w14:paraId="4113A2CB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29590A28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foreach (Evidencia e in l)</w:instrText>
      </w:r>
    </w:p>
    <w:p w14:paraId="57E77426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{</w:instrText>
      </w:r>
    </w:p>
    <w:p w14:paraId="655FCAEA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    peso += e.CalcularPesoEvidencia();</w:instrText>
      </w:r>
    </w:p>
    <w:p w14:paraId="26F86F8A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}</w:instrText>
      </w:r>
    </w:p>
    <w:p w14:paraId="23DBD6A1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43C59BA1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return peso;</w:instrText>
      </w:r>
    </w:p>
    <w:p w14:paraId="0EF051B9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}</w:instrText>
      </w:r>
    </w:p>
    <w:p w14:paraId="347BDEB4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</w:instrText>
      </w:r>
    </w:p>
    <w:p w14:paraId="0F1B7796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List&lt;Evidencia&gt; GetEvidenciasDelCaso()</w:instrText>
      </w:r>
    </w:p>
    <w:p w14:paraId="2BC760F4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{</w:instrText>
      </w:r>
    </w:p>
    <w:p w14:paraId="1ADF319B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return _evidenciasDelCaso;</w:instrText>
      </w:r>
    </w:p>
    <w:p w14:paraId="7F7ECD4A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}</w:instrText>
      </w:r>
    </w:p>
    <w:p w14:paraId="3E9682C0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2F22C4C3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// // // // // // // // // // // // // // // // //</w:instrText>
      </w:r>
    </w:p>
    <w:p w14:paraId="63E32B7A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//                                              //</w:instrText>
      </w:r>
    </w:p>
    <w:p w14:paraId="1D07E1D5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//                POLIMORFISMO                  //</w:instrText>
      </w:r>
    </w:p>
    <w:p w14:paraId="526F5B2E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//                                              //</w:instrText>
      </w:r>
    </w:p>
    <w:p w14:paraId="1509D366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// // // // // // // // // // // // // // // // //</w:instrText>
      </w:r>
    </w:p>
    <w:p w14:paraId="34FFA1CF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4DEF4D0D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override string ToString()</w:instrText>
      </w:r>
    </w:p>
    <w:p w14:paraId="706BD72B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{</w:instrText>
      </w:r>
    </w:p>
    <w:p w14:paraId="742A7897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string datosCaso = "\n------------------------------------------------------------------------";</w:instrText>
      </w:r>
    </w:p>
    <w:p w14:paraId="1C612F52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57611702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datosCaso += $"\n Caso: \n";</w:instrText>
      </w:r>
    </w:p>
    <w:p w14:paraId="42BC86BC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datosCaso += $"  -&gt; Id: {Id} Nombre: {Nombre} \n";</w:instrText>
      </w:r>
    </w:p>
    <w:p w14:paraId="5589C06C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datosCaso += $"  Descripcion: {Descripcion} \n";</w:instrText>
      </w:r>
    </w:p>
    <w:p w14:paraId="20A7DF2E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datosCaso += $"{SospechosoPrincipal.ToString()}";</w:instrText>
      </w:r>
    </w:p>
    <w:p w14:paraId="6329A96C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datosCaso += $"  Evidencias: \n";</w:instrText>
      </w:r>
    </w:p>
    <w:p w14:paraId="50557989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7A246CC9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for (int i = 0; i &lt; _evidenciasDelCaso.Count(); i++)</w:instrText>
      </w:r>
    </w:p>
    <w:p w14:paraId="626E4A10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{</w:instrText>
      </w:r>
    </w:p>
    <w:p w14:paraId="3C1C2925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    datosCaso += "    " + _evidenciasDelCaso[i].ToString();</w:instrText>
      </w:r>
    </w:p>
    <w:p w14:paraId="1F634869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}</w:instrText>
      </w:r>
    </w:p>
    <w:p w14:paraId="3EDDA110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5778B023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return datosCaso;</w:instrText>
      </w:r>
    </w:p>
    <w:p w14:paraId="4C0A19F0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}</w:instrText>
      </w:r>
    </w:p>
    <w:p w14:paraId="3A91E341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09C81101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public override bool Equals(object? obj)</w:instrText>
      </w:r>
    </w:p>
    <w:p w14:paraId="5B41056A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{</w:instrText>
      </w:r>
    </w:p>
    <w:p w14:paraId="68799A3B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    return obj is Caso caso &amp;&amp; Nombre == caso.Nombre;</w:instrText>
      </w:r>
    </w:p>
    <w:p w14:paraId="1C1ECAC3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    }</w:instrText>
      </w:r>
    </w:p>
    <w:p w14:paraId="645561F2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</w:p>
    <w:p w14:paraId="3A9B6937" w14:textId="77777777" w:rsidR="006B4C27" w:rsidRPr="00D52ABC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 xml:space="preserve">    }</w:instrText>
      </w:r>
    </w:p>
    <w:p w14:paraId="772036D2" w14:textId="77777777" w:rsidR="006B4C27" w:rsidRDefault="006B4C27" w:rsidP="00D52ABC">
      <w:pPr>
        <w:pStyle w:val="Textosinformato"/>
        <w:rPr>
          <w:rFonts w:ascii="Courier New" w:hAnsi="Courier New" w:cs="Courier New"/>
        </w:rPr>
      </w:pPr>
      <w:r w:rsidRPr="00D52ABC">
        <w:rPr>
          <w:rFonts w:ascii="Courier New" w:hAnsi="Courier New" w:cs="Courier New"/>
        </w:rPr>
        <w:instrText>}</w:instrText>
      </w:r>
    </w:p>
    <w:p w14:paraId="70C12402" w14:textId="1748BA83" w:rsidR="008125FC" w:rsidRPr="008125FC" w:rsidRDefault="00D56FBB" w:rsidP="008125FC">
      <w:r>
        <w:fldChar w:fldCharType="end"/>
      </w:r>
      <w:r w:rsidR="008125FC">
        <w:fldChar w:fldCharType="separate"/>
      </w:r>
      <w:r w:rsidR="008125FC">
        <w:fldChar w:fldCharType="end"/>
      </w:r>
    </w:p>
    <w:p w14:paraId="57E39358" w14:textId="77777777" w:rsidR="00660658" w:rsidRDefault="00660658" w:rsidP="004B73A5">
      <w:pPr>
        <w:pStyle w:val="Titulo1Numerado"/>
        <w:numPr>
          <w:ilvl w:val="2"/>
          <w:numId w:val="29"/>
        </w:numPr>
      </w:pPr>
      <w:bookmarkStart w:id="48" w:name="_Toc242049789"/>
      <w:r>
        <w:t>Enumerados</w:t>
      </w:r>
      <w:bookmarkEnd w:id="48"/>
    </w:p>
    <w:p w14:paraId="0DFCD186" w14:textId="77777777" w:rsidR="00E3136E" w:rsidRDefault="00660658" w:rsidP="004B73A5">
      <w:pPr>
        <w:pStyle w:val="Titulo1Numerado"/>
        <w:numPr>
          <w:ilvl w:val="3"/>
          <w:numId w:val="29"/>
        </w:numPr>
      </w:pPr>
      <w:bookmarkStart w:id="49" w:name="_Toc242049790"/>
      <w:r>
        <w:t>Rol</w:t>
      </w:r>
      <w:r w:rsidR="00E3136E">
        <w:t>.cs</w:t>
      </w:r>
      <w:bookmarkEnd w:id="49"/>
    </w:p>
    <w:p w14:paraId="77D921E0" w14:textId="77777777" w:rsidR="00964FDB" w:rsidRPr="00964FDB" w:rsidRDefault="00964FDB" w:rsidP="00964FD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964FDB"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  <w:t>using</w:t>
      </w: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</w:t>
      </w:r>
      <w:r w:rsidRPr="00964FDB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System</w:t>
      </w: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;</w:t>
      </w:r>
    </w:p>
    <w:p w14:paraId="5FF58DAD" w14:textId="77777777" w:rsidR="00964FDB" w:rsidRPr="00964FDB" w:rsidRDefault="00964FDB" w:rsidP="00964FD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964FDB"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  <w:t>using</w:t>
      </w: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</w:t>
      </w:r>
      <w:r w:rsidRPr="00964FDB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System</w:t>
      </w: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.</w:t>
      </w:r>
      <w:r w:rsidRPr="00964FDB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Collections</w:t>
      </w: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.</w:t>
      </w:r>
      <w:r w:rsidRPr="00964FDB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Generic</w:t>
      </w: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;</w:t>
      </w:r>
    </w:p>
    <w:p w14:paraId="6A491710" w14:textId="77777777" w:rsidR="00964FDB" w:rsidRPr="00964FDB" w:rsidRDefault="00964FDB" w:rsidP="00964FD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964FDB"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  <w:t>using</w:t>
      </w: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</w:t>
      </w:r>
      <w:r w:rsidRPr="00964FDB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System</w:t>
      </w: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.</w:t>
      </w:r>
      <w:r w:rsidRPr="00964FDB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Text</w:t>
      </w: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;</w:t>
      </w:r>
    </w:p>
    <w:p w14:paraId="1106AC43" w14:textId="77777777" w:rsidR="00964FDB" w:rsidRPr="00964FDB" w:rsidRDefault="00964FDB" w:rsidP="00964FD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</w:p>
    <w:p w14:paraId="480B4BF3" w14:textId="77777777" w:rsidR="00964FDB" w:rsidRPr="00964FDB" w:rsidRDefault="00964FDB" w:rsidP="00964FD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964FDB">
        <w:rPr>
          <w:rFonts w:ascii="Consolas" w:eastAsia="Times New Roman" w:hAnsi="Consolas" w:cs="Times New Roman"/>
          <w:color w:val="569CD6"/>
          <w:sz w:val="21"/>
          <w:szCs w:val="21"/>
          <w:lang w:val="en-US" w:eastAsia="es-UY"/>
        </w:rPr>
        <w:t>namespace</w:t>
      </w: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</w:t>
      </w:r>
      <w:r w:rsidRPr="00964FDB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Dominio</w:t>
      </w:r>
    </w:p>
    <w:p w14:paraId="746D794C" w14:textId="77777777" w:rsidR="00964FDB" w:rsidRPr="00964FDB" w:rsidRDefault="00964FDB" w:rsidP="00964FD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{</w:t>
      </w:r>
    </w:p>
    <w:p w14:paraId="26D35884" w14:textId="77777777" w:rsidR="00964FDB" w:rsidRPr="00964FDB" w:rsidRDefault="00964FDB" w:rsidP="00964FD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    </w:t>
      </w:r>
      <w:r w:rsidRPr="00964FDB">
        <w:rPr>
          <w:rFonts w:ascii="Consolas" w:eastAsia="Times New Roman" w:hAnsi="Consolas" w:cs="Times New Roman"/>
          <w:color w:val="569CD6"/>
          <w:sz w:val="21"/>
          <w:szCs w:val="21"/>
          <w:lang w:val="en-US" w:eastAsia="es-UY"/>
        </w:rPr>
        <w:t>public</w:t>
      </w: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</w:t>
      </w:r>
      <w:r w:rsidRPr="00964FDB">
        <w:rPr>
          <w:rFonts w:ascii="Consolas" w:eastAsia="Times New Roman" w:hAnsi="Consolas" w:cs="Times New Roman"/>
          <w:color w:val="569CD6"/>
          <w:sz w:val="21"/>
          <w:szCs w:val="21"/>
          <w:lang w:val="en-US" w:eastAsia="es-UY"/>
        </w:rPr>
        <w:t>enum</w:t>
      </w: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</w:t>
      </w:r>
      <w:r w:rsidRPr="00964FDB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Rol</w:t>
      </w:r>
    </w:p>
    <w:p w14:paraId="14F775D4" w14:textId="77777777" w:rsidR="00964FDB" w:rsidRPr="00964FDB" w:rsidRDefault="00964FDB" w:rsidP="00964FD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    {</w:t>
      </w:r>
    </w:p>
    <w:p w14:paraId="7470107E" w14:textId="77777777" w:rsidR="00964FDB" w:rsidRPr="00964FDB" w:rsidRDefault="00964FDB" w:rsidP="00964FD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        </w:t>
      </w:r>
      <w:r w:rsidRPr="00964FDB">
        <w:rPr>
          <w:rFonts w:ascii="Consolas" w:eastAsia="Times New Roman" w:hAnsi="Consolas" w:cs="Times New Roman"/>
          <w:color w:val="9CDCFE"/>
          <w:sz w:val="21"/>
          <w:szCs w:val="21"/>
          <w:lang w:val="en-US" w:eastAsia="es-UY"/>
        </w:rPr>
        <w:t>Fiscal</w:t>
      </w: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= </w:t>
      </w:r>
      <w:r w:rsidRPr="00964FDB">
        <w:rPr>
          <w:rFonts w:ascii="Consolas" w:eastAsia="Times New Roman" w:hAnsi="Consolas" w:cs="Times New Roman"/>
          <w:color w:val="B5CEA8"/>
          <w:sz w:val="21"/>
          <w:szCs w:val="21"/>
          <w:lang w:val="en-US" w:eastAsia="es-UY"/>
        </w:rPr>
        <w:t>0</w:t>
      </w: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,</w:t>
      </w:r>
    </w:p>
    <w:p w14:paraId="0A35A0BF" w14:textId="77777777" w:rsidR="00964FDB" w:rsidRPr="00964FDB" w:rsidRDefault="00964FDB" w:rsidP="00964FD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        </w:t>
      </w:r>
      <w:r w:rsidRPr="00964FDB">
        <w:rPr>
          <w:rFonts w:ascii="Consolas" w:eastAsia="Times New Roman" w:hAnsi="Consolas" w:cs="Times New Roman"/>
          <w:color w:val="9CDCFE"/>
          <w:sz w:val="21"/>
          <w:szCs w:val="21"/>
          <w:lang w:val="en-US" w:eastAsia="es-UY"/>
        </w:rPr>
        <w:t>Detective</w:t>
      </w: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= </w:t>
      </w:r>
      <w:r w:rsidRPr="00964FDB">
        <w:rPr>
          <w:rFonts w:ascii="Consolas" w:eastAsia="Times New Roman" w:hAnsi="Consolas" w:cs="Times New Roman"/>
          <w:color w:val="B5CEA8"/>
          <w:sz w:val="21"/>
          <w:szCs w:val="21"/>
          <w:lang w:val="en-US" w:eastAsia="es-UY"/>
        </w:rPr>
        <w:t>1</w:t>
      </w:r>
    </w:p>
    <w:p w14:paraId="46647350" w14:textId="77777777" w:rsidR="00964FDB" w:rsidRPr="00964FDB" w:rsidRDefault="00964FDB" w:rsidP="00964FD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</w:pP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    </w:t>
      </w: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  <w:t>}</w:t>
      </w:r>
    </w:p>
    <w:p w14:paraId="16A8992F" w14:textId="77777777" w:rsidR="00964FDB" w:rsidRPr="00964FDB" w:rsidRDefault="00964FDB" w:rsidP="00964FDB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</w:pPr>
      <w:r w:rsidRPr="00964FDB"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  <w:t>}</w:t>
      </w:r>
    </w:p>
    <w:p w14:paraId="0210E16D" w14:textId="77777777" w:rsidR="009F3A54" w:rsidRDefault="00E3136E" w:rsidP="004B73A5">
      <w:pPr>
        <w:pStyle w:val="Titulo1Numerado"/>
        <w:numPr>
          <w:ilvl w:val="3"/>
          <w:numId w:val="29"/>
        </w:numPr>
      </w:pPr>
      <w:bookmarkStart w:id="50" w:name="_Toc242049791"/>
      <w:r>
        <w:t>Credibilidad.c</w:t>
      </w:r>
      <w:r w:rsidR="009F3A54">
        <w:t>s</w:t>
      </w:r>
      <w:bookmarkEnd w:id="50"/>
    </w:p>
    <w:p w14:paraId="77F92A89" w14:textId="77777777" w:rsidR="00AF409D" w:rsidRPr="00AF409D" w:rsidRDefault="00AF409D" w:rsidP="00AF409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AF409D"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  <w:t>using</w:t>
      </w: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</w:t>
      </w:r>
      <w:r w:rsidRPr="00AF409D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System</w:t>
      </w: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;</w:t>
      </w:r>
    </w:p>
    <w:p w14:paraId="2CE1CF12" w14:textId="77777777" w:rsidR="00AF409D" w:rsidRPr="00AF409D" w:rsidRDefault="00AF409D" w:rsidP="00AF409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AF409D"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  <w:t>using</w:t>
      </w: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</w:t>
      </w:r>
      <w:r w:rsidRPr="00AF409D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System</w:t>
      </w: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.</w:t>
      </w:r>
      <w:r w:rsidRPr="00AF409D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Collections</w:t>
      </w: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.</w:t>
      </w:r>
      <w:r w:rsidRPr="00AF409D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Generic</w:t>
      </w: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;</w:t>
      </w:r>
    </w:p>
    <w:p w14:paraId="6DD19E68" w14:textId="77777777" w:rsidR="00AF409D" w:rsidRPr="00AF409D" w:rsidRDefault="00AF409D" w:rsidP="00AF409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AF409D"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  <w:t>using</w:t>
      </w: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</w:t>
      </w:r>
      <w:r w:rsidRPr="00AF409D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System</w:t>
      </w: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.</w:t>
      </w:r>
      <w:r w:rsidRPr="00AF409D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Text</w:t>
      </w: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;</w:t>
      </w:r>
    </w:p>
    <w:p w14:paraId="1DB6F6D1" w14:textId="77777777" w:rsidR="00AF409D" w:rsidRPr="00AF409D" w:rsidRDefault="00AF409D" w:rsidP="00AF409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</w:p>
    <w:p w14:paraId="0F276D4C" w14:textId="77777777" w:rsidR="00AF409D" w:rsidRPr="00AF409D" w:rsidRDefault="00AF409D" w:rsidP="00AF409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AF409D">
        <w:rPr>
          <w:rFonts w:ascii="Consolas" w:eastAsia="Times New Roman" w:hAnsi="Consolas" w:cs="Times New Roman"/>
          <w:color w:val="569CD6"/>
          <w:sz w:val="21"/>
          <w:szCs w:val="21"/>
          <w:lang w:val="en-US" w:eastAsia="es-UY"/>
        </w:rPr>
        <w:t>namespace</w:t>
      </w: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</w:t>
      </w:r>
      <w:r w:rsidRPr="00AF409D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Dominio</w:t>
      </w:r>
    </w:p>
    <w:p w14:paraId="7698A704" w14:textId="77777777" w:rsidR="00AF409D" w:rsidRPr="00AF409D" w:rsidRDefault="00AF409D" w:rsidP="00AF409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{</w:t>
      </w:r>
    </w:p>
    <w:p w14:paraId="594C3D50" w14:textId="77777777" w:rsidR="00AF409D" w:rsidRPr="00AF409D" w:rsidRDefault="00AF409D" w:rsidP="00AF409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</w:pP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    </w:t>
      </w:r>
      <w:r w:rsidRPr="00AF409D">
        <w:rPr>
          <w:rFonts w:ascii="Consolas" w:eastAsia="Times New Roman" w:hAnsi="Consolas" w:cs="Times New Roman"/>
          <w:color w:val="569CD6"/>
          <w:sz w:val="21"/>
          <w:szCs w:val="21"/>
          <w:lang w:eastAsia="es-UY"/>
        </w:rPr>
        <w:t>public</w:t>
      </w: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  <w:t xml:space="preserve"> </w:t>
      </w:r>
      <w:r w:rsidRPr="00AF409D">
        <w:rPr>
          <w:rFonts w:ascii="Consolas" w:eastAsia="Times New Roman" w:hAnsi="Consolas" w:cs="Times New Roman"/>
          <w:color w:val="569CD6"/>
          <w:sz w:val="21"/>
          <w:szCs w:val="21"/>
          <w:lang w:eastAsia="es-UY"/>
        </w:rPr>
        <w:t>enum</w:t>
      </w: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  <w:t xml:space="preserve"> </w:t>
      </w:r>
      <w:r w:rsidRPr="00AF409D">
        <w:rPr>
          <w:rFonts w:ascii="Consolas" w:eastAsia="Times New Roman" w:hAnsi="Consolas" w:cs="Times New Roman"/>
          <w:color w:val="4EC9B0"/>
          <w:sz w:val="21"/>
          <w:szCs w:val="21"/>
          <w:lang w:eastAsia="es-UY"/>
        </w:rPr>
        <w:t>Credibilidad</w:t>
      </w:r>
    </w:p>
    <w:p w14:paraId="5CD8FF73" w14:textId="77777777" w:rsidR="00AF409D" w:rsidRPr="00AF409D" w:rsidRDefault="00AF409D" w:rsidP="00AF409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</w:pP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  <w:t>    {</w:t>
      </w:r>
    </w:p>
    <w:p w14:paraId="0BCCD35F" w14:textId="77777777" w:rsidR="00AF409D" w:rsidRPr="00AF409D" w:rsidRDefault="00AF409D" w:rsidP="00AF409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</w:pP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  <w:t xml:space="preserve">        </w:t>
      </w:r>
      <w:r w:rsidRPr="00AF409D">
        <w:rPr>
          <w:rFonts w:ascii="Consolas" w:eastAsia="Times New Roman" w:hAnsi="Consolas" w:cs="Times New Roman"/>
          <w:color w:val="9CDCFE"/>
          <w:sz w:val="21"/>
          <w:szCs w:val="21"/>
          <w:lang w:eastAsia="es-UY"/>
        </w:rPr>
        <w:t>Bajo</w:t>
      </w: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  <w:t>,</w:t>
      </w:r>
    </w:p>
    <w:p w14:paraId="4BD588E7" w14:textId="77777777" w:rsidR="00AF409D" w:rsidRPr="00AF409D" w:rsidRDefault="00AF409D" w:rsidP="00AF409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</w:pP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  <w:t xml:space="preserve">        </w:t>
      </w:r>
      <w:r w:rsidRPr="00AF409D">
        <w:rPr>
          <w:rFonts w:ascii="Consolas" w:eastAsia="Times New Roman" w:hAnsi="Consolas" w:cs="Times New Roman"/>
          <w:color w:val="9CDCFE"/>
          <w:sz w:val="21"/>
          <w:szCs w:val="21"/>
          <w:lang w:eastAsia="es-UY"/>
        </w:rPr>
        <w:t>Medio</w:t>
      </w: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  <w:t>,</w:t>
      </w:r>
    </w:p>
    <w:p w14:paraId="59F1D1E5" w14:textId="77777777" w:rsidR="00AF409D" w:rsidRPr="00AF409D" w:rsidRDefault="00AF409D" w:rsidP="00AF409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</w:pP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  <w:t xml:space="preserve">        </w:t>
      </w:r>
      <w:r w:rsidRPr="00AF409D">
        <w:rPr>
          <w:rFonts w:ascii="Consolas" w:eastAsia="Times New Roman" w:hAnsi="Consolas" w:cs="Times New Roman"/>
          <w:color w:val="9CDCFE"/>
          <w:sz w:val="21"/>
          <w:szCs w:val="21"/>
          <w:lang w:eastAsia="es-UY"/>
        </w:rPr>
        <w:t>Alto</w:t>
      </w:r>
    </w:p>
    <w:p w14:paraId="2D0E1F13" w14:textId="77777777" w:rsidR="00AF409D" w:rsidRPr="00AF409D" w:rsidRDefault="00AF409D" w:rsidP="00AF409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</w:pP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  <w:t>    }</w:t>
      </w:r>
    </w:p>
    <w:p w14:paraId="11CAF06D" w14:textId="77777777" w:rsidR="00AF409D" w:rsidRPr="00AF409D" w:rsidRDefault="00AF409D" w:rsidP="00AF409D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</w:pPr>
      <w:r w:rsidRPr="00AF409D">
        <w:rPr>
          <w:rFonts w:ascii="Consolas" w:eastAsia="Times New Roman" w:hAnsi="Consolas" w:cs="Times New Roman"/>
          <w:color w:val="D4D4D4"/>
          <w:sz w:val="21"/>
          <w:szCs w:val="21"/>
          <w:lang w:eastAsia="es-UY"/>
        </w:rPr>
        <w:t>}</w:t>
      </w:r>
    </w:p>
    <w:p w14:paraId="17B290E1" w14:textId="71474AE2" w:rsidR="00A53552" w:rsidRPr="00A53552" w:rsidRDefault="00A53552" w:rsidP="00A53552"/>
    <w:p w14:paraId="4CC9A502" w14:textId="77777777" w:rsidR="009F3A54" w:rsidRDefault="009F3A54" w:rsidP="004B73A5">
      <w:pPr>
        <w:pStyle w:val="Titulo1Numerado"/>
        <w:numPr>
          <w:ilvl w:val="2"/>
          <w:numId w:val="29"/>
        </w:numPr>
      </w:pPr>
      <w:bookmarkStart w:id="51" w:name="_Toc242049792"/>
      <w:r>
        <w:lastRenderedPageBreak/>
        <w:t>Interfaces</w:t>
      </w:r>
      <w:bookmarkEnd w:id="51"/>
    </w:p>
    <w:p w14:paraId="61DFD733" w14:textId="2CF3B21A" w:rsidR="009F3A54" w:rsidRDefault="009F3A54" w:rsidP="004B73A5">
      <w:pPr>
        <w:pStyle w:val="Titulo1Numerado"/>
        <w:numPr>
          <w:ilvl w:val="3"/>
          <w:numId w:val="29"/>
        </w:numPr>
      </w:pPr>
      <w:bookmarkStart w:id="52" w:name="_Toc242049793"/>
      <w:r>
        <w:t>IValidable</w:t>
      </w:r>
      <w:bookmarkEnd w:id="52"/>
    </w:p>
    <w:p w14:paraId="301FCB5D" w14:textId="77777777" w:rsidR="00830C18" w:rsidRPr="00830C18" w:rsidRDefault="00830C18" w:rsidP="00830C1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830C18"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  <w:t>using</w:t>
      </w:r>
      <w:r w:rsidRPr="00830C18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</w:t>
      </w:r>
      <w:r w:rsidRPr="00830C18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System</w:t>
      </w:r>
      <w:r w:rsidRPr="00830C18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;</w:t>
      </w:r>
    </w:p>
    <w:p w14:paraId="4EC97D16" w14:textId="77777777" w:rsidR="00830C18" w:rsidRPr="00830C18" w:rsidRDefault="00830C18" w:rsidP="00830C1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830C18"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  <w:t>using</w:t>
      </w:r>
      <w:r w:rsidRPr="00830C18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</w:t>
      </w:r>
      <w:r w:rsidRPr="00830C18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System</w:t>
      </w:r>
      <w:r w:rsidRPr="00830C18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.</w:t>
      </w:r>
      <w:r w:rsidRPr="00830C18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Collections</w:t>
      </w:r>
      <w:r w:rsidRPr="00830C18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.</w:t>
      </w:r>
      <w:r w:rsidRPr="00830C18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Generic</w:t>
      </w:r>
      <w:r w:rsidRPr="00830C18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;</w:t>
      </w:r>
    </w:p>
    <w:p w14:paraId="22D087B7" w14:textId="77777777" w:rsidR="00830C18" w:rsidRPr="00830C18" w:rsidRDefault="00830C18" w:rsidP="00830C1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830C18">
        <w:rPr>
          <w:rFonts w:ascii="Consolas" w:eastAsia="Times New Roman" w:hAnsi="Consolas" w:cs="Times New Roman"/>
          <w:color w:val="C586C0"/>
          <w:sz w:val="21"/>
          <w:szCs w:val="21"/>
          <w:lang w:val="en-US" w:eastAsia="es-UY"/>
        </w:rPr>
        <w:t>using</w:t>
      </w:r>
      <w:r w:rsidRPr="00830C18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</w:t>
      </w:r>
      <w:r w:rsidRPr="00830C18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System</w:t>
      </w:r>
      <w:r w:rsidRPr="00830C18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.</w:t>
      </w:r>
      <w:r w:rsidRPr="00830C18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Text</w:t>
      </w:r>
      <w:r w:rsidRPr="00830C18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;</w:t>
      </w:r>
    </w:p>
    <w:p w14:paraId="34F33F56" w14:textId="77777777" w:rsidR="00830C18" w:rsidRPr="00830C18" w:rsidRDefault="00830C18" w:rsidP="00830C1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</w:p>
    <w:p w14:paraId="72D1A77F" w14:textId="77777777" w:rsidR="00830C18" w:rsidRPr="00830C18" w:rsidRDefault="00830C18" w:rsidP="00830C1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830C18">
        <w:rPr>
          <w:rFonts w:ascii="Consolas" w:eastAsia="Times New Roman" w:hAnsi="Consolas" w:cs="Times New Roman"/>
          <w:color w:val="569CD6"/>
          <w:sz w:val="21"/>
          <w:szCs w:val="21"/>
          <w:lang w:val="en-US" w:eastAsia="es-UY"/>
        </w:rPr>
        <w:t>namespace</w:t>
      </w:r>
      <w:r w:rsidRPr="00830C18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</w:t>
      </w:r>
      <w:r w:rsidRPr="00830C18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Dominio</w:t>
      </w:r>
    </w:p>
    <w:p w14:paraId="7013AA7F" w14:textId="77777777" w:rsidR="00830C18" w:rsidRPr="00830C18" w:rsidRDefault="00830C18" w:rsidP="00830C1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830C18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{</w:t>
      </w:r>
    </w:p>
    <w:p w14:paraId="3D80B19D" w14:textId="77777777" w:rsidR="00830C18" w:rsidRPr="00464E85" w:rsidRDefault="00830C18" w:rsidP="00830C1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830C18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    </w:t>
      </w:r>
      <w:r w:rsidRPr="00464E85">
        <w:rPr>
          <w:rFonts w:ascii="Consolas" w:eastAsia="Times New Roman" w:hAnsi="Consolas" w:cs="Times New Roman"/>
          <w:color w:val="569CD6"/>
          <w:sz w:val="21"/>
          <w:szCs w:val="21"/>
          <w:lang w:val="en-US" w:eastAsia="es-UY"/>
        </w:rPr>
        <w:t>public</w:t>
      </w:r>
      <w:r w:rsidRPr="00464E85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</w:t>
      </w:r>
      <w:r w:rsidRPr="00464E85">
        <w:rPr>
          <w:rFonts w:ascii="Consolas" w:eastAsia="Times New Roman" w:hAnsi="Consolas" w:cs="Times New Roman"/>
          <w:color w:val="569CD6"/>
          <w:sz w:val="21"/>
          <w:szCs w:val="21"/>
          <w:lang w:val="en-US" w:eastAsia="es-UY"/>
        </w:rPr>
        <w:t>interface</w:t>
      </w:r>
      <w:r w:rsidRPr="00464E85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</w:t>
      </w:r>
      <w:r w:rsidRPr="00464E85">
        <w:rPr>
          <w:rFonts w:ascii="Consolas" w:eastAsia="Times New Roman" w:hAnsi="Consolas" w:cs="Times New Roman"/>
          <w:color w:val="4EC9B0"/>
          <w:sz w:val="21"/>
          <w:szCs w:val="21"/>
          <w:lang w:val="en-US" w:eastAsia="es-UY"/>
        </w:rPr>
        <w:t>IValidable</w:t>
      </w:r>
    </w:p>
    <w:p w14:paraId="0D2AA808" w14:textId="77777777" w:rsidR="00830C18" w:rsidRPr="00464E85" w:rsidRDefault="00830C18" w:rsidP="00830C1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464E85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    {</w:t>
      </w:r>
    </w:p>
    <w:p w14:paraId="387D0623" w14:textId="77777777" w:rsidR="00830C18" w:rsidRPr="00464E85" w:rsidRDefault="00830C18" w:rsidP="00830C1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464E85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        </w:t>
      </w:r>
      <w:r w:rsidRPr="00464E85">
        <w:rPr>
          <w:rFonts w:ascii="Consolas" w:eastAsia="Times New Roman" w:hAnsi="Consolas" w:cs="Times New Roman"/>
          <w:color w:val="569CD6"/>
          <w:sz w:val="21"/>
          <w:szCs w:val="21"/>
          <w:lang w:val="en-US" w:eastAsia="es-UY"/>
        </w:rPr>
        <w:t>public</w:t>
      </w:r>
      <w:r w:rsidRPr="00464E85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</w:t>
      </w:r>
      <w:r w:rsidRPr="00464E85">
        <w:rPr>
          <w:rFonts w:ascii="Consolas" w:eastAsia="Times New Roman" w:hAnsi="Consolas" w:cs="Times New Roman"/>
          <w:color w:val="569CD6"/>
          <w:sz w:val="21"/>
          <w:szCs w:val="21"/>
          <w:lang w:val="en-US" w:eastAsia="es-UY"/>
        </w:rPr>
        <w:t>void</w:t>
      </w:r>
      <w:r w:rsidRPr="00464E85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 xml:space="preserve"> </w:t>
      </w:r>
      <w:r w:rsidRPr="00464E85">
        <w:rPr>
          <w:rFonts w:ascii="Consolas" w:eastAsia="Times New Roman" w:hAnsi="Consolas" w:cs="Times New Roman"/>
          <w:color w:val="DCDCAA"/>
          <w:sz w:val="21"/>
          <w:szCs w:val="21"/>
          <w:lang w:val="en-US" w:eastAsia="es-UY"/>
        </w:rPr>
        <w:t>ValidarDatos</w:t>
      </w:r>
      <w:r w:rsidRPr="00464E85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();</w:t>
      </w:r>
    </w:p>
    <w:p w14:paraId="2F612E47" w14:textId="77777777" w:rsidR="00830C18" w:rsidRPr="00464E85" w:rsidRDefault="00830C18" w:rsidP="00830C1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464E85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    }</w:t>
      </w:r>
    </w:p>
    <w:p w14:paraId="3E393129" w14:textId="77777777" w:rsidR="00830C18" w:rsidRPr="00464E85" w:rsidRDefault="00830C18" w:rsidP="00830C18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</w:pPr>
      <w:r w:rsidRPr="00464E85">
        <w:rPr>
          <w:rFonts w:ascii="Consolas" w:eastAsia="Times New Roman" w:hAnsi="Consolas" w:cs="Times New Roman"/>
          <w:color w:val="D4D4D4"/>
          <w:sz w:val="21"/>
          <w:szCs w:val="21"/>
          <w:lang w:val="en-US" w:eastAsia="es-UY"/>
        </w:rPr>
        <w:t>}</w:t>
      </w:r>
    </w:p>
    <w:p w14:paraId="5AAA079E" w14:textId="7A2785E2" w:rsidR="009614E6" w:rsidRDefault="00F86802" w:rsidP="009614E6">
      <w:pPr>
        <w:pStyle w:val="Titulo1Numerado"/>
      </w:pPr>
      <w:r w:rsidRPr="0029497F">
        <w:br w:type="page"/>
      </w:r>
      <w:bookmarkStart w:id="53" w:name="_Toc242049794"/>
      <w:r w:rsidR="00C4558D" w:rsidRPr="0029497F">
        <w:lastRenderedPageBreak/>
        <w:t xml:space="preserve">Implementación de </w:t>
      </w:r>
      <w:r w:rsidR="002007EE">
        <w:t xml:space="preserve">asistencia con </w:t>
      </w:r>
      <w:r w:rsidR="00C4558D" w:rsidRPr="0029497F">
        <w:t>IA</w:t>
      </w:r>
      <w:r w:rsidR="0029497F" w:rsidRPr="0029497F">
        <w:t xml:space="preserve"> en el </w:t>
      </w:r>
      <w:r w:rsidR="009614E6">
        <w:t>Sistema</w:t>
      </w:r>
      <w:bookmarkEnd w:id="53"/>
    </w:p>
    <w:p w14:paraId="0D653DF8" w14:textId="26D660C6" w:rsidR="009772AD" w:rsidRPr="009772AD" w:rsidRDefault="00ED49D3" w:rsidP="009772AD">
      <w:r>
        <w:t>En estos tie</w:t>
      </w:r>
      <w:r w:rsidR="00183E2E">
        <w:t xml:space="preserve">mpos donde la inteligencia artificial </w:t>
      </w:r>
      <w:r w:rsidR="0002273C">
        <w:t xml:space="preserve">se puede encontrar en cualquier </w:t>
      </w:r>
      <w:r w:rsidR="008C465C">
        <w:t xml:space="preserve">rincón de internet, se aprovechará esta </w:t>
      </w:r>
      <w:r w:rsidR="008C465C" w:rsidRPr="008C465C">
        <w:rPr>
          <w:i/>
          <w:iCs/>
          <w:u w:val="single"/>
        </w:rPr>
        <w:t>herramienta</w:t>
      </w:r>
      <w:r w:rsidR="00332466" w:rsidRPr="00332466">
        <w:t xml:space="preserve"> p</w:t>
      </w:r>
      <w:r w:rsidR="00332466">
        <w:t xml:space="preserve">ara la precarga de datos </w:t>
      </w:r>
      <w:r w:rsidR="005B20F9">
        <w:t>del sistema</w:t>
      </w:r>
      <w:r w:rsidR="005B5C7A">
        <w:t xml:space="preserve"> indicando los constructores </w:t>
      </w:r>
      <w:r w:rsidR="002B43AE">
        <w:t>y l</w:t>
      </w:r>
      <w:r w:rsidR="00456B41">
        <w:t xml:space="preserve">os detalles necesarios para </w:t>
      </w:r>
      <w:r w:rsidR="00F8009B">
        <w:t>estructurar las instancias generadas</w:t>
      </w:r>
      <w:r w:rsidR="00DD2040">
        <w:t xml:space="preserve"> </w:t>
      </w:r>
      <w:r w:rsidR="002D7DA5">
        <w:t xml:space="preserve">acorde a los datos </w:t>
      </w:r>
      <w:r w:rsidR="00281344">
        <w:t xml:space="preserve">requeridos. Se utilizará </w:t>
      </w:r>
      <w:proofErr w:type="spellStart"/>
      <w:r w:rsidR="00281344">
        <w:t>ChatGTP</w:t>
      </w:r>
      <w:proofErr w:type="spellEnd"/>
      <w:r w:rsidR="00F04A76">
        <w:t xml:space="preserve"> de </w:t>
      </w:r>
      <w:proofErr w:type="spellStart"/>
      <w:r w:rsidR="00F04A76">
        <w:t>OpenAI</w:t>
      </w:r>
      <w:proofErr w:type="spellEnd"/>
    </w:p>
    <w:p w14:paraId="74220AD1" w14:textId="77777777" w:rsidR="00A72DCB" w:rsidRDefault="009614E6" w:rsidP="00A72DCB">
      <w:pPr>
        <w:pStyle w:val="Titulo1Numerado"/>
        <w:numPr>
          <w:ilvl w:val="1"/>
          <w:numId w:val="1"/>
        </w:numPr>
      </w:pPr>
      <w:bookmarkStart w:id="54" w:name="_Toc242049795"/>
      <w:r>
        <w:t>Precarga de datos</w:t>
      </w:r>
      <w:bookmarkEnd w:id="54"/>
    </w:p>
    <w:p w14:paraId="3B33A009" w14:textId="77777777" w:rsidR="00CC1D60" w:rsidRDefault="00A72DCB" w:rsidP="00A72DCB">
      <w:pPr>
        <w:pStyle w:val="Titulo1Numerado"/>
        <w:numPr>
          <w:ilvl w:val="2"/>
          <w:numId w:val="1"/>
        </w:numPr>
      </w:pPr>
      <w:bookmarkStart w:id="55" w:name="_Toc242049796"/>
      <w:r>
        <w:t>Investigadores</w:t>
      </w:r>
      <w:bookmarkEnd w:id="55"/>
    </w:p>
    <w:p w14:paraId="1B8C8E8D" w14:textId="6DED1460" w:rsidR="003A629B" w:rsidRDefault="00CC1D60" w:rsidP="00DB38FB">
      <w:pPr>
        <w:pStyle w:val="Titulo1Numerado"/>
        <w:numPr>
          <w:ilvl w:val="3"/>
          <w:numId w:val="1"/>
        </w:numPr>
      </w:pPr>
      <w:bookmarkStart w:id="56" w:name="_Toc242049797"/>
      <w:proofErr w:type="spellStart"/>
      <w:r>
        <w:t>Prompt</w:t>
      </w:r>
      <w:bookmarkEnd w:id="56"/>
      <w:proofErr w:type="spellEnd"/>
    </w:p>
    <w:p w14:paraId="5D61AFEE" w14:textId="5DE1C97F" w:rsidR="007240B8" w:rsidRPr="007240B8" w:rsidRDefault="00797D72" w:rsidP="00797D72">
      <w:pPr>
        <w:jc w:val="center"/>
      </w:pPr>
      <w:r w:rsidRPr="00797D72">
        <w:drawing>
          <wp:inline distT="0" distB="0" distL="0" distR="0" wp14:anchorId="39FBFF67" wp14:editId="1381EC56">
            <wp:extent cx="4334480" cy="2286319"/>
            <wp:effectExtent l="0" t="0" r="9525" b="0"/>
            <wp:docPr id="1162110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10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BBDB" w14:textId="375BA2FC" w:rsidR="00DB38FB" w:rsidRPr="00DB38FB" w:rsidRDefault="00BB7DEF" w:rsidP="00DB38FB">
      <w:pPr>
        <w:pStyle w:val="Titulo1Numerado"/>
        <w:numPr>
          <w:ilvl w:val="3"/>
          <w:numId w:val="33"/>
        </w:numPr>
      </w:pPr>
      <w:bookmarkStart w:id="57" w:name="_Toc242049798"/>
      <w:r>
        <w:t>Precarga</w:t>
      </w:r>
      <w:bookmarkEnd w:id="57"/>
    </w:p>
    <w:p w14:paraId="4C127B1E" w14:textId="63A95833" w:rsidR="003A629B" w:rsidRPr="003A629B" w:rsidRDefault="00BB7DEF" w:rsidP="003A629B">
      <w:r>
        <w:t xml:space="preserve">Resultado: </w:t>
      </w:r>
      <w:hyperlink r:id="rId20" w:history="1">
        <w:r w:rsidRPr="00D21001">
          <w:rPr>
            <w:rStyle w:val="Hipervnculo"/>
          </w:rPr>
          <w:t>https://chatgpt.com/share/6ac2ce9b-deac-83e9-8ed9-d70b56b5ad30</w:t>
        </w:r>
      </w:hyperlink>
    </w:p>
    <w:p w14:paraId="3279C472" w14:textId="77777777" w:rsidR="00C54C7B" w:rsidRDefault="00C54C7B">
      <w:pPr>
        <w:spacing w:after="200" w:line="276" w:lineRule="auto"/>
        <w:jc w:val="left"/>
        <w:rPr>
          <w:rFonts w:eastAsiaTheme="majorEastAsia" w:cstheme="majorBidi"/>
          <w:b/>
          <w:bCs/>
          <w:sz w:val="32"/>
          <w:szCs w:val="28"/>
        </w:rPr>
      </w:pPr>
      <w:r>
        <w:br w:type="page"/>
      </w:r>
    </w:p>
    <w:p w14:paraId="69725284" w14:textId="77777777" w:rsidR="00C54C7B" w:rsidRDefault="003A629B" w:rsidP="00A72DCB">
      <w:pPr>
        <w:pStyle w:val="Titulo1Numerado"/>
        <w:numPr>
          <w:ilvl w:val="2"/>
          <w:numId w:val="1"/>
        </w:numPr>
      </w:pPr>
      <w:bookmarkStart w:id="58" w:name="_Toc242049799"/>
      <w:r>
        <w:lastRenderedPageBreak/>
        <w:t>Casos</w:t>
      </w:r>
      <w:r w:rsidR="008C2ED8">
        <w:t xml:space="preserve"> y sus Evidencias</w:t>
      </w:r>
      <w:bookmarkEnd w:id="58"/>
    </w:p>
    <w:p w14:paraId="6060766A" w14:textId="77777777" w:rsidR="00C54C7B" w:rsidRDefault="00C54C7B" w:rsidP="00C54C7B">
      <w:pPr>
        <w:pStyle w:val="Titulo1Numerado"/>
        <w:numPr>
          <w:ilvl w:val="3"/>
          <w:numId w:val="1"/>
        </w:numPr>
      </w:pPr>
      <w:bookmarkStart w:id="59" w:name="_Toc242049800"/>
      <w:proofErr w:type="spellStart"/>
      <w:r>
        <w:t>Prompt</w:t>
      </w:r>
      <w:bookmarkEnd w:id="59"/>
      <w:proofErr w:type="spellEnd"/>
    </w:p>
    <w:p w14:paraId="63561CB7" w14:textId="79987371" w:rsidR="00C54C7B" w:rsidRPr="00C54C7B" w:rsidRDefault="00C54C7B" w:rsidP="00C54C7B">
      <w:pPr>
        <w:jc w:val="center"/>
      </w:pPr>
      <w:r w:rsidRPr="00C54C7B">
        <w:rPr>
          <w:noProof/>
        </w:rPr>
        <w:drawing>
          <wp:inline distT="0" distB="0" distL="0" distR="0" wp14:anchorId="6891A385" wp14:editId="363B0DB1">
            <wp:extent cx="2945080" cy="3411520"/>
            <wp:effectExtent l="0" t="0" r="8255" b="0"/>
            <wp:docPr id="2020559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593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2124" cy="34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BC16" w14:textId="3EDAFA4F" w:rsidR="00C54C7B" w:rsidRDefault="00C54C7B" w:rsidP="00C54C7B">
      <w:pPr>
        <w:pStyle w:val="Titulo1Numerado"/>
        <w:numPr>
          <w:ilvl w:val="3"/>
          <w:numId w:val="1"/>
        </w:numPr>
      </w:pPr>
      <w:bookmarkStart w:id="60" w:name="_Toc242049801"/>
      <w:r>
        <w:t>Precarga</w:t>
      </w:r>
      <w:bookmarkEnd w:id="60"/>
    </w:p>
    <w:p w14:paraId="010C13B7" w14:textId="34AF3A37" w:rsidR="00306D2B" w:rsidRPr="00306D2B" w:rsidRDefault="00C54C7B" w:rsidP="00306D2B">
      <w:r>
        <w:t xml:space="preserve">Resultado: </w:t>
      </w:r>
      <w:hyperlink r:id="rId22" w:history="1">
        <w:r w:rsidRPr="00D21001">
          <w:rPr>
            <w:rStyle w:val="Hipervnculo"/>
          </w:rPr>
          <w:t>https://chatgpt.com/share/6ac2afaf-e2b8-83e9-9441-49d3766e8fed</w:t>
        </w:r>
      </w:hyperlink>
    </w:p>
    <w:p w14:paraId="0A107072" w14:textId="77777777" w:rsidR="00167DF0" w:rsidRDefault="00EC6F2D" w:rsidP="00A72DCB">
      <w:pPr>
        <w:pStyle w:val="Titulo1Numerado"/>
        <w:numPr>
          <w:ilvl w:val="2"/>
          <w:numId w:val="1"/>
        </w:numPr>
      </w:pPr>
      <w:bookmarkStart w:id="61" w:name="_Toc242049802"/>
      <w:r>
        <w:t>Sospechosos</w:t>
      </w:r>
      <w:bookmarkEnd w:id="61"/>
    </w:p>
    <w:p w14:paraId="24B2E6C0" w14:textId="6BA73E5D" w:rsidR="00306D2B" w:rsidRDefault="00167DF0" w:rsidP="00167DF0">
      <w:pPr>
        <w:pStyle w:val="Titulo1Numerado"/>
        <w:numPr>
          <w:ilvl w:val="3"/>
          <w:numId w:val="1"/>
        </w:numPr>
      </w:pPr>
      <w:bookmarkStart w:id="62" w:name="_Toc242049803"/>
      <w:proofErr w:type="spellStart"/>
      <w:r>
        <w:t>Prompt</w:t>
      </w:r>
      <w:bookmarkEnd w:id="62"/>
      <w:proofErr w:type="spellEnd"/>
    </w:p>
    <w:p w14:paraId="487EE1E1" w14:textId="46D61667" w:rsidR="00167DF0" w:rsidRPr="00167DF0" w:rsidRDefault="00167DF0" w:rsidP="009061E6">
      <w:pPr>
        <w:jc w:val="center"/>
      </w:pPr>
      <w:r w:rsidRPr="00167DF0">
        <w:rPr>
          <w:noProof/>
        </w:rPr>
        <w:drawing>
          <wp:inline distT="0" distB="0" distL="0" distR="0" wp14:anchorId="12739C87" wp14:editId="66EA2ADB">
            <wp:extent cx="3206463" cy="1341912"/>
            <wp:effectExtent l="0" t="0" r="0" b="0"/>
            <wp:docPr id="153655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580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4519" cy="134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2304" w14:textId="743DF230" w:rsidR="009061E6" w:rsidRDefault="009061E6" w:rsidP="009061E6">
      <w:pPr>
        <w:pStyle w:val="Titulo1Numerado"/>
        <w:numPr>
          <w:ilvl w:val="3"/>
          <w:numId w:val="35"/>
        </w:numPr>
      </w:pPr>
      <w:bookmarkStart w:id="63" w:name="_Toc242049804"/>
      <w:r>
        <w:lastRenderedPageBreak/>
        <w:t>Precarga</w:t>
      </w:r>
      <w:bookmarkEnd w:id="63"/>
    </w:p>
    <w:p w14:paraId="36267D53" w14:textId="7409CB93" w:rsidR="009614E6" w:rsidRPr="009614E6" w:rsidRDefault="00EC6F2D" w:rsidP="0065481C">
      <w:pPr>
        <w:jc w:val="left"/>
      </w:pPr>
      <w:r>
        <w:t xml:space="preserve">Fragmento </w:t>
      </w:r>
      <w:r w:rsidR="006D6959">
        <w:t xml:space="preserve">extraído de: </w:t>
      </w:r>
      <w:hyperlink r:id="rId24" w:history="1">
        <w:r w:rsidR="00B36781" w:rsidRPr="00D21001">
          <w:rPr>
            <w:rStyle w:val="Hipervnculo"/>
          </w:rPr>
          <w:t>https://chatgpt.com/share/6ac2d3b4-429c-83e8-8def-19012dcce3de</w:t>
        </w:r>
      </w:hyperlink>
    </w:p>
    <w:sectPr w:rsidR="009614E6" w:rsidRPr="009614E6" w:rsidSect="00505622">
      <w:footerReference w:type="default" r:id="rId25"/>
      <w:pgSz w:w="11906" w:h="16838" w:code="9"/>
      <w:pgMar w:top="1701" w:right="1701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BF40A" w14:textId="77777777" w:rsidR="00293824" w:rsidRDefault="00293824" w:rsidP="00505622">
      <w:pPr>
        <w:spacing w:after="0" w:line="240" w:lineRule="auto"/>
      </w:pPr>
      <w:r>
        <w:separator/>
      </w:r>
    </w:p>
  </w:endnote>
  <w:endnote w:type="continuationSeparator" w:id="0">
    <w:p w14:paraId="5380169F" w14:textId="77777777" w:rsidR="00293824" w:rsidRDefault="00293824" w:rsidP="00505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8664499"/>
      <w:docPartObj>
        <w:docPartGallery w:val="Page Numbers (Bottom of Page)"/>
        <w:docPartUnique/>
      </w:docPartObj>
    </w:sdtPr>
    <w:sdtContent>
      <w:p w14:paraId="0C6F127F" w14:textId="77777777" w:rsidR="00B74B10" w:rsidRDefault="00B74B10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D3A7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C2538E1" w14:textId="77777777" w:rsidR="00B74B10" w:rsidRDefault="00B74B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4121E" w14:textId="77777777" w:rsidR="00293824" w:rsidRDefault="00293824" w:rsidP="00505622">
      <w:pPr>
        <w:spacing w:after="0" w:line="240" w:lineRule="auto"/>
      </w:pPr>
      <w:r>
        <w:separator/>
      </w:r>
    </w:p>
  </w:footnote>
  <w:footnote w:type="continuationSeparator" w:id="0">
    <w:p w14:paraId="335B0F9B" w14:textId="77777777" w:rsidR="00293824" w:rsidRDefault="00293824" w:rsidP="00505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2899"/>
    <w:multiLevelType w:val="hybridMultilevel"/>
    <w:tmpl w:val="7D78DD3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C58FA"/>
    <w:multiLevelType w:val="multilevel"/>
    <w:tmpl w:val="6414D2DC"/>
    <w:lvl w:ilvl="0">
      <w:start w:val="4"/>
      <w:numFmt w:val="decimal"/>
      <w:lvlText w:val="%1"/>
      <w:lvlJc w:val="left"/>
      <w:pPr>
        <w:ind w:left="810" w:hanging="810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1170" w:hanging="810"/>
      </w:pPr>
      <w:rPr>
        <w:rFonts w:hint="default"/>
        <w:sz w:val="28"/>
      </w:rPr>
    </w:lvl>
    <w:lvl w:ilvl="2">
      <w:start w:val="3"/>
      <w:numFmt w:val="decimal"/>
      <w:lvlText w:val="%1.%2.%3"/>
      <w:lvlJc w:val="left"/>
      <w:pPr>
        <w:ind w:left="1530" w:hanging="81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sz w:val="28"/>
      </w:rPr>
    </w:lvl>
  </w:abstractNum>
  <w:abstractNum w:abstractNumId="2" w15:restartNumberingAfterBreak="0">
    <w:nsid w:val="0B8B0242"/>
    <w:multiLevelType w:val="multilevel"/>
    <w:tmpl w:val="90D821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16D764FE"/>
    <w:multiLevelType w:val="multilevel"/>
    <w:tmpl w:val="5B7CFA6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AD92555"/>
    <w:multiLevelType w:val="hybridMultilevel"/>
    <w:tmpl w:val="2F508CFA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63CED"/>
    <w:multiLevelType w:val="multilevel"/>
    <w:tmpl w:val="12D85614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210869CC"/>
    <w:multiLevelType w:val="hybridMultilevel"/>
    <w:tmpl w:val="246246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D7B32"/>
    <w:multiLevelType w:val="multilevel"/>
    <w:tmpl w:val="F68884A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52831AC"/>
    <w:multiLevelType w:val="hybridMultilevel"/>
    <w:tmpl w:val="29A06004"/>
    <w:lvl w:ilvl="0" w:tplc="9310593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B35978"/>
    <w:multiLevelType w:val="multilevel"/>
    <w:tmpl w:val="E1F29584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31FB3285"/>
    <w:multiLevelType w:val="multilevel"/>
    <w:tmpl w:val="9A7062CA"/>
    <w:lvl w:ilvl="0">
      <w:start w:val="1"/>
      <w:numFmt w:val="decimal"/>
      <w:pStyle w:val="Titulo1Numerado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29E15C5"/>
    <w:multiLevelType w:val="multilevel"/>
    <w:tmpl w:val="98FEE20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6D60021"/>
    <w:multiLevelType w:val="multilevel"/>
    <w:tmpl w:val="6414D2DC"/>
    <w:lvl w:ilvl="0">
      <w:start w:val="4"/>
      <w:numFmt w:val="decimal"/>
      <w:lvlText w:val="%1"/>
      <w:lvlJc w:val="left"/>
      <w:pPr>
        <w:ind w:left="810" w:hanging="810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1170" w:hanging="810"/>
      </w:pPr>
      <w:rPr>
        <w:rFonts w:hint="default"/>
        <w:sz w:val="28"/>
      </w:rPr>
    </w:lvl>
    <w:lvl w:ilvl="2">
      <w:start w:val="3"/>
      <w:numFmt w:val="decimal"/>
      <w:lvlText w:val="%1.%2.%3"/>
      <w:lvlJc w:val="left"/>
      <w:pPr>
        <w:ind w:left="1530" w:hanging="81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sz w:val="28"/>
      </w:rPr>
    </w:lvl>
  </w:abstractNum>
  <w:abstractNum w:abstractNumId="13" w15:restartNumberingAfterBreak="0">
    <w:nsid w:val="38EC61F8"/>
    <w:multiLevelType w:val="hybridMultilevel"/>
    <w:tmpl w:val="50A88F40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FE733A"/>
    <w:multiLevelType w:val="hybridMultilevel"/>
    <w:tmpl w:val="7FF68020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CA7E63"/>
    <w:multiLevelType w:val="multilevel"/>
    <w:tmpl w:val="F7D419CC"/>
    <w:lvl w:ilvl="0">
      <w:start w:val="5"/>
      <w:numFmt w:val="decimal"/>
      <w:lvlText w:val="%1"/>
      <w:lvlJc w:val="left"/>
      <w:pPr>
        <w:ind w:left="885" w:hanging="8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88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605" w:hanging="885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3FB53707"/>
    <w:multiLevelType w:val="multilevel"/>
    <w:tmpl w:val="6EDEA46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439576FF"/>
    <w:multiLevelType w:val="hybridMultilevel"/>
    <w:tmpl w:val="D9BEFC9A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A8438F"/>
    <w:multiLevelType w:val="multilevel"/>
    <w:tmpl w:val="0E2E74B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43E6058F"/>
    <w:multiLevelType w:val="multilevel"/>
    <w:tmpl w:val="FC060022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  <w:sz w:val="28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sz w:val="28"/>
      </w:rPr>
    </w:lvl>
  </w:abstractNum>
  <w:abstractNum w:abstractNumId="20" w15:restartNumberingAfterBreak="0">
    <w:nsid w:val="473B5688"/>
    <w:multiLevelType w:val="multilevel"/>
    <w:tmpl w:val="DFB00112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pStyle w:val="Titulo2Numerado"/>
      <w:lvlText w:val="%1.%2."/>
      <w:lvlJc w:val="left"/>
      <w:pPr>
        <w:ind w:left="792" w:hanging="432"/>
      </w:pPr>
    </w:lvl>
    <w:lvl w:ilvl="2">
      <w:start w:val="1"/>
      <w:numFmt w:val="decimal"/>
      <w:pStyle w:val="Titulo3Numerado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7763D9C"/>
    <w:multiLevelType w:val="multilevel"/>
    <w:tmpl w:val="B9D49AD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49A746FD"/>
    <w:multiLevelType w:val="multilevel"/>
    <w:tmpl w:val="362827D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49C3068A"/>
    <w:multiLevelType w:val="multilevel"/>
    <w:tmpl w:val="E1F29584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4CFD4033"/>
    <w:multiLevelType w:val="multilevel"/>
    <w:tmpl w:val="3A2AA69A"/>
    <w:lvl w:ilvl="0">
      <w:start w:val="4"/>
      <w:numFmt w:val="decimal"/>
      <w:lvlText w:val="%1"/>
      <w:lvlJc w:val="left"/>
      <w:pPr>
        <w:ind w:left="885" w:hanging="88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45" w:hanging="88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05" w:hanging="885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5" w15:restartNumberingAfterBreak="0">
    <w:nsid w:val="502319A9"/>
    <w:multiLevelType w:val="multilevel"/>
    <w:tmpl w:val="2C40F6E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6" w15:restartNumberingAfterBreak="0">
    <w:nsid w:val="53CA2173"/>
    <w:multiLevelType w:val="hybridMultilevel"/>
    <w:tmpl w:val="08BA1B0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AA3F6F"/>
    <w:multiLevelType w:val="multilevel"/>
    <w:tmpl w:val="7D325E2E"/>
    <w:lvl w:ilvl="0">
      <w:start w:val="5"/>
      <w:numFmt w:val="decimal"/>
      <w:lvlText w:val="%1"/>
      <w:lvlJc w:val="left"/>
      <w:pPr>
        <w:ind w:left="885" w:hanging="8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8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5" w:hanging="885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8" w15:restartNumberingAfterBreak="0">
    <w:nsid w:val="603C1661"/>
    <w:multiLevelType w:val="multilevel"/>
    <w:tmpl w:val="8168FCD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496" w:hanging="2160"/>
      </w:pPr>
      <w:rPr>
        <w:rFonts w:hint="default"/>
      </w:rPr>
    </w:lvl>
  </w:abstractNum>
  <w:abstractNum w:abstractNumId="29" w15:restartNumberingAfterBreak="0">
    <w:nsid w:val="6088039B"/>
    <w:multiLevelType w:val="multilevel"/>
    <w:tmpl w:val="04CC680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0" w15:restartNumberingAfterBreak="0">
    <w:nsid w:val="60EA3AF4"/>
    <w:multiLevelType w:val="multilevel"/>
    <w:tmpl w:val="E1F29584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1" w15:restartNumberingAfterBreak="0">
    <w:nsid w:val="6E5E4C22"/>
    <w:multiLevelType w:val="hybridMultilevel"/>
    <w:tmpl w:val="BD782A6A"/>
    <w:lvl w:ilvl="0" w:tplc="B8AAE69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B253A2"/>
    <w:multiLevelType w:val="multilevel"/>
    <w:tmpl w:val="44C6EB7E"/>
    <w:lvl w:ilvl="0">
      <w:start w:val="3"/>
      <w:numFmt w:val="decimal"/>
      <w:lvlText w:val="%1"/>
      <w:lvlJc w:val="left"/>
      <w:pPr>
        <w:ind w:left="648" w:hanging="648"/>
      </w:pPr>
      <w:rPr>
        <w:rFonts w:hint="default"/>
      </w:rPr>
    </w:lvl>
    <w:lvl w:ilvl="1">
      <w:start w:val="10"/>
      <w:numFmt w:val="decimalZero"/>
      <w:lvlText w:val="%1.%2"/>
      <w:lvlJc w:val="left"/>
      <w:pPr>
        <w:ind w:left="1872" w:hanging="64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952" w:hanging="2160"/>
      </w:pPr>
      <w:rPr>
        <w:rFonts w:hint="default"/>
      </w:rPr>
    </w:lvl>
  </w:abstractNum>
  <w:num w:numId="1" w16cid:durableId="1397632294">
    <w:abstractNumId w:val="10"/>
  </w:num>
  <w:num w:numId="2" w16cid:durableId="1528593565">
    <w:abstractNumId w:val="20"/>
  </w:num>
  <w:num w:numId="3" w16cid:durableId="1412386097">
    <w:abstractNumId w:val="22"/>
  </w:num>
  <w:num w:numId="4" w16cid:durableId="224268836">
    <w:abstractNumId w:val="6"/>
  </w:num>
  <w:num w:numId="5" w16cid:durableId="1154297960">
    <w:abstractNumId w:val="26"/>
  </w:num>
  <w:num w:numId="6" w16cid:durableId="597099577">
    <w:abstractNumId w:val="14"/>
  </w:num>
  <w:num w:numId="7" w16cid:durableId="1778986131">
    <w:abstractNumId w:val="13"/>
  </w:num>
  <w:num w:numId="8" w16cid:durableId="513803614">
    <w:abstractNumId w:val="4"/>
  </w:num>
  <w:num w:numId="9" w16cid:durableId="1224366455">
    <w:abstractNumId w:val="0"/>
  </w:num>
  <w:num w:numId="10" w16cid:durableId="628050169">
    <w:abstractNumId w:val="17"/>
  </w:num>
  <w:num w:numId="11" w16cid:durableId="343480254">
    <w:abstractNumId w:val="2"/>
  </w:num>
  <w:num w:numId="12" w16cid:durableId="772439353">
    <w:abstractNumId w:val="29"/>
  </w:num>
  <w:num w:numId="13" w16cid:durableId="1831750668">
    <w:abstractNumId w:val="32"/>
  </w:num>
  <w:num w:numId="14" w16cid:durableId="1101687499">
    <w:abstractNumId w:val="28"/>
  </w:num>
  <w:num w:numId="15" w16cid:durableId="1226258961">
    <w:abstractNumId w:val="25"/>
  </w:num>
  <w:num w:numId="16" w16cid:durableId="1460103234">
    <w:abstractNumId w:val="11"/>
  </w:num>
  <w:num w:numId="17" w16cid:durableId="19057933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6974179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40253763">
    <w:abstractNumId w:val="30"/>
  </w:num>
  <w:num w:numId="20" w16cid:durableId="696547957">
    <w:abstractNumId w:val="9"/>
  </w:num>
  <w:num w:numId="21" w16cid:durableId="1872691852">
    <w:abstractNumId w:val="31"/>
  </w:num>
  <w:num w:numId="22" w16cid:durableId="2102334350">
    <w:abstractNumId w:val="23"/>
  </w:num>
  <w:num w:numId="23" w16cid:durableId="411123577">
    <w:abstractNumId w:val="18"/>
  </w:num>
  <w:num w:numId="24" w16cid:durableId="892160349">
    <w:abstractNumId w:val="8"/>
  </w:num>
  <w:num w:numId="25" w16cid:durableId="1386366348">
    <w:abstractNumId w:val="5"/>
  </w:num>
  <w:num w:numId="26" w16cid:durableId="1165702384">
    <w:abstractNumId w:val="21"/>
  </w:num>
  <w:num w:numId="27" w16cid:durableId="1860192459">
    <w:abstractNumId w:val="16"/>
  </w:num>
  <w:num w:numId="28" w16cid:durableId="43722950">
    <w:abstractNumId w:val="3"/>
  </w:num>
  <w:num w:numId="29" w16cid:durableId="2105227065">
    <w:abstractNumId w:val="12"/>
  </w:num>
  <w:num w:numId="30" w16cid:durableId="1991246313">
    <w:abstractNumId w:val="24"/>
  </w:num>
  <w:num w:numId="31" w16cid:durableId="1742482895">
    <w:abstractNumId w:val="7"/>
  </w:num>
  <w:num w:numId="32" w16cid:durableId="5965216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66602298">
    <w:abstractNumId w:val="27"/>
  </w:num>
  <w:num w:numId="34" w16cid:durableId="5010511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945767543">
    <w:abstractNumId w:val="15"/>
  </w:num>
  <w:num w:numId="36" w16cid:durableId="884178554">
    <w:abstractNumId w:val="1"/>
  </w:num>
  <w:num w:numId="37" w16cid:durableId="777675975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attachedTemplate r:id="rId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zrr5t9xwmp0eageve2l5ef9ctws9tfst9p20&quot;&gt;HelenaGarbarino-Saved&lt;record-ids&gt;&lt;item&gt;342&lt;/item&gt;&lt;item&gt;597&lt;/item&gt;&lt;/record-ids&gt;&lt;/item&gt;&lt;/Libraries&gt;"/>
  </w:docVars>
  <w:rsids>
    <w:rsidRoot w:val="00684FF8"/>
    <w:rsid w:val="00000527"/>
    <w:rsid w:val="00016679"/>
    <w:rsid w:val="0002273C"/>
    <w:rsid w:val="0002364A"/>
    <w:rsid w:val="00023AD0"/>
    <w:rsid w:val="0003056D"/>
    <w:rsid w:val="000363A8"/>
    <w:rsid w:val="0006506C"/>
    <w:rsid w:val="00066724"/>
    <w:rsid w:val="00071EF5"/>
    <w:rsid w:val="00073129"/>
    <w:rsid w:val="00076412"/>
    <w:rsid w:val="00086C32"/>
    <w:rsid w:val="000871C7"/>
    <w:rsid w:val="00090E96"/>
    <w:rsid w:val="000A0358"/>
    <w:rsid w:val="000B315F"/>
    <w:rsid w:val="000D5354"/>
    <w:rsid w:val="000F1E36"/>
    <w:rsid w:val="000F238D"/>
    <w:rsid w:val="000F4481"/>
    <w:rsid w:val="000F5CDA"/>
    <w:rsid w:val="000F6BA0"/>
    <w:rsid w:val="001053D1"/>
    <w:rsid w:val="0011118E"/>
    <w:rsid w:val="00130105"/>
    <w:rsid w:val="00134DC9"/>
    <w:rsid w:val="00144FFD"/>
    <w:rsid w:val="00150A61"/>
    <w:rsid w:val="00161B3C"/>
    <w:rsid w:val="00163A78"/>
    <w:rsid w:val="00167DF0"/>
    <w:rsid w:val="0017110C"/>
    <w:rsid w:val="00173F40"/>
    <w:rsid w:val="00176AA6"/>
    <w:rsid w:val="001801CC"/>
    <w:rsid w:val="00183E2E"/>
    <w:rsid w:val="00197B60"/>
    <w:rsid w:val="001A2A05"/>
    <w:rsid w:val="001B0ADD"/>
    <w:rsid w:val="001B3DA7"/>
    <w:rsid w:val="001C668A"/>
    <w:rsid w:val="001D04BD"/>
    <w:rsid w:val="001D5A0C"/>
    <w:rsid w:val="001E1310"/>
    <w:rsid w:val="001E498D"/>
    <w:rsid w:val="001F31AC"/>
    <w:rsid w:val="001F69ED"/>
    <w:rsid w:val="0020056C"/>
    <w:rsid w:val="002005DE"/>
    <w:rsid w:val="002007EE"/>
    <w:rsid w:val="00201F48"/>
    <w:rsid w:val="00207035"/>
    <w:rsid w:val="002075CB"/>
    <w:rsid w:val="0023575F"/>
    <w:rsid w:val="0024544B"/>
    <w:rsid w:val="00245AA5"/>
    <w:rsid w:val="00247400"/>
    <w:rsid w:val="002546A8"/>
    <w:rsid w:val="00262F3C"/>
    <w:rsid w:val="00277240"/>
    <w:rsid w:val="002776D3"/>
    <w:rsid w:val="00281344"/>
    <w:rsid w:val="0028198C"/>
    <w:rsid w:val="002873A7"/>
    <w:rsid w:val="00293824"/>
    <w:rsid w:val="0029497F"/>
    <w:rsid w:val="002A2C97"/>
    <w:rsid w:val="002A4CBD"/>
    <w:rsid w:val="002A5779"/>
    <w:rsid w:val="002A5A58"/>
    <w:rsid w:val="002B1E8A"/>
    <w:rsid w:val="002B43AE"/>
    <w:rsid w:val="002C1A7D"/>
    <w:rsid w:val="002C31F5"/>
    <w:rsid w:val="002D0AE0"/>
    <w:rsid w:val="002D3BEF"/>
    <w:rsid w:val="002D71C0"/>
    <w:rsid w:val="002D7DA5"/>
    <w:rsid w:val="002E37EE"/>
    <w:rsid w:val="002F3607"/>
    <w:rsid w:val="002F66DB"/>
    <w:rsid w:val="002F6C96"/>
    <w:rsid w:val="00306D2B"/>
    <w:rsid w:val="003117C2"/>
    <w:rsid w:val="00320722"/>
    <w:rsid w:val="00324174"/>
    <w:rsid w:val="003264F7"/>
    <w:rsid w:val="00332466"/>
    <w:rsid w:val="00336EA8"/>
    <w:rsid w:val="003563B8"/>
    <w:rsid w:val="003738FB"/>
    <w:rsid w:val="00393EA2"/>
    <w:rsid w:val="003A629B"/>
    <w:rsid w:val="003B2E1C"/>
    <w:rsid w:val="003B3136"/>
    <w:rsid w:val="003B4EDD"/>
    <w:rsid w:val="003C37E0"/>
    <w:rsid w:val="003C38FA"/>
    <w:rsid w:val="003D308D"/>
    <w:rsid w:val="003E0568"/>
    <w:rsid w:val="003E05F8"/>
    <w:rsid w:val="003E2F76"/>
    <w:rsid w:val="003E58DB"/>
    <w:rsid w:val="003F42C3"/>
    <w:rsid w:val="003F571F"/>
    <w:rsid w:val="003F6EC8"/>
    <w:rsid w:val="00411F66"/>
    <w:rsid w:val="0041332A"/>
    <w:rsid w:val="00421A80"/>
    <w:rsid w:val="004221E8"/>
    <w:rsid w:val="0042252D"/>
    <w:rsid w:val="00422995"/>
    <w:rsid w:val="00427E75"/>
    <w:rsid w:val="00434717"/>
    <w:rsid w:val="00441B01"/>
    <w:rsid w:val="00450A78"/>
    <w:rsid w:val="00450F51"/>
    <w:rsid w:val="00454D8C"/>
    <w:rsid w:val="004552A2"/>
    <w:rsid w:val="00456B41"/>
    <w:rsid w:val="00462101"/>
    <w:rsid w:val="00464362"/>
    <w:rsid w:val="00464E85"/>
    <w:rsid w:val="00465290"/>
    <w:rsid w:val="00466BB9"/>
    <w:rsid w:val="00484043"/>
    <w:rsid w:val="0048656B"/>
    <w:rsid w:val="00486C9C"/>
    <w:rsid w:val="004950DF"/>
    <w:rsid w:val="004A0A09"/>
    <w:rsid w:val="004A2769"/>
    <w:rsid w:val="004A4B2C"/>
    <w:rsid w:val="004A7F37"/>
    <w:rsid w:val="004B1C84"/>
    <w:rsid w:val="004B73A5"/>
    <w:rsid w:val="004C2608"/>
    <w:rsid w:val="004C58C2"/>
    <w:rsid w:val="004D2E1B"/>
    <w:rsid w:val="004E033A"/>
    <w:rsid w:val="004E41A0"/>
    <w:rsid w:val="004E7D48"/>
    <w:rsid w:val="004F35C8"/>
    <w:rsid w:val="004F58B8"/>
    <w:rsid w:val="00503D1D"/>
    <w:rsid w:val="00505622"/>
    <w:rsid w:val="00510CD3"/>
    <w:rsid w:val="0051653F"/>
    <w:rsid w:val="00523290"/>
    <w:rsid w:val="00533A30"/>
    <w:rsid w:val="0053411A"/>
    <w:rsid w:val="00536595"/>
    <w:rsid w:val="0053678F"/>
    <w:rsid w:val="00541699"/>
    <w:rsid w:val="00547EA1"/>
    <w:rsid w:val="0056361B"/>
    <w:rsid w:val="0057634C"/>
    <w:rsid w:val="00596537"/>
    <w:rsid w:val="005A248B"/>
    <w:rsid w:val="005A3273"/>
    <w:rsid w:val="005B20F9"/>
    <w:rsid w:val="005B2872"/>
    <w:rsid w:val="005B3A4C"/>
    <w:rsid w:val="005B5C7A"/>
    <w:rsid w:val="005C03C0"/>
    <w:rsid w:val="005C3A8B"/>
    <w:rsid w:val="005D2ED0"/>
    <w:rsid w:val="005F7F03"/>
    <w:rsid w:val="00606339"/>
    <w:rsid w:val="0060694F"/>
    <w:rsid w:val="00606FC5"/>
    <w:rsid w:val="006152F8"/>
    <w:rsid w:val="00622EB8"/>
    <w:rsid w:val="00624E1B"/>
    <w:rsid w:val="00625D1D"/>
    <w:rsid w:val="0063289F"/>
    <w:rsid w:val="006461AA"/>
    <w:rsid w:val="006470D8"/>
    <w:rsid w:val="006471B0"/>
    <w:rsid w:val="00651111"/>
    <w:rsid w:val="0065481C"/>
    <w:rsid w:val="00660658"/>
    <w:rsid w:val="00670CFA"/>
    <w:rsid w:val="00684FF8"/>
    <w:rsid w:val="00686C79"/>
    <w:rsid w:val="0069328F"/>
    <w:rsid w:val="006972FF"/>
    <w:rsid w:val="006B4C27"/>
    <w:rsid w:val="006C19EA"/>
    <w:rsid w:val="006C1FF8"/>
    <w:rsid w:val="006C2E60"/>
    <w:rsid w:val="006C412E"/>
    <w:rsid w:val="006C483B"/>
    <w:rsid w:val="006C5909"/>
    <w:rsid w:val="006C7C1D"/>
    <w:rsid w:val="006C7EEE"/>
    <w:rsid w:val="006D25AD"/>
    <w:rsid w:val="006D3A78"/>
    <w:rsid w:val="006D6959"/>
    <w:rsid w:val="006E03A3"/>
    <w:rsid w:val="006F3185"/>
    <w:rsid w:val="006F5B79"/>
    <w:rsid w:val="00703566"/>
    <w:rsid w:val="00706124"/>
    <w:rsid w:val="0070789B"/>
    <w:rsid w:val="007112EA"/>
    <w:rsid w:val="00714D63"/>
    <w:rsid w:val="007240B8"/>
    <w:rsid w:val="007341C7"/>
    <w:rsid w:val="007358D0"/>
    <w:rsid w:val="007410E9"/>
    <w:rsid w:val="00751979"/>
    <w:rsid w:val="00755E98"/>
    <w:rsid w:val="0077232B"/>
    <w:rsid w:val="00791388"/>
    <w:rsid w:val="00791AD7"/>
    <w:rsid w:val="00791CA2"/>
    <w:rsid w:val="0079520B"/>
    <w:rsid w:val="007969E0"/>
    <w:rsid w:val="00797D72"/>
    <w:rsid w:val="007A1A65"/>
    <w:rsid w:val="007A1F56"/>
    <w:rsid w:val="007A49E8"/>
    <w:rsid w:val="007B2F5F"/>
    <w:rsid w:val="007C1E49"/>
    <w:rsid w:val="007E0E8C"/>
    <w:rsid w:val="007E30DC"/>
    <w:rsid w:val="007E6650"/>
    <w:rsid w:val="007F3830"/>
    <w:rsid w:val="007F60A4"/>
    <w:rsid w:val="0081229A"/>
    <w:rsid w:val="008125FC"/>
    <w:rsid w:val="00814B7A"/>
    <w:rsid w:val="00830C18"/>
    <w:rsid w:val="00836047"/>
    <w:rsid w:val="00842C7D"/>
    <w:rsid w:val="00845879"/>
    <w:rsid w:val="0085080E"/>
    <w:rsid w:val="00851E26"/>
    <w:rsid w:val="00853CC0"/>
    <w:rsid w:val="0086073E"/>
    <w:rsid w:val="00862D7D"/>
    <w:rsid w:val="00865DC0"/>
    <w:rsid w:val="008726EF"/>
    <w:rsid w:val="008861DF"/>
    <w:rsid w:val="00890319"/>
    <w:rsid w:val="00896DB6"/>
    <w:rsid w:val="008A29CD"/>
    <w:rsid w:val="008C2ED8"/>
    <w:rsid w:val="008C465C"/>
    <w:rsid w:val="008E5B43"/>
    <w:rsid w:val="008E7B64"/>
    <w:rsid w:val="008F3DAC"/>
    <w:rsid w:val="009061E6"/>
    <w:rsid w:val="009346ED"/>
    <w:rsid w:val="00941C4B"/>
    <w:rsid w:val="009531FE"/>
    <w:rsid w:val="00955EBF"/>
    <w:rsid w:val="009607B2"/>
    <w:rsid w:val="009614E6"/>
    <w:rsid w:val="00964FDB"/>
    <w:rsid w:val="009727E3"/>
    <w:rsid w:val="0097294E"/>
    <w:rsid w:val="0097355B"/>
    <w:rsid w:val="009772AD"/>
    <w:rsid w:val="00987957"/>
    <w:rsid w:val="009952E9"/>
    <w:rsid w:val="009B0FC4"/>
    <w:rsid w:val="009C4357"/>
    <w:rsid w:val="009C5AD7"/>
    <w:rsid w:val="009C6CF2"/>
    <w:rsid w:val="009C6FBE"/>
    <w:rsid w:val="009D0146"/>
    <w:rsid w:val="009D174B"/>
    <w:rsid w:val="009D395C"/>
    <w:rsid w:val="009D4796"/>
    <w:rsid w:val="009D795F"/>
    <w:rsid w:val="009E2B08"/>
    <w:rsid w:val="009E6B6C"/>
    <w:rsid w:val="009F3A54"/>
    <w:rsid w:val="00A033E6"/>
    <w:rsid w:val="00A05B82"/>
    <w:rsid w:val="00A0686D"/>
    <w:rsid w:val="00A14442"/>
    <w:rsid w:val="00A162F3"/>
    <w:rsid w:val="00A2322C"/>
    <w:rsid w:val="00A24ADD"/>
    <w:rsid w:val="00A25E1F"/>
    <w:rsid w:val="00A307B3"/>
    <w:rsid w:val="00A417C3"/>
    <w:rsid w:val="00A53552"/>
    <w:rsid w:val="00A60B5A"/>
    <w:rsid w:val="00A64141"/>
    <w:rsid w:val="00A67040"/>
    <w:rsid w:val="00A72DCB"/>
    <w:rsid w:val="00A744F6"/>
    <w:rsid w:val="00A75D58"/>
    <w:rsid w:val="00A804B6"/>
    <w:rsid w:val="00A8065D"/>
    <w:rsid w:val="00A80998"/>
    <w:rsid w:val="00A8366A"/>
    <w:rsid w:val="00A925F4"/>
    <w:rsid w:val="00AB7232"/>
    <w:rsid w:val="00AC5906"/>
    <w:rsid w:val="00AC6E83"/>
    <w:rsid w:val="00AD07C4"/>
    <w:rsid w:val="00AE6023"/>
    <w:rsid w:val="00AF409D"/>
    <w:rsid w:val="00B13A6F"/>
    <w:rsid w:val="00B21859"/>
    <w:rsid w:val="00B27ED8"/>
    <w:rsid w:val="00B3321D"/>
    <w:rsid w:val="00B33E0E"/>
    <w:rsid w:val="00B36781"/>
    <w:rsid w:val="00B371A3"/>
    <w:rsid w:val="00B47340"/>
    <w:rsid w:val="00B50978"/>
    <w:rsid w:val="00B50A33"/>
    <w:rsid w:val="00B52B31"/>
    <w:rsid w:val="00B54F36"/>
    <w:rsid w:val="00B56EE3"/>
    <w:rsid w:val="00B57342"/>
    <w:rsid w:val="00B57713"/>
    <w:rsid w:val="00B63E1B"/>
    <w:rsid w:val="00B72F43"/>
    <w:rsid w:val="00B74B10"/>
    <w:rsid w:val="00B7799A"/>
    <w:rsid w:val="00B86546"/>
    <w:rsid w:val="00B92A53"/>
    <w:rsid w:val="00BB1188"/>
    <w:rsid w:val="00BB16F8"/>
    <w:rsid w:val="00BB7DEF"/>
    <w:rsid w:val="00BC571D"/>
    <w:rsid w:val="00BC67DE"/>
    <w:rsid w:val="00BC740D"/>
    <w:rsid w:val="00BD529A"/>
    <w:rsid w:val="00BD63F4"/>
    <w:rsid w:val="00BD660A"/>
    <w:rsid w:val="00BE6208"/>
    <w:rsid w:val="00BF376F"/>
    <w:rsid w:val="00C06332"/>
    <w:rsid w:val="00C16F32"/>
    <w:rsid w:val="00C22C0E"/>
    <w:rsid w:val="00C2374A"/>
    <w:rsid w:val="00C37F86"/>
    <w:rsid w:val="00C4558D"/>
    <w:rsid w:val="00C47018"/>
    <w:rsid w:val="00C54C7B"/>
    <w:rsid w:val="00C571DA"/>
    <w:rsid w:val="00C6312A"/>
    <w:rsid w:val="00C6364F"/>
    <w:rsid w:val="00C63F89"/>
    <w:rsid w:val="00C7460D"/>
    <w:rsid w:val="00C8044B"/>
    <w:rsid w:val="00C90197"/>
    <w:rsid w:val="00C93FCD"/>
    <w:rsid w:val="00CA01D1"/>
    <w:rsid w:val="00CA29C2"/>
    <w:rsid w:val="00CC1746"/>
    <w:rsid w:val="00CC1D60"/>
    <w:rsid w:val="00CD1D77"/>
    <w:rsid w:val="00CE136F"/>
    <w:rsid w:val="00CF7E64"/>
    <w:rsid w:val="00D03B9C"/>
    <w:rsid w:val="00D07789"/>
    <w:rsid w:val="00D23180"/>
    <w:rsid w:val="00D235A3"/>
    <w:rsid w:val="00D33410"/>
    <w:rsid w:val="00D36C0F"/>
    <w:rsid w:val="00D45A9A"/>
    <w:rsid w:val="00D56FBB"/>
    <w:rsid w:val="00D62CAD"/>
    <w:rsid w:val="00D74B23"/>
    <w:rsid w:val="00D81CA1"/>
    <w:rsid w:val="00D87F9A"/>
    <w:rsid w:val="00D9118C"/>
    <w:rsid w:val="00DA7BA1"/>
    <w:rsid w:val="00DB29B9"/>
    <w:rsid w:val="00DB38FB"/>
    <w:rsid w:val="00DB45F4"/>
    <w:rsid w:val="00DB497B"/>
    <w:rsid w:val="00DC4D30"/>
    <w:rsid w:val="00DD1349"/>
    <w:rsid w:val="00DD2040"/>
    <w:rsid w:val="00DE08D4"/>
    <w:rsid w:val="00DE315C"/>
    <w:rsid w:val="00DE3863"/>
    <w:rsid w:val="00E00341"/>
    <w:rsid w:val="00E0234F"/>
    <w:rsid w:val="00E16354"/>
    <w:rsid w:val="00E21943"/>
    <w:rsid w:val="00E3136E"/>
    <w:rsid w:val="00E3307C"/>
    <w:rsid w:val="00E3334A"/>
    <w:rsid w:val="00E345A9"/>
    <w:rsid w:val="00E36758"/>
    <w:rsid w:val="00E4053E"/>
    <w:rsid w:val="00E43129"/>
    <w:rsid w:val="00E4527F"/>
    <w:rsid w:val="00E4691A"/>
    <w:rsid w:val="00E53153"/>
    <w:rsid w:val="00E54C2D"/>
    <w:rsid w:val="00E54DAD"/>
    <w:rsid w:val="00E55B19"/>
    <w:rsid w:val="00E652EF"/>
    <w:rsid w:val="00E80056"/>
    <w:rsid w:val="00E8090A"/>
    <w:rsid w:val="00E96746"/>
    <w:rsid w:val="00EA4FDC"/>
    <w:rsid w:val="00EB154E"/>
    <w:rsid w:val="00EB5B1E"/>
    <w:rsid w:val="00EB65D8"/>
    <w:rsid w:val="00EC2E58"/>
    <w:rsid w:val="00EC6F2D"/>
    <w:rsid w:val="00EC78D2"/>
    <w:rsid w:val="00ED49D3"/>
    <w:rsid w:val="00ED6155"/>
    <w:rsid w:val="00EE3347"/>
    <w:rsid w:val="00F00A0D"/>
    <w:rsid w:val="00F04A76"/>
    <w:rsid w:val="00F149B7"/>
    <w:rsid w:val="00F152CB"/>
    <w:rsid w:val="00F17D96"/>
    <w:rsid w:val="00F219D0"/>
    <w:rsid w:val="00F230B7"/>
    <w:rsid w:val="00F35CE6"/>
    <w:rsid w:val="00F36BE7"/>
    <w:rsid w:val="00F541AC"/>
    <w:rsid w:val="00F62CBA"/>
    <w:rsid w:val="00F65927"/>
    <w:rsid w:val="00F66BFF"/>
    <w:rsid w:val="00F71E19"/>
    <w:rsid w:val="00F73C83"/>
    <w:rsid w:val="00F8009B"/>
    <w:rsid w:val="00F86802"/>
    <w:rsid w:val="00F92125"/>
    <w:rsid w:val="00F9318F"/>
    <w:rsid w:val="00F94E35"/>
    <w:rsid w:val="00F9655B"/>
    <w:rsid w:val="00F9746D"/>
    <w:rsid w:val="00FA4AB9"/>
    <w:rsid w:val="00FB1451"/>
    <w:rsid w:val="00FB1533"/>
    <w:rsid w:val="00FB5F44"/>
    <w:rsid w:val="00FC5612"/>
    <w:rsid w:val="00FC75DA"/>
    <w:rsid w:val="00FD6A92"/>
    <w:rsid w:val="00FE0A97"/>
    <w:rsid w:val="00FE577B"/>
    <w:rsid w:val="00FF076E"/>
    <w:rsid w:val="00FF2135"/>
    <w:rsid w:val="00FF4D5C"/>
    <w:rsid w:val="26C1C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54A24"/>
  <w15:docId w15:val="{A76EDEFC-D399-431E-98DF-072FFA1D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1DA"/>
    <w:pPr>
      <w:spacing w:after="24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aliases w:val="Título 1_SN"/>
    <w:basedOn w:val="Normal"/>
    <w:next w:val="Normal"/>
    <w:link w:val="Ttulo1Car"/>
    <w:uiPriority w:val="9"/>
    <w:qFormat/>
    <w:rsid w:val="002D0AE0"/>
    <w:pPr>
      <w:keepNext/>
      <w:keepLines/>
      <w:spacing w:before="240"/>
      <w:outlineLvl w:val="0"/>
    </w:pPr>
    <w:rPr>
      <w:rFonts w:eastAsiaTheme="majorEastAsia" w:cstheme="majorBidi"/>
      <w:b/>
      <w:bCs/>
      <w:sz w:val="32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D0AE0"/>
    <w:pPr>
      <w:spacing w:after="0" w:line="240" w:lineRule="auto"/>
    </w:pPr>
    <w:rPr>
      <w:rFonts w:ascii="Times New Roman" w:hAnsi="Times New Roman"/>
      <w:sz w:val="24"/>
    </w:rPr>
  </w:style>
  <w:style w:type="table" w:styleId="Tablaconcuadrcula">
    <w:name w:val="Table Grid"/>
    <w:basedOn w:val="Tablanormal"/>
    <w:uiPriority w:val="59"/>
    <w:rsid w:val="00505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0562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05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5622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05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5622"/>
    <w:rPr>
      <w:rFonts w:ascii="Times New Roman" w:hAnsi="Times New Roman"/>
      <w:sz w:val="24"/>
    </w:rPr>
  </w:style>
  <w:style w:type="character" w:customStyle="1" w:styleId="Ttulo1Car">
    <w:name w:val="Título 1 Car"/>
    <w:aliases w:val="Título 1_SN Car"/>
    <w:basedOn w:val="Fuentedeprrafopredeter"/>
    <w:link w:val="Ttulo1"/>
    <w:uiPriority w:val="9"/>
    <w:rsid w:val="002D0AE0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450F51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F1E36"/>
    <w:pPr>
      <w:tabs>
        <w:tab w:val="left" w:pos="660"/>
        <w:tab w:val="right" w:leader="dot" w:pos="8494"/>
      </w:tabs>
      <w:spacing w:after="100"/>
    </w:pPr>
  </w:style>
  <w:style w:type="character" w:styleId="Hipervnculo">
    <w:name w:val="Hyperlink"/>
    <w:basedOn w:val="Fuentedeprrafopredeter"/>
    <w:uiPriority w:val="99"/>
    <w:unhideWhenUsed/>
    <w:qFormat/>
    <w:rsid w:val="00865DC0"/>
    <w:rPr>
      <w:rFonts w:ascii="Times New Roman" w:hAnsi="Times New Roman"/>
      <w:color w:val="3333FF"/>
      <w:sz w:val="24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50F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0F51"/>
    <w:rPr>
      <w:rFonts w:ascii="Tahoma" w:hAnsi="Tahoma" w:cs="Tahoma"/>
      <w:sz w:val="16"/>
      <w:szCs w:val="16"/>
    </w:rPr>
  </w:style>
  <w:style w:type="paragraph" w:customStyle="1" w:styleId="TituloNoIndice">
    <w:name w:val="Titulo_NoIndice"/>
    <w:basedOn w:val="Normal"/>
    <w:next w:val="Normal"/>
    <w:link w:val="TituloNoIndiceCar"/>
    <w:qFormat/>
    <w:rsid w:val="002D0AE0"/>
    <w:pPr>
      <w:spacing w:before="240"/>
    </w:pPr>
    <w:rPr>
      <w:b/>
      <w:sz w:val="32"/>
      <w:szCs w:val="32"/>
    </w:rPr>
  </w:style>
  <w:style w:type="paragraph" w:customStyle="1" w:styleId="Titulo1Numerado">
    <w:name w:val="Titulo1_Numerado"/>
    <w:basedOn w:val="Ttulo1"/>
    <w:next w:val="Normal"/>
    <w:link w:val="Titulo1NumeradoCar"/>
    <w:qFormat/>
    <w:rsid w:val="002D0AE0"/>
    <w:pPr>
      <w:numPr>
        <w:numId w:val="1"/>
      </w:numPr>
    </w:pPr>
  </w:style>
  <w:style w:type="character" w:customStyle="1" w:styleId="TituloNoIndiceCar">
    <w:name w:val="Titulo_NoIndice Car"/>
    <w:basedOn w:val="Fuentedeprrafopredeter"/>
    <w:link w:val="TituloNoIndice"/>
    <w:rsid w:val="002D0AE0"/>
    <w:rPr>
      <w:rFonts w:ascii="Times New Roman" w:hAnsi="Times New Roman"/>
      <w:b/>
      <w:sz w:val="32"/>
      <w:szCs w:val="32"/>
    </w:rPr>
  </w:style>
  <w:style w:type="paragraph" w:customStyle="1" w:styleId="Titulo2Numerado">
    <w:name w:val="Titulo2_Numerado"/>
    <w:basedOn w:val="Titulo1Numerado"/>
    <w:next w:val="Normal"/>
    <w:link w:val="Titulo2NumeradoCar"/>
    <w:qFormat/>
    <w:rsid w:val="00651111"/>
    <w:pPr>
      <w:numPr>
        <w:ilvl w:val="1"/>
        <w:numId w:val="2"/>
      </w:numPr>
      <w:outlineLvl w:val="1"/>
    </w:pPr>
    <w:rPr>
      <w:b w:val="0"/>
      <w:sz w:val="24"/>
    </w:rPr>
  </w:style>
  <w:style w:type="character" w:customStyle="1" w:styleId="Titulo1NumeradoCar">
    <w:name w:val="Titulo1_Numerado Car"/>
    <w:basedOn w:val="Ttulo1Car"/>
    <w:link w:val="Titulo1Numerado"/>
    <w:rsid w:val="002D0AE0"/>
    <w:rPr>
      <w:rFonts w:ascii="Times New Roman" w:eastAsiaTheme="majorEastAsia" w:hAnsi="Times New Roman" w:cstheme="majorBidi"/>
      <w:b/>
      <w:bCs/>
      <w:sz w:val="32"/>
      <w:szCs w:val="28"/>
    </w:rPr>
  </w:style>
  <w:style w:type="paragraph" w:customStyle="1" w:styleId="Titulo3Numerado">
    <w:name w:val="Titulo3_Numerado"/>
    <w:basedOn w:val="Titulo1Numerado"/>
    <w:next w:val="Normal"/>
    <w:link w:val="Titulo3NumeradoCar"/>
    <w:qFormat/>
    <w:rsid w:val="000F1E36"/>
    <w:pPr>
      <w:numPr>
        <w:ilvl w:val="2"/>
        <w:numId w:val="2"/>
      </w:numPr>
      <w:spacing w:line="276" w:lineRule="auto"/>
      <w:outlineLvl w:val="2"/>
    </w:pPr>
    <w:rPr>
      <w:sz w:val="28"/>
    </w:rPr>
  </w:style>
  <w:style w:type="character" w:customStyle="1" w:styleId="Titulo2NumeradoCar">
    <w:name w:val="Titulo2_Numerado Car"/>
    <w:basedOn w:val="Titulo1NumeradoCar"/>
    <w:link w:val="Titulo2Numerado"/>
    <w:rsid w:val="00651111"/>
    <w:rPr>
      <w:rFonts w:ascii="Times New Roman" w:eastAsiaTheme="majorEastAsia" w:hAnsi="Times New Roman" w:cstheme="majorBidi"/>
      <w:b w:val="0"/>
      <w:bCs/>
      <w:sz w:val="24"/>
      <w:szCs w:val="28"/>
    </w:rPr>
  </w:style>
  <w:style w:type="character" w:customStyle="1" w:styleId="Titulo3NumeradoCar">
    <w:name w:val="Titulo3_Numerado Car"/>
    <w:basedOn w:val="Titulo1NumeradoCar"/>
    <w:link w:val="Titulo3Numerado"/>
    <w:rsid w:val="000F1E36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EndNoteBibliographyTitle">
    <w:name w:val="EndNote Bibliography Title"/>
    <w:basedOn w:val="Normal"/>
    <w:link w:val="EndNoteBibliographyTitleCar"/>
    <w:rsid w:val="003F42C3"/>
    <w:pPr>
      <w:spacing w:after="0"/>
      <w:jc w:val="center"/>
    </w:pPr>
    <w:rPr>
      <w:rFonts w:cs="Times New Roman"/>
      <w:noProof/>
      <w:lang w:val="en-US"/>
    </w:rPr>
  </w:style>
  <w:style w:type="character" w:customStyle="1" w:styleId="EndNoteBibliographyTitleCar">
    <w:name w:val="EndNote Bibliography Title Car"/>
    <w:basedOn w:val="Fuentedeprrafopredeter"/>
    <w:link w:val="EndNoteBibliographyTitle"/>
    <w:rsid w:val="003F42C3"/>
    <w:rPr>
      <w:rFonts w:ascii="Times New Roman" w:hAnsi="Times New Roman" w:cs="Times New Roman"/>
      <w:noProof/>
      <w:sz w:val="24"/>
      <w:lang w:val="en-US"/>
    </w:rPr>
  </w:style>
  <w:style w:type="paragraph" w:customStyle="1" w:styleId="EndNoteBibliography">
    <w:name w:val="EndNote Bibliography"/>
    <w:basedOn w:val="Normal"/>
    <w:link w:val="EndNoteBibliographyCar"/>
    <w:rsid w:val="003F42C3"/>
    <w:pPr>
      <w:spacing w:line="240" w:lineRule="auto"/>
    </w:pPr>
    <w:rPr>
      <w:rFonts w:cs="Times New Roman"/>
      <w:noProof/>
      <w:lang w:val="en-US"/>
    </w:rPr>
  </w:style>
  <w:style w:type="character" w:customStyle="1" w:styleId="EndNoteBibliographyCar">
    <w:name w:val="EndNote Bibliography Car"/>
    <w:basedOn w:val="Fuentedeprrafopredeter"/>
    <w:link w:val="EndNoteBibliography"/>
    <w:rsid w:val="003F42C3"/>
    <w:rPr>
      <w:rFonts w:ascii="Times New Roman" w:hAnsi="Times New Roman" w:cs="Times New Roman"/>
      <w:noProof/>
      <w:sz w:val="24"/>
      <w:lang w:val="en-US"/>
    </w:rPr>
  </w:style>
  <w:style w:type="paragraph" w:styleId="Descripcin">
    <w:name w:val="caption"/>
    <w:aliases w:val="INDEPEND"/>
    <w:basedOn w:val="Normal"/>
    <w:next w:val="Normal"/>
    <w:link w:val="DescripcinCar"/>
    <w:rsid w:val="0003056D"/>
    <w:pPr>
      <w:spacing w:before="120" w:after="120"/>
      <w:ind w:left="113" w:right="113"/>
    </w:pPr>
    <w:rPr>
      <w:rFonts w:eastAsia="Times New Roman" w:cs="Times New Roman"/>
      <w:bCs/>
      <w:lang w:val="es-ES_tradnl" w:eastAsia="es-UY"/>
    </w:rPr>
  </w:style>
  <w:style w:type="paragraph" w:customStyle="1" w:styleId="TituloIlustracinTabla">
    <w:name w:val="Titulo_Ilustración_Tabla"/>
    <w:basedOn w:val="Descripcin"/>
    <w:next w:val="Normal"/>
    <w:link w:val="TituloIlustracinTablaCar"/>
    <w:qFormat/>
    <w:rsid w:val="0003056D"/>
    <w:pPr>
      <w:spacing w:before="0" w:after="0" w:line="240" w:lineRule="auto"/>
      <w:jc w:val="center"/>
    </w:pPr>
    <w:rPr>
      <w:sz w:val="20"/>
    </w:rPr>
  </w:style>
  <w:style w:type="character" w:customStyle="1" w:styleId="DescripcinCar">
    <w:name w:val="Descripción Car"/>
    <w:aliases w:val="INDEPEND Car"/>
    <w:basedOn w:val="Fuentedeprrafopredeter"/>
    <w:link w:val="Descripcin"/>
    <w:rsid w:val="0003056D"/>
    <w:rPr>
      <w:rFonts w:ascii="Times New Roman" w:eastAsia="Times New Roman" w:hAnsi="Times New Roman" w:cs="Times New Roman"/>
      <w:bCs/>
      <w:sz w:val="24"/>
      <w:lang w:val="es-ES_tradnl" w:eastAsia="es-UY"/>
    </w:rPr>
  </w:style>
  <w:style w:type="character" w:customStyle="1" w:styleId="TituloIlustracinTablaCar">
    <w:name w:val="Titulo_Ilustración_Tabla Car"/>
    <w:basedOn w:val="DescripcinCar"/>
    <w:link w:val="TituloIlustracinTabla"/>
    <w:rsid w:val="0003056D"/>
    <w:rPr>
      <w:rFonts w:ascii="Times New Roman" w:eastAsia="Times New Roman" w:hAnsi="Times New Roman" w:cs="Times New Roman"/>
      <w:bCs/>
      <w:sz w:val="20"/>
      <w:lang w:val="es-ES_tradnl" w:eastAsia="es-UY"/>
    </w:rPr>
  </w:style>
  <w:style w:type="paragraph" w:styleId="TDC2">
    <w:name w:val="toc 2"/>
    <w:basedOn w:val="Normal"/>
    <w:next w:val="Normal"/>
    <w:autoRedefine/>
    <w:uiPriority w:val="39"/>
    <w:unhideWhenUsed/>
    <w:rsid w:val="000F1E3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F1E36"/>
    <w:pPr>
      <w:spacing w:after="100"/>
      <w:ind w:left="480"/>
    </w:pPr>
  </w:style>
  <w:style w:type="paragraph" w:styleId="Tabladeilustraciones">
    <w:name w:val="table of figures"/>
    <w:basedOn w:val="Normal"/>
    <w:next w:val="Normal"/>
    <w:uiPriority w:val="99"/>
    <w:unhideWhenUsed/>
    <w:rsid w:val="00C6312A"/>
    <w:pPr>
      <w:spacing w:after="0"/>
    </w:pPr>
  </w:style>
  <w:style w:type="paragraph" w:styleId="TDC4">
    <w:name w:val="toc 4"/>
    <w:basedOn w:val="Normal"/>
    <w:next w:val="Normal"/>
    <w:autoRedefine/>
    <w:uiPriority w:val="39"/>
    <w:unhideWhenUsed/>
    <w:rsid w:val="00C6364F"/>
    <w:pPr>
      <w:spacing w:after="100" w:line="278" w:lineRule="auto"/>
      <w:ind w:left="720"/>
      <w:jc w:val="left"/>
    </w:pPr>
    <w:rPr>
      <w:rFonts w:asciiTheme="minorHAnsi" w:eastAsiaTheme="minorEastAsia" w:hAnsiTheme="minorHAnsi"/>
      <w:kern w:val="2"/>
      <w:szCs w:val="24"/>
      <w:lang w:eastAsia="es-U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C6364F"/>
    <w:pPr>
      <w:spacing w:after="100" w:line="278" w:lineRule="auto"/>
      <w:ind w:left="960"/>
      <w:jc w:val="left"/>
    </w:pPr>
    <w:rPr>
      <w:rFonts w:asciiTheme="minorHAnsi" w:eastAsiaTheme="minorEastAsia" w:hAnsiTheme="minorHAnsi"/>
      <w:kern w:val="2"/>
      <w:szCs w:val="24"/>
      <w:lang w:eastAsia="es-U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C6364F"/>
    <w:pPr>
      <w:spacing w:after="100" w:line="278" w:lineRule="auto"/>
      <w:ind w:left="1200"/>
      <w:jc w:val="left"/>
    </w:pPr>
    <w:rPr>
      <w:rFonts w:asciiTheme="minorHAnsi" w:eastAsiaTheme="minorEastAsia" w:hAnsiTheme="minorHAnsi"/>
      <w:kern w:val="2"/>
      <w:szCs w:val="24"/>
      <w:lang w:eastAsia="es-U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C6364F"/>
    <w:pPr>
      <w:spacing w:after="100" w:line="278" w:lineRule="auto"/>
      <w:ind w:left="1440"/>
      <w:jc w:val="left"/>
    </w:pPr>
    <w:rPr>
      <w:rFonts w:asciiTheme="minorHAnsi" w:eastAsiaTheme="minorEastAsia" w:hAnsiTheme="minorHAnsi"/>
      <w:kern w:val="2"/>
      <w:szCs w:val="24"/>
      <w:lang w:eastAsia="es-U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C6364F"/>
    <w:pPr>
      <w:spacing w:after="100" w:line="278" w:lineRule="auto"/>
      <w:ind w:left="1680"/>
      <w:jc w:val="left"/>
    </w:pPr>
    <w:rPr>
      <w:rFonts w:asciiTheme="minorHAnsi" w:eastAsiaTheme="minorEastAsia" w:hAnsiTheme="minorHAnsi"/>
      <w:kern w:val="2"/>
      <w:szCs w:val="24"/>
      <w:lang w:eastAsia="es-U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C6364F"/>
    <w:pPr>
      <w:spacing w:after="100" w:line="278" w:lineRule="auto"/>
      <w:ind w:left="1920"/>
      <w:jc w:val="left"/>
    </w:pPr>
    <w:rPr>
      <w:rFonts w:asciiTheme="minorHAnsi" w:eastAsiaTheme="minorEastAsia" w:hAnsiTheme="minorHAnsi"/>
      <w:kern w:val="2"/>
      <w:szCs w:val="24"/>
      <w:lang w:eastAsia="es-UY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C6364F"/>
    <w:rPr>
      <w:color w:val="605E5C"/>
      <w:shd w:val="clear" w:color="auto" w:fill="E1DFDD"/>
    </w:rPr>
  </w:style>
  <w:style w:type="paragraph" w:styleId="Textosinformato">
    <w:name w:val="Plain Text"/>
    <w:basedOn w:val="Normal"/>
    <w:link w:val="TextosinformatoCar"/>
    <w:uiPriority w:val="99"/>
    <w:unhideWhenUsed/>
    <w:rsid w:val="00D56FBB"/>
    <w:pPr>
      <w:spacing w:after="0" w:line="240" w:lineRule="auto"/>
      <w:jc w:val="left"/>
    </w:pPr>
    <w:rPr>
      <w:rFonts w:ascii="Consolas" w:hAnsi="Consolas"/>
      <w:kern w:val="2"/>
      <w:sz w:val="21"/>
      <w:szCs w:val="21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56FBB"/>
    <w:rPr>
      <w:rFonts w:ascii="Consolas" w:hAnsi="Consolas"/>
      <w:kern w:val="2"/>
      <w:sz w:val="21"/>
      <w:szCs w:val="21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FC75DA"/>
    <w:pPr>
      <w:spacing w:before="100" w:beforeAutospacing="1" w:after="100" w:afterAutospacing="1" w:line="240" w:lineRule="auto"/>
      <w:jc w:val="left"/>
    </w:pPr>
    <w:rPr>
      <w:rFonts w:eastAsiaTheme="minorEastAsia" w:cs="Times New Roman"/>
      <w:szCs w:val="24"/>
      <w:lang w:eastAsia="es-UY"/>
    </w:rPr>
  </w:style>
  <w:style w:type="character" w:styleId="Hipervnculovisitado">
    <w:name w:val="FollowedHyperlink"/>
    <w:basedOn w:val="Fuentedeprrafopredeter"/>
    <w:uiPriority w:val="99"/>
    <w:semiHidden/>
    <w:unhideWhenUsed/>
    <w:rsid w:val="0052329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2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3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3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0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6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0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1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5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1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0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2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chatgpt.com/share/6ac2ce9b-deac-83e9-8ed9-d70b56b5ad3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chatgpt.com/share/6ac2d3b4-429c-83e8-8def-19012dcce3d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chatgpt.com/share/6ac2afaf-e2b8-83e9-9441-49d3766e8fed" TargetMode="Externa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ORT_2025_05_20\A%202025_05_OBLIGATORIO\PlantillaDocumentoAnalisisObligatorioP1%20Doggy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D87CFBF-9260-460F-8FD1-01B64E39898E}">
  <we:reference id="wa104382008" version="1.1.0.2" store="es-E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457D486-F63B-4628-A042-105C6DB4A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PlantillaDocumentoAnalisisObligatorioP1 Doggy.dotx</Template>
  <TotalTime>2513</TotalTime>
  <Pages>67</Pages>
  <Words>16099</Words>
  <Characters>88549</Characters>
  <Application>Microsoft Office Word</Application>
  <DocSecurity>0</DocSecurity>
  <Lines>737</Lines>
  <Paragraphs>208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Weble, Diego</dc:creator>
  <cp:lastModifiedBy>Diego Agustin Weble Martinez</cp:lastModifiedBy>
  <cp:revision>278</cp:revision>
  <cp:lastPrinted>2025-06-26T21:11:00Z</cp:lastPrinted>
  <dcterms:created xsi:type="dcterms:W3CDTF">2025-05-21T22:31:00Z</dcterms:created>
  <dcterms:modified xsi:type="dcterms:W3CDTF">2026-10-05T02:42:00Z</dcterms:modified>
</cp:coreProperties>
</file>