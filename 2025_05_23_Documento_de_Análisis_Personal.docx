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838E" w14:textId="77777777" w:rsidR="00505622" w:rsidRPr="00A925F4" w:rsidRDefault="00505622" w:rsidP="00505622">
      <w:pPr>
        <w:pStyle w:val="Sinespaciado"/>
        <w:jc w:val="center"/>
        <w:rPr>
          <w:b/>
          <w:sz w:val="40"/>
          <w:szCs w:val="40"/>
        </w:rPr>
      </w:pPr>
      <w:r w:rsidRPr="00A925F4">
        <w:rPr>
          <w:b/>
          <w:sz w:val="40"/>
          <w:szCs w:val="40"/>
        </w:rPr>
        <w:t>Universidad ORT Uruguay</w:t>
      </w:r>
    </w:p>
    <w:p w14:paraId="46BEB2B1" w14:textId="77777777" w:rsidR="00505622" w:rsidRPr="00A925F4" w:rsidRDefault="00505622" w:rsidP="00505622">
      <w:pPr>
        <w:pStyle w:val="Sinespaciado"/>
        <w:jc w:val="center"/>
        <w:rPr>
          <w:b/>
          <w:sz w:val="40"/>
          <w:szCs w:val="40"/>
        </w:rPr>
      </w:pPr>
      <w:r w:rsidRPr="00A925F4">
        <w:rPr>
          <w:b/>
          <w:sz w:val="40"/>
          <w:szCs w:val="40"/>
        </w:rPr>
        <w:t>Facultad de Ingeniería</w:t>
      </w:r>
    </w:p>
    <w:p w14:paraId="1CDA192A" w14:textId="77777777" w:rsidR="00505622" w:rsidRPr="008E5B43" w:rsidRDefault="008E5B43" w:rsidP="008E5B43">
      <w:pPr>
        <w:pStyle w:val="Sinespaciado"/>
        <w:jc w:val="center"/>
        <w:rPr>
          <w:b/>
          <w:sz w:val="28"/>
          <w:szCs w:val="40"/>
        </w:rPr>
      </w:pPr>
      <w:r w:rsidRPr="007A1A65">
        <w:rPr>
          <w:b/>
          <w:sz w:val="32"/>
          <w:szCs w:val="40"/>
        </w:rPr>
        <w:t>Escuela de Tecnología</w:t>
      </w:r>
    </w:p>
    <w:p w14:paraId="76042EC8" w14:textId="77777777" w:rsidR="00505622" w:rsidRDefault="00505622" w:rsidP="00505622">
      <w:pPr>
        <w:jc w:val="center"/>
      </w:pPr>
    </w:p>
    <w:p w14:paraId="19839649" w14:textId="77777777" w:rsidR="00505622" w:rsidRDefault="00505622" w:rsidP="00505622">
      <w:pPr>
        <w:jc w:val="center"/>
      </w:pPr>
    </w:p>
    <w:p w14:paraId="68292A16" w14:textId="77777777" w:rsidR="00505622" w:rsidRDefault="00505622" w:rsidP="00505622">
      <w:pPr>
        <w:jc w:val="center"/>
      </w:pPr>
    </w:p>
    <w:p w14:paraId="0E407758" w14:textId="77777777" w:rsidR="00505622" w:rsidRDefault="00505622" w:rsidP="00505622">
      <w:pPr>
        <w:jc w:val="center"/>
      </w:pPr>
    </w:p>
    <w:p w14:paraId="5A2F2D47" w14:textId="77777777" w:rsidR="00505622" w:rsidRDefault="004552A2" w:rsidP="0050562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OBLIGATORIO PROGRAMACION 1</w:t>
      </w:r>
    </w:p>
    <w:p w14:paraId="5EE8F37A" w14:textId="7B8A62E7" w:rsidR="004552A2" w:rsidRPr="00505622" w:rsidRDefault="007A1A65" w:rsidP="0050562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DOCUMENTO DE ANÁ</w:t>
      </w:r>
      <w:r w:rsidR="004552A2">
        <w:rPr>
          <w:b/>
          <w:sz w:val="40"/>
          <w:szCs w:val="40"/>
        </w:rPr>
        <w:t>LISIS</w:t>
      </w:r>
    </w:p>
    <w:p w14:paraId="29D184BC" w14:textId="2E294DC8" w:rsidR="00505622" w:rsidRDefault="00DB497B" w:rsidP="00505622">
      <w:pPr>
        <w:jc w:val="center"/>
      </w:pPr>
      <w:r w:rsidRPr="00DB497B">
        <w:rPr>
          <w:noProof/>
        </w:rPr>
        <w:drawing>
          <wp:anchor distT="0" distB="0" distL="114300" distR="114300" simplePos="0" relativeHeight="251671552" behindDoc="0" locked="0" layoutInCell="1" allowOverlap="1" wp14:anchorId="5A51795E" wp14:editId="1BE0FB39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1736725" cy="1905000"/>
            <wp:effectExtent l="0" t="0" r="0" b="0"/>
            <wp:wrapTopAndBottom/>
            <wp:docPr id="758651036" name="Imagen 2" descr="Cara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51036" name="Imagen 2" descr="Cara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9ED15" w14:textId="40F911B6" w:rsidR="00DB497B" w:rsidRPr="00DB497B" w:rsidRDefault="00DB497B" w:rsidP="00DB497B"/>
    <w:p w14:paraId="1E703FF7" w14:textId="5955E3C0" w:rsidR="004552A2" w:rsidRDefault="00684FF8" w:rsidP="00DB497B">
      <w:pPr>
        <w:jc w:val="center"/>
        <w:rPr>
          <w:b/>
        </w:rPr>
      </w:pPr>
      <w:r>
        <w:rPr>
          <w:b/>
        </w:rPr>
        <w:t xml:space="preserve">Diego Weble </w:t>
      </w:r>
      <w:r w:rsidR="007A1A65">
        <w:rPr>
          <w:b/>
        </w:rPr>
        <w:t>–</w:t>
      </w:r>
      <w:r>
        <w:rPr>
          <w:b/>
        </w:rPr>
        <w:t xml:space="preserve"> 363671M1D</w:t>
      </w:r>
    </w:p>
    <w:p w14:paraId="53529988" w14:textId="77777777" w:rsidR="004552A2" w:rsidRDefault="00684FF8" w:rsidP="00505622">
      <w:pPr>
        <w:jc w:val="center"/>
        <w:rPr>
          <w:b/>
        </w:rPr>
      </w:pPr>
      <w:r>
        <w:rPr>
          <w:b/>
        </w:rPr>
        <w:t>M1D</w:t>
      </w:r>
    </w:p>
    <w:p w14:paraId="22D8D617" w14:textId="77777777" w:rsidR="00505622" w:rsidRDefault="003563B8" w:rsidP="00505622">
      <w:pPr>
        <w:jc w:val="center"/>
        <w:rPr>
          <w:b/>
        </w:rPr>
      </w:pPr>
      <w:r>
        <w:rPr>
          <w:b/>
        </w:rPr>
        <w:t>Docente</w:t>
      </w:r>
      <w:r w:rsidR="00505622" w:rsidRPr="00505622">
        <w:rPr>
          <w:b/>
        </w:rPr>
        <w:t xml:space="preserve">: </w:t>
      </w:r>
      <w:r w:rsidR="00684FF8">
        <w:rPr>
          <w:b/>
        </w:rPr>
        <w:t>Federico Martínez</w:t>
      </w:r>
    </w:p>
    <w:p w14:paraId="7743D4CF" w14:textId="1DAB1C65" w:rsidR="007A1A65" w:rsidRDefault="00684FF8" w:rsidP="00FF4D5C">
      <w:pPr>
        <w:jc w:val="center"/>
        <w:rPr>
          <w:b/>
        </w:rPr>
      </w:pPr>
      <w:r>
        <w:rPr>
          <w:b/>
        </w:rPr>
        <w:t>Analista en Tecnologías de la Información</w:t>
      </w:r>
    </w:p>
    <w:p w14:paraId="0047F4BA" w14:textId="59CDA460" w:rsidR="00505622" w:rsidRDefault="00684FF8" w:rsidP="00505622">
      <w:pPr>
        <w:jc w:val="center"/>
        <w:rPr>
          <w:b/>
        </w:rPr>
      </w:pPr>
      <w:r>
        <w:rPr>
          <w:b/>
        </w:rPr>
        <w:t>2</w:t>
      </w:r>
      <w:r w:rsidR="00DB497B">
        <w:rPr>
          <w:b/>
        </w:rPr>
        <w:t>6</w:t>
      </w:r>
      <w:r>
        <w:rPr>
          <w:b/>
        </w:rPr>
        <w:t>-0</w:t>
      </w:r>
      <w:r w:rsidR="00DB497B">
        <w:rPr>
          <w:b/>
        </w:rPr>
        <w:t>6</w:t>
      </w:r>
      <w:r>
        <w:rPr>
          <w:b/>
        </w:rPr>
        <w:t>-20</w:t>
      </w:r>
      <w:r w:rsidR="00DB497B">
        <w:rPr>
          <w:b/>
        </w:rPr>
        <w:t>25</w:t>
      </w:r>
    </w:p>
    <w:p w14:paraId="638429DB" w14:textId="77777777" w:rsidR="00684FF8" w:rsidRDefault="00684FF8">
      <w:pPr>
        <w:spacing w:after="200" w:line="276" w:lineRule="auto"/>
        <w:jc w:val="left"/>
        <w:rPr>
          <w:b/>
          <w:sz w:val="32"/>
          <w:szCs w:val="32"/>
        </w:rPr>
      </w:pPr>
      <w:r>
        <w:br w:type="page"/>
      </w:r>
    </w:p>
    <w:p w14:paraId="6046AFCB" w14:textId="77777777" w:rsidR="00505622" w:rsidRPr="00A05B82" w:rsidRDefault="0063289F" w:rsidP="00A05B82">
      <w:pPr>
        <w:pStyle w:val="TituloNoIndice"/>
      </w:pPr>
      <w:r w:rsidRPr="00450F51">
        <w:lastRenderedPageBreak/>
        <w:t>Índice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val="es-UY"/>
        </w:rPr>
        <w:id w:val="268664525"/>
        <w:docPartObj>
          <w:docPartGallery w:val="Table of Contents"/>
          <w:docPartUnique/>
        </w:docPartObj>
      </w:sdtPr>
      <w:sdtEndPr/>
      <w:sdtContent>
        <w:p w14:paraId="12D2E2EE" w14:textId="77777777" w:rsidR="000F1E36" w:rsidRDefault="000F1E36">
          <w:pPr>
            <w:pStyle w:val="TtuloTDC"/>
          </w:pPr>
        </w:p>
        <w:p w14:paraId="0AB1622F" w14:textId="578F4668" w:rsidR="00E21943" w:rsidRDefault="008726EF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r>
            <w:rPr>
              <w:lang w:val="es-ES"/>
            </w:rPr>
            <w:fldChar w:fldCharType="begin"/>
          </w:r>
          <w:r w:rsidR="000F1E36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201852665" w:history="1">
            <w:r w:rsidR="00E21943" w:rsidRPr="00403A23">
              <w:rPr>
                <w:rStyle w:val="Hipervnculo"/>
                <w:noProof/>
              </w:rPr>
              <w:t>1.</w:t>
            </w:r>
            <w:r w:rsidR="00E21943"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="00E21943" w:rsidRPr="00403A23">
              <w:rPr>
                <w:rStyle w:val="Hipervnculo"/>
                <w:noProof/>
              </w:rPr>
              <w:t>Descripción general del problema a resolver</w:t>
            </w:r>
            <w:r w:rsidR="00E21943">
              <w:rPr>
                <w:noProof/>
                <w:webHidden/>
              </w:rPr>
              <w:tab/>
            </w:r>
            <w:r w:rsidR="00E21943">
              <w:rPr>
                <w:noProof/>
                <w:webHidden/>
              </w:rPr>
              <w:fldChar w:fldCharType="begin"/>
            </w:r>
            <w:r w:rsidR="00E21943">
              <w:rPr>
                <w:noProof/>
                <w:webHidden/>
              </w:rPr>
              <w:instrText xml:space="preserve"> PAGEREF _Toc201852665 \h </w:instrText>
            </w:r>
            <w:r w:rsidR="00E21943">
              <w:rPr>
                <w:noProof/>
                <w:webHidden/>
              </w:rPr>
            </w:r>
            <w:r w:rsidR="00E21943"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7</w:t>
            </w:r>
            <w:r w:rsidR="00E21943">
              <w:rPr>
                <w:noProof/>
                <w:webHidden/>
              </w:rPr>
              <w:fldChar w:fldCharType="end"/>
            </w:r>
          </w:hyperlink>
        </w:p>
        <w:p w14:paraId="52104C1C" w14:textId="757611C8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66" w:history="1">
            <w:r w:rsidRPr="00403A23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Tipos de usuario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4C05D" w14:textId="6C648B7B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67" w:history="1">
            <w:r w:rsidRPr="00403A23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Listado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482BC" w14:textId="2584886E" w:rsidR="00E21943" w:rsidRDefault="00E21943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68" w:history="1">
            <w:r w:rsidRPr="00403A23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Detalle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1CB2" w14:textId="12786F36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69" w:history="1">
            <w:r w:rsidRPr="00403A23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F01 – Iniciar sesión en la aplicación: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AD8E" w14:textId="44FA1C9B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0" w:history="1">
            <w:r w:rsidRPr="00403A23">
              <w:rPr>
                <w:rStyle w:val="Hipervnculo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1912" w14:textId="029F8119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1" w:history="1">
            <w:r w:rsidRPr="00403A23">
              <w:rPr>
                <w:rStyle w:val="Hipervnculo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A461" w14:textId="6F226DE9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2" w:history="1">
            <w:r w:rsidRPr="00403A23">
              <w:rPr>
                <w:rStyle w:val="Hipervnculo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0D2BD" w14:textId="1387DEFC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3" w:history="1">
            <w:r w:rsidRPr="00403A23">
              <w:rPr>
                <w:rStyle w:val="Hipervnculo"/>
                <w:noProof/>
              </w:rPr>
              <w:t>2.1.4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6AA9" w14:textId="41CE1346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4" w:history="1">
            <w:r w:rsidRPr="00403A23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F02 – Cierre de sesión en la aplicación: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5B29B" w14:textId="63A36202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5" w:history="1">
            <w:r w:rsidRPr="00403A23">
              <w:rPr>
                <w:rStyle w:val="Hipervnculo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BCA5" w14:textId="5B26ACBC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6" w:history="1">
            <w:r w:rsidRPr="00403A23">
              <w:rPr>
                <w:rStyle w:val="Hipervnculo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F0C11" w14:textId="03FF55D4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7" w:history="1">
            <w:r w:rsidRPr="00403A23">
              <w:rPr>
                <w:rStyle w:val="Hipervnculo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EA10C" w14:textId="23CDCE65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8" w:history="1">
            <w:r w:rsidRPr="00403A23">
              <w:rPr>
                <w:rStyle w:val="Hipervnculo"/>
                <w:noProof/>
              </w:rPr>
              <w:t>2.2.4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1E07" w14:textId="5AF901BC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79" w:history="1">
            <w:r w:rsidRPr="00403A23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F03 – Cancelar contratación de servicio En Curso: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DD620" w14:textId="114750F6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0" w:history="1">
            <w:r w:rsidRPr="00403A23">
              <w:rPr>
                <w:rStyle w:val="Hipervnculo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4C76" w14:textId="3E405448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1" w:history="1">
            <w:r w:rsidRPr="00403A23">
              <w:rPr>
                <w:rStyle w:val="Hipervnculo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259B" w14:textId="7C39D912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2" w:history="1">
            <w:r w:rsidRPr="00403A23">
              <w:rPr>
                <w:rStyle w:val="Hipervnculo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 (Usuario Paseador / Usuario 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583E0" w14:textId="6634C072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3" w:history="1">
            <w:r w:rsidRPr="00403A23">
              <w:rPr>
                <w:rStyle w:val="Hipervnculo"/>
                <w:noProof/>
              </w:rPr>
              <w:t>2.3.4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F6AD" w14:textId="5B2A594A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4" w:history="1">
            <w:r w:rsidRPr="00403A23">
              <w:rPr>
                <w:rStyle w:val="Hipervnculo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F04 Visualizar Histórico de Paseos – Cliente / Paseador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1D92" w14:textId="3F10C026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5" w:history="1">
            <w:r w:rsidRPr="00403A23">
              <w:rPr>
                <w:rStyle w:val="Hipervnculo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F31E5" w14:textId="50BBE086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6" w:history="1">
            <w:r w:rsidRPr="00403A23">
              <w:rPr>
                <w:rStyle w:val="Hipervnculo"/>
                <w:noProof/>
              </w:rPr>
              <w:t>2.4.2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9FF72" w14:textId="13C0C543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7" w:history="1">
            <w:r w:rsidRPr="00403A23">
              <w:rPr>
                <w:rStyle w:val="Hipervnculo"/>
                <w:noProof/>
              </w:rPr>
              <w:t>2.4.3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 (Usuario Paseador / Usuario 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AFC6" w14:textId="235C41AD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8" w:history="1">
            <w:r w:rsidRPr="00403A23">
              <w:rPr>
                <w:rStyle w:val="Hipervnculo"/>
                <w:noProof/>
              </w:rPr>
              <w:t>2.4.4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2654" w14:textId="12F70332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89" w:history="1">
            <w:r w:rsidRPr="00403A23">
              <w:rPr>
                <w:rStyle w:val="Hipervnculo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F05 – Cancelar contratación de servicio Pendiente: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57D5" w14:textId="72A6C22F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0" w:history="1">
            <w:r w:rsidRPr="00403A23">
              <w:rPr>
                <w:rStyle w:val="Hipervnculo"/>
                <w:noProof/>
              </w:rPr>
              <w:t>2.5.1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4EC2" w14:textId="46A91A79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1" w:history="1">
            <w:r w:rsidRPr="00403A23">
              <w:rPr>
                <w:rStyle w:val="Hipervnculo"/>
                <w:noProof/>
              </w:rPr>
              <w:t>2.5.2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85426" w14:textId="4A1B9776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2" w:history="1">
            <w:r w:rsidRPr="00403A23">
              <w:rPr>
                <w:rStyle w:val="Hipervnculo"/>
                <w:noProof/>
              </w:rPr>
              <w:t>2.5.3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 (Usuario Paseador / Usuario 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11051" w14:textId="35E1596D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3" w:history="1">
            <w:r w:rsidRPr="00403A23">
              <w:rPr>
                <w:rStyle w:val="Hipervnculo"/>
                <w:noProof/>
              </w:rPr>
              <w:t>2.5.4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DD73" w14:textId="5A9DEDA8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4" w:history="1">
            <w:r w:rsidRPr="00403A23">
              <w:rPr>
                <w:rStyle w:val="Hipervnculo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F06 – Visualizar Información Personal: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5F84" w14:textId="2DC380B8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5" w:history="1">
            <w:r w:rsidRPr="00403A23">
              <w:rPr>
                <w:rStyle w:val="Hipervnculo"/>
                <w:noProof/>
              </w:rPr>
              <w:t>2.6.1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C2385" w14:textId="3C035113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6" w:history="1">
            <w:r w:rsidRPr="00403A23">
              <w:rPr>
                <w:rStyle w:val="Hipervnculo"/>
                <w:noProof/>
              </w:rPr>
              <w:t>2.6.2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B739E" w14:textId="4590C39C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7" w:history="1">
            <w:r w:rsidRPr="00403A23">
              <w:rPr>
                <w:rStyle w:val="Hipervnculo"/>
                <w:noProof/>
              </w:rPr>
              <w:t>2.6.3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F471E" w14:textId="5146BA20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8" w:history="1">
            <w:r w:rsidRPr="00403A23">
              <w:rPr>
                <w:rStyle w:val="Hipervnculo"/>
                <w:noProof/>
              </w:rPr>
              <w:t>2.6.4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381F" w14:textId="5F97429B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699" w:history="1">
            <w:r w:rsidRPr="00403A23">
              <w:rPr>
                <w:rStyle w:val="Hipervnculo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F07 – Registro en la aplicación: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DB83B" w14:textId="499719FE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0" w:history="1">
            <w:r w:rsidRPr="00403A23">
              <w:rPr>
                <w:rStyle w:val="Hipervnculo"/>
                <w:noProof/>
              </w:rPr>
              <w:t>2.7.1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18766" w14:textId="09CAF189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1" w:history="1">
            <w:r w:rsidRPr="00403A23">
              <w:rPr>
                <w:rStyle w:val="Hipervnculo"/>
                <w:noProof/>
              </w:rPr>
              <w:t>2.7.2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3755" w14:textId="382EEA8F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2" w:history="1">
            <w:r w:rsidRPr="00403A23">
              <w:rPr>
                <w:rStyle w:val="Hipervnculo"/>
                <w:noProof/>
              </w:rPr>
              <w:t>2.7.3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AB91" w14:textId="62AF5CD4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3" w:history="1">
            <w:r w:rsidRPr="00403A23">
              <w:rPr>
                <w:rStyle w:val="Hipervnculo"/>
                <w:noProof/>
              </w:rPr>
              <w:t>2.7.4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C4E6" w14:textId="34159B54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4" w:history="1">
            <w:r w:rsidRPr="00403A23">
              <w:rPr>
                <w:rStyle w:val="Hipervnculo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F08 – Hacer una contratación de los servicios de un paseador: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82A0" w14:textId="3871CB51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5" w:history="1">
            <w:r w:rsidRPr="00403A23">
              <w:rPr>
                <w:rStyle w:val="Hipervnculo"/>
                <w:noProof/>
              </w:rPr>
              <w:t>2.8.1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EA26" w14:textId="701323D7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6" w:history="1">
            <w:r w:rsidRPr="00403A23">
              <w:rPr>
                <w:rStyle w:val="Hipervnculo"/>
                <w:noProof/>
              </w:rPr>
              <w:t>2.8.2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8C39" w14:textId="6CAB12E1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7" w:history="1">
            <w:r w:rsidRPr="00403A23">
              <w:rPr>
                <w:rStyle w:val="Hipervnculo"/>
                <w:noProof/>
              </w:rPr>
              <w:t>2.8.3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2712" w14:textId="7713EA8A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8" w:history="1">
            <w:r w:rsidRPr="00403A23">
              <w:rPr>
                <w:rStyle w:val="Hipervnculo"/>
                <w:noProof/>
              </w:rPr>
              <w:t>2.8.4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8B880" w14:textId="3C38BFE4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09" w:history="1">
            <w:r w:rsidRPr="00403A23">
              <w:rPr>
                <w:rStyle w:val="Hipervnculo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 xml:space="preserve">F09 – Visualizar </w:t>
            </w:r>
            <w:r w:rsidRPr="00403A23">
              <w:rPr>
                <w:rStyle w:val="Hipervnculo"/>
                <w:noProof/>
                <w:lang w:val="es-ES"/>
              </w:rPr>
              <w:t>listado de Paseadores y Nro. de Perros asignados</w:t>
            </w:r>
            <w:r w:rsidRPr="00403A23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F3F8" w14:textId="21981CFF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0" w:history="1">
            <w:r w:rsidRPr="00403A23">
              <w:rPr>
                <w:rStyle w:val="Hipervnculo"/>
                <w:noProof/>
              </w:rPr>
              <w:t>2.9.1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5966" w14:textId="20A1D774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1" w:history="1">
            <w:r w:rsidRPr="00403A23">
              <w:rPr>
                <w:rStyle w:val="Hipervnculo"/>
                <w:noProof/>
              </w:rPr>
              <w:t>2.9.2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4B89" w14:textId="72CE6E9B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2" w:history="1">
            <w:r w:rsidRPr="00403A23">
              <w:rPr>
                <w:rStyle w:val="Hipervnculo"/>
                <w:noProof/>
              </w:rPr>
              <w:t>2.9.3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AA6C" w14:textId="75582186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3" w:history="1">
            <w:r w:rsidRPr="00403A23">
              <w:rPr>
                <w:rStyle w:val="Hipervnculo"/>
                <w:noProof/>
              </w:rPr>
              <w:t>2.9.4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E18E" w14:textId="2ED132D6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4" w:history="1">
            <w:r w:rsidRPr="00403A23">
              <w:rPr>
                <w:rStyle w:val="Hipervnculo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F010 – Visualizar Información Personal: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DC2C8" w14:textId="243C4C70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5" w:history="1">
            <w:r w:rsidRPr="00403A23">
              <w:rPr>
                <w:rStyle w:val="Hipervnculo"/>
                <w:noProof/>
              </w:rPr>
              <w:t>2.10.1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1CFF" w14:textId="0211E482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6" w:history="1">
            <w:r w:rsidRPr="00403A23">
              <w:rPr>
                <w:rStyle w:val="Hipervnculo"/>
                <w:noProof/>
              </w:rPr>
              <w:t>2.10.2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07CE" w14:textId="30094E2D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7" w:history="1">
            <w:r w:rsidRPr="00403A23">
              <w:rPr>
                <w:rStyle w:val="Hipervnculo"/>
                <w:noProof/>
              </w:rPr>
              <w:t>2.10.3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20E9" w14:textId="1F337955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8" w:history="1">
            <w:r w:rsidRPr="00403A23">
              <w:rPr>
                <w:rStyle w:val="Hipervnculo"/>
                <w:noProof/>
              </w:rPr>
              <w:t>2.10.4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E5187" w14:textId="0066A95B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19" w:history="1">
            <w:r w:rsidRPr="00403A23">
              <w:rPr>
                <w:rStyle w:val="Hipervnculo"/>
                <w:noProof/>
              </w:rPr>
              <w:t>2.11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F011 – Rechazar contrataciones nuevas / pendientes: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7B70" w14:textId="0ED088B4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0" w:history="1">
            <w:r w:rsidRPr="00403A23">
              <w:rPr>
                <w:rStyle w:val="Hipervnculo"/>
                <w:noProof/>
              </w:rPr>
              <w:t>2.11.1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E57E5" w14:textId="6D95340A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1" w:history="1">
            <w:r w:rsidRPr="00403A23">
              <w:rPr>
                <w:rStyle w:val="Hipervnculo"/>
                <w:noProof/>
              </w:rPr>
              <w:t>2.11.2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ECEBA" w14:textId="0F348FC6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2" w:history="1">
            <w:r w:rsidRPr="00403A23">
              <w:rPr>
                <w:rStyle w:val="Hipervnculo"/>
                <w:noProof/>
              </w:rPr>
              <w:t>2.11.3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6393" w14:textId="34E7B522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3" w:history="1">
            <w:r w:rsidRPr="00403A23">
              <w:rPr>
                <w:rStyle w:val="Hipervnculo"/>
                <w:noProof/>
              </w:rPr>
              <w:t>2.11.4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EC7A" w14:textId="3CFF93E9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4" w:history="1">
            <w:r w:rsidRPr="00403A23">
              <w:rPr>
                <w:rStyle w:val="Hipervnculo"/>
                <w:noProof/>
              </w:rPr>
              <w:t>2.12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F012 – Aprobar contrataciones nuevas / pendientes: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B147" w14:textId="50702C00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5" w:history="1">
            <w:r w:rsidRPr="00403A23">
              <w:rPr>
                <w:rStyle w:val="Hipervnculo"/>
                <w:noProof/>
              </w:rPr>
              <w:t>2.12.1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CA08" w14:textId="22603901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6" w:history="1">
            <w:r w:rsidRPr="00403A23">
              <w:rPr>
                <w:rStyle w:val="Hipervnculo"/>
                <w:noProof/>
              </w:rPr>
              <w:t>2.12.2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7B8E" w14:textId="6A4FEA7E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7" w:history="1">
            <w:r w:rsidRPr="00403A23">
              <w:rPr>
                <w:rStyle w:val="Hipervnculo"/>
                <w:noProof/>
              </w:rPr>
              <w:t>2.12.3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F0F1" w14:textId="3E211157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8" w:history="1">
            <w:r w:rsidRPr="00403A23">
              <w:rPr>
                <w:rStyle w:val="Hipervnculo"/>
                <w:noProof/>
              </w:rPr>
              <w:t>2.12.4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3F24" w14:textId="2AA6C381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29" w:history="1">
            <w:r w:rsidRPr="00403A23">
              <w:rPr>
                <w:rStyle w:val="Hipervnculo"/>
                <w:noProof/>
              </w:rPr>
              <w:t>2.13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F013 – Visualizar listado de Perros asignados y Cupos: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C3001" w14:textId="508D8A5C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0" w:history="1">
            <w:r w:rsidRPr="00403A23">
              <w:rPr>
                <w:rStyle w:val="Hipervnculo"/>
                <w:noProof/>
              </w:rPr>
              <w:t>2.13.1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A6DBA" w14:textId="1E88CF87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1" w:history="1">
            <w:r w:rsidRPr="00403A23">
              <w:rPr>
                <w:rStyle w:val="Hipervnculo"/>
                <w:noProof/>
              </w:rPr>
              <w:t>2.13.2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70D4" w14:textId="4782DC24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2" w:history="1">
            <w:r w:rsidRPr="00403A23">
              <w:rPr>
                <w:rStyle w:val="Hipervnculo"/>
                <w:noProof/>
              </w:rPr>
              <w:t>2.13.3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6363" w14:textId="0A7A6A2B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3" w:history="1">
            <w:r w:rsidRPr="00403A23">
              <w:rPr>
                <w:rStyle w:val="Hipervnculo"/>
                <w:noProof/>
              </w:rPr>
              <w:t>2.13.4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95DE" w14:textId="79806BA2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4" w:history="1">
            <w:r w:rsidRPr="00403A23">
              <w:rPr>
                <w:rStyle w:val="Hipervnculo"/>
                <w:noProof/>
              </w:rPr>
              <w:t>2.14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F014 – Cerrar contrataciones En Curso: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C5BBD" w14:textId="06C7CD77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5" w:history="1">
            <w:r w:rsidRPr="00403A23">
              <w:rPr>
                <w:rStyle w:val="Hipervnculo"/>
                <w:noProof/>
              </w:rPr>
              <w:t>2.14.1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1F53" w14:textId="42F94D56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6" w:history="1">
            <w:r w:rsidRPr="00403A23">
              <w:rPr>
                <w:rStyle w:val="Hipervnculo"/>
                <w:noProof/>
              </w:rPr>
              <w:t>2.14.2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69FCD" w14:textId="5A1CCBAC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7" w:history="1">
            <w:r w:rsidRPr="00403A23">
              <w:rPr>
                <w:rStyle w:val="Hipervnculo"/>
                <w:noProof/>
              </w:rPr>
              <w:t>2.14.3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3D7B" w14:textId="2EA8DECE" w:rsidR="00E21943" w:rsidRDefault="00E21943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8" w:history="1">
            <w:r w:rsidRPr="00403A23">
              <w:rPr>
                <w:rStyle w:val="Hipervnculo"/>
                <w:noProof/>
              </w:rPr>
              <w:t>2.14.4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C98DD" w14:textId="646B0BD5" w:rsidR="00E21943" w:rsidRDefault="00E21943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39" w:history="1">
            <w:r w:rsidRPr="00403A23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CASOS DE PRUEBA PARA FUNCIONALIDADES ASOCIADAS AL USUARIO REGISTRADO: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0F75" w14:textId="3775FF57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0" w:history="1">
            <w:r w:rsidRPr="00403A23">
              <w:rPr>
                <w:rStyle w:val="Hipervnculo"/>
                <w:noProof/>
                <w:lang w:val="es-ES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 xml:space="preserve">F-01: </w:t>
            </w:r>
            <w:r w:rsidRPr="00403A23">
              <w:rPr>
                <w:rStyle w:val="Hipervnculo"/>
                <w:noProof/>
              </w:rPr>
              <w:t>INICIAR SESIÓN EN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C5AF" w14:textId="3279339C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1" w:history="1">
            <w:r w:rsidRPr="00403A23">
              <w:rPr>
                <w:rStyle w:val="Hipervnculo"/>
                <w:noProof/>
                <w:lang w:val="es-ES"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F-02: CERRAR SESIÓN EN LA APLICACIÓN</w:t>
            </w:r>
            <w:r w:rsidRPr="00403A23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9DAC" w14:textId="7CE9FBF8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2" w:history="1">
            <w:r w:rsidRPr="00403A23">
              <w:rPr>
                <w:rStyle w:val="Hipervnculo"/>
                <w:noProof/>
                <w:lang w:val="es-ES"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F-03: CANCELAR CONTRATACIÓN DE SERVICIO EN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93D2" w14:textId="074776B4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3" w:history="1">
            <w:r w:rsidRPr="00403A23">
              <w:rPr>
                <w:rStyle w:val="Hipervnculo"/>
                <w:noProof/>
                <w:lang w:val="es-ES"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F-04: VISUALIZAR HISTÓRICO DE PASEOS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AABF1" w14:textId="5E7062CB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4" w:history="1">
            <w:r w:rsidRPr="00403A23">
              <w:rPr>
                <w:rStyle w:val="Hipervnculo"/>
                <w:noProof/>
                <w:lang w:val="es-ES"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F-05: CANCELAR CONTRATACIÓN DE SERVICIO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0F6C" w14:textId="26A70184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5" w:history="1">
            <w:r w:rsidRPr="00403A23">
              <w:rPr>
                <w:rStyle w:val="Hipervnculo"/>
                <w:noProof/>
                <w:lang w:val="es-ES"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F-06: VISUALIZAR INFORMACIÓN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7807" w14:textId="2C6D611C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6" w:history="1">
            <w:r w:rsidRPr="00403A23">
              <w:rPr>
                <w:rStyle w:val="Hipervnculo"/>
                <w:noProof/>
                <w:lang w:val="es-ES"/>
              </w:rPr>
              <w:t>3.7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 xml:space="preserve">F-07: </w:t>
            </w:r>
            <w:r w:rsidRPr="00403A23">
              <w:rPr>
                <w:rStyle w:val="Hipervnculo"/>
                <w:noProof/>
              </w:rPr>
              <w:t>REGISTRARSE EN LA APLICACIÓN.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07D8F" w14:textId="75183CB7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7" w:history="1">
            <w:r w:rsidRPr="00403A23">
              <w:rPr>
                <w:rStyle w:val="Hipervnculo"/>
                <w:noProof/>
                <w:lang w:val="es-ES"/>
              </w:rPr>
              <w:t>3.8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 xml:space="preserve">F-08: </w:t>
            </w:r>
            <w:r w:rsidRPr="00403A23">
              <w:rPr>
                <w:rStyle w:val="Hipervnculo"/>
                <w:noProof/>
              </w:rPr>
              <w:t>HACER UNA CONTRATACIÓN DE LOS SERVICIOS DE UN PASEADOR.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DA8B3" w14:textId="0D3D90D9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8" w:history="1">
            <w:r w:rsidRPr="00403A23">
              <w:rPr>
                <w:rStyle w:val="Hipervnculo"/>
                <w:noProof/>
                <w:lang w:val="es-ES"/>
              </w:rPr>
              <w:t>3.9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F-09: VISUALIZAR LISTADO DE PASEADORES Y NRO DE PERROS ASIGNADOS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9505" w14:textId="79623188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49" w:history="1">
            <w:r w:rsidRPr="00403A23">
              <w:rPr>
                <w:rStyle w:val="Hipervnculo"/>
                <w:noProof/>
              </w:rPr>
              <w:t>3.10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F-010: VISUALIZAR INFORMACIÓN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D14A" w14:textId="45ADCB51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0" w:history="1">
            <w:r w:rsidRPr="00403A23">
              <w:rPr>
                <w:rStyle w:val="Hipervnculo"/>
                <w:noProof/>
              </w:rPr>
              <w:t>3.11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 xml:space="preserve">F-011: </w:t>
            </w:r>
            <w:r w:rsidRPr="00403A23">
              <w:rPr>
                <w:rStyle w:val="Hipervnculo"/>
                <w:noProof/>
              </w:rPr>
              <w:t>RECHAZAR CONTRATACIONES NUEVAS / PENDIENTES.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BA9BA" w14:textId="24AFCFFC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1" w:history="1">
            <w:r w:rsidRPr="00403A23">
              <w:rPr>
                <w:rStyle w:val="Hipervnculo"/>
                <w:noProof/>
              </w:rPr>
              <w:t>3.12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 xml:space="preserve">F-012: </w:t>
            </w:r>
            <w:r w:rsidRPr="00403A23">
              <w:rPr>
                <w:rStyle w:val="Hipervnculo"/>
                <w:noProof/>
              </w:rPr>
              <w:t>APROBAR CONTRATACIONES NUEVAS / PENDIENTES.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EDA1" w14:textId="0930A895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2" w:history="1">
            <w:r w:rsidRPr="00403A23">
              <w:rPr>
                <w:rStyle w:val="Hipervnculo"/>
                <w:noProof/>
              </w:rPr>
              <w:t>3.13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F-013:</w:t>
            </w:r>
            <w:r w:rsidRPr="00403A23">
              <w:rPr>
                <w:rStyle w:val="Hipervnculo"/>
                <w:noProof/>
              </w:rPr>
              <w:t xml:space="preserve"> VISUALIZAR LISTADO DE PERROS ASIGNADOS Y CUPOS.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2803" w14:textId="257C9AF9" w:rsidR="00E21943" w:rsidRDefault="00E21943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3" w:history="1">
            <w:r w:rsidRPr="00403A23">
              <w:rPr>
                <w:rStyle w:val="Hipervnculo"/>
                <w:noProof/>
              </w:rPr>
              <w:t>3.14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F-014:</w:t>
            </w:r>
            <w:r w:rsidRPr="00403A23">
              <w:rPr>
                <w:rStyle w:val="Hipervnculo"/>
                <w:noProof/>
              </w:rPr>
              <w:t xml:space="preserve"> CERRAR CONTRATACIONES EN CURSO.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AB7F" w14:textId="3F1D57EA" w:rsidR="00E21943" w:rsidRDefault="00E21943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4" w:history="1">
            <w:r w:rsidRPr="00403A23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CÓDIGO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1E7A7" w14:textId="375C559A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5" w:history="1">
            <w:r w:rsidRPr="00403A23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0B435" w14:textId="57E83ABC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6" w:history="1">
            <w:r w:rsidRPr="00403A23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141E" w14:textId="51B39DF8" w:rsidR="00E21943" w:rsidRDefault="00E21943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7" w:history="1">
            <w:r w:rsidRPr="00403A23">
              <w:rPr>
                <w:rStyle w:val="Hipervnculo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Archivo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ABF3" w14:textId="4B52E5CB" w:rsidR="00E21943" w:rsidRDefault="00E21943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8" w:history="1">
            <w:r w:rsidRPr="00403A23">
              <w:rPr>
                <w:rStyle w:val="Hipervnculo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Archivo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563C" w14:textId="19E99707" w:rsidR="00E21943" w:rsidRDefault="00E21943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59" w:history="1">
            <w:r w:rsidRPr="00403A23">
              <w:rPr>
                <w:rStyle w:val="Hipervnculo"/>
                <w:noProof/>
              </w:rPr>
              <w:t>4.2.3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  <w:lang w:val="es-ES"/>
              </w:rPr>
              <w:t>Archivo Codigo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DDD1" w14:textId="6FF31A89" w:rsidR="00E21943" w:rsidRDefault="00E21943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60" w:history="1">
            <w:r w:rsidRPr="00403A23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Listado de información precargada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603D" w14:textId="36C0941A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61" w:history="1">
            <w:r w:rsidRPr="00403A23">
              <w:rPr>
                <w:rStyle w:val="Hipervnculo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Paseadores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CF50" w14:textId="00A6943A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62" w:history="1">
            <w:r w:rsidRPr="00403A23">
              <w:rPr>
                <w:rStyle w:val="Hipervnculo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71105" w14:textId="059459A7" w:rsidR="00E21943" w:rsidRDefault="00E21943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01852763" w:history="1">
            <w:r w:rsidRPr="00403A23">
              <w:rPr>
                <w:rStyle w:val="Hipervnculo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403A23">
              <w:rPr>
                <w:rStyle w:val="Hipervnculo"/>
                <w:noProof/>
              </w:rPr>
              <w:t>Contrataciones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294E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CD69" w14:textId="3294C84E" w:rsidR="000F1E36" w:rsidRDefault="008726EF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14:paraId="22DB102F" w14:textId="77777777" w:rsidR="00505622" w:rsidRDefault="00505622">
      <w:pPr>
        <w:spacing w:line="276" w:lineRule="auto"/>
        <w:rPr>
          <w:b/>
        </w:rPr>
      </w:pPr>
      <w:r>
        <w:rPr>
          <w:b/>
        </w:rPr>
        <w:br w:type="page"/>
      </w:r>
    </w:p>
    <w:p w14:paraId="4908A926" w14:textId="77777777" w:rsidR="009607B2" w:rsidRPr="000F1E36" w:rsidRDefault="00505622" w:rsidP="00B74B10">
      <w:pPr>
        <w:pStyle w:val="Titulo1Numerado"/>
      </w:pPr>
      <w:r w:rsidRPr="00450F51">
        <w:lastRenderedPageBreak/>
        <w:t xml:space="preserve"> </w:t>
      </w:r>
      <w:bookmarkStart w:id="0" w:name="_Toc201852665"/>
      <w:r w:rsidR="00B74B10">
        <w:t>Descripción general</w:t>
      </w:r>
      <w:r w:rsidR="008E5B43">
        <w:t xml:space="preserve"> del problema a reso</w:t>
      </w:r>
      <w:r w:rsidR="007A1A65">
        <w:t>l</w:t>
      </w:r>
      <w:r w:rsidR="008E5B43">
        <w:t>ver</w:t>
      </w:r>
      <w:bookmarkEnd w:id="0"/>
    </w:p>
    <w:p w14:paraId="6C4DFAFB" w14:textId="4F4587C0" w:rsidR="00C7460D" w:rsidRDefault="00684FF8" w:rsidP="004552A2">
      <w:pPr>
        <w:spacing w:line="240" w:lineRule="auto"/>
      </w:pPr>
      <w:r>
        <w:t xml:space="preserve">Crear una aplicación </w:t>
      </w:r>
      <w:r w:rsidR="002E37EE">
        <w:t xml:space="preserve">que facilite y articule la gestión de un servicio de </w:t>
      </w:r>
      <w:r w:rsidR="002E37EE" w:rsidRPr="002E37EE">
        <w:t>Paseo</w:t>
      </w:r>
      <w:r w:rsidR="002E37EE">
        <w:t xml:space="preserve"> de </w:t>
      </w:r>
      <w:r w:rsidR="002E37EE" w:rsidRPr="002E37EE">
        <w:t>P</w:t>
      </w:r>
      <w:r w:rsidRPr="002E37EE">
        <w:t>erros</w:t>
      </w:r>
      <w: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9"/>
        <w:gridCol w:w="4215"/>
      </w:tblGrid>
      <w:tr w:rsidR="0003056D" w14:paraId="32D612CE" w14:textId="77777777" w:rsidTr="004552A2">
        <w:tc>
          <w:tcPr>
            <w:tcW w:w="4289" w:type="dxa"/>
          </w:tcPr>
          <w:p w14:paraId="06A269C5" w14:textId="77777777" w:rsidR="0003056D" w:rsidRPr="002E433C" w:rsidRDefault="0003056D" w:rsidP="0003056D">
            <w:pPr>
              <w:pStyle w:val="TituloIlustracinTabla"/>
            </w:pPr>
          </w:p>
        </w:tc>
        <w:tc>
          <w:tcPr>
            <w:tcW w:w="4215" w:type="dxa"/>
          </w:tcPr>
          <w:p w14:paraId="1FC06457" w14:textId="77777777" w:rsidR="0003056D" w:rsidRPr="00C01B55" w:rsidRDefault="0003056D" w:rsidP="00B74B10">
            <w:pPr>
              <w:pStyle w:val="Prrafodelista"/>
              <w:keepNext/>
              <w:spacing w:after="0" w:line="240" w:lineRule="auto"/>
              <w:ind w:left="0"/>
              <w:jc w:val="center"/>
              <w:rPr>
                <w:noProof/>
                <w:lang w:eastAsia="es-UY"/>
              </w:rPr>
            </w:pPr>
          </w:p>
        </w:tc>
      </w:tr>
    </w:tbl>
    <w:p w14:paraId="599C4153" w14:textId="77777777" w:rsidR="009607B2" w:rsidRDefault="004552A2" w:rsidP="000F1E36">
      <w:pPr>
        <w:pStyle w:val="Titulo2Numerado"/>
      </w:pPr>
      <w:r>
        <w:t xml:space="preserve">  </w:t>
      </w:r>
      <w:bookmarkStart w:id="1" w:name="_Toc201852666"/>
      <w:r>
        <w:t>Tipos de usuario del sistema</w:t>
      </w:r>
      <w:bookmarkEnd w:id="1"/>
    </w:p>
    <w:p w14:paraId="5A82FAD9" w14:textId="77777777" w:rsidR="00684FF8" w:rsidRDefault="00684FF8" w:rsidP="00A2322C">
      <w:pPr>
        <w:pStyle w:val="Prrafodelista"/>
        <w:numPr>
          <w:ilvl w:val="0"/>
          <w:numId w:val="4"/>
        </w:numPr>
      </w:pPr>
      <w:r>
        <w:t>Cliente.</w:t>
      </w:r>
    </w:p>
    <w:p w14:paraId="6DDE2DAC" w14:textId="77777777" w:rsidR="00684FF8" w:rsidRPr="00684FF8" w:rsidRDefault="00684FF8" w:rsidP="00A2322C">
      <w:pPr>
        <w:pStyle w:val="Prrafodelista"/>
        <w:numPr>
          <w:ilvl w:val="0"/>
          <w:numId w:val="4"/>
        </w:numPr>
      </w:pPr>
      <w:r>
        <w:t>Paseador.</w:t>
      </w:r>
    </w:p>
    <w:p w14:paraId="7F8B0D53" w14:textId="77777777" w:rsidR="004552A2" w:rsidRDefault="00B74B10" w:rsidP="00B74B10">
      <w:pPr>
        <w:pStyle w:val="Titulo2Numerado"/>
        <w:ind w:left="788" w:hanging="431"/>
      </w:pPr>
      <w:r>
        <w:t xml:space="preserve"> </w:t>
      </w:r>
      <w:bookmarkStart w:id="2" w:name="_Toc201852667"/>
      <w:r>
        <w:t>Listado de funcionalidades</w:t>
      </w:r>
      <w:bookmarkEnd w:id="2"/>
    </w:p>
    <w:p w14:paraId="148B3472" w14:textId="77777777" w:rsidR="00245AA5" w:rsidRDefault="00245AA5" w:rsidP="00245AA5">
      <w:r>
        <w:t>F01 – Iniciar sesión en la aplicación – Cliente / Paseador.</w:t>
      </w:r>
    </w:p>
    <w:p w14:paraId="3B67C6AA" w14:textId="77777777" w:rsidR="00245AA5" w:rsidRDefault="00245AA5" w:rsidP="00B74B10">
      <w:r>
        <w:t>F02 – Cerrar sesión en la aplicación – Cliente / Paseador.</w:t>
      </w:r>
    </w:p>
    <w:p w14:paraId="6E2585E4" w14:textId="6681D0A7" w:rsidR="002E37EE" w:rsidRDefault="002E37EE" w:rsidP="00B74B10">
      <w:r>
        <w:t>F0</w:t>
      </w:r>
      <w:r w:rsidR="006470D8">
        <w:t>3</w:t>
      </w:r>
      <w:r>
        <w:t xml:space="preserve"> – Cancelar contratación de servicio</w:t>
      </w:r>
      <w:r w:rsidRPr="00336EA8">
        <w:t xml:space="preserve"> </w:t>
      </w:r>
      <w:r>
        <w:t xml:space="preserve">En </w:t>
      </w:r>
      <w:r w:rsidRPr="002E37EE">
        <w:t>Curso</w:t>
      </w:r>
      <w:r>
        <w:t xml:space="preserve"> – Cliente /</w:t>
      </w:r>
      <w:r w:rsidRPr="00FC5612">
        <w:t xml:space="preserve"> </w:t>
      </w:r>
      <w:r>
        <w:t>Paseador</w:t>
      </w:r>
    </w:p>
    <w:p w14:paraId="2D8750CB" w14:textId="1B036CDD" w:rsidR="009D4796" w:rsidRDefault="009D4796" w:rsidP="009D4796">
      <w:r>
        <w:t>F0</w:t>
      </w:r>
      <w:r w:rsidR="006470D8">
        <w:t>4</w:t>
      </w:r>
      <w:r>
        <w:t xml:space="preserve"> - Visualizar Histórico de Paseos </w:t>
      </w:r>
      <w:r w:rsidRPr="009D4796">
        <w:t>– Cliente / Paseador</w:t>
      </w:r>
    </w:p>
    <w:p w14:paraId="21372D0D" w14:textId="1C17D749" w:rsidR="006470D8" w:rsidRDefault="006470D8" w:rsidP="006470D8">
      <w:pPr>
        <w:ind w:left="708" w:hanging="708"/>
      </w:pPr>
      <w:r>
        <w:t>F05 – Cancelar contratación de servicio Pendiente</w:t>
      </w:r>
      <w:r w:rsidRPr="00336EA8">
        <w:t xml:space="preserve"> </w:t>
      </w:r>
      <w:r>
        <w:t>– Cliente</w:t>
      </w:r>
    </w:p>
    <w:p w14:paraId="28931487" w14:textId="0609E18F" w:rsidR="009D4796" w:rsidRPr="009D4796" w:rsidRDefault="009D4796" w:rsidP="00B74B10">
      <w:r>
        <w:t>F06 - Visualizar Información Personal – Cliente</w:t>
      </w:r>
    </w:p>
    <w:p w14:paraId="173D4C04" w14:textId="439AEC64" w:rsidR="00684FF8" w:rsidRPr="002E37EE" w:rsidRDefault="00245AA5" w:rsidP="00B74B10">
      <w:r>
        <w:t>F0</w:t>
      </w:r>
      <w:r w:rsidR="009D4796">
        <w:t>7</w:t>
      </w:r>
      <w:r w:rsidR="00684FF8">
        <w:t xml:space="preserve"> – Registro en la aplicación – Cliente.</w:t>
      </w:r>
    </w:p>
    <w:p w14:paraId="2599EA48" w14:textId="262604C0" w:rsidR="0041332A" w:rsidRPr="0041332A" w:rsidRDefault="0041332A" w:rsidP="0041332A">
      <w:r>
        <w:t>F0</w:t>
      </w:r>
      <w:r w:rsidR="009D4796">
        <w:t>8</w:t>
      </w:r>
      <w:r>
        <w:t xml:space="preserve"> – </w:t>
      </w:r>
      <w:r w:rsidR="00336EA8">
        <w:t>H</w:t>
      </w:r>
      <w:r w:rsidR="00336EA8" w:rsidRPr="00336EA8">
        <w:t>acer una contratación de los servicios de un paseador</w:t>
      </w:r>
      <w:r w:rsidR="00336EA8">
        <w:t xml:space="preserve"> </w:t>
      </w:r>
      <w:r>
        <w:t>– Cliente.</w:t>
      </w:r>
    </w:p>
    <w:p w14:paraId="177A00AE" w14:textId="397FB2AD" w:rsidR="00F230B7" w:rsidRDefault="00F230B7" w:rsidP="0041332A">
      <w:r w:rsidRPr="00F230B7">
        <w:t>F0</w:t>
      </w:r>
      <w:r w:rsidR="009D4796">
        <w:t>9</w:t>
      </w:r>
      <w:r w:rsidRPr="00F230B7">
        <w:t xml:space="preserve"> – Visualizar listado de Paseadores y Nro. de Perros asignados</w:t>
      </w:r>
      <w:r w:rsidR="00B92A53">
        <w:t xml:space="preserve"> – Cliente.</w:t>
      </w:r>
    </w:p>
    <w:p w14:paraId="6DC0DEDB" w14:textId="0C6A8794" w:rsidR="009D4796" w:rsidRDefault="009D4796" w:rsidP="0041332A">
      <w:r>
        <w:t xml:space="preserve">F010 - Visualizar Información Personal </w:t>
      </w:r>
      <w:r w:rsidRPr="009D4796">
        <w:t>–</w:t>
      </w:r>
      <w:r>
        <w:t xml:space="preserve"> </w:t>
      </w:r>
      <w:r w:rsidRPr="009D4796">
        <w:t>Paseador</w:t>
      </w:r>
    </w:p>
    <w:p w14:paraId="2D2997C6" w14:textId="5BF37400" w:rsidR="00336EA8" w:rsidRDefault="00245AA5" w:rsidP="00336EA8">
      <w:r>
        <w:t>F0</w:t>
      </w:r>
      <w:r w:rsidR="009D4796">
        <w:t>11</w:t>
      </w:r>
      <w:r w:rsidR="0041332A">
        <w:t xml:space="preserve"> – Rechazar </w:t>
      </w:r>
      <w:r>
        <w:t>contrataciones</w:t>
      </w:r>
      <w:r w:rsidRPr="00245AA5">
        <w:t xml:space="preserve"> nueva</w:t>
      </w:r>
      <w:r>
        <w:t xml:space="preserve">s / pendientes </w:t>
      </w:r>
      <w:r w:rsidR="0041332A">
        <w:t>– Paseador.</w:t>
      </w:r>
    </w:p>
    <w:p w14:paraId="50064088" w14:textId="518D3624" w:rsidR="00E652EF" w:rsidRDefault="00245AA5" w:rsidP="00245AA5">
      <w:r>
        <w:t>F0</w:t>
      </w:r>
      <w:r w:rsidR="009D4796">
        <w:t>12</w:t>
      </w:r>
      <w:r>
        <w:t xml:space="preserve"> – A</w:t>
      </w:r>
      <w:r w:rsidRPr="00245AA5">
        <w:t xml:space="preserve">probar </w:t>
      </w:r>
      <w:r>
        <w:t>contrataciones</w:t>
      </w:r>
      <w:r w:rsidRPr="00245AA5">
        <w:t xml:space="preserve"> nueva</w:t>
      </w:r>
      <w:r>
        <w:t>s /</w:t>
      </w:r>
      <w:r w:rsidRPr="00245AA5">
        <w:t xml:space="preserve"> </w:t>
      </w:r>
      <w:r>
        <w:t>pendientes – Paseador.</w:t>
      </w:r>
    </w:p>
    <w:p w14:paraId="40F1752F" w14:textId="37800387" w:rsidR="00F230B7" w:rsidRDefault="00F230B7" w:rsidP="00E652EF">
      <w:r>
        <w:t>F0</w:t>
      </w:r>
      <w:r w:rsidR="002E37EE">
        <w:t>1</w:t>
      </w:r>
      <w:r w:rsidR="009D4796">
        <w:t>3</w:t>
      </w:r>
      <w:r>
        <w:t xml:space="preserve"> – </w:t>
      </w:r>
      <w:r w:rsidRPr="006E03A3">
        <w:t>Visualizar Perros asignados</w:t>
      </w:r>
      <w:r>
        <w:t xml:space="preserve"> y </w:t>
      </w:r>
      <w:r w:rsidR="002E37EE">
        <w:t xml:space="preserve">detalle de </w:t>
      </w:r>
      <w:r>
        <w:t>Cupos</w:t>
      </w:r>
      <w:r w:rsidR="006C7EEE">
        <w:t xml:space="preserve"> – Paseador.</w:t>
      </w:r>
    </w:p>
    <w:p w14:paraId="0ADC15A9" w14:textId="331E523E" w:rsidR="0041332A" w:rsidRDefault="007C1E49" w:rsidP="00076412">
      <w:r>
        <w:t>F</w:t>
      </w:r>
      <w:r w:rsidR="000363A8">
        <w:t>0</w:t>
      </w:r>
      <w:r>
        <w:t>1</w:t>
      </w:r>
      <w:r w:rsidR="009D4796">
        <w:t>4</w:t>
      </w:r>
      <w:r>
        <w:t xml:space="preserve"> – Cerrar</w:t>
      </w:r>
      <w:r w:rsidRPr="00245AA5">
        <w:t xml:space="preserve"> </w:t>
      </w:r>
      <w:r>
        <w:t>contrataciones En Curso – Paseador</w:t>
      </w:r>
      <w:r w:rsidR="00076412">
        <w:t>.</w:t>
      </w:r>
    </w:p>
    <w:p w14:paraId="3837AA45" w14:textId="77777777" w:rsidR="004C58C2" w:rsidRPr="004C58C2" w:rsidRDefault="00B74B10" w:rsidP="004C58C2">
      <w:pPr>
        <w:pStyle w:val="Titulo1Numerado"/>
      </w:pPr>
      <w:bookmarkStart w:id="3" w:name="_Toc201852668"/>
      <w:r>
        <w:lastRenderedPageBreak/>
        <w:t>Detalle de Funcionalidade</w:t>
      </w:r>
      <w:r w:rsidR="004C58C2">
        <w:t>s</w:t>
      </w:r>
      <w:bookmarkEnd w:id="3"/>
    </w:p>
    <w:p w14:paraId="4A8BE38B" w14:textId="77777777" w:rsidR="00C7460D" w:rsidRPr="00C7460D" w:rsidRDefault="00B74B10" w:rsidP="00486C9C">
      <w:pPr>
        <w:spacing w:line="240" w:lineRule="auto"/>
      </w:pPr>
      <w:r>
        <w:t xml:space="preserve">A </w:t>
      </w:r>
      <w:r w:rsidR="008E5B43">
        <w:t>continuación,</w:t>
      </w:r>
      <w:r>
        <w:t xml:space="preserve"> se presenta el detalle de cada una de las funcionalidades a resolver en el obligatorio. Las funcionalidades están ordenadas por tipo de usuario.</w:t>
      </w:r>
    </w:p>
    <w:p w14:paraId="73A53A76" w14:textId="77777777" w:rsidR="00E3307C" w:rsidRPr="000F1E36" w:rsidRDefault="00B74B10" w:rsidP="00A2322C">
      <w:pPr>
        <w:pStyle w:val="Titulo2Numerado"/>
        <w:numPr>
          <w:ilvl w:val="1"/>
          <w:numId w:val="3"/>
        </w:numPr>
      </w:pPr>
      <w:r>
        <w:t xml:space="preserve"> </w:t>
      </w:r>
      <w:bookmarkStart w:id="4" w:name="_Toc201852669"/>
      <w:r>
        <w:t xml:space="preserve">F01 – </w:t>
      </w:r>
      <w:r w:rsidR="00FC5612">
        <w:t>Iniciar sesión en la aplicación:</w:t>
      </w:r>
      <w:bookmarkEnd w:id="4"/>
    </w:p>
    <w:p w14:paraId="24C0C172" w14:textId="77777777" w:rsidR="00E3307C" w:rsidRDefault="00B74B10" w:rsidP="00A2322C">
      <w:pPr>
        <w:pStyle w:val="Titulo3Numerado"/>
        <w:numPr>
          <w:ilvl w:val="2"/>
          <w:numId w:val="3"/>
        </w:numPr>
      </w:pPr>
      <w:bookmarkStart w:id="5" w:name="_Toc447566482"/>
      <w:bookmarkStart w:id="6" w:name="_Toc201852670"/>
      <w:r>
        <w:t>Acceso</w:t>
      </w:r>
      <w:bookmarkEnd w:id="5"/>
      <w:bookmarkEnd w:id="6"/>
    </w:p>
    <w:p w14:paraId="11CA0091" w14:textId="77777777" w:rsidR="00B74B10" w:rsidRDefault="00FC5612" w:rsidP="00B74B10">
      <w:r>
        <w:t>Pueden acceder los usuarios Cliente y Paseador</w:t>
      </w:r>
    </w:p>
    <w:p w14:paraId="0D847F77" w14:textId="77777777" w:rsidR="008E5B43" w:rsidRDefault="008E5B43" w:rsidP="00A2322C">
      <w:pPr>
        <w:pStyle w:val="Titulo3Numerado"/>
        <w:numPr>
          <w:ilvl w:val="2"/>
          <w:numId w:val="3"/>
        </w:numPr>
      </w:pPr>
      <w:bookmarkStart w:id="7" w:name="_Toc201852671"/>
      <w:r>
        <w:t>Descripción</w:t>
      </w:r>
      <w:bookmarkEnd w:id="7"/>
    </w:p>
    <w:p w14:paraId="2F1AA1F8" w14:textId="77777777" w:rsidR="008E5B43" w:rsidRPr="008E5B43" w:rsidRDefault="00622EB8" w:rsidP="008E5B43">
      <w:r>
        <w:t>Tanto el usuario Cliente como el usuario Paseador serán capaces de iniciar su sesión con su “Nombre de Usuario” y “Contraseña”.</w:t>
      </w:r>
    </w:p>
    <w:p w14:paraId="2BC4613D" w14:textId="559122A1" w:rsidR="008E5B43" w:rsidRDefault="008E5B43" w:rsidP="00A2322C">
      <w:pPr>
        <w:pStyle w:val="Titulo3Numerado"/>
        <w:numPr>
          <w:ilvl w:val="2"/>
          <w:numId w:val="3"/>
        </w:numPr>
      </w:pPr>
      <w:bookmarkStart w:id="8" w:name="_Toc201852672"/>
      <w:r>
        <w:t>Interfaz de usuario</w:t>
      </w:r>
      <w:bookmarkEnd w:id="8"/>
    </w:p>
    <w:p w14:paraId="3C4C3729" w14:textId="6685AA60" w:rsidR="0070789B" w:rsidRDefault="006470D8" w:rsidP="006470D8">
      <w:pPr>
        <w:jc w:val="center"/>
      </w:pPr>
      <w:r w:rsidRPr="006470D8">
        <w:rPr>
          <w:noProof/>
        </w:rPr>
        <w:drawing>
          <wp:inline distT="0" distB="0" distL="0" distR="0" wp14:anchorId="590640AE" wp14:editId="5FD76D36">
            <wp:extent cx="1844040" cy="2228214"/>
            <wp:effectExtent l="0" t="0" r="3810" b="1270"/>
            <wp:docPr id="145878648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8648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092" cy="223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F280" w14:textId="202EBE6E" w:rsidR="008E5B43" w:rsidRDefault="008E5B43" w:rsidP="00A2322C">
      <w:pPr>
        <w:pStyle w:val="Titulo3Numerado"/>
        <w:numPr>
          <w:ilvl w:val="2"/>
          <w:numId w:val="3"/>
        </w:numPr>
      </w:pPr>
      <w:bookmarkStart w:id="9" w:name="_Toc201852673"/>
      <w:r>
        <w:t>Validaciones</w:t>
      </w:r>
      <w:bookmarkEnd w:id="9"/>
    </w:p>
    <w:p w14:paraId="753DDDCE" w14:textId="40219B0D" w:rsidR="004C58C2" w:rsidRPr="004C58C2" w:rsidRDefault="004C58C2" w:rsidP="004C58C2">
      <w:r>
        <w:t xml:space="preserve">Se validará que la </w:t>
      </w:r>
      <w:r w:rsidR="006470D8">
        <w:t xml:space="preserve">Contraseña </w:t>
      </w:r>
      <w:r>
        <w:t xml:space="preserve">corresponda al </w:t>
      </w:r>
      <w:r w:rsidR="006470D8" w:rsidRPr="006470D8">
        <w:t xml:space="preserve">Nombre de </w:t>
      </w:r>
      <w:r w:rsidR="006470D8">
        <w:t>U</w:t>
      </w:r>
      <w:r>
        <w:t>suario ingresado.</w:t>
      </w:r>
    </w:p>
    <w:p w14:paraId="53D1A4A6" w14:textId="7E69C5DC" w:rsidR="00F73C83" w:rsidRDefault="004C58C2" w:rsidP="00F73C83">
      <w:r>
        <w:t>El Nombre de Usuario y la Contraseña son campos obligatorios.</w:t>
      </w:r>
    </w:p>
    <w:p w14:paraId="02D175F6" w14:textId="77777777" w:rsidR="00F73C83" w:rsidRDefault="00F73C83">
      <w:pPr>
        <w:spacing w:after="200" w:line="276" w:lineRule="auto"/>
        <w:jc w:val="left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19EDB825" w14:textId="2442FDAA" w:rsidR="004C58C2" w:rsidRDefault="003E2F76" w:rsidP="00A2322C">
      <w:pPr>
        <w:pStyle w:val="Titulo2Numerado"/>
        <w:numPr>
          <w:ilvl w:val="1"/>
          <w:numId w:val="3"/>
        </w:numPr>
      </w:pPr>
      <w:r>
        <w:lastRenderedPageBreak/>
        <w:t xml:space="preserve"> </w:t>
      </w:r>
      <w:bookmarkStart w:id="10" w:name="_Toc201852674"/>
      <w:r w:rsidR="006D3A78">
        <w:t>F0</w:t>
      </w:r>
      <w:r w:rsidR="00E96746">
        <w:t>2</w:t>
      </w:r>
      <w:r w:rsidR="004C58C2">
        <w:t xml:space="preserve"> – </w:t>
      </w:r>
      <w:r w:rsidR="006D3A78">
        <w:t>Cierre de sesión en la aplicación</w:t>
      </w:r>
      <w:r w:rsidR="004C58C2">
        <w:t>:</w:t>
      </w:r>
      <w:bookmarkEnd w:id="10"/>
    </w:p>
    <w:p w14:paraId="4FBE17BE" w14:textId="77777777" w:rsidR="004C58C2" w:rsidRDefault="004C58C2" w:rsidP="00A2322C">
      <w:pPr>
        <w:pStyle w:val="Titulo3Numerado"/>
        <w:numPr>
          <w:ilvl w:val="2"/>
          <w:numId w:val="3"/>
        </w:numPr>
      </w:pPr>
      <w:bookmarkStart w:id="11" w:name="_Toc201852675"/>
      <w:r>
        <w:t>Acceso</w:t>
      </w:r>
      <w:bookmarkEnd w:id="11"/>
    </w:p>
    <w:p w14:paraId="4AA1A59F" w14:textId="77777777" w:rsidR="006D3A78" w:rsidRPr="006D3A78" w:rsidRDefault="006D3A78" w:rsidP="006D3A78">
      <w:r>
        <w:t>Pueden acceder el Cliente y el Paseador.</w:t>
      </w:r>
    </w:p>
    <w:p w14:paraId="365B972F" w14:textId="77777777" w:rsidR="004C58C2" w:rsidRDefault="004C58C2" w:rsidP="00A2322C">
      <w:pPr>
        <w:pStyle w:val="Titulo3Numerado"/>
        <w:numPr>
          <w:ilvl w:val="2"/>
          <w:numId w:val="3"/>
        </w:numPr>
      </w:pPr>
      <w:bookmarkStart w:id="12" w:name="_Toc201852676"/>
      <w:r>
        <w:t>Descripción</w:t>
      </w:r>
      <w:bookmarkEnd w:id="12"/>
    </w:p>
    <w:p w14:paraId="72C3B86B" w14:textId="77777777" w:rsidR="006D3A78" w:rsidRPr="006D3A78" w:rsidRDefault="006D3A78" w:rsidP="006D3A78">
      <w:r>
        <w:t>Los usuarios finalizarán su sesión de la aplicación al presionar en el Botón “Cerrar Sesión”.</w:t>
      </w:r>
    </w:p>
    <w:p w14:paraId="5986D29C" w14:textId="6EADCB3A" w:rsidR="004C58C2" w:rsidRDefault="004C58C2" w:rsidP="00A2322C">
      <w:pPr>
        <w:pStyle w:val="Titulo3Numerado"/>
        <w:numPr>
          <w:ilvl w:val="2"/>
          <w:numId w:val="3"/>
        </w:numPr>
      </w:pPr>
      <w:bookmarkStart w:id="13" w:name="_Toc201852677"/>
      <w:r>
        <w:t>Interfaz de usuario</w:t>
      </w:r>
      <w:bookmarkEnd w:id="13"/>
    </w:p>
    <w:p w14:paraId="0B1896B8" w14:textId="1C0375AA" w:rsidR="008F3DAC" w:rsidRDefault="002D71C0" w:rsidP="002D71C0">
      <w:pPr>
        <w:jc w:val="center"/>
      </w:pPr>
      <w:r>
        <w:rPr>
          <w:noProof/>
        </w:rPr>
        <w:drawing>
          <wp:inline distT="0" distB="0" distL="0" distR="0" wp14:anchorId="00223D25" wp14:editId="6D279755">
            <wp:extent cx="3749675" cy="2475230"/>
            <wp:effectExtent l="0" t="0" r="3175" b="1270"/>
            <wp:docPr id="1860513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247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AA0B0" w14:textId="744EB8E8" w:rsidR="004C58C2" w:rsidRDefault="004C58C2" w:rsidP="00A2322C">
      <w:pPr>
        <w:pStyle w:val="Titulo3Numerado"/>
        <w:numPr>
          <w:ilvl w:val="2"/>
          <w:numId w:val="3"/>
        </w:numPr>
      </w:pPr>
      <w:bookmarkStart w:id="14" w:name="_Toc201852678"/>
      <w:r>
        <w:t>Validaciones</w:t>
      </w:r>
      <w:bookmarkEnd w:id="14"/>
    </w:p>
    <w:p w14:paraId="7E61C851" w14:textId="251DA026" w:rsidR="006C1FF8" w:rsidRPr="006C1FF8" w:rsidRDefault="006C1FF8" w:rsidP="006C1FF8">
      <w:r>
        <w:t>El Botón “Cerrar Sesión” se podrá visualizar siempre y cuando haya una sesión iniciada.</w:t>
      </w:r>
    </w:p>
    <w:p w14:paraId="27058ABB" w14:textId="7B2C3964" w:rsidR="00EB154E" w:rsidRPr="00B13A6F" w:rsidRDefault="006C1FF8">
      <w:pPr>
        <w:spacing w:after="200" w:line="276" w:lineRule="auto"/>
        <w:jc w:val="left"/>
      </w:pPr>
      <w:r>
        <w:br w:type="page"/>
      </w:r>
    </w:p>
    <w:p w14:paraId="1B26CC18" w14:textId="0EF53701" w:rsidR="0069328F" w:rsidRDefault="0069328F" w:rsidP="00A2322C">
      <w:pPr>
        <w:pStyle w:val="Titulo2Numerado"/>
        <w:numPr>
          <w:ilvl w:val="1"/>
          <w:numId w:val="3"/>
        </w:numPr>
      </w:pPr>
      <w:bookmarkStart w:id="15" w:name="_Toc201852679"/>
      <w:r>
        <w:lastRenderedPageBreak/>
        <w:t xml:space="preserve">F03 – </w:t>
      </w:r>
      <w:r w:rsidRPr="006972FF">
        <w:t>Cancelar contratación de servicio</w:t>
      </w:r>
      <w:r>
        <w:t xml:space="preserve"> En Curso:</w:t>
      </w:r>
      <w:bookmarkEnd w:id="15"/>
    </w:p>
    <w:p w14:paraId="3A70674C" w14:textId="77777777" w:rsidR="0069328F" w:rsidRDefault="0069328F" w:rsidP="00A2322C">
      <w:pPr>
        <w:pStyle w:val="Titulo3Numerado"/>
        <w:numPr>
          <w:ilvl w:val="2"/>
          <w:numId w:val="3"/>
        </w:numPr>
      </w:pPr>
      <w:bookmarkStart w:id="16" w:name="_Toc201852680"/>
      <w:r>
        <w:t>Acceso</w:t>
      </w:r>
      <w:bookmarkEnd w:id="16"/>
    </w:p>
    <w:p w14:paraId="05379964" w14:textId="3990D4A5" w:rsidR="0069328F" w:rsidRPr="00B13A6F" w:rsidRDefault="0069328F" w:rsidP="0069328F">
      <w:r w:rsidRPr="00B13A6F">
        <w:t>Puede</w:t>
      </w:r>
      <w:r>
        <w:t>n</w:t>
      </w:r>
      <w:r w:rsidRPr="00B13A6F">
        <w:t xml:space="preserve"> acceder el </w:t>
      </w:r>
      <w:r>
        <w:t>C</w:t>
      </w:r>
      <w:r w:rsidRPr="00B13A6F">
        <w:t>liente</w:t>
      </w:r>
      <w:r>
        <w:t xml:space="preserve"> y el Paseador</w:t>
      </w:r>
      <w:r w:rsidRPr="00B13A6F">
        <w:t>.</w:t>
      </w:r>
    </w:p>
    <w:p w14:paraId="41044F72" w14:textId="77777777" w:rsidR="0069328F" w:rsidRDefault="0069328F" w:rsidP="00A2322C">
      <w:pPr>
        <w:pStyle w:val="Titulo3Numerado"/>
        <w:numPr>
          <w:ilvl w:val="2"/>
          <w:numId w:val="3"/>
        </w:numPr>
      </w:pPr>
      <w:bookmarkStart w:id="17" w:name="_Toc201852681"/>
      <w:r>
        <w:t>Descripción</w:t>
      </w:r>
      <w:bookmarkEnd w:id="17"/>
    </w:p>
    <w:p w14:paraId="0FBB6518" w14:textId="748A0B38" w:rsidR="0069328F" w:rsidRPr="00EB65D8" w:rsidRDefault="0069328F" w:rsidP="0069328F">
      <w:r>
        <w:t>Luego de que un Paseador haya Aceptado un Paseo, tanto él como el Cliente solicitante serán capaces de Cancelar dicha Contratación.</w:t>
      </w:r>
    </w:p>
    <w:p w14:paraId="2322006B" w14:textId="77777777" w:rsidR="0069328F" w:rsidRDefault="0069328F" w:rsidP="00A2322C">
      <w:pPr>
        <w:pStyle w:val="Titulo3Numerado"/>
        <w:numPr>
          <w:ilvl w:val="2"/>
          <w:numId w:val="3"/>
        </w:numPr>
        <w:rPr>
          <w:noProof/>
        </w:rPr>
      </w:pPr>
      <w:r w:rsidRPr="00625D1D">
        <w:t xml:space="preserve"> </w:t>
      </w:r>
      <w:bookmarkStart w:id="18" w:name="_Toc201852682"/>
      <w:r>
        <w:t>Interfaz de usuario</w:t>
      </w:r>
      <w:r w:rsidRPr="004A0A09">
        <w:rPr>
          <w:noProof/>
        </w:rPr>
        <w:t xml:space="preserve"> </w:t>
      </w:r>
      <w:r>
        <w:rPr>
          <w:noProof/>
        </w:rPr>
        <w:t>(Usuario Paseador / Usuario Cliente)</w:t>
      </w:r>
      <w:bookmarkEnd w:id="18"/>
    </w:p>
    <w:p w14:paraId="6A76D346" w14:textId="1B6D54C2" w:rsidR="0069328F" w:rsidRDefault="0069328F" w:rsidP="0069328F">
      <w:pPr>
        <w:jc w:val="center"/>
      </w:pPr>
      <w:r w:rsidRPr="0069328F">
        <w:rPr>
          <w:noProof/>
        </w:rPr>
        <w:drawing>
          <wp:inline distT="0" distB="0" distL="0" distR="0" wp14:anchorId="000F21D6" wp14:editId="56682CE2">
            <wp:extent cx="3930573" cy="1943100"/>
            <wp:effectExtent l="0" t="0" r="0" b="0"/>
            <wp:docPr id="2125270662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70662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8676" cy="19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2698" w14:textId="202B67CB" w:rsidR="0069328F" w:rsidRPr="00A033E6" w:rsidRDefault="0069328F" w:rsidP="0069328F">
      <w:pPr>
        <w:jc w:val="center"/>
      </w:pPr>
      <w:r w:rsidRPr="006470D8">
        <w:rPr>
          <w:noProof/>
        </w:rPr>
        <w:drawing>
          <wp:inline distT="0" distB="0" distL="0" distR="0" wp14:anchorId="3C3990AB" wp14:editId="076FB343">
            <wp:extent cx="3931920" cy="1474932"/>
            <wp:effectExtent l="0" t="0" r="0" b="0"/>
            <wp:docPr id="619248675" name="Imagen 1" descr="Interfaz de usuario gráfica, Texto, Aplicación, Correo electrónico, Siti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0684" name="Imagen 1" descr="Interfaz de usuario gráfica, Texto, Aplicación, Correo electrónico, Sitio web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2784" cy="14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0C6E" w14:textId="77777777" w:rsidR="0069328F" w:rsidRDefault="0069328F" w:rsidP="00A2322C">
      <w:pPr>
        <w:pStyle w:val="Titulo3Numerado"/>
        <w:numPr>
          <w:ilvl w:val="2"/>
          <w:numId w:val="3"/>
        </w:numPr>
      </w:pPr>
      <w:bookmarkStart w:id="19" w:name="_Toc201852683"/>
      <w:r>
        <w:t>Validaciones</w:t>
      </w:r>
      <w:bookmarkEnd w:id="19"/>
    </w:p>
    <w:p w14:paraId="3A675495" w14:textId="27F28B39" w:rsidR="0069328F" w:rsidRDefault="0069328F" w:rsidP="00A2322C">
      <w:pPr>
        <w:pStyle w:val="Prrafodelista"/>
        <w:numPr>
          <w:ilvl w:val="0"/>
          <w:numId w:val="5"/>
        </w:numPr>
      </w:pPr>
      <w:r>
        <w:t>El Usuario Cliente deberá haber ingresado algún Paseo.</w:t>
      </w:r>
    </w:p>
    <w:p w14:paraId="1B04F332" w14:textId="77777777" w:rsidR="0069328F" w:rsidRPr="0069328F" w:rsidRDefault="0069328F" w:rsidP="00A2322C">
      <w:pPr>
        <w:pStyle w:val="Prrafodelista"/>
        <w:numPr>
          <w:ilvl w:val="0"/>
          <w:numId w:val="5"/>
        </w:numPr>
      </w:pPr>
      <w:r>
        <w:t>El Usuario Paseador deberá haber Aprobado el Paseo mencionado antes.</w:t>
      </w:r>
    </w:p>
    <w:p w14:paraId="181632A1" w14:textId="26A114D2" w:rsidR="00086C32" w:rsidRDefault="00320722" w:rsidP="00086C32">
      <w:pPr>
        <w:spacing w:after="200" w:line="276" w:lineRule="auto"/>
        <w:jc w:val="left"/>
      </w:pPr>
      <w:r>
        <w:br w:type="page"/>
      </w:r>
    </w:p>
    <w:p w14:paraId="62716E95" w14:textId="46F47AA6" w:rsidR="00086C32" w:rsidRDefault="00086C32" w:rsidP="00A2322C">
      <w:pPr>
        <w:pStyle w:val="Titulo2Numerado"/>
        <w:numPr>
          <w:ilvl w:val="1"/>
          <w:numId w:val="3"/>
        </w:numPr>
      </w:pPr>
      <w:r>
        <w:lastRenderedPageBreak/>
        <w:t xml:space="preserve"> </w:t>
      </w:r>
      <w:bookmarkStart w:id="20" w:name="_Toc201852684"/>
      <w:r>
        <w:t xml:space="preserve">F04 </w:t>
      </w:r>
      <w:r w:rsidR="00F73C83" w:rsidRPr="00086C32">
        <w:t>Visualizar Histórico de Paseos – Cliente / Paseador</w:t>
      </w:r>
      <w:bookmarkEnd w:id="20"/>
    </w:p>
    <w:p w14:paraId="4F077130" w14:textId="68E8D306" w:rsidR="00086C32" w:rsidRDefault="00086C32" w:rsidP="00A2322C">
      <w:pPr>
        <w:pStyle w:val="Titulo3Numerado"/>
        <w:numPr>
          <w:ilvl w:val="2"/>
          <w:numId w:val="3"/>
        </w:numPr>
      </w:pPr>
      <w:bookmarkStart w:id="21" w:name="_Toc201852685"/>
      <w:r>
        <w:t>Acceso</w:t>
      </w:r>
      <w:bookmarkEnd w:id="21"/>
    </w:p>
    <w:p w14:paraId="5986407D" w14:textId="77777777" w:rsidR="00F73C83" w:rsidRPr="00B13A6F" w:rsidRDefault="00F73C83" w:rsidP="00F73C83">
      <w:r w:rsidRPr="00B13A6F">
        <w:t>Puede</w:t>
      </w:r>
      <w:r>
        <w:t>n</w:t>
      </w:r>
      <w:r w:rsidRPr="00B13A6F">
        <w:t xml:space="preserve"> acceder el </w:t>
      </w:r>
      <w:r>
        <w:t>C</w:t>
      </w:r>
      <w:r w:rsidRPr="00B13A6F">
        <w:t>liente</w:t>
      </w:r>
      <w:r>
        <w:t xml:space="preserve"> y el Paseador</w:t>
      </w:r>
      <w:r w:rsidRPr="00B13A6F">
        <w:t>.</w:t>
      </w:r>
    </w:p>
    <w:p w14:paraId="0E64EF67" w14:textId="77777777" w:rsidR="00F73C83" w:rsidRDefault="00F73C83" w:rsidP="00A2322C">
      <w:pPr>
        <w:pStyle w:val="Titulo3Numerado"/>
        <w:numPr>
          <w:ilvl w:val="2"/>
          <w:numId w:val="3"/>
        </w:numPr>
      </w:pPr>
      <w:bookmarkStart w:id="22" w:name="_Toc201852686"/>
      <w:r>
        <w:t>Descripción</w:t>
      </w:r>
      <w:bookmarkEnd w:id="22"/>
    </w:p>
    <w:p w14:paraId="5140FCC9" w14:textId="75F63246" w:rsidR="00F73C83" w:rsidRPr="00320722" w:rsidRDefault="00F73C83" w:rsidP="00F73C83">
      <w:r>
        <w:t>Los Usuarios serán capaces de visualizar un Historial en el que se detallará todos sus Paseos y el detalle de estos.</w:t>
      </w:r>
    </w:p>
    <w:p w14:paraId="452E97F7" w14:textId="77777777" w:rsidR="00F73C83" w:rsidRDefault="00F73C83" w:rsidP="00A2322C">
      <w:pPr>
        <w:pStyle w:val="Titulo3Numerado"/>
        <w:numPr>
          <w:ilvl w:val="2"/>
          <w:numId w:val="3"/>
        </w:numPr>
        <w:rPr>
          <w:noProof/>
        </w:rPr>
      </w:pPr>
      <w:bookmarkStart w:id="23" w:name="_Toc201852687"/>
      <w:r>
        <w:t>Interfaz de usuario</w:t>
      </w:r>
      <w:r w:rsidRPr="004A0A09">
        <w:rPr>
          <w:noProof/>
        </w:rPr>
        <w:t xml:space="preserve"> </w:t>
      </w:r>
      <w:r>
        <w:rPr>
          <w:noProof/>
        </w:rPr>
        <w:t>(Usuario Paseador / Usuario Cliente)</w:t>
      </w:r>
      <w:bookmarkEnd w:id="23"/>
    </w:p>
    <w:p w14:paraId="2788BC9E" w14:textId="2ED3F869" w:rsidR="00F73C83" w:rsidRDefault="002D71C0" w:rsidP="002D71C0">
      <w:pPr>
        <w:jc w:val="center"/>
      </w:pPr>
      <w:r>
        <w:rPr>
          <w:noProof/>
        </w:rPr>
        <w:drawing>
          <wp:inline distT="0" distB="0" distL="0" distR="0" wp14:anchorId="6D55A40A" wp14:editId="7A065B7C">
            <wp:extent cx="3560445" cy="2030095"/>
            <wp:effectExtent l="0" t="0" r="1905" b="8255"/>
            <wp:docPr id="20635417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203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8C3BA" w14:textId="77777777" w:rsidR="00F73C83" w:rsidRPr="00393EA2" w:rsidRDefault="00F73C83" w:rsidP="00F73C83">
      <w:pPr>
        <w:jc w:val="center"/>
      </w:pPr>
      <w:r>
        <w:rPr>
          <w:noProof/>
        </w:rPr>
        <w:drawing>
          <wp:inline distT="0" distB="0" distL="0" distR="0" wp14:anchorId="505E36D8" wp14:editId="496AD93B">
            <wp:extent cx="3561415" cy="2095500"/>
            <wp:effectExtent l="0" t="0" r="1270" b="0"/>
            <wp:docPr id="8109642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64217" name="Imagen 1" descr="Interfaz de usuario gráfica&#10;&#10;El contenido generado por IA puede ser incorrecto."/>
                    <pic:cNvPicPr/>
                  </pic:nvPicPr>
                  <pic:blipFill rotWithShape="1">
                    <a:blip r:embed="rId14"/>
                    <a:srcRect l="1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76" cy="2110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9979B" w14:textId="77777777" w:rsidR="00F73C83" w:rsidRDefault="00F73C83" w:rsidP="00A2322C">
      <w:pPr>
        <w:pStyle w:val="Titulo3Numerado"/>
        <w:numPr>
          <w:ilvl w:val="2"/>
          <w:numId w:val="3"/>
        </w:numPr>
      </w:pPr>
      <w:bookmarkStart w:id="24" w:name="_Toc201852688"/>
      <w:r>
        <w:t>Validaciones</w:t>
      </w:r>
      <w:bookmarkEnd w:id="24"/>
    </w:p>
    <w:p w14:paraId="502CB0B0" w14:textId="5A12186E" w:rsidR="00F73C83" w:rsidRPr="00F73C83" w:rsidRDefault="00F73C83" w:rsidP="00A2322C">
      <w:pPr>
        <w:pStyle w:val="Prrafodelista"/>
        <w:numPr>
          <w:ilvl w:val="0"/>
          <w:numId w:val="5"/>
        </w:numPr>
        <w:spacing w:after="200" w:line="276" w:lineRule="auto"/>
        <w:jc w:val="left"/>
      </w:pPr>
      <w:r>
        <w:t>Ambos Usuarios deberán tener por lo menos un Paseo a su nombre, cualquiera sea el Estado de est</w:t>
      </w:r>
      <w:r w:rsidR="003F6EC8">
        <w:t>e,</w:t>
      </w:r>
      <w:r>
        <w:t xml:space="preserve"> para que aparezca en su Historial.</w:t>
      </w:r>
      <w:r>
        <w:br w:type="page"/>
      </w:r>
    </w:p>
    <w:p w14:paraId="33EDE39B" w14:textId="62F158A8" w:rsidR="00320722" w:rsidRDefault="002D71C0" w:rsidP="00A2322C">
      <w:pPr>
        <w:pStyle w:val="Titulo2Numerado"/>
        <w:numPr>
          <w:ilvl w:val="1"/>
          <w:numId w:val="3"/>
        </w:numPr>
      </w:pPr>
      <w:r>
        <w:lastRenderedPageBreak/>
        <w:t xml:space="preserve"> </w:t>
      </w:r>
      <w:bookmarkStart w:id="25" w:name="_Toc201852689"/>
      <w:r w:rsidR="00320722">
        <w:t>F0</w:t>
      </w:r>
      <w:r w:rsidR="00CD1D77">
        <w:t>5</w:t>
      </w:r>
      <w:r w:rsidR="00320722">
        <w:t xml:space="preserve"> – </w:t>
      </w:r>
      <w:r w:rsidR="00320722" w:rsidRPr="006972FF">
        <w:t>Cancelar contratación de servicio</w:t>
      </w:r>
      <w:r w:rsidR="00320722">
        <w:t xml:space="preserve"> Pendiente:</w:t>
      </w:r>
      <w:bookmarkEnd w:id="25"/>
    </w:p>
    <w:p w14:paraId="48418587" w14:textId="77777777" w:rsidR="00320722" w:rsidRDefault="00320722" w:rsidP="00A2322C">
      <w:pPr>
        <w:pStyle w:val="Titulo3Numerado"/>
        <w:numPr>
          <w:ilvl w:val="2"/>
          <w:numId w:val="3"/>
        </w:numPr>
      </w:pPr>
      <w:bookmarkStart w:id="26" w:name="_Toc201852690"/>
      <w:r>
        <w:t>Acceso</w:t>
      </w:r>
      <w:bookmarkEnd w:id="26"/>
    </w:p>
    <w:p w14:paraId="14AC6C2E" w14:textId="77777777" w:rsidR="00320722" w:rsidRPr="00B13A6F" w:rsidRDefault="00320722" w:rsidP="00320722">
      <w:r w:rsidRPr="00B13A6F">
        <w:t xml:space="preserve">Puede acceder el </w:t>
      </w:r>
      <w:r>
        <w:t>C</w:t>
      </w:r>
      <w:r w:rsidRPr="00B13A6F">
        <w:t>liente.</w:t>
      </w:r>
    </w:p>
    <w:p w14:paraId="35BED5E9" w14:textId="77777777" w:rsidR="00320722" w:rsidRDefault="00320722" w:rsidP="00A2322C">
      <w:pPr>
        <w:pStyle w:val="Titulo3Numerado"/>
        <w:numPr>
          <w:ilvl w:val="2"/>
          <w:numId w:val="3"/>
        </w:numPr>
      </w:pPr>
      <w:bookmarkStart w:id="27" w:name="_Toc201852691"/>
      <w:r>
        <w:t>Descripción</w:t>
      </w:r>
      <w:bookmarkEnd w:id="27"/>
    </w:p>
    <w:p w14:paraId="75212422" w14:textId="77777777" w:rsidR="00320722" w:rsidRDefault="00320722" w:rsidP="00320722">
      <w:r>
        <w:t>El usuario Cliente, posterior a haber realizado una contratación de servicio de un Paseador, será capaz de Cancelarla si así lo desea.</w:t>
      </w:r>
    </w:p>
    <w:p w14:paraId="7EF2335E" w14:textId="03400F27" w:rsidR="00320722" w:rsidRDefault="00320722" w:rsidP="00A2322C">
      <w:pPr>
        <w:pStyle w:val="Titulo3Numerado"/>
        <w:numPr>
          <w:ilvl w:val="2"/>
          <w:numId w:val="3"/>
        </w:numPr>
      </w:pPr>
      <w:bookmarkStart w:id="28" w:name="_Toc201852692"/>
      <w:r>
        <w:t>Interfaz de usuario</w:t>
      </w:r>
      <w:r w:rsidRPr="004A0A09">
        <w:rPr>
          <w:noProof/>
        </w:rPr>
        <w:t xml:space="preserve"> </w:t>
      </w:r>
      <w:r>
        <w:rPr>
          <w:noProof/>
        </w:rPr>
        <w:t>(Usuario Paseador / Usuario Cliente)</w:t>
      </w:r>
      <w:bookmarkEnd w:id="28"/>
    </w:p>
    <w:p w14:paraId="38A87824" w14:textId="3215C828" w:rsidR="003E2F76" w:rsidRPr="003E2F76" w:rsidRDefault="003E2F76" w:rsidP="003E2F76">
      <w:pPr>
        <w:jc w:val="center"/>
      </w:pPr>
      <w:r w:rsidRPr="006470D8">
        <w:rPr>
          <w:noProof/>
        </w:rPr>
        <w:drawing>
          <wp:inline distT="0" distB="0" distL="0" distR="0" wp14:anchorId="08AC8086" wp14:editId="5CCB4DEC">
            <wp:extent cx="3931920" cy="1474932"/>
            <wp:effectExtent l="0" t="0" r="0" b="0"/>
            <wp:docPr id="195307655" name="Imagen 1" descr="Interfaz de usuario gráfica, Texto, Aplicación, Correo electrónico, Siti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10684" name="Imagen 1" descr="Interfaz de usuario gráfica, Texto, Aplicación, Correo electrónico, Sitio web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2784" cy="14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A84B" w14:textId="77777777" w:rsidR="00320722" w:rsidRDefault="00320722" w:rsidP="00A2322C">
      <w:pPr>
        <w:pStyle w:val="Titulo3Numerado"/>
        <w:numPr>
          <w:ilvl w:val="2"/>
          <w:numId w:val="3"/>
        </w:numPr>
      </w:pPr>
      <w:bookmarkStart w:id="29" w:name="_Toc201852693"/>
      <w:r>
        <w:t>Validaciones</w:t>
      </w:r>
      <w:bookmarkEnd w:id="29"/>
    </w:p>
    <w:p w14:paraId="563B9C05" w14:textId="663A6215" w:rsidR="00D87F9A" w:rsidRDefault="00320722" w:rsidP="00A2322C">
      <w:pPr>
        <w:pStyle w:val="Prrafodelista"/>
        <w:numPr>
          <w:ilvl w:val="0"/>
          <w:numId w:val="5"/>
        </w:numPr>
      </w:pPr>
      <w:r>
        <w:t>El Usuario Cliente deberá tener alguna Solicitud Abierta / Pendiente para poder</w:t>
      </w:r>
      <w:r w:rsidR="00076412">
        <w:t xml:space="preserve"> </w:t>
      </w:r>
      <w:r>
        <w:t>realizar su cancelación.</w:t>
      </w:r>
    </w:p>
    <w:p w14:paraId="4CB9F99A" w14:textId="77777777" w:rsidR="00D87F9A" w:rsidRDefault="00D87F9A">
      <w:pPr>
        <w:spacing w:after="200" w:line="276" w:lineRule="auto"/>
        <w:jc w:val="left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4956710B" w14:textId="1F623D71" w:rsidR="00D87F9A" w:rsidRDefault="00D87F9A" w:rsidP="00A2322C">
      <w:pPr>
        <w:pStyle w:val="Titulo2Numerado"/>
        <w:numPr>
          <w:ilvl w:val="1"/>
          <w:numId w:val="3"/>
        </w:numPr>
      </w:pPr>
      <w:r>
        <w:lastRenderedPageBreak/>
        <w:t xml:space="preserve"> </w:t>
      </w:r>
      <w:bookmarkStart w:id="30" w:name="_Toc201852694"/>
      <w:r>
        <w:t>F0</w:t>
      </w:r>
      <w:r w:rsidR="002D71C0">
        <w:t>6</w:t>
      </w:r>
      <w:r>
        <w:t xml:space="preserve"> – </w:t>
      </w:r>
      <w:r w:rsidRPr="00D87F9A">
        <w:t xml:space="preserve">Visualizar Información </w:t>
      </w:r>
      <w:r>
        <w:t>Personal:</w:t>
      </w:r>
      <w:bookmarkEnd w:id="30"/>
    </w:p>
    <w:p w14:paraId="29C8F501" w14:textId="77777777" w:rsidR="00D87F9A" w:rsidRDefault="00D87F9A" w:rsidP="00A2322C">
      <w:pPr>
        <w:pStyle w:val="Titulo3Numerado"/>
        <w:numPr>
          <w:ilvl w:val="2"/>
          <w:numId w:val="3"/>
        </w:numPr>
      </w:pPr>
      <w:bookmarkStart w:id="31" w:name="_Toc201852695"/>
      <w:r>
        <w:t>Acceso</w:t>
      </w:r>
      <w:bookmarkEnd w:id="31"/>
    </w:p>
    <w:p w14:paraId="1D6BE16F" w14:textId="77777777" w:rsidR="00D87F9A" w:rsidRPr="00B13A6F" w:rsidRDefault="00D87F9A" w:rsidP="00D87F9A">
      <w:r w:rsidRPr="00B13A6F">
        <w:t xml:space="preserve">Puede acceder el </w:t>
      </w:r>
      <w:r>
        <w:t>C</w:t>
      </w:r>
      <w:r w:rsidRPr="00B13A6F">
        <w:t>liente.</w:t>
      </w:r>
    </w:p>
    <w:p w14:paraId="4EB43065" w14:textId="77777777" w:rsidR="00D87F9A" w:rsidRDefault="00D87F9A" w:rsidP="00A2322C">
      <w:pPr>
        <w:pStyle w:val="Titulo3Numerado"/>
        <w:numPr>
          <w:ilvl w:val="2"/>
          <w:numId w:val="3"/>
        </w:numPr>
      </w:pPr>
      <w:bookmarkStart w:id="32" w:name="_Toc201852696"/>
      <w:r>
        <w:t>Descripción</w:t>
      </w:r>
      <w:bookmarkEnd w:id="32"/>
    </w:p>
    <w:p w14:paraId="44009AA5" w14:textId="2BC5A24C" w:rsidR="00D87F9A" w:rsidRPr="00D87F9A" w:rsidRDefault="00BE6208" w:rsidP="00D87F9A">
      <w:r>
        <w:t xml:space="preserve">Al presionar el Botón “Mi Perfil” de la Barra de Navegación superior, se desplegará la Información Personal del Cliente, que </w:t>
      </w:r>
      <w:r w:rsidR="003F6EC8">
        <w:t>é</w:t>
      </w:r>
      <w:r>
        <w:t>l mismo ingresó en el Registro.</w:t>
      </w:r>
    </w:p>
    <w:p w14:paraId="073471D1" w14:textId="6EE09D8C" w:rsidR="00D87F9A" w:rsidRDefault="00D87F9A" w:rsidP="00A2322C">
      <w:pPr>
        <w:pStyle w:val="Titulo3Numerado"/>
        <w:numPr>
          <w:ilvl w:val="2"/>
          <w:numId w:val="3"/>
        </w:numPr>
      </w:pPr>
      <w:bookmarkStart w:id="33" w:name="_Toc201852697"/>
      <w:r>
        <w:t>Interfaz de usuario</w:t>
      </w:r>
      <w:bookmarkEnd w:id="33"/>
    </w:p>
    <w:p w14:paraId="51C2FAAD" w14:textId="43DD2917" w:rsidR="00A14442" w:rsidRPr="00A14442" w:rsidRDefault="00A14442" w:rsidP="00A14442">
      <w:pPr>
        <w:jc w:val="center"/>
      </w:pPr>
      <w:r>
        <w:rPr>
          <w:noProof/>
        </w:rPr>
        <w:drawing>
          <wp:inline distT="0" distB="0" distL="0" distR="0" wp14:anchorId="167E2CC7" wp14:editId="354F6C04">
            <wp:extent cx="3086100" cy="1598574"/>
            <wp:effectExtent l="0" t="0" r="0" b="1905"/>
            <wp:docPr id="54175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5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012" cy="16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44CB" w14:textId="2DFC0909" w:rsidR="00BE6208" w:rsidRPr="00BE6208" w:rsidRDefault="00D87F9A" w:rsidP="00A2322C">
      <w:pPr>
        <w:pStyle w:val="Titulo3Numerado"/>
        <w:numPr>
          <w:ilvl w:val="2"/>
          <w:numId w:val="3"/>
        </w:numPr>
      </w:pPr>
      <w:bookmarkStart w:id="34" w:name="_Toc201852698"/>
      <w:r>
        <w:t>Validaciones</w:t>
      </w:r>
      <w:bookmarkEnd w:id="34"/>
    </w:p>
    <w:p w14:paraId="54509DD9" w14:textId="7EC2A5CB" w:rsidR="00BE6208" w:rsidRPr="00BE6208" w:rsidRDefault="00BE6208" w:rsidP="00BE6208">
      <w:r>
        <w:t>El Cliente debe estar registrado en el Sistema.</w:t>
      </w:r>
    </w:p>
    <w:p w14:paraId="47C121CF" w14:textId="283C04F2" w:rsidR="00BE6208" w:rsidRPr="00BE6208" w:rsidRDefault="00BE6208" w:rsidP="00BE6208">
      <w:r>
        <w:t>El Cliente debe haber iniciado sesión.</w:t>
      </w:r>
    </w:p>
    <w:p w14:paraId="1841FE5C" w14:textId="1A354766" w:rsidR="00EB154E" w:rsidRPr="00D87F9A" w:rsidRDefault="00D87F9A" w:rsidP="00D87F9A">
      <w:pPr>
        <w:spacing w:after="200" w:line="276" w:lineRule="auto"/>
        <w:jc w:val="left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0B19F712" w14:textId="1E27F3D6" w:rsidR="00B27ED8" w:rsidRDefault="00B13A6F" w:rsidP="00A2322C">
      <w:pPr>
        <w:pStyle w:val="Titulo2Numerado"/>
        <w:numPr>
          <w:ilvl w:val="1"/>
          <w:numId w:val="3"/>
        </w:numPr>
      </w:pPr>
      <w:r>
        <w:lastRenderedPageBreak/>
        <w:t xml:space="preserve"> </w:t>
      </w:r>
      <w:bookmarkStart w:id="35" w:name="_Toc201852699"/>
      <w:r w:rsidR="00B27ED8">
        <w:t>F0</w:t>
      </w:r>
      <w:r w:rsidR="00CD1D77">
        <w:t>7</w:t>
      </w:r>
      <w:r w:rsidR="00B27ED8">
        <w:t xml:space="preserve"> – </w:t>
      </w:r>
      <w:r w:rsidR="006972FF" w:rsidRPr="006972FF">
        <w:t>Registro en la aplicación</w:t>
      </w:r>
      <w:r w:rsidR="00B27ED8">
        <w:t>:</w:t>
      </w:r>
      <w:bookmarkEnd w:id="35"/>
    </w:p>
    <w:p w14:paraId="7E281207" w14:textId="1C0E81C3" w:rsidR="00B27ED8" w:rsidRDefault="00B27ED8" w:rsidP="00A2322C">
      <w:pPr>
        <w:pStyle w:val="Titulo3Numerado"/>
        <w:numPr>
          <w:ilvl w:val="2"/>
          <w:numId w:val="3"/>
        </w:numPr>
      </w:pPr>
      <w:bookmarkStart w:id="36" w:name="_Toc201852700"/>
      <w:r>
        <w:t>Acceso</w:t>
      </w:r>
      <w:bookmarkEnd w:id="36"/>
    </w:p>
    <w:p w14:paraId="07211413" w14:textId="55B564DE" w:rsidR="00B13A6F" w:rsidRPr="00B13A6F" w:rsidRDefault="00B13A6F" w:rsidP="00B13A6F">
      <w:r w:rsidRPr="00B13A6F">
        <w:t>Puede acceder el cliente.</w:t>
      </w:r>
    </w:p>
    <w:p w14:paraId="71A1147A" w14:textId="77777777" w:rsidR="00B13A6F" w:rsidRDefault="00B27ED8" w:rsidP="00A2322C">
      <w:pPr>
        <w:pStyle w:val="Titulo3Numerado"/>
        <w:numPr>
          <w:ilvl w:val="2"/>
          <w:numId w:val="3"/>
        </w:numPr>
      </w:pPr>
      <w:bookmarkStart w:id="37" w:name="_Toc201852701"/>
      <w:r>
        <w:t>Descripción</w:t>
      </w:r>
      <w:bookmarkEnd w:id="37"/>
    </w:p>
    <w:p w14:paraId="472C72E5" w14:textId="3503F0D7" w:rsidR="009E6B6C" w:rsidRPr="009E6B6C" w:rsidRDefault="009E6B6C" w:rsidP="009E6B6C">
      <w:r>
        <w:t>El cliente debe registrarse completando los campos “Nombre de Usuario”</w:t>
      </w:r>
      <w:r w:rsidR="00B21859">
        <w:t>, “</w:t>
      </w:r>
      <w:r>
        <w:t>Contraseña”</w:t>
      </w:r>
      <w:r w:rsidR="00B21859">
        <w:t>, “Nombre del Perro”, “Tamaño del Perro”, c</w:t>
      </w:r>
      <w:r>
        <w:t xml:space="preserve">umpliendo </w:t>
      </w:r>
      <w:r w:rsidR="00B21859">
        <w:t xml:space="preserve">con </w:t>
      </w:r>
      <w:r>
        <w:t>diversos requisitos para completar exitosamente el</w:t>
      </w:r>
      <w:r w:rsidR="00B21859">
        <w:t xml:space="preserve"> </w:t>
      </w:r>
      <w:r>
        <w:t>registro.</w:t>
      </w:r>
    </w:p>
    <w:p w14:paraId="2EC7B45E" w14:textId="39DED759" w:rsidR="00890319" w:rsidRDefault="00B27ED8" w:rsidP="00A2322C">
      <w:pPr>
        <w:pStyle w:val="Titulo3Numerado"/>
        <w:numPr>
          <w:ilvl w:val="2"/>
          <w:numId w:val="3"/>
        </w:numPr>
      </w:pPr>
      <w:bookmarkStart w:id="38" w:name="_Toc201852702"/>
      <w:r>
        <w:t>Interfaz de usuario</w:t>
      </w:r>
      <w:bookmarkEnd w:id="38"/>
    </w:p>
    <w:p w14:paraId="32AB1CB4" w14:textId="29CC5B79" w:rsidR="00A14442" w:rsidRPr="00A14442" w:rsidRDefault="00A14442" w:rsidP="00A14442">
      <w:pPr>
        <w:jc w:val="center"/>
      </w:pPr>
      <w:r w:rsidRPr="00A14442">
        <w:rPr>
          <w:noProof/>
        </w:rPr>
        <w:drawing>
          <wp:inline distT="0" distB="0" distL="0" distR="0" wp14:anchorId="1FDE0B8C" wp14:editId="432C9568">
            <wp:extent cx="1647825" cy="2815841"/>
            <wp:effectExtent l="0" t="0" r="0" b="3810"/>
            <wp:docPr id="309166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6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5324" cy="28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FAC9" w14:textId="5620436E" w:rsidR="004C58C2" w:rsidRDefault="00B27ED8" w:rsidP="00A2322C">
      <w:pPr>
        <w:pStyle w:val="Titulo3Numerado"/>
        <w:numPr>
          <w:ilvl w:val="2"/>
          <w:numId w:val="3"/>
        </w:numPr>
      </w:pPr>
      <w:bookmarkStart w:id="39" w:name="_Toc201852703"/>
      <w:r>
        <w:t>Validaciones</w:t>
      </w:r>
      <w:bookmarkEnd w:id="39"/>
    </w:p>
    <w:p w14:paraId="7622D32A" w14:textId="5EEE776F" w:rsidR="00B21859" w:rsidRDefault="00B21859" w:rsidP="00A2322C">
      <w:pPr>
        <w:pStyle w:val="Prrafodelista"/>
        <w:numPr>
          <w:ilvl w:val="0"/>
          <w:numId w:val="5"/>
        </w:numPr>
      </w:pPr>
      <w:r>
        <w:t>Todos los datos son obligatorios.</w:t>
      </w:r>
    </w:p>
    <w:p w14:paraId="0D02BCFE" w14:textId="3DA9BE67" w:rsidR="00B21859" w:rsidRDefault="00B21859" w:rsidP="00A2322C">
      <w:pPr>
        <w:pStyle w:val="Prrafodelista"/>
        <w:numPr>
          <w:ilvl w:val="0"/>
          <w:numId w:val="5"/>
        </w:numPr>
      </w:pPr>
      <w:r>
        <w:t xml:space="preserve">El “Nombre de Usuario” debe ser único en el sistema </w:t>
      </w:r>
      <w:r w:rsidR="00CA01D1">
        <w:t>(</w:t>
      </w:r>
      <w:r>
        <w:t>no se podrá utilizar si ya existe dicho nombre</w:t>
      </w:r>
      <w:r w:rsidR="00CA01D1">
        <w:t xml:space="preserve">, no se </w:t>
      </w:r>
      <w:r w:rsidR="00E96746">
        <w:t>diferenciará</w:t>
      </w:r>
      <w:r w:rsidR="00CA01D1">
        <w:t xml:space="preserve"> </w:t>
      </w:r>
      <w:r>
        <w:t xml:space="preserve">si </w:t>
      </w:r>
      <w:r w:rsidR="00CA01D1">
        <w:t>está</w:t>
      </w:r>
      <w:r>
        <w:t xml:space="preserve"> escrito con mayúsculas o minúsculas</w:t>
      </w:r>
      <w:r w:rsidR="00E96746">
        <w:t>,</w:t>
      </w:r>
      <w:r>
        <w:t xml:space="preserve"> </w:t>
      </w:r>
      <w:r w:rsidR="00E96746">
        <w:t xml:space="preserve">ni el tipo de </w:t>
      </w:r>
      <w:r>
        <w:t>usuario.</w:t>
      </w:r>
    </w:p>
    <w:p w14:paraId="437D512A" w14:textId="4811BECD" w:rsidR="00B21859" w:rsidRDefault="00B21859" w:rsidP="00A2322C">
      <w:pPr>
        <w:pStyle w:val="Prrafodelista"/>
        <w:numPr>
          <w:ilvl w:val="0"/>
          <w:numId w:val="5"/>
        </w:numPr>
      </w:pPr>
      <w:r>
        <w:t xml:space="preserve">La </w:t>
      </w:r>
      <w:r w:rsidR="00E96746">
        <w:t>contraseña</w:t>
      </w:r>
      <w:r>
        <w:t xml:space="preserve"> deberá tener como mínimo 5 caracteres, </w:t>
      </w:r>
      <w:r w:rsidR="00E96746">
        <w:t>incluir una mayúscula, una minúscula, y un número.</w:t>
      </w:r>
    </w:p>
    <w:p w14:paraId="644B5588" w14:textId="75727391" w:rsidR="00FA4AB9" w:rsidRDefault="00FA4AB9" w:rsidP="00A2322C">
      <w:pPr>
        <w:pStyle w:val="Prrafodelista"/>
        <w:numPr>
          <w:ilvl w:val="0"/>
          <w:numId w:val="5"/>
        </w:numPr>
      </w:pPr>
      <w:r>
        <w:t>En caso de que esto no se cumpla con alguno de los requisitos, la aplicación mostrará un mensaje de error.</w:t>
      </w:r>
    </w:p>
    <w:p w14:paraId="4F6F9F76" w14:textId="1156A8D8" w:rsidR="00E96746" w:rsidRPr="00B21859" w:rsidRDefault="00E96746" w:rsidP="00A2322C">
      <w:pPr>
        <w:pStyle w:val="Prrafodelista"/>
        <w:numPr>
          <w:ilvl w:val="0"/>
          <w:numId w:val="5"/>
        </w:numPr>
      </w:pPr>
      <w:r w:rsidRPr="00E96746">
        <w:lastRenderedPageBreak/>
        <w:t>A los efectos de esta aplicación cada cliente contará con un único perro</w:t>
      </w:r>
      <w:r>
        <w:t>.</w:t>
      </w:r>
    </w:p>
    <w:p w14:paraId="5FCA6B58" w14:textId="7384FDC9" w:rsidR="00B13A6F" w:rsidRPr="00E96746" w:rsidRDefault="003E2F76">
      <w:pPr>
        <w:spacing w:after="200" w:line="276" w:lineRule="auto"/>
        <w:jc w:val="left"/>
      </w:pPr>
      <w:r>
        <w:br w:type="page"/>
      </w:r>
    </w:p>
    <w:p w14:paraId="54113B2D" w14:textId="553CDA63" w:rsidR="005D2ED0" w:rsidRDefault="005D2ED0" w:rsidP="00A2322C">
      <w:pPr>
        <w:pStyle w:val="Titulo2Numerado"/>
        <w:numPr>
          <w:ilvl w:val="1"/>
          <w:numId w:val="11"/>
        </w:numPr>
      </w:pPr>
      <w:r>
        <w:lastRenderedPageBreak/>
        <w:t xml:space="preserve"> </w:t>
      </w:r>
      <w:bookmarkStart w:id="40" w:name="_Toc201852704"/>
      <w:r w:rsidR="00B27ED8">
        <w:t>F0</w:t>
      </w:r>
      <w:r>
        <w:t>8</w:t>
      </w:r>
      <w:r w:rsidR="00B27ED8">
        <w:t xml:space="preserve"> – </w:t>
      </w:r>
      <w:r w:rsidR="006972FF" w:rsidRPr="006972FF">
        <w:t>Hacer una contratación de los servicios de un paseador</w:t>
      </w:r>
      <w:r w:rsidR="00B27ED8">
        <w:t>:</w:t>
      </w:r>
      <w:bookmarkEnd w:id="40"/>
    </w:p>
    <w:p w14:paraId="7949FBA1" w14:textId="63862B60" w:rsidR="00086C32" w:rsidRDefault="00086C32" w:rsidP="00A2322C">
      <w:pPr>
        <w:pStyle w:val="Titulo3Numerado"/>
        <w:numPr>
          <w:ilvl w:val="2"/>
          <w:numId w:val="11"/>
        </w:numPr>
      </w:pPr>
      <w:bookmarkStart w:id="41" w:name="_Toc201852705"/>
      <w:r>
        <w:t>Acceso</w:t>
      </w:r>
      <w:bookmarkEnd w:id="41"/>
    </w:p>
    <w:p w14:paraId="5BF47730" w14:textId="2566CADC" w:rsidR="006972FF" w:rsidRPr="006972FF" w:rsidRDefault="006972FF" w:rsidP="006972FF">
      <w:r>
        <w:t>Puede acceder el usuario Cliente.</w:t>
      </w:r>
    </w:p>
    <w:p w14:paraId="5DD646C8" w14:textId="77777777" w:rsidR="00B27ED8" w:rsidRDefault="00B27ED8" w:rsidP="00A2322C">
      <w:pPr>
        <w:pStyle w:val="Titulo3Numerado"/>
        <w:numPr>
          <w:ilvl w:val="2"/>
          <w:numId w:val="11"/>
        </w:numPr>
      </w:pPr>
      <w:bookmarkStart w:id="42" w:name="_Toc201852706"/>
      <w:r>
        <w:t>Descripción</w:t>
      </w:r>
      <w:bookmarkEnd w:id="42"/>
    </w:p>
    <w:p w14:paraId="28014D00" w14:textId="36DD6E53" w:rsidR="00E96746" w:rsidRPr="00E96746" w:rsidRDefault="00E96746" w:rsidP="00E96746">
      <w:r>
        <w:t>Tras haber iniciado su sesión, el usuario “Cliente” visualizará un listado de Paseadores a los que podrá contratar presionando un Botón.</w:t>
      </w:r>
    </w:p>
    <w:p w14:paraId="2F36D304" w14:textId="7360705A" w:rsidR="003117C2" w:rsidRDefault="00B27ED8" w:rsidP="00A2322C">
      <w:pPr>
        <w:pStyle w:val="Titulo3Numerado"/>
        <w:numPr>
          <w:ilvl w:val="2"/>
          <w:numId w:val="11"/>
        </w:numPr>
      </w:pPr>
      <w:bookmarkStart w:id="43" w:name="_Toc201852707"/>
      <w:r>
        <w:t>Interfaz de usuario</w:t>
      </w:r>
      <w:bookmarkEnd w:id="43"/>
    </w:p>
    <w:p w14:paraId="3BFD20F6" w14:textId="68924087" w:rsidR="00A14442" w:rsidRPr="00A14442" w:rsidRDefault="00A14442" w:rsidP="00A14442">
      <w:pPr>
        <w:jc w:val="center"/>
      </w:pPr>
      <w:r w:rsidRPr="00A14442">
        <w:rPr>
          <w:noProof/>
        </w:rPr>
        <w:drawing>
          <wp:inline distT="0" distB="0" distL="0" distR="0" wp14:anchorId="4DC26AFC" wp14:editId="30AB6479">
            <wp:extent cx="4029075" cy="1902724"/>
            <wp:effectExtent l="0" t="0" r="0" b="2540"/>
            <wp:docPr id="136012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9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569" cy="19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4D48" w14:textId="53B7048F" w:rsidR="00B13A6F" w:rsidRDefault="00B27ED8" w:rsidP="00A2322C">
      <w:pPr>
        <w:pStyle w:val="Titulo3Numerado"/>
        <w:numPr>
          <w:ilvl w:val="2"/>
          <w:numId w:val="11"/>
        </w:numPr>
      </w:pPr>
      <w:bookmarkStart w:id="44" w:name="_Toc201852708"/>
      <w:r>
        <w:t>Validaciones</w:t>
      </w:r>
      <w:bookmarkEnd w:id="44"/>
    </w:p>
    <w:p w14:paraId="494FB286" w14:textId="7F00908B" w:rsidR="00E96746" w:rsidRDefault="00E96746" w:rsidP="00A2322C">
      <w:pPr>
        <w:pStyle w:val="Prrafodelista"/>
        <w:numPr>
          <w:ilvl w:val="0"/>
          <w:numId w:val="6"/>
        </w:numPr>
      </w:pPr>
      <w:r>
        <w:t xml:space="preserve">El usuario “Cliente” visualizará aquellos Paseadores que cuenten con un cupo disponible </w:t>
      </w:r>
      <w:r w:rsidR="00FA4AB9">
        <w:t>y no entre en conflicto con el tipo de perros que ya tenga asignado (si es que los tiene). U</w:t>
      </w:r>
      <w:r w:rsidR="00FA4AB9" w:rsidRPr="00FA4AB9">
        <w:t>n perro chico no puede ser asignado a un paseador que tenga asignados perros grandes por temas de seguridad, ni viceversa</w:t>
      </w:r>
      <w:r w:rsidR="00FA4AB9">
        <w:t>.</w:t>
      </w:r>
    </w:p>
    <w:p w14:paraId="61CE73E1" w14:textId="10AF39E0" w:rsidR="00FA4AB9" w:rsidRPr="00FA4AB9" w:rsidRDefault="00FA4AB9" w:rsidP="00A2322C">
      <w:pPr>
        <w:pStyle w:val="Prrafodelista"/>
        <w:numPr>
          <w:ilvl w:val="0"/>
          <w:numId w:val="6"/>
        </w:numPr>
      </w:pPr>
      <w:r>
        <w:t>Un</w:t>
      </w:r>
      <w:r w:rsidRPr="00FA4AB9">
        <w:rPr>
          <w:lang w:val="es-ES"/>
        </w:rPr>
        <w:t xml:space="preserve"> perro grande ocupa 4 cupos en la camioneta, uno mediano ocupa 2</w:t>
      </w:r>
      <w:r w:rsidRPr="00FA4AB9">
        <w:t> </w:t>
      </w:r>
      <w:r>
        <w:t xml:space="preserve">cupos, 1 </w:t>
      </w:r>
      <w:r w:rsidRPr="00FA4AB9">
        <w:rPr>
          <w:lang w:val="es-ES"/>
        </w:rPr>
        <w:t>chico ocupa un solo cupo.</w:t>
      </w:r>
    </w:p>
    <w:p w14:paraId="7EBCBD76" w14:textId="6B7CB900" w:rsidR="00FA4AB9" w:rsidRPr="00E96746" w:rsidRDefault="00FA4AB9" w:rsidP="00A2322C">
      <w:pPr>
        <w:pStyle w:val="Prrafodelista"/>
        <w:numPr>
          <w:ilvl w:val="0"/>
          <w:numId w:val="6"/>
        </w:numPr>
      </w:pPr>
      <w:r>
        <w:t>S</w:t>
      </w:r>
      <w:r w:rsidRPr="00FA4AB9">
        <w:t xml:space="preserve">i un usuario </w:t>
      </w:r>
      <w:r>
        <w:t xml:space="preserve">“Cliente” </w:t>
      </w:r>
      <w:r w:rsidRPr="00FA4AB9">
        <w:t>hace una contratación de servicio con un paseador, no puede iniciar el mismo proceso con otro paseador</w:t>
      </w:r>
      <w:r>
        <w:t>.</w:t>
      </w:r>
    </w:p>
    <w:p w14:paraId="0C712E91" w14:textId="77777777" w:rsidR="00B13A6F" w:rsidRDefault="00B13A6F">
      <w:pPr>
        <w:spacing w:after="200" w:line="276" w:lineRule="auto"/>
        <w:jc w:val="left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6F7E4FAD" w14:textId="1A2A5D32" w:rsidR="00B371A3" w:rsidRDefault="00B371A3" w:rsidP="00A2322C">
      <w:pPr>
        <w:pStyle w:val="Titulo2Numerado"/>
        <w:numPr>
          <w:ilvl w:val="1"/>
          <w:numId w:val="11"/>
        </w:numPr>
      </w:pPr>
      <w:r>
        <w:lastRenderedPageBreak/>
        <w:t xml:space="preserve"> </w:t>
      </w:r>
      <w:bookmarkStart w:id="45" w:name="_Toc201852709"/>
      <w:r w:rsidR="00F230B7">
        <w:t>F0</w:t>
      </w:r>
      <w:r w:rsidR="00CD1D77">
        <w:t>9</w:t>
      </w:r>
      <w:r w:rsidR="00F230B7">
        <w:t xml:space="preserve"> – </w:t>
      </w:r>
      <w:r>
        <w:t xml:space="preserve">Visualizar </w:t>
      </w:r>
      <w:r w:rsidRPr="00B371A3">
        <w:rPr>
          <w:lang w:val="es-ES"/>
        </w:rPr>
        <w:t>listado</w:t>
      </w:r>
      <w:r>
        <w:rPr>
          <w:lang w:val="es-ES"/>
        </w:rPr>
        <w:t xml:space="preserve"> de Paseadores y Nro. de Perros asignados</w:t>
      </w:r>
      <w:r>
        <w:t>:</w:t>
      </w:r>
      <w:bookmarkEnd w:id="45"/>
    </w:p>
    <w:p w14:paraId="4601AEF2" w14:textId="775EE236" w:rsidR="00086C32" w:rsidRDefault="00086C32" w:rsidP="00A2322C">
      <w:pPr>
        <w:pStyle w:val="Titulo3Numerado"/>
        <w:numPr>
          <w:ilvl w:val="2"/>
          <w:numId w:val="11"/>
        </w:numPr>
      </w:pPr>
      <w:bookmarkStart w:id="46" w:name="_Toc201852710"/>
      <w:r>
        <w:t>Acceso</w:t>
      </w:r>
      <w:bookmarkEnd w:id="46"/>
    </w:p>
    <w:p w14:paraId="7676375E" w14:textId="6C7113B0" w:rsidR="00B371A3" w:rsidRPr="006972FF" w:rsidRDefault="00B371A3" w:rsidP="00B371A3">
      <w:r w:rsidRPr="006972FF">
        <w:t xml:space="preserve">Puede acceder el </w:t>
      </w:r>
      <w:r>
        <w:t>usuario Cliente</w:t>
      </w:r>
      <w:r w:rsidRPr="006972FF">
        <w:t>.</w:t>
      </w:r>
    </w:p>
    <w:p w14:paraId="303700CB" w14:textId="77777777" w:rsidR="00B371A3" w:rsidRDefault="00B371A3" w:rsidP="00A2322C">
      <w:pPr>
        <w:pStyle w:val="Titulo3Numerado"/>
        <w:numPr>
          <w:ilvl w:val="2"/>
          <w:numId w:val="11"/>
        </w:numPr>
      </w:pPr>
      <w:bookmarkStart w:id="47" w:name="_Toc201852711"/>
      <w:r>
        <w:t>Descripción</w:t>
      </w:r>
      <w:bookmarkEnd w:id="47"/>
    </w:p>
    <w:p w14:paraId="1BB455BE" w14:textId="4C3DC1E0" w:rsidR="00B371A3" w:rsidRPr="00B371A3" w:rsidRDefault="00B371A3" w:rsidP="00B371A3">
      <w:r>
        <w:t>E</w:t>
      </w:r>
      <w:r w:rsidRPr="00B371A3">
        <w:t xml:space="preserve">l usuario </w:t>
      </w:r>
      <w:r>
        <w:t xml:space="preserve">“Cliente” podrá </w:t>
      </w:r>
      <w:r w:rsidRPr="00B371A3">
        <w:t>visualizar en una interfaz diferente</w:t>
      </w:r>
      <w:r>
        <w:t xml:space="preserve"> presionando un Botón,</w:t>
      </w:r>
      <w:r w:rsidRPr="00B371A3">
        <w:t xml:space="preserve"> un listado con todos los </w:t>
      </w:r>
      <w:r>
        <w:t>P</w:t>
      </w:r>
      <w:r w:rsidRPr="00B371A3">
        <w:t>aseadores y la cantidad de perros que tiene asignados actualmente.</w:t>
      </w:r>
    </w:p>
    <w:p w14:paraId="3970A3B1" w14:textId="2428665C" w:rsidR="002F6C96" w:rsidRDefault="00B371A3" w:rsidP="00A2322C">
      <w:pPr>
        <w:pStyle w:val="Titulo3Numerado"/>
        <w:numPr>
          <w:ilvl w:val="2"/>
          <w:numId w:val="11"/>
        </w:numPr>
      </w:pPr>
      <w:bookmarkStart w:id="48" w:name="_Toc201852712"/>
      <w:r>
        <w:t>Interfaz de usuario</w:t>
      </w:r>
      <w:bookmarkEnd w:id="48"/>
    </w:p>
    <w:p w14:paraId="35D74D39" w14:textId="39FAD6BD" w:rsidR="00A14442" w:rsidRPr="00A14442" w:rsidRDefault="00A14442" w:rsidP="00A14442">
      <w:pPr>
        <w:jc w:val="center"/>
      </w:pPr>
      <w:r w:rsidRPr="00A14442">
        <w:rPr>
          <w:noProof/>
        </w:rPr>
        <w:drawing>
          <wp:inline distT="0" distB="0" distL="0" distR="0" wp14:anchorId="670CE0AE" wp14:editId="7D27B3CD">
            <wp:extent cx="3409950" cy="2318878"/>
            <wp:effectExtent l="0" t="0" r="0" b="5715"/>
            <wp:docPr id="323674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74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3683" cy="232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404E" w14:textId="1386E7A0" w:rsidR="00B371A3" w:rsidRDefault="00B371A3" w:rsidP="00A2322C">
      <w:pPr>
        <w:pStyle w:val="Titulo3Numerado"/>
        <w:numPr>
          <w:ilvl w:val="2"/>
          <w:numId w:val="11"/>
        </w:numPr>
      </w:pPr>
      <w:bookmarkStart w:id="49" w:name="_Toc201852713"/>
      <w:r>
        <w:t>Validaciones</w:t>
      </w:r>
      <w:bookmarkEnd w:id="49"/>
    </w:p>
    <w:p w14:paraId="76E9206D" w14:textId="7569315D" w:rsidR="00D87F9A" w:rsidRDefault="00AB7232" w:rsidP="00A2322C">
      <w:pPr>
        <w:pStyle w:val="Prrafodelista"/>
        <w:numPr>
          <w:ilvl w:val="0"/>
          <w:numId w:val="9"/>
        </w:numPr>
        <w:spacing w:after="200" w:line="276" w:lineRule="auto"/>
        <w:jc w:val="left"/>
      </w:pPr>
      <w:r>
        <w:t xml:space="preserve">Debe existir al menos un Paseo en Curso para que se reflejen datos </w:t>
      </w:r>
      <w:r w:rsidR="003E2F76">
        <w:t xml:space="preserve">relevantes </w:t>
      </w:r>
      <w:r>
        <w:t>(existen Paseos En Curso precargados).</w:t>
      </w:r>
    </w:p>
    <w:p w14:paraId="2A7FFB2F" w14:textId="77777777" w:rsidR="00D87F9A" w:rsidRDefault="00D87F9A">
      <w:pPr>
        <w:spacing w:after="200" w:line="276" w:lineRule="auto"/>
        <w:jc w:val="left"/>
      </w:pPr>
      <w:r>
        <w:br w:type="page"/>
      </w:r>
    </w:p>
    <w:p w14:paraId="689271DC" w14:textId="5F09314D" w:rsidR="00BE6208" w:rsidRDefault="00BE6208" w:rsidP="00A2322C">
      <w:pPr>
        <w:pStyle w:val="Titulo2Numerado"/>
        <w:numPr>
          <w:ilvl w:val="1"/>
          <w:numId w:val="11"/>
        </w:numPr>
        <w:ind w:left="1416" w:hanging="1056"/>
      </w:pPr>
      <w:bookmarkStart w:id="50" w:name="_Toc201852714"/>
      <w:r>
        <w:lastRenderedPageBreak/>
        <w:t xml:space="preserve">F010 – </w:t>
      </w:r>
      <w:r w:rsidR="00A14442" w:rsidRPr="00D87F9A">
        <w:t xml:space="preserve">Visualizar Información </w:t>
      </w:r>
      <w:r>
        <w:t>Personal:</w:t>
      </w:r>
      <w:bookmarkEnd w:id="50"/>
    </w:p>
    <w:p w14:paraId="6C02BEBB" w14:textId="0EB65583" w:rsidR="00086C32" w:rsidRDefault="00086C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51" w:name="_Toc201852715"/>
      <w:r>
        <w:t>Acceso</w:t>
      </w:r>
      <w:bookmarkEnd w:id="51"/>
    </w:p>
    <w:p w14:paraId="23D7C8A8" w14:textId="4D1A8D94" w:rsidR="00086C32" w:rsidRPr="00086C32" w:rsidRDefault="00086C32" w:rsidP="00086C32">
      <w:pPr>
        <w:pStyle w:val="Prrafodelista"/>
        <w:ind w:left="360"/>
      </w:pPr>
      <w:r w:rsidRPr="00B13A6F">
        <w:t xml:space="preserve">Puede acceder el </w:t>
      </w:r>
      <w:r>
        <w:t>Paseador</w:t>
      </w:r>
      <w:r w:rsidRPr="00B13A6F">
        <w:t>.</w:t>
      </w:r>
    </w:p>
    <w:p w14:paraId="270CD503" w14:textId="77777777" w:rsidR="00086C32" w:rsidRDefault="00086C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52" w:name="_Toc201852716"/>
      <w:r>
        <w:t>Descripción</w:t>
      </w:r>
      <w:bookmarkEnd w:id="52"/>
    </w:p>
    <w:p w14:paraId="03171F29" w14:textId="36D2A7C4" w:rsidR="00086C32" w:rsidRPr="00086C32" w:rsidRDefault="008861DF" w:rsidP="00086C32">
      <w:r>
        <w:t>Al presionar el Botón “Mi Perfil” de la Barra de Navegación superior, se desplegará la Información Personal del Paseador.</w:t>
      </w:r>
    </w:p>
    <w:p w14:paraId="64950CAD" w14:textId="5E55503B" w:rsidR="008861DF" w:rsidRDefault="00086C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53" w:name="_Toc201852717"/>
      <w:r>
        <w:t>I</w:t>
      </w:r>
      <w:r w:rsidRPr="00086C32">
        <w:t>nterfaz de usuario</w:t>
      </w:r>
      <w:bookmarkEnd w:id="53"/>
    </w:p>
    <w:p w14:paraId="6B525DAC" w14:textId="51E07995" w:rsidR="008861DF" w:rsidRPr="008861DF" w:rsidRDefault="008861DF" w:rsidP="008861DF">
      <w:pPr>
        <w:jc w:val="center"/>
      </w:pPr>
      <w:r w:rsidRPr="00AB7232">
        <w:rPr>
          <w:noProof/>
        </w:rPr>
        <w:drawing>
          <wp:inline distT="0" distB="0" distL="0" distR="0" wp14:anchorId="2BA52AC3" wp14:editId="1866276B">
            <wp:extent cx="3371850" cy="1825890"/>
            <wp:effectExtent l="0" t="0" r="0" b="3175"/>
            <wp:docPr id="1924286127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6127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5451" cy="18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4E34" w14:textId="45144168" w:rsidR="00D87F9A" w:rsidRDefault="008861DF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54" w:name="_Toc201852718"/>
      <w:r w:rsidR="00D87F9A">
        <w:t>Validaciones</w:t>
      </w:r>
      <w:bookmarkEnd w:id="54"/>
    </w:p>
    <w:p w14:paraId="0AE5D9F3" w14:textId="2E63C91B" w:rsidR="008861DF" w:rsidRDefault="002D71C0" w:rsidP="008861DF">
      <w:r>
        <w:t>El Paseador debe haber iniciado sesión.</w:t>
      </w:r>
    </w:p>
    <w:p w14:paraId="39DB554A" w14:textId="1C96F680" w:rsidR="00B371A3" w:rsidRPr="00B371A3" w:rsidRDefault="008861DF" w:rsidP="008861DF">
      <w:pPr>
        <w:spacing w:after="200" w:line="276" w:lineRule="auto"/>
        <w:jc w:val="left"/>
      </w:pPr>
      <w:r>
        <w:br w:type="page"/>
      </w:r>
    </w:p>
    <w:p w14:paraId="5C66CB36" w14:textId="4FB9CDBA" w:rsidR="008861DF" w:rsidRPr="008861DF" w:rsidRDefault="00B27ED8" w:rsidP="00A2322C">
      <w:pPr>
        <w:pStyle w:val="Titulo2Numerado"/>
        <w:numPr>
          <w:ilvl w:val="1"/>
          <w:numId w:val="11"/>
        </w:numPr>
      </w:pPr>
      <w:bookmarkStart w:id="55" w:name="_Toc201852719"/>
      <w:r w:rsidRPr="008861DF">
        <w:lastRenderedPageBreak/>
        <w:t>F0</w:t>
      </w:r>
      <w:r w:rsidR="00CD1D77" w:rsidRPr="008861DF">
        <w:t>11</w:t>
      </w:r>
      <w:r w:rsidRPr="008861DF">
        <w:t xml:space="preserve"> – </w:t>
      </w:r>
      <w:r w:rsidR="006972FF" w:rsidRPr="008861DF">
        <w:t>Rechazar contrataciones nuevas / pendientes</w:t>
      </w:r>
      <w:r w:rsidRPr="008861DF">
        <w:t>:</w:t>
      </w:r>
      <w:bookmarkEnd w:id="55"/>
    </w:p>
    <w:p w14:paraId="59F135BB" w14:textId="60DE37EB" w:rsidR="008861DF" w:rsidRDefault="008861DF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56" w:name="_Toc201852720"/>
      <w:r>
        <w:t>Acceso</w:t>
      </w:r>
      <w:bookmarkEnd w:id="56"/>
    </w:p>
    <w:p w14:paraId="1ECFCD8A" w14:textId="5771E7EE" w:rsidR="006972FF" w:rsidRPr="006972FF" w:rsidRDefault="006972FF" w:rsidP="006972FF">
      <w:r w:rsidRPr="006972FF">
        <w:t xml:space="preserve">Puede acceder el </w:t>
      </w:r>
      <w:r>
        <w:t>usuario Paseador</w:t>
      </w:r>
      <w:r w:rsidRPr="006972FF">
        <w:t>.</w:t>
      </w:r>
    </w:p>
    <w:p w14:paraId="424A1DC3" w14:textId="6F6E8149" w:rsidR="00B27ED8" w:rsidRDefault="00AB72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57" w:name="_Toc201852721"/>
      <w:r w:rsidR="00B27ED8">
        <w:t>Descripción</w:t>
      </w:r>
      <w:bookmarkEnd w:id="57"/>
    </w:p>
    <w:p w14:paraId="5BF12D6A" w14:textId="09260DC7" w:rsidR="00FA4AB9" w:rsidRPr="00FA4AB9" w:rsidRDefault="00FA4AB9" w:rsidP="00FA4AB9">
      <w:r>
        <w:t>Posterior a haberse ingresado una contratación por parte de</w:t>
      </w:r>
      <w:r w:rsidR="009E2B08">
        <w:t xml:space="preserve"> un</w:t>
      </w:r>
      <w:r>
        <w:t xml:space="preserve"> usuario “Cliente”, el usuario “Paseador” visualizará esta contratación en un estado “Nuevo” o “Pendiente”</w:t>
      </w:r>
      <w:r w:rsidR="009E2B08">
        <w:t xml:space="preserve">, y podrá </w:t>
      </w:r>
      <w:r>
        <w:t xml:space="preserve">apretar un Botón para rechazar dicha contratación. </w:t>
      </w:r>
    </w:p>
    <w:p w14:paraId="3064A605" w14:textId="7D62B6F1" w:rsidR="00B27ED8" w:rsidRDefault="00AB72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58" w:name="_Toc201852722"/>
      <w:r w:rsidR="00B27ED8">
        <w:t>Interfaz de usuario</w:t>
      </w:r>
      <w:bookmarkEnd w:id="58"/>
    </w:p>
    <w:p w14:paraId="326D576A" w14:textId="5B2A1358" w:rsidR="00E00341" w:rsidRPr="00E00341" w:rsidRDefault="00AB7232" w:rsidP="00AB7232">
      <w:pPr>
        <w:jc w:val="center"/>
      </w:pPr>
      <w:r w:rsidRPr="00AB7232">
        <w:rPr>
          <w:noProof/>
        </w:rPr>
        <w:drawing>
          <wp:inline distT="0" distB="0" distL="0" distR="0" wp14:anchorId="7834F12E" wp14:editId="2D2A96C5">
            <wp:extent cx="4356864" cy="2238375"/>
            <wp:effectExtent l="0" t="0" r="5715" b="0"/>
            <wp:docPr id="89597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78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5624" cy="224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5368" w14:textId="11D7F107" w:rsidR="00B27ED8" w:rsidRDefault="00FB5F44" w:rsidP="00A2322C">
      <w:pPr>
        <w:pStyle w:val="Titulo3Numerado"/>
        <w:numPr>
          <w:ilvl w:val="2"/>
          <w:numId w:val="11"/>
        </w:numPr>
      </w:pPr>
      <w:r w:rsidRPr="00FB5F44">
        <w:rPr>
          <w:rFonts w:eastAsiaTheme="minorHAnsi" w:cstheme="minorBidi"/>
          <w:b w:val="0"/>
          <w:bCs w:val="0"/>
          <w:sz w:val="24"/>
          <w:szCs w:val="22"/>
        </w:rPr>
        <w:t xml:space="preserve"> </w:t>
      </w:r>
      <w:bookmarkStart w:id="59" w:name="_Toc201852723"/>
      <w:r w:rsidR="00B27ED8">
        <w:t>Validaciones</w:t>
      </w:r>
      <w:bookmarkEnd w:id="59"/>
    </w:p>
    <w:p w14:paraId="4AFE4FE7" w14:textId="3B92623D" w:rsidR="009E2B08" w:rsidRDefault="009E2B08" w:rsidP="00A2322C">
      <w:pPr>
        <w:pStyle w:val="Prrafodelista"/>
        <w:numPr>
          <w:ilvl w:val="0"/>
          <w:numId w:val="7"/>
        </w:numPr>
        <w:spacing w:after="200" w:line="276" w:lineRule="auto"/>
        <w:jc w:val="left"/>
      </w:pPr>
      <w:r>
        <w:t>El rechazo de una contratación implicará la rehabilitación de</w:t>
      </w:r>
      <w:r w:rsidR="00E652EF">
        <w:t xml:space="preserve"> hacer</w:t>
      </w:r>
      <w:r>
        <w:t xml:space="preserve"> contrataciones para el usuario “Cliente”</w:t>
      </w:r>
      <w:r w:rsidR="00F9655B">
        <w:t xml:space="preserve"> asociado</w:t>
      </w:r>
      <w:r>
        <w:t>.</w:t>
      </w:r>
    </w:p>
    <w:p w14:paraId="3F43CAAF" w14:textId="38F8D456" w:rsidR="00AB7232" w:rsidRDefault="009E2B08" w:rsidP="00A2322C">
      <w:pPr>
        <w:pStyle w:val="Prrafodelista"/>
        <w:numPr>
          <w:ilvl w:val="0"/>
          <w:numId w:val="7"/>
        </w:numPr>
        <w:spacing w:after="200" w:line="276" w:lineRule="auto"/>
        <w:jc w:val="left"/>
      </w:pPr>
      <w:r>
        <w:t>S</w:t>
      </w:r>
      <w:r w:rsidRPr="009E2B08">
        <w:t>i no hay contratación pendiente, esa interfaz mostrará un mensaje que diga que no hay contratación pendiente.</w:t>
      </w:r>
    </w:p>
    <w:p w14:paraId="60B5C94F" w14:textId="7339FBB1" w:rsidR="00B13A6F" w:rsidRPr="00B13A6F" w:rsidRDefault="00AB7232" w:rsidP="00AB7232">
      <w:pPr>
        <w:spacing w:after="200" w:line="276" w:lineRule="auto"/>
        <w:jc w:val="left"/>
      </w:pPr>
      <w:r>
        <w:br w:type="page"/>
      </w:r>
    </w:p>
    <w:p w14:paraId="53A24E69" w14:textId="1BA61F60" w:rsidR="00B27ED8" w:rsidRDefault="00B13A6F" w:rsidP="00A2322C">
      <w:pPr>
        <w:pStyle w:val="Titulo2Numerado"/>
        <w:numPr>
          <w:ilvl w:val="1"/>
          <w:numId w:val="11"/>
        </w:numPr>
      </w:pPr>
      <w:r>
        <w:lastRenderedPageBreak/>
        <w:t xml:space="preserve"> </w:t>
      </w:r>
      <w:bookmarkStart w:id="60" w:name="_Toc201852724"/>
      <w:r w:rsidR="00B27ED8">
        <w:t>F0</w:t>
      </w:r>
      <w:r w:rsidR="00CD1D77">
        <w:t>12</w:t>
      </w:r>
      <w:r w:rsidR="00B27ED8">
        <w:t xml:space="preserve"> – </w:t>
      </w:r>
      <w:r w:rsidR="006972FF" w:rsidRPr="006972FF">
        <w:t>Aprobar contrataciones nuevas / pendientes</w:t>
      </w:r>
      <w:r w:rsidR="00B27ED8">
        <w:t>:</w:t>
      </w:r>
      <w:bookmarkEnd w:id="60"/>
    </w:p>
    <w:p w14:paraId="14A6E23F" w14:textId="4252BEF8" w:rsidR="00B27ED8" w:rsidRDefault="00AB72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1" w:name="_Toc201852725"/>
      <w:r w:rsidR="00B27ED8">
        <w:t>Acceso</w:t>
      </w:r>
      <w:bookmarkEnd w:id="61"/>
    </w:p>
    <w:p w14:paraId="4FD0711D" w14:textId="5C785427" w:rsidR="006972FF" w:rsidRPr="006972FF" w:rsidRDefault="006972FF" w:rsidP="006972FF">
      <w:r w:rsidRPr="006972FF">
        <w:t xml:space="preserve">Puede acceder el </w:t>
      </w:r>
      <w:r>
        <w:t>usuario Paseador</w:t>
      </w:r>
      <w:r w:rsidRPr="006972FF">
        <w:t>.</w:t>
      </w:r>
    </w:p>
    <w:p w14:paraId="61424508" w14:textId="3B18D290" w:rsidR="00B27ED8" w:rsidRDefault="00AB72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2" w:name="_Toc201852726"/>
      <w:r w:rsidR="00B27ED8">
        <w:t>Descripción</w:t>
      </w:r>
      <w:bookmarkEnd w:id="62"/>
    </w:p>
    <w:p w14:paraId="7DEB582B" w14:textId="13EBF1CE" w:rsidR="00E652EF" w:rsidRPr="00FA4AB9" w:rsidRDefault="00E652EF" w:rsidP="00E652EF">
      <w:r>
        <w:t xml:space="preserve">Posterior a haberse ingresado una contratación por parte de un usuario “Cliente”, el usuario “Paseador” visualizará esta contratación en un estado “Nuevo” o “Pendiente”, y podrá apretar un Botón para aprobar dicha contratación. </w:t>
      </w:r>
    </w:p>
    <w:p w14:paraId="057DEA7D" w14:textId="0F89F8C2" w:rsidR="00B72F43" w:rsidRDefault="00AB72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3" w:name="_Toc201852727"/>
      <w:r w:rsidR="00B27ED8">
        <w:t>Interfaz de usuario</w:t>
      </w:r>
      <w:bookmarkEnd w:id="63"/>
    </w:p>
    <w:p w14:paraId="796FDE21" w14:textId="447FF7E2" w:rsidR="00AB7232" w:rsidRPr="00AB7232" w:rsidRDefault="00AB7232" w:rsidP="00AB7232">
      <w:pPr>
        <w:jc w:val="center"/>
      </w:pPr>
      <w:r w:rsidRPr="00AB7232">
        <w:rPr>
          <w:noProof/>
        </w:rPr>
        <w:drawing>
          <wp:inline distT="0" distB="0" distL="0" distR="0" wp14:anchorId="7C5581C6" wp14:editId="210D1FCE">
            <wp:extent cx="4724400" cy="1760539"/>
            <wp:effectExtent l="0" t="0" r="0" b="0"/>
            <wp:docPr id="1144500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0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208" cy="17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5DC3" w14:textId="7B751611" w:rsidR="00B27ED8" w:rsidRDefault="00AB7232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4" w:name="_Toc201852728"/>
      <w:r w:rsidR="00B27ED8">
        <w:t>Validaciones</w:t>
      </w:r>
      <w:bookmarkEnd w:id="64"/>
    </w:p>
    <w:p w14:paraId="11018E0F" w14:textId="0D83D25F" w:rsidR="00E652EF" w:rsidRDefault="00E652EF" w:rsidP="00A2322C">
      <w:pPr>
        <w:pStyle w:val="Prrafodelista"/>
        <w:numPr>
          <w:ilvl w:val="0"/>
          <w:numId w:val="8"/>
        </w:numPr>
        <w:spacing w:after="200" w:line="276" w:lineRule="auto"/>
        <w:jc w:val="left"/>
      </w:pPr>
      <w:r>
        <w:t>S</w:t>
      </w:r>
      <w:r w:rsidRPr="009E2B08">
        <w:t>i no hay contratación pendiente, esa interfaz mostrará un mensaje que diga que no hay contratación pendiente.</w:t>
      </w:r>
    </w:p>
    <w:p w14:paraId="3BD005AF" w14:textId="4EEF3325" w:rsidR="00E54DAD" w:rsidRDefault="00E652EF" w:rsidP="00A2322C">
      <w:pPr>
        <w:pStyle w:val="Prrafodelista"/>
        <w:numPr>
          <w:ilvl w:val="0"/>
          <w:numId w:val="8"/>
        </w:numPr>
        <w:spacing w:after="200" w:line="276" w:lineRule="auto"/>
        <w:jc w:val="left"/>
      </w:pPr>
      <w:r>
        <w:t xml:space="preserve">Será recién al momento de aprobar una contratación que el cupo del Paseador se modifique, impactando así en el resto de </w:t>
      </w:r>
      <w:r w:rsidR="003E05F8">
        <w:t>las contrataciones</w:t>
      </w:r>
      <w:r>
        <w:t xml:space="preserve"> que tenga pendientes</w:t>
      </w:r>
      <w:r w:rsidR="00E54DAD">
        <w:t>.</w:t>
      </w:r>
    </w:p>
    <w:p w14:paraId="4008A19C" w14:textId="6DDA8828" w:rsidR="00E652EF" w:rsidRDefault="00E54DAD" w:rsidP="00A2322C">
      <w:pPr>
        <w:pStyle w:val="Prrafodelista"/>
        <w:numPr>
          <w:ilvl w:val="0"/>
          <w:numId w:val="8"/>
        </w:numPr>
        <w:spacing w:after="200" w:line="276" w:lineRule="auto"/>
        <w:jc w:val="left"/>
      </w:pPr>
      <w:r>
        <w:t>S</w:t>
      </w:r>
      <w:r w:rsidR="00E53153" w:rsidRPr="00E53153">
        <w:t>e deberán rechazar automáticamente todas las contrataciones que también estén pendientes pero que no se puedan</w:t>
      </w:r>
      <w:r>
        <w:t xml:space="preserve"> atender, y esto puede ser por los siguientes motivos:</w:t>
      </w:r>
    </w:p>
    <w:p w14:paraId="6AFBC5A0" w14:textId="46EFCD0A" w:rsidR="00E54DAD" w:rsidRDefault="000D5354" w:rsidP="00A2322C">
      <w:pPr>
        <w:pStyle w:val="Prrafodelista"/>
        <w:numPr>
          <w:ilvl w:val="1"/>
          <w:numId w:val="8"/>
        </w:numPr>
        <w:spacing w:after="200" w:line="276" w:lineRule="auto"/>
        <w:jc w:val="left"/>
      </w:pPr>
      <w:r w:rsidRPr="000D5354">
        <w:t xml:space="preserve">el cupo no </w:t>
      </w:r>
      <w:r w:rsidR="004C2608">
        <w:t>es el</w:t>
      </w:r>
      <w:r w:rsidRPr="000D5354">
        <w:t xml:space="preserve"> suficiente</w:t>
      </w:r>
      <w:r>
        <w:t>.</w:t>
      </w:r>
    </w:p>
    <w:p w14:paraId="6B949D06" w14:textId="45214D39" w:rsidR="006E03A3" w:rsidRDefault="004C2608" w:rsidP="00A2322C">
      <w:pPr>
        <w:pStyle w:val="Prrafodelista"/>
        <w:numPr>
          <w:ilvl w:val="1"/>
          <w:numId w:val="8"/>
        </w:numPr>
        <w:spacing w:after="200" w:line="276" w:lineRule="auto"/>
        <w:jc w:val="left"/>
      </w:pPr>
      <w:r>
        <w:t>El tamaño de perro no sea “compatible” con el de los perros de la/s contrataciones ya aprobadas</w:t>
      </w:r>
    </w:p>
    <w:p w14:paraId="299C5142" w14:textId="77777777" w:rsidR="006E03A3" w:rsidRDefault="006E03A3">
      <w:pPr>
        <w:spacing w:after="200" w:line="276" w:lineRule="auto"/>
        <w:jc w:val="left"/>
      </w:pPr>
      <w:r>
        <w:br w:type="page"/>
      </w:r>
    </w:p>
    <w:p w14:paraId="6CE62ABD" w14:textId="62373DCA" w:rsidR="006E03A3" w:rsidRDefault="006E03A3" w:rsidP="00A2322C">
      <w:pPr>
        <w:pStyle w:val="Titulo2Numerado"/>
        <w:numPr>
          <w:ilvl w:val="1"/>
          <w:numId w:val="11"/>
        </w:numPr>
      </w:pPr>
      <w:r>
        <w:lastRenderedPageBreak/>
        <w:t xml:space="preserve"> </w:t>
      </w:r>
      <w:bookmarkStart w:id="65" w:name="_Toc201852729"/>
      <w:r>
        <w:t>F0</w:t>
      </w:r>
      <w:r w:rsidR="00CD1D77">
        <w:t>13</w:t>
      </w:r>
      <w:r>
        <w:t xml:space="preserve"> – </w:t>
      </w:r>
      <w:r w:rsidRPr="006E03A3">
        <w:t>Visualizar</w:t>
      </w:r>
      <w:r>
        <w:t xml:space="preserve"> </w:t>
      </w:r>
      <w:r w:rsidRPr="006E03A3">
        <w:t>listad</w:t>
      </w:r>
      <w:r>
        <w:t xml:space="preserve">o </w:t>
      </w:r>
      <w:r w:rsidRPr="006E03A3">
        <w:t>de Perros asignados</w:t>
      </w:r>
      <w:r>
        <w:t xml:space="preserve"> y Cupos:</w:t>
      </w:r>
      <w:bookmarkEnd w:id="65"/>
    </w:p>
    <w:p w14:paraId="550285BA" w14:textId="20ED106D" w:rsidR="006E03A3" w:rsidRDefault="005D2ED0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6" w:name="_Toc201852730"/>
      <w:r w:rsidR="006E03A3">
        <w:t>Acceso</w:t>
      </w:r>
      <w:bookmarkEnd w:id="66"/>
    </w:p>
    <w:p w14:paraId="5CD10E28" w14:textId="77777777" w:rsidR="006E03A3" w:rsidRPr="006972FF" w:rsidRDefault="006E03A3" w:rsidP="006E03A3">
      <w:r w:rsidRPr="006972FF">
        <w:t xml:space="preserve">Puede acceder el </w:t>
      </w:r>
      <w:r>
        <w:t>usuario Paseador</w:t>
      </w:r>
      <w:r w:rsidRPr="006972FF">
        <w:t>.</w:t>
      </w:r>
    </w:p>
    <w:p w14:paraId="5B18E959" w14:textId="2EB2EAF9" w:rsidR="006E03A3" w:rsidRDefault="005D2ED0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7" w:name="_Toc201852731"/>
      <w:r w:rsidR="006E03A3">
        <w:t>Descripción</w:t>
      </w:r>
      <w:bookmarkEnd w:id="67"/>
    </w:p>
    <w:p w14:paraId="65BCECD9" w14:textId="2BF448D7" w:rsidR="006E03A3" w:rsidRPr="00FA4AB9" w:rsidRDefault="006E03A3" w:rsidP="00F230B7">
      <w:r>
        <w:t xml:space="preserve">El usuario “Paseador” podrá visualizar en una interfaz diferente presionando un Botón, un listado con todos los </w:t>
      </w:r>
      <w:r w:rsidR="00AB7232">
        <w:t>Perros y Paseos</w:t>
      </w:r>
      <w:r>
        <w:t xml:space="preserve"> que tiene asignados actualmente, </w:t>
      </w:r>
      <w:r w:rsidRPr="00F230B7">
        <w:rPr>
          <w:lang w:val="es-ES"/>
        </w:rPr>
        <w:t>mostrando su nombre y su tamaño, además del total de cupos ocupados, el total de cupos máximo del que dispone</w:t>
      </w:r>
      <w:r w:rsidR="00F230B7">
        <w:rPr>
          <w:lang w:val="es-ES"/>
        </w:rPr>
        <w:t xml:space="preserve"> </w:t>
      </w:r>
      <w:r w:rsidR="00F230B7" w:rsidRPr="00F230B7">
        <w:rPr>
          <w:lang w:val="es-ES"/>
        </w:rPr>
        <w:t>y el porcentaje de cupos que tiene actualmente asignados.</w:t>
      </w:r>
    </w:p>
    <w:p w14:paraId="361B26AF" w14:textId="348F6B95" w:rsidR="00670CFA" w:rsidRDefault="005D2ED0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8" w:name="_Toc201852732"/>
      <w:r w:rsidR="006E03A3">
        <w:t>Interfaz de usuario</w:t>
      </w:r>
      <w:bookmarkEnd w:id="68"/>
    </w:p>
    <w:p w14:paraId="26FD08E9" w14:textId="5719CD7A" w:rsidR="00AB7232" w:rsidRPr="00AB7232" w:rsidRDefault="00AB7232" w:rsidP="00AB7232">
      <w:pPr>
        <w:jc w:val="center"/>
      </w:pPr>
      <w:r w:rsidRPr="00AB7232">
        <w:rPr>
          <w:noProof/>
        </w:rPr>
        <w:drawing>
          <wp:inline distT="0" distB="0" distL="0" distR="0" wp14:anchorId="13EC9CF6" wp14:editId="796B5C75">
            <wp:extent cx="4429125" cy="2831744"/>
            <wp:effectExtent l="0" t="0" r="0" b="6985"/>
            <wp:docPr id="142151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9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3705" cy="283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C589" w14:textId="51009C97" w:rsidR="006E03A3" w:rsidRDefault="005D2ED0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69" w:name="_Toc201852733"/>
      <w:r w:rsidR="006E03A3">
        <w:t>Validaciones</w:t>
      </w:r>
      <w:bookmarkEnd w:id="69"/>
    </w:p>
    <w:p w14:paraId="311B840A" w14:textId="5108DD98" w:rsidR="00AB7232" w:rsidRDefault="00F230B7" w:rsidP="00A2322C">
      <w:pPr>
        <w:pStyle w:val="Prrafodelista"/>
        <w:numPr>
          <w:ilvl w:val="0"/>
          <w:numId w:val="10"/>
        </w:numPr>
        <w:rPr>
          <w:lang w:val="es-ES"/>
        </w:rPr>
      </w:pPr>
      <w:r w:rsidRPr="00F230B7">
        <w:rPr>
          <w:lang w:val="es-ES"/>
        </w:rPr>
        <w:t>Si el paseador no tiene perros asignados se mostrará un mensaje de que no hay perros asignados actualmente.</w:t>
      </w:r>
    </w:p>
    <w:p w14:paraId="2980E61E" w14:textId="7EAD7121" w:rsidR="00AB7232" w:rsidRDefault="00AB7232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ED9FD3E" w14:textId="77777777" w:rsidR="000363A8" w:rsidRPr="00AB7232" w:rsidRDefault="000363A8" w:rsidP="00AB7232">
      <w:pPr>
        <w:spacing w:after="200" w:line="276" w:lineRule="auto"/>
        <w:jc w:val="left"/>
        <w:rPr>
          <w:lang w:val="es-ES"/>
        </w:rPr>
      </w:pPr>
    </w:p>
    <w:p w14:paraId="1EE9EA75" w14:textId="066B4088" w:rsidR="00E345A9" w:rsidRDefault="000363A8" w:rsidP="00A2322C">
      <w:pPr>
        <w:pStyle w:val="Titulo2Numerado"/>
        <w:numPr>
          <w:ilvl w:val="1"/>
          <w:numId w:val="11"/>
        </w:numPr>
      </w:pPr>
      <w:bookmarkStart w:id="70" w:name="_Toc201852734"/>
      <w:r>
        <w:t>F</w:t>
      </w:r>
      <w:r w:rsidR="003738FB">
        <w:t>01</w:t>
      </w:r>
      <w:r w:rsidR="005D2ED0">
        <w:t>4</w:t>
      </w:r>
      <w:r>
        <w:t xml:space="preserve"> – </w:t>
      </w:r>
      <w:r w:rsidR="003738FB" w:rsidRPr="003738FB">
        <w:t>Cerrar contrataciones En Curso</w:t>
      </w:r>
      <w:r>
        <w:t>:</w:t>
      </w:r>
      <w:bookmarkEnd w:id="70"/>
    </w:p>
    <w:p w14:paraId="762D907B" w14:textId="77777777" w:rsidR="00F00A0D" w:rsidRDefault="00F00A0D" w:rsidP="00F00A0D">
      <w:pPr>
        <w:pStyle w:val="Titulo3Numerado"/>
        <w:numPr>
          <w:ilvl w:val="0"/>
          <w:numId w:val="0"/>
        </w:numPr>
        <w:ind w:left="1440"/>
      </w:pPr>
      <w:bookmarkStart w:id="71" w:name="_Toc201852735"/>
    </w:p>
    <w:p w14:paraId="6B21320F" w14:textId="54204CC2" w:rsidR="000363A8" w:rsidRDefault="000363A8" w:rsidP="00F00A0D">
      <w:pPr>
        <w:pStyle w:val="Titulo3Numerado"/>
        <w:numPr>
          <w:ilvl w:val="0"/>
          <w:numId w:val="0"/>
        </w:numPr>
        <w:ind w:left="1440"/>
      </w:pPr>
      <w:r>
        <w:t>Acceso</w:t>
      </w:r>
      <w:bookmarkEnd w:id="71"/>
    </w:p>
    <w:p w14:paraId="738A5678" w14:textId="77777777" w:rsidR="000363A8" w:rsidRPr="006972FF" w:rsidRDefault="000363A8" w:rsidP="000363A8">
      <w:r w:rsidRPr="006972FF">
        <w:t xml:space="preserve">Puede acceder el </w:t>
      </w:r>
      <w:r>
        <w:t>usuario Paseador</w:t>
      </w:r>
      <w:r w:rsidRPr="006972FF">
        <w:t>.</w:t>
      </w:r>
    </w:p>
    <w:p w14:paraId="1D241E86" w14:textId="6474366C" w:rsidR="000363A8" w:rsidRDefault="003738FB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72" w:name="_Toc201852736"/>
      <w:r w:rsidR="000363A8">
        <w:t>Descripción</w:t>
      </w:r>
      <w:bookmarkEnd w:id="72"/>
    </w:p>
    <w:p w14:paraId="6AB15070" w14:textId="26C6F9CE" w:rsidR="003738FB" w:rsidRPr="003738FB" w:rsidRDefault="003738FB" w:rsidP="003738FB">
      <w:r>
        <w:t xml:space="preserve">El usuario Paseador podrá Cerrar las contrataciones </w:t>
      </w:r>
      <w:r w:rsidR="005B2872">
        <w:t xml:space="preserve">que ya realizó y se encuentren En Curso </w:t>
      </w:r>
      <w:r w:rsidR="00CE136F">
        <w:t>presionando un Botón.</w:t>
      </w:r>
    </w:p>
    <w:p w14:paraId="4509D9B7" w14:textId="299F97A2" w:rsidR="000363A8" w:rsidRDefault="003738FB" w:rsidP="00A2322C">
      <w:pPr>
        <w:pStyle w:val="Titulo3Numerado"/>
        <w:numPr>
          <w:ilvl w:val="2"/>
          <w:numId w:val="11"/>
        </w:numPr>
      </w:pPr>
      <w:r>
        <w:t xml:space="preserve"> </w:t>
      </w:r>
      <w:bookmarkStart w:id="73" w:name="_Toc201852737"/>
      <w:r w:rsidR="000363A8">
        <w:t>Interfaz de usuario</w:t>
      </w:r>
      <w:bookmarkEnd w:id="73"/>
    </w:p>
    <w:p w14:paraId="1176506D" w14:textId="0C1B663F" w:rsidR="00AB7232" w:rsidRPr="00AB7232" w:rsidRDefault="00AB7232" w:rsidP="00AB7232">
      <w:pPr>
        <w:jc w:val="center"/>
      </w:pPr>
      <w:r w:rsidRPr="00AB7232">
        <w:rPr>
          <w:noProof/>
        </w:rPr>
        <w:drawing>
          <wp:inline distT="0" distB="0" distL="0" distR="0" wp14:anchorId="122E2F12" wp14:editId="7C85137A">
            <wp:extent cx="4845408" cy="1514475"/>
            <wp:effectExtent l="0" t="0" r="0" b="0"/>
            <wp:docPr id="107815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501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2277" cy="151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FC0B" w14:textId="196631FF" w:rsidR="000D5354" w:rsidRDefault="00E345A9" w:rsidP="00A2322C">
      <w:pPr>
        <w:pStyle w:val="Titulo3Numerado"/>
        <w:numPr>
          <w:ilvl w:val="2"/>
          <w:numId w:val="11"/>
        </w:numPr>
      </w:pPr>
      <w:r w:rsidRPr="00E345A9">
        <w:rPr>
          <w:noProof/>
        </w:rPr>
        <w:t xml:space="preserve"> </w:t>
      </w:r>
      <w:r w:rsidR="003738FB">
        <w:t xml:space="preserve"> </w:t>
      </w:r>
      <w:bookmarkStart w:id="74" w:name="_Toc201852738"/>
      <w:r w:rsidR="000363A8">
        <w:t>Validaciones</w:t>
      </w:r>
      <w:bookmarkEnd w:id="74"/>
    </w:p>
    <w:p w14:paraId="4B91DB69" w14:textId="339C4133" w:rsidR="005B2872" w:rsidRPr="005B2872" w:rsidRDefault="00941C4B" w:rsidP="00A2322C">
      <w:pPr>
        <w:pStyle w:val="Prrafodelista"/>
        <w:numPr>
          <w:ilvl w:val="0"/>
          <w:numId w:val="10"/>
        </w:numPr>
      </w:pPr>
      <w:r>
        <w:t xml:space="preserve">Deberá tener contrataciones En Curso, </w:t>
      </w:r>
      <w:r w:rsidR="00510CD3">
        <w:t>en caso contrario no se mostrará la opción de Cerrar.</w:t>
      </w:r>
    </w:p>
    <w:p w14:paraId="61CD0B95" w14:textId="7BEFAFFB" w:rsidR="00B56EE3" w:rsidRDefault="00B56EE3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1EB2868" w14:textId="17B923F9" w:rsidR="0024544B" w:rsidRPr="00C6364F" w:rsidRDefault="00C6364F" w:rsidP="00A24ADD">
      <w:pPr>
        <w:pStyle w:val="Titulo1Numerado"/>
      </w:pPr>
      <w:r>
        <w:lastRenderedPageBreak/>
        <w:t xml:space="preserve"> </w:t>
      </w:r>
      <w:bookmarkStart w:id="75" w:name="_Toc201852739"/>
      <w:r w:rsidR="0024544B" w:rsidRPr="0024544B">
        <w:rPr>
          <w:lang w:val="es-ES"/>
        </w:rPr>
        <w:t>CASOS DE PRUEBA PARA FUNCIONALIDADES ASOCIADAS AL USUARIO REGISTRADO:</w:t>
      </w:r>
      <w:bookmarkEnd w:id="75"/>
    </w:p>
    <w:p w14:paraId="0579D54F" w14:textId="36860675" w:rsidR="0024544B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t xml:space="preserve"> </w:t>
      </w:r>
      <w:bookmarkStart w:id="76" w:name="_Toc201852740"/>
      <w:r w:rsidR="0024544B" w:rsidRPr="0024544B">
        <w:rPr>
          <w:lang w:val="es-ES"/>
        </w:rPr>
        <w:t>F-0</w:t>
      </w:r>
      <w:r w:rsidR="00422995">
        <w:rPr>
          <w:lang w:val="es-ES"/>
        </w:rPr>
        <w:t>1</w:t>
      </w:r>
      <w:r w:rsidR="0024544B" w:rsidRPr="0024544B">
        <w:rPr>
          <w:lang w:val="es-ES"/>
        </w:rPr>
        <w:t>:</w:t>
      </w:r>
      <w:r w:rsidR="0057634C">
        <w:rPr>
          <w:lang w:val="es-ES"/>
        </w:rPr>
        <w:t xml:space="preserve"> </w:t>
      </w:r>
      <w:r w:rsidR="0057634C">
        <w:t>INICIAR SESIÓN EN LA APLICACIÓN.</w:t>
      </w:r>
      <w:bookmarkEnd w:id="76"/>
    </w:p>
    <w:p w14:paraId="353F2659" w14:textId="1957FF79" w:rsidR="004C58C2" w:rsidRDefault="0024544B" w:rsidP="0024544B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 w:rsidR="00706124">
        <w:rPr>
          <w:lang w:val="es-ES"/>
        </w:rPr>
        <w:t xml:space="preserve">- </w:t>
      </w:r>
      <w:r w:rsidR="00706124" w:rsidRPr="00706124">
        <w:rPr>
          <w:lang w:val="es-ES"/>
        </w:rPr>
        <w:t>El usuario está autorizado en el sitio con su clave y contraseña como usuario registrado.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1012"/>
        <w:gridCol w:w="1189"/>
        <w:gridCol w:w="2169"/>
        <w:gridCol w:w="1491"/>
        <w:gridCol w:w="1652"/>
        <w:gridCol w:w="1276"/>
        <w:gridCol w:w="1843"/>
      </w:tblGrid>
      <w:tr w:rsidR="00AC5906" w14:paraId="5AD767D9" w14:textId="77777777" w:rsidTr="00F65927">
        <w:tc>
          <w:tcPr>
            <w:tcW w:w="1012" w:type="dxa"/>
          </w:tcPr>
          <w:p w14:paraId="11949611" w14:textId="5F37AC15" w:rsidR="00BC571D" w:rsidRPr="00AC5906" w:rsidRDefault="00B63E1B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189" w:type="dxa"/>
          </w:tcPr>
          <w:p w14:paraId="0C4DB317" w14:textId="1FCC90E2" w:rsidR="00BC571D" w:rsidRPr="00AC5906" w:rsidRDefault="00B63E1B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69" w:type="dxa"/>
          </w:tcPr>
          <w:p w14:paraId="1BDC3394" w14:textId="5A7A729A" w:rsidR="00BC571D" w:rsidRPr="00AC5906" w:rsidRDefault="00B63E1B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91" w:type="dxa"/>
          </w:tcPr>
          <w:p w14:paraId="69B36D69" w14:textId="4268C99B" w:rsidR="00BC571D" w:rsidRPr="00AC5906" w:rsidRDefault="00B63E1B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52" w:type="dxa"/>
          </w:tcPr>
          <w:p w14:paraId="23793B46" w14:textId="074EA1B6" w:rsidR="00BC571D" w:rsidRPr="00AC5906" w:rsidRDefault="00B63E1B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6" w:type="dxa"/>
          </w:tcPr>
          <w:p w14:paraId="7CE3B602" w14:textId="5881C900" w:rsidR="00BC571D" w:rsidRPr="00AC5906" w:rsidRDefault="00B63E1B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43" w:type="dxa"/>
          </w:tcPr>
          <w:p w14:paraId="46CA52CD" w14:textId="10FAD974" w:rsidR="00BC571D" w:rsidRPr="00AC5906" w:rsidRDefault="00A80998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AC5906" w14:paraId="42533E57" w14:textId="77777777" w:rsidTr="00B50978">
        <w:trPr>
          <w:trHeight w:val="2404"/>
        </w:trPr>
        <w:tc>
          <w:tcPr>
            <w:tcW w:w="1012" w:type="dxa"/>
          </w:tcPr>
          <w:p w14:paraId="14B7E6D2" w14:textId="4E3D2B31" w:rsidR="00BC571D" w:rsidRPr="00AC5906" w:rsidRDefault="0057634C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F01-T01</w:t>
            </w:r>
          </w:p>
        </w:tc>
        <w:tc>
          <w:tcPr>
            <w:tcW w:w="1189" w:type="dxa"/>
          </w:tcPr>
          <w:p w14:paraId="6E1ECAD9" w14:textId="06C051EE" w:rsidR="00BC571D" w:rsidRPr="00AC5906" w:rsidRDefault="00D36C0F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Ingreso exitoso</w:t>
            </w:r>
          </w:p>
        </w:tc>
        <w:tc>
          <w:tcPr>
            <w:tcW w:w="2169" w:type="dxa"/>
          </w:tcPr>
          <w:p w14:paraId="7957B9B8" w14:textId="77777777" w:rsidR="00D36C0F" w:rsidRPr="00AC5906" w:rsidRDefault="00D36C0F" w:rsidP="00706124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Introduce el dato “Nombre de Usuario”</w:t>
            </w:r>
          </w:p>
          <w:p w14:paraId="3BCF9B96" w14:textId="28D416CE" w:rsidR="00D36C0F" w:rsidRPr="00AC5906" w:rsidRDefault="00D36C0F" w:rsidP="00706124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Introduce el dato</w:t>
            </w:r>
            <w:r w:rsidR="00706124" w:rsidRPr="00AC5906">
              <w:rPr>
                <w:sz w:val="22"/>
                <w:lang w:val="es-ES"/>
              </w:rPr>
              <w:t xml:space="preserve"> </w:t>
            </w:r>
            <w:r w:rsidRPr="00AC5906">
              <w:rPr>
                <w:sz w:val="22"/>
                <w:lang w:val="es-ES"/>
              </w:rPr>
              <w:t>“Contraseña” que corresponde al usuario ingresado</w:t>
            </w:r>
            <w:r w:rsidR="00836047" w:rsidRPr="00AC5906">
              <w:rPr>
                <w:sz w:val="22"/>
                <w:lang w:val="es-ES"/>
              </w:rPr>
              <w:t>.</w:t>
            </w:r>
          </w:p>
          <w:p w14:paraId="2E58C864" w14:textId="4DFB5171" w:rsidR="00836047" w:rsidRPr="00AC5906" w:rsidRDefault="00836047" w:rsidP="00706124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Presiona “Iniciar Sesión”</w:t>
            </w:r>
          </w:p>
        </w:tc>
        <w:tc>
          <w:tcPr>
            <w:tcW w:w="1491" w:type="dxa"/>
          </w:tcPr>
          <w:p w14:paraId="4F9AE9B8" w14:textId="77777777" w:rsidR="00AC5906" w:rsidRDefault="00706124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Nombre de Usuario</w:t>
            </w:r>
          </w:p>
          <w:p w14:paraId="1F0C6AFD" w14:textId="1F1A50CF" w:rsidR="00706124" w:rsidRPr="00AC5906" w:rsidRDefault="00706124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Contraseña</w:t>
            </w:r>
          </w:p>
        </w:tc>
        <w:tc>
          <w:tcPr>
            <w:tcW w:w="1652" w:type="dxa"/>
          </w:tcPr>
          <w:p w14:paraId="3A712A67" w14:textId="3962B97E" w:rsidR="00BC571D" w:rsidRPr="00AC5906" w:rsidRDefault="00706124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 xml:space="preserve">El usuario consigue acceder a </w:t>
            </w:r>
            <w:r w:rsidR="002A2C97" w:rsidRPr="00AC5906">
              <w:rPr>
                <w:sz w:val="22"/>
                <w:lang w:val="es-ES"/>
              </w:rPr>
              <w:t>la página / cuenta</w:t>
            </w:r>
          </w:p>
        </w:tc>
        <w:tc>
          <w:tcPr>
            <w:tcW w:w="1276" w:type="dxa"/>
          </w:tcPr>
          <w:p w14:paraId="227477A1" w14:textId="4E31B8BF" w:rsidR="00BC571D" w:rsidRPr="00AC5906" w:rsidRDefault="002D3BEF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43" w:type="dxa"/>
          </w:tcPr>
          <w:p w14:paraId="691E1688" w14:textId="1B271AE8" w:rsidR="00BC571D" w:rsidRPr="00AC5906" w:rsidRDefault="002D3BEF" w:rsidP="0024544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AC5906" w14:paraId="5D42F74C" w14:textId="77777777" w:rsidTr="000F5CDA">
        <w:trPr>
          <w:trHeight w:val="2993"/>
        </w:trPr>
        <w:tc>
          <w:tcPr>
            <w:tcW w:w="1012" w:type="dxa"/>
          </w:tcPr>
          <w:p w14:paraId="0E8B6EC5" w14:textId="09F376CC" w:rsidR="000F5CDA" w:rsidRPr="00AC5906" w:rsidRDefault="000A0358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F01-T02</w:t>
            </w:r>
          </w:p>
        </w:tc>
        <w:tc>
          <w:tcPr>
            <w:tcW w:w="1189" w:type="dxa"/>
          </w:tcPr>
          <w:p w14:paraId="162522E8" w14:textId="1EC001D4" w:rsidR="000F5CDA" w:rsidRPr="00AC5906" w:rsidRDefault="000F5CDA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Clave Incorrecta</w:t>
            </w:r>
          </w:p>
        </w:tc>
        <w:tc>
          <w:tcPr>
            <w:tcW w:w="2169" w:type="dxa"/>
          </w:tcPr>
          <w:p w14:paraId="0AB3D8F5" w14:textId="77777777" w:rsidR="000F5CDA" w:rsidRPr="00AC5906" w:rsidRDefault="000F5CDA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Introduce el dato “Nombre de Usuario”</w:t>
            </w:r>
          </w:p>
          <w:p w14:paraId="3FC82085" w14:textId="6D59F54C" w:rsidR="000F5CDA" w:rsidRPr="00AC5906" w:rsidRDefault="000F5CDA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Introduce el dato “Contraseña”, que no corresponde al usuario ingresado.</w:t>
            </w:r>
          </w:p>
          <w:p w14:paraId="29B8DF9F" w14:textId="6D0CC889" w:rsidR="000F5CDA" w:rsidRPr="00AC5906" w:rsidRDefault="000F5CDA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 xml:space="preserve">Presiona “Iniciar Sesión” </w:t>
            </w:r>
          </w:p>
        </w:tc>
        <w:tc>
          <w:tcPr>
            <w:tcW w:w="1491" w:type="dxa"/>
          </w:tcPr>
          <w:p w14:paraId="45C60AE8" w14:textId="77777777" w:rsidR="00AC5906" w:rsidRDefault="000F5CDA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Nombre de Usuario</w:t>
            </w:r>
          </w:p>
          <w:p w14:paraId="34679939" w14:textId="73A2C0A9" w:rsidR="000F5CDA" w:rsidRPr="00AC5906" w:rsidRDefault="000F5CDA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Contraseña</w:t>
            </w:r>
          </w:p>
        </w:tc>
        <w:tc>
          <w:tcPr>
            <w:tcW w:w="1652" w:type="dxa"/>
          </w:tcPr>
          <w:p w14:paraId="056DFDF9" w14:textId="7A8B3AA4" w:rsidR="000F5CDA" w:rsidRPr="00AC5906" w:rsidRDefault="000F5CDA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Aviso de Error con los Datos Ingresados</w:t>
            </w:r>
          </w:p>
        </w:tc>
        <w:tc>
          <w:tcPr>
            <w:tcW w:w="1276" w:type="dxa"/>
          </w:tcPr>
          <w:p w14:paraId="67B4D9E6" w14:textId="6E6B9AE7" w:rsidR="000F5CDA" w:rsidRPr="00AC5906" w:rsidRDefault="002D3BEF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43" w:type="dxa"/>
          </w:tcPr>
          <w:p w14:paraId="20183F59" w14:textId="463FFF30" w:rsidR="000F5CDA" w:rsidRPr="00AC5906" w:rsidRDefault="002D3BEF" w:rsidP="000F5CD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2D3BEF" w14:paraId="06577038" w14:textId="77777777" w:rsidTr="00F65927">
        <w:tc>
          <w:tcPr>
            <w:tcW w:w="1012" w:type="dxa"/>
          </w:tcPr>
          <w:p w14:paraId="6D1600C3" w14:textId="04ADADB2" w:rsidR="002D3BEF" w:rsidRPr="00AC5906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F01-T0</w:t>
            </w:r>
            <w:r>
              <w:rPr>
                <w:sz w:val="22"/>
                <w:lang w:val="es-ES"/>
              </w:rPr>
              <w:t>3</w:t>
            </w:r>
          </w:p>
        </w:tc>
        <w:tc>
          <w:tcPr>
            <w:tcW w:w="1189" w:type="dxa"/>
          </w:tcPr>
          <w:p w14:paraId="00283719" w14:textId="41DA227F" w:rsidR="002D3BEF" w:rsidRPr="00AC5906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Campo vacío</w:t>
            </w:r>
          </w:p>
        </w:tc>
        <w:tc>
          <w:tcPr>
            <w:tcW w:w="2169" w:type="dxa"/>
          </w:tcPr>
          <w:p w14:paraId="5420CBA5" w14:textId="77777777" w:rsidR="002D3BEF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No i</w:t>
            </w:r>
            <w:r w:rsidRPr="00AC5906">
              <w:rPr>
                <w:sz w:val="22"/>
                <w:lang w:val="es-ES"/>
              </w:rPr>
              <w:t xml:space="preserve">ntroduce </w:t>
            </w:r>
            <w:r>
              <w:rPr>
                <w:sz w:val="22"/>
                <w:lang w:val="es-ES"/>
              </w:rPr>
              <w:t>alguno o ambos datos de los campos “Nombre de Usuario” y “Contraseña”</w:t>
            </w:r>
          </w:p>
          <w:p w14:paraId="21D6701C" w14:textId="6827A639" w:rsidR="002D3BEF" w:rsidRPr="00AC5906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Presiona “Iniciar Sesión”</w:t>
            </w:r>
          </w:p>
        </w:tc>
        <w:tc>
          <w:tcPr>
            <w:tcW w:w="1491" w:type="dxa"/>
          </w:tcPr>
          <w:p w14:paraId="3A97943A" w14:textId="74CB24A3" w:rsidR="002D3BEF" w:rsidRPr="00B50978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N/C</w:t>
            </w:r>
          </w:p>
        </w:tc>
        <w:tc>
          <w:tcPr>
            <w:tcW w:w="1652" w:type="dxa"/>
          </w:tcPr>
          <w:p w14:paraId="641E43D1" w14:textId="23810B7C" w:rsidR="002D3BEF" w:rsidRPr="00AC5906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Aviso de Error con los Datos Ingresados</w:t>
            </w:r>
          </w:p>
        </w:tc>
        <w:tc>
          <w:tcPr>
            <w:tcW w:w="1276" w:type="dxa"/>
          </w:tcPr>
          <w:p w14:paraId="781CA574" w14:textId="73114F8A" w:rsidR="002D3BEF" w:rsidRPr="00AC5906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43" w:type="dxa"/>
          </w:tcPr>
          <w:p w14:paraId="7E044EFE" w14:textId="202DA42A" w:rsidR="002D3BEF" w:rsidRPr="00AC5906" w:rsidRDefault="002D3BEF" w:rsidP="002D3BE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40571C91" w14:textId="0A5F4EE5" w:rsidR="00B50978" w:rsidRDefault="00B50978" w:rsidP="0024544B">
      <w:pPr>
        <w:spacing w:after="200" w:line="276" w:lineRule="auto"/>
        <w:jc w:val="left"/>
        <w:rPr>
          <w:lang w:val="es-ES"/>
        </w:rPr>
      </w:pPr>
    </w:p>
    <w:p w14:paraId="3E9151F5" w14:textId="77777777" w:rsidR="00B50978" w:rsidRDefault="00B50978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7EFB2CC" w14:textId="0AC54C1E" w:rsidR="00B50978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77" w:name="_Toc201852741"/>
      <w:r w:rsidR="00B50978" w:rsidRPr="0024544B">
        <w:rPr>
          <w:lang w:val="es-ES"/>
        </w:rPr>
        <w:t>F</w:t>
      </w:r>
      <w:r w:rsidR="00247400">
        <w:rPr>
          <w:lang w:val="es-ES"/>
        </w:rPr>
        <w:t>-02</w:t>
      </w:r>
      <w:r w:rsidR="00B50978" w:rsidRPr="0024544B">
        <w:rPr>
          <w:lang w:val="es-ES"/>
        </w:rPr>
        <w:t>:</w:t>
      </w:r>
      <w:r w:rsidR="00247400">
        <w:rPr>
          <w:lang w:val="es-ES"/>
        </w:rPr>
        <w:t xml:space="preserve"> CERRAR SESIÓN EN LA APLICACIÓN</w:t>
      </w:r>
      <w:r w:rsidR="00B50978">
        <w:t>.</w:t>
      </w:r>
      <w:bookmarkEnd w:id="77"/>
    </w:p>
    <w:p w14:paraId="31AB00D2" w14:textId="5FF4A0DD" w:rsidR="00B50978" w:rsidRDefault="00B50978" w:rsidP="00B50978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>-</w:t>
      </w:r>
      <w:r w:rsidR="00E80056">
        <w:rPr>
          <w:lang w:val="es-ES"/>
        </w:rPr>
        <w:t xml:space="preserve"> Tener una sesión iniciada en el sitio.</w:t>
      </w:r>
      <w:r>
        <w:rPr>
          <w:lang w:val="es-ES"/>
        </w:rPr>
        <w:t xml:space="preserve"> 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1012"/>
        <w:gridCol w:w="1189"/>
        <w:gridCol w:w="2169"/>
        <w:gridCol w:w="1491"/>
        <w:gridCol w:w="1652"/>
        <w:gridCol w:w="1276"/>
        <w:gridCol w:w="1843"/>
      </w:tblGrid>
      <w:tr w:rsidR="00B50978" w14:paraId="3D4E7769" w14:textId="77777777" w:rsidTr="00C167EA">
        <w:tc>
          <w:tcPr>
            <w:tcW w:w="1012" w:type="dxa"/>
          </w:tcPr>
          <w:p w14:paraId="084B416C" w14:textId="77777777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189" w:type="dxa"/>
          </w:tcPr>
          <w:p w14:paraId="4A198A80" w14:textId="77777777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69" w:type="dxa"/>
          </w:tcPr>
          <w:p w14:paraId="50E3282A" w14:textId="77777777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91" w:type="dxa"/>
          </w:tcPr>
          <w:p w14:paraId="3588C107" w14:textId="77777777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52" w:type="dxa"/>
          </w:tcPr>
          <w:p w14:paraId="5A62075A" w14:textId="77777777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6" w:type="dxa"/>
          </w:tcPr>
          <w:p w14:paraId="7DC0F16A" w14:textId="77777777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43" w:type="dxa"/>
          </w:tcPr>
          <w:p w14:paraId="6DFA7B06" w14:textId="77777777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B50978" w14:paraId="0108C8D0" w14:textId="77777777" w:rsidTr="00E80056">
        <w:trPr>
          <w:trHeight w:val="1849"/>
        </w:trPr>
        <w:tc>
          <w:tcPr>
            <w:tcW w:w="1012" w:type="dxa"/>
          </w:tcPr>
          <w:p w14:paraId="0647D615" w14:textId="27B8ABAB" w:rsidR="00B50978" w:rsidRPr="00AC5906" w:rsidRDefault="00B5097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 w:rsidR="00247400">
              <w:rPr>
                <w:sz w:val="22"/>
                <w:lang w:val="es-ES"/>
              </w:rPr>
              <w:t>2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189" w:type="dxa"/>
          </w:tcPr>
          <w:p w14:paraId="0CEC9C6E" w14:textId="275F18B5" w:rsidR="00B50978" w:rsidRPr="00AC5906" w:rsidRDefault="00E80056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Cierre de Sesión</w:t>
            </w:r>
          </w:p>
        </w:tc>
        <w:tc>
          <w:tcPr>
            <w:tcW w:w="2169" w:type="dxa"/>
          </w:tcPr>
          <w:p w14:paraId="26448587" w14:textId="2C5A7D4D" w:rsidR="00B50978" w:rsidRPr="00AC5906" w:rsidRDefault="00E80056" w:rsidP="00B5097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el Botón “Cerrar Sesión”</w:t>
            </w:r>
          </w:p>
        </w:tc>
        <w:tc>
          <w:tcPr>
            <w:tcW w:w="1491" w:type="dxa"/>
          </w:tcPr>
          <w:p w14:paraId="371246DC" w14:textId="6E8AEFB4" w:rsidR="00B50978" w:rsidRPr="00AC5906" w:rsidRDefault="006152F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N/C</w:t>
            </w:r>
          </w:p>
        </w:tc>
        <w:tc>
          <w:tcPr>
            <w:tcW w:w="1652" w:type="dxa"/>
          </w:tcPr>
          <w:p w14:paraId="533540FF" w14:textId="3CA6450B" w:rsidR="00B50978" w:rsidRPr="00AC5906" w:rsidRDefault="00E80056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cierra la sesión del Usuario y este es redirigido a la pantalla de inicio</w:t>
            </w:r>
          </w:p>
        </w:tc>
        <w:tc>
          <w:tcPr>
            <w:tcW w:w="1276" w:type="dxa"/>
          </w:tcPr>
          <w:p w14:paraId="3D0B5B57" w14:textId="01051C31" w:rsidR="00B50978" w:rsidRPr="00AC5906" w:rsidRDefault="002D3BE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43" w:type="dxa"/>
          </w:tcPr>
          <w:p w14:paraId="77BBF73D" w14:textId="7B520808" w:rsidR="00B50978" w:rsidRPr="00AC5906" w:rsidRDefault="002D3BE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5A3DA7E8" w14:textId="69FDF16B" w:rsidR="00247400" w:rsidRDefault="00247400" w:rsidP="0024544B">
      <w:pPr>
        <w:spacing w:after="200" w:line="276" w:lineRule="auto"/>
        <w:jc w:val="left"/>
        <w:rPr>
          <w:lang w:val="es-ES"/>
        </w:rPr>
      </w:pPr>
    </w:p>
    <w:p w14:paraId="4E23904E" w14:textId="061918A5" w:rsidR="00247400" w:rsidRDefault="00247400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4563D288" w14:textId="02C694DD" w:rsidR="00247400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78" w:name="_Toc201852742"/>
      <w:r w:rsidR="00247400" w:rsidRPr="0024544B">
        <w:rPr>
          <w:lang w:val="es-ES"/>
        </w:rPr>
        <w:t>F</w:t>
      </w:r>
      <w:r w:rsidR="00247400">
        <w:rPr>
          <w:lang w:val="es-ES"/>
        </w:rPr>
        <w:t>-0</w:t>
      </w:r>
      <w:r w:rsidR="00F71E19">
        <w:rPr>
          <w:lang w:val="es-ES"/>
        </w:rPr>
        <w:t>3</w:t>
      </w:r>
      <w:r w:rsidR="00247400" w:rsidRPr="0024544B">
        <w:rPr>
          <w:lang w:val="es-ES"/>
        </w:rPr>
        <w:t>:</w:t>
      </w:r>
      <w:r w:rsidR="00E80056">
        <w:rPr>
          <w:lang w:val="es-ES"/>
        </w:rPr>
        <w:t xml:space="preserve"> CANCELAR CONTRATACIÓN DE SERVICIO</w:t>
      </w:r>
      <w:r w:rsidR="002D3BEF">
        <w:rPr>
          <w:lang w:val="es-ES"/>
        </w:rPr>
        <w:t xml:space="preserve"> EN CURSO</w:t>
      </w:r>
      <w:bookmarkEnd w:id="78"/>
    </w:p>
    <w:p w14:paraId="21908F37" w14:textId="706A1967" w:rsidR="00247400" w:rsidRPr="000F6BA0" w:rsidRDefault="00247400" w:rsidP="00247400">
      <w:pPr>
        <w:spacing w:after="200" w:line="276" w:lineRule="auto"/>
        <w:jc w:val="left"/>
        <w:rPr>
          <w:u w:val="single"/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670CFA">
        <w:rPr>
          <w:lang w:val="es-ES"/>
        </w:rPr>
        <w:t xml:space="preserve">Debe existir </w:t>
      </w:r>
      <w:r w:rsidR="000F6BA0">
        <w:rPr>
          <w:lang w:val="es-ES"/>
        </w:rPr>
        <w:t>al menos una Contratación En Curso</w:t>
      </w:r>
    </w:p>
    <w:tbl>
      <w:tblPr>
        <w:tblStyle w:val="Tablaconcuadrcula"/>
        <w:tblW w:w="10644" w:type="dxa"/>
        <w:tblInd w:w="-1139" w:type="dxa"/>
        <w:tblLook w:val="04A0" w:firstRow="1" w:lastRow="0" w:firstColumn="1" w:lastColumn="0" w:noHBand="0" w:noVBand="1"/>
      </w:tblPr>
      <w:tblGrid>
        <w:gridCol w:w="998"/>
        <w:gridCol w:w="1305"/>
        <w:gridCol w:w="2136"/>
        <w:gridCol w:w="1477"/>
        <w:gridCol w:w="1644"/>
        <w:gridCol w:w="1270"/>
        <w:gridCol w:w="1814"/>
      </w:tblGrid>
      <w:tr w:rsidR="00703566" w14:paraId="16861C29" w14:textId="77777777" w:rsidTr="00D81CA1">
        <w:trPr>
          <w:trHeight w:val="659"/>
        </w:trPr>
        <w:tc>
          <w:tcPr>
            <w:tcW w:w="998" w:type="dxa"/>
          </w:tcPr>
          <w:p w14:paraId="41D2E25C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305" w:type="dxa"/>
          </w:tcPr>
          <w:p w14:paraId="5242B1CC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36" w:type="dxa"/>
          </w:tcPr>
          <w:p w14:paraId="63ABB8CC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77" w:type="dxa"/>
          </w:tcPr>
          <w:p w14:paraId="4DDD5435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44" w:type="dxa"/>
          </w:tcPr>
          <w:p w14:paraId="3EF456E3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0" w:type="dxa"/>
          </w:tcPr>
          <w:p w14:paraId="3EB60FF1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14" w:type="dxa"/>
          </w:tcPr>
          <w:p w14:paraId="698E6358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D81CA1" w14:paraId="3E70528F" w14:textId="77777777" w:rsidTr="00D81CA1">
        <w:trPr>
          <w:trHeight w:val="2031"/>
        </w:trPr>
        <w:tc>
          <w:tcPr>
            <w:tcW w:w="998" w:type="dxa"/>
          </w:tcPr>
          <w:p w14:paraId="31F307AB" w14:textId="5B31CB51" w:rsidR="00D81CA1" w:rsidRPr="00AC5906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3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305" w:type="dxa"/>
          </w:tcPr>
          <w:p w14:paraId="5379FC7E" w14:textId="7F6A77ED" w:rsidR="00D81CA1" w:rsidRPr="00AC5906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Cancelación Exitosa</w:t>
            </w:r>
          </w:p>
        </w:tc>
        <w:tc>
          <w:tcPr>
            <w:tcW w:w="2136" w:type="dxa"/>
          </w:tcPr>
          <w:p w14:paraId="1B66EE72" w14:textId="77777777" w:rsidR="00D81CA1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“Visualizar Listado de Perros…”</w:t>
            </w:r>
          </w:p>
          <w:p w14:paraId="09D851A8" w14:textId="56D64C4D" w:rsidR="00D81CA1" w:rsidRPr="00AC5906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“Cancelar”</w:t>
            </w:r>
          </w:p>
        </w:tc>
        <w:tc>
          <w:tcPr>
            <w:tcW w:w="1477" w:type="dxa"/>
          </w:tcPr>
          <w:p w14:paraId="4AC15261" w14:textId="0D18C56D" w:rsidR="00D81CA1" w:rsidRPr="00AC5906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N/C</w:t>
            </w:r>
          </w:p>
        </w:tc>
        <w:tc>
          <w:tcPr>
            <w:tcW w:w="1644" w:type="dxa"/>
          </w:tcPr>
          <w:p w14:paraId="75821D7D" w14:textId="2BD24C52" w:rsidR="00D81CA1" w:rsidRPr="00AC5906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La contratación pasa a estado “Cancelado”.</w:t>
            </w:r>
          </w:p>
        </w:tc>
        <w:tc>
          <w:tcPr>
            <w:tcW w:w="1270" w:type="dxa"/>
          </w:tcPr>
          <w:p w14:paraId="1BB244D7" w14:textId="4085090B" w:rsidR="00D81CA1" w:rsidRPr="00AC5906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14" w:type="dxa"/>
          </w:tcPr>
          <w:p w14:paraId="2107AC79" w14:textId="4AB8D2EC" w:rsidR="00D81CA1" w:rsidRPr="00AC5906" w:rsidRDefault="00D81CA1" w:rsidP="00D81CA1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1D303B7C" w14:textId="77777777" w:rsidR="00247400" w:rsidRPr="003738FB" w:rsidRDefault="00247400" w:rsidP="00247400">
      <w:pPr>
        <w:spacing w:after="200" w:line="276" w:lineRule="auto"/>
        <w:jc w:val="left"/>
        <w:rPr>
          <w:lang w:val="es-ES"/>
        </w:rPr>
      </w:pPr>
    </w:p>
    <w:p w14:paraId="37518A43" w14:textId="0E7430E3" w:rsidR="00D81CA1" w:rsidRPr="0057634C" w:rsidRDefault="00D81CA1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br w:type="page"/>
      </w:r>
      <w:r w:rsidR="00C6364F">
        <w:rPr>
          <w:lang w:val="es-ES"/>
        </w:rPr>
        <w:lastRenderedPageBreak/>
        <w:t xml:space="preserve"> </w:t>
      </w:r>
      <w:bookmarkStart w:id="79" w:name="_Toc201852743"/>
      <w:r w:rsidRPr="0024544B">
        <w:rPr>
          <w:lang w:val="es-ES"/>
        </w:rPr>
        <w:t>F</w:t>
      </w:r>
      <w:r>
        <w:rPr>
          <w:lang w:val="es-ES"/>
        </w:rPr>
        <w:t>-04</w:t>
      </w:r>
      <w:r w:rsidRPr="0024544B">
        <w:rPr>
          <w:lang w:val="es-ES"/>
        </w:rPr>
        <w:t>:</w:t>
      </w:r>
      <w:r>
        <w:rPr>
          <w:lang w:val="es-ES"/>
        </w:rPr>
        <w:t xml:space="preserve"> VISUALIZAR HISTÓRICO DE PASEOS</w:t>
      </w:r>
      <w:bookmarkEnd w:id="79"/>
    </w:p>
    <w:p w14:paraId="4E320A86" w14:textId="5E12A0E6" w:rsidR="00D81CA1" w:rsidRPr="000F6BA0" w:rsidRDefault="00D81CA1" w:rsidP="00D81CA1">
      <w:pPr>
        <w:spacing w:after="200" w:line="276" w:lineRule="auto"/>
        <w:jc w:val="left"/>
        <w:rPr>
          <w:u w:val="single"/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>- El Usuario deberá tener por lo menos un Paseo a su nombre, cualquiera sea su Estado.</w:t>
      </w:r>
    </w:p>
    <w:tbl>
      <w:tblPr>
        <w:tblStyle w:val="Tablaconcuadrcula"/>
        <w:tblW w:w="10644" w:type="dxa"/>
        <w:tblInd w:w="-1139" w:type="dxa"/>
        <w:tblLook w:val="04A0" w:firstRow="1" w:lastRow="0" w:firstColumn="1" w:lastColumn="0" w:noHBand="0" w:noVBand="1"/>
      </w:tblPr>
      <w:tblGrid>
        <w:gridCol w:w="984"/>
        <w:gridCol w:w="1426"/>
        <w:gridCol w:w="2100"/>
        <w:gridCol w:w="1462"/>
        <w:gridCol w:w="1541"/>
        <w:gridCol w:w="1346"/>
        <w:gridCol w:w="1785"/>
      </w:tblGrid>
      <w:tr w:rsidR="00D81CA1" w14:paraId="5CC06AF0" w14:textId="77777777" w:rsidTr="006152F8">
        <w:trPr>
          <w:trHeight w:val="659"/>
        </w:trPr>
        <w:tc>
          <w:tcPr>
            <w:tcW w:w="984" w:type="dxa"/>
          </w:tcPr>
          <w:p w14:paraId="70CA9CE1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426" w:type="dxa"/>
          </w:tcPr>
          <w:p w14:paraId="27F15AA7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00" w:type="dxa"/>
          </w:tcPr>
          <w:p w14:paraId="712F7655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62" w:type="dxa"/>
          </w:tcPr>
          <w:p w14:paraId="44DB8786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541" w:type="dxa"/>
          </w:tcPr>
          <w:p w14:paraId="34EB0835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346" w:type="dxa"/>
          </w:tcPr>
          <w:p w14:paraId="37A69BA4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785" w:type="dxa"/>
          </w:tcPr>
          <w:p w14:paraId="0DADB9DF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6152F8" w14:paraId="6705052A" w14:textId="77777777" w:rsidTr="006152F8">
        <w:trPr>
          <w:trHeight w:val="2031"/>
        </w:trPr>
        <w:tc>
          <w:tcPr>
            <w:tcW w:w="984" w:type="dxa"/>
          </w:tcPr>
          <w:p w14:paraId="5CD36B9A" w14:textId="014DDC1F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4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426" w:type="dxa"/>
          </w:tcPr>
          <w:p w14:paraId="35D3DACC" w14:textId="4F758822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Visualización de Histórico</w:t>
            </w:r>
          </w:p>
        </w:tc>
        <w:tc>
          <w:tcPr>
            <w:tcW w:w="2100" w:type="dxa"/>
          </w:tcPr>
          <w:p w14:paraId="3BB7153F" w14:textId="019F346A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“Historial”</w:t>
            </w:r>
          </w:p>
        </w:tc>
        <w:tc>
          <w:tcPr>
            <w:tcW w:w="1462" w:type="dxa"/>
          </w:tcPr>
          <w:p w14:paraId="79B6D971" w14:textId="4005225E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Paseos asignados al Usuario</w:t>
            </w:r>
          </w:p>
        </w:tc>
        <w:tc>
          <w:tcPr>
            <w:tcW w:w="1541" w:type="dxa"/>
          </w:tcPr>
          <w:p w14:paraId="76C0AFCB" w14:textId="627665BF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visualizan los Paseos asignados al Usuario y sus datos.</w:t>
            </w:r>
          </w:p>
        </w:tc>
        <w:tc>
          <w:tcPr>
            <w:tcW w:w="1346" w:type="dxa"/>
          </w:tcPr>
          <w:p w14:paraId="592506BD" w14:textId="77777777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785" w:type="dxa"/>
          </w:tcPr>
          <w:p w14:paraId="7C807492" w14:textId="77777777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6152F8" w14:paraId="63C1129F" w14:textId="77777777" w:rsidTr="006152F8">
        <w:trPr>
          <w:trHeight w:val="2031"/>
        </w:trPr>
        <w:tc>
          <w:tcPr>
            <w:tcW w:w="984" w:type="dxa"/>
          </w:tcPr>
          <w:p w14:paraId="4ABFC735" w14:textId="1E631470" w:rsidR="006152F8" w:rsidRPr="00AC5906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4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426" w:type="dxa"/>
          </w:tcPr>
          <w:p w14:paraId="3A4A078F" w14:textId="02C03854" w:rsidR="006152F8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Visualización de Mensaje por inexistencia de datos.</w:t>
            </w:r>
          </w:p>
        </w:tc>
        <w:tc>
          <w:tcPr>
            <w:tcW w:w="2100" w:type="dxa"/>
          </w:tcPr>
          <w:p w14:paraId="4510C17B" w14:textId="0BBD5FD4" w:rsidR="006152F8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“Historial”</w:t>
            </w:r>
          </w:p>
        </w:tc>
        <w:tc>
          <w:tcPr>
            <w:tcW w:w="1462" w:type="dxa"/>
          </w:tcPr>
          <w:p w14:paraId="2EDB5EEE" w14:textId="39E01ED9" w:rsidR="006152F8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N/C</w:t>
            </w:r>
          </w:p>
        </w:tc>
        <w:tc>
          <w:tcPr>
            <w:tcW w:w="1541" w:type="dxa"/>
          </w:tcPr>
          <w:p w14:paraId="30D5A2BC" w14:textId="5EBA92E5" w:rsidR="006152F8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 un mensaje indicando que no existen paseos para mostrarse.</w:t>
            </w:r>
          </w:p>
        </w:tc>
        <w:tc>
          <w:tcPr>
            <w:tcW w:w="1346" w:type="dxa"/>
          </w:tcPr>
          <w:p w14:paraId="0ED0CAB6" w14:textId="40571D46" w:rsidR="006152F8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785" w:type="dxa"/>
          </w:tcPr>
          <w:p w14:paraId="7AFD555F" w14:textId="690AD51A" w:rsidR="006152F8" w:rsidRDefault="006152F8" w:rsidP="006152F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46A40D79" w14:textId="77777777" w:rsidR="00D81CA1" w:rsidRPr="003738FB" w:rsidRDefault="00D81CA1" w:rsidP="00D81CA1">
      <w:pPr>
        <w:spacing w:after="200" w:line="276" w:lineRule="auto"/>
        <w:jc w:val="left"/>
        <w:rPr>
          <w:lang w:val="es-ES"/>
        </w:rPr>
      </w:pPr>
    </w:p>
    <w:p w14:paraId="1EA5C668" w14:textId="77777777" w:rsidR="00D81CA1" w:rsidRDefault="00D81CA1" w:rsidP="00D81CA1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59A5EE32" w14:textId="2F738297" w:rsidR="00D81CA1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80" w:name="_Toc201852744"/>
      <w:r w:rsidR="00D81CA1" w:rsidRPr="0024544B">
        <w:rPr>
          <w:lang w:val="es-ES"/>
        </w:rPr>
        <w:t>F</w:t>
      </w:r>
      <w:r w:rsidR="00D81CA1">
        <w:rPr>
          <w:lang w:val="es-ES"/>
        </w:rPr>
        <w:t>-05</w:t>
      </w:r>
      <w:r w:rsidR="00D81CA1" w:rsidRPr="0024544B">
        <w:rPr>
          <w:lang w:val="es-ES"/>
        </w:rPr>
        <w:t>:</w:t>
      </w:r>
      <w:r w:rsidR="00D81CA1">
        <w:rPr>
          <w:lang w:val="es-ES"/>
        </w:rPr>
        <w:t xml:space="preserve"> CANCELAR CONTRATACIÓN DE SERVICIO PENDIENTE</w:t>
      </w:r>
      <w:bookmarkEnd w:id="80"/>
    </w:p>
    <w:p w14:paraId="4DAFC89C" w14:textId="7FC30280" w:rsidR="00D81CA1" w:rsidRPr="000F6BA0" w:rsidRDefault="00D81CA1" w:rsidP="00D81CA1">
      <w:pPr>
        <w:spacing w:after="200" w:line="276" w:lineRule="auto"/>
        <w:jc w:val="left"/>
        <w:rPr>
          <w:u w:val="single"/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6152F8">
        <w:rPr>
          <w:lang w:val="es-ES"/>
        </w:rPr>
        <w:t>Debe existir algún Paseo Pendiente.</w:t>
      </w:r>
    </w:p>
    <w:tbl>
      <w:tblPr>
        <w:tblStyle w:val="Tablaconcuadrcula"/>
        <w:tblW w:w="10644" w:type="dxa"/>
        <w:tblInd w:w="-1139" w:type="dxa"/>
        <w:tblLook w:val="04A0" w:firstRow="1" w:lastRow="0" w:firstColumn="1" w:lastColumn="0" w:noHBand="0" w:noVBand="1"/>
      </w:tblPr>
      <w:tblGrid>
        <w:gridCol w:w="998"/>
        <w:gridCol w:w="1305"/>
        <w:gridCol w:w="2136"/>
        <w:gridCol w:w="1477"/>
        <w:gridCol w:w="1644"/>
        <w:gridCol w:w="1270"/>
        <w:gridCol w:w="1814"/>
      </w:tblGrid>
      <w:tr w:rsidR="006152F8" w14:paraId="4B0ACC84" w14:textId="77777777" w:rsidTr="009E603B">
        <w:trPr>
          <w:trHeight w:val="659"/>
        </w:trPr>
        <w:tc>
          <w:tcPr>
            <w:tcW w:w="998" w:type="dxa"/>
          </w:tcPr>
          <w:p w14:paraId="6BAFD758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305" w:type="dxa"/>
          </w:tcPr>
          <w:p w14:paraId="53E54088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36" w:type="dxa"/>
          </w:tcPr>
          <w:p w14:paraId="1CE97B19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77" w:type="dxa"/>
          </w:tcPr>
          <w:p w14:paraId="442431D1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44" w:type="dxa"/>
          </w:tcPr>
          <w:p w14:paraId="3B98008F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0" w:type="dxa"/>
          </w:tcPr>
          <w:p w14:paraId="515A3B6D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14" w:type="dxa"/>
          </w:tcPr>
          <w:p w14:paraId="0DA69766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6152F8" w14:paraId="3F73A27E" w14:textId="77777777" w:rsidTr="009E603B">
        <w:trPr>
          <w:trHeight w:val="2031"/>
        </w:trPr>
        <w:tc>
          <w:tcPr>
            <w:tcW w:w="998" w:type="dxa"/>
          </w:tcPr>
          <w:p w14:paraId="7854C116" w14:textId="36A23A20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 w:rsidR="006152F8">
              <w:rPr>
                <w:sz w:val="22"/>
                <w:lang w:val="es-ES"/>
              </w:rPr>
              <w:t>5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305" w:type="dxa"/>
          </w:tcPr>
          <w:p w14:paraId="668060BA" w14:textId="5C26476C" w:rsidR="00D81CA1" w:rsidRPr="00AC5906" w:rsidRDefault="006152F8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Cancelación exitosa de Paseo por el Cliente</w:t>
            </w:r>
          </w:p>
        </w:tc>
        <w:tc>
          <w:tcPr>
            <w:tcW w:w="2136" w:type="dxa"/>
          </w:tcPr>
          <w:p w14:paraId="660BA399" w14:textId="3EAD31CE" w:rsidR="00D81CA1" w:rsidRPr="00AC5906" w:rsidRDefault="006152F8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 xml:space="preserve">El Cliente </w:t>
            </w:r>
            <w:r w:rsidR="00D81CA1">
              <w:rPr>
                <w:sz w:val="22"/>
                <w:lang w:val="es-ES"/>
              </w:rPr>
              <w:t xml:space="preserve">Presiona en </w:t>
            </w:r>
            <w:r>
              <w:rPr>
                <w:sz w:val="22"/>
                <w:lang w:val="es-ES"/>
              </w:rPr>
              <w:t xml:space="preserve">el Botón del encabezado llamado </w:t>
            </w:r>
            <w:r w:rsidR="00D81CA1">
              <w:rPr>
                <w:sz w:val="22"/>
                <w:lang w:val="es-ES"/>
              </w:rPr>
              <w:t>“</w:t>
            </w:r>
            <w:r>
              <w:rPr>
                <w:sz w:val="22"/>
                <w:lang w:val="es-ES"/>
              </w:rPr>
              <w:t>Pendiente</w:t>
            </w:r>
            <w:r w:rsidR="00D81CA1">
              <w:rPr>
                <w:sz w:val="22"/>
                <w:lang w:val="es-ES"/>
              </w:rPr>
              <w:t>”</w:t>
            </w:r>
            <w:r>
              <w:rPr>
                <w:sz w:val="22"/>
                <w:lang w:val="es-ES"/>
              </w:rPr>
              <w:t>, y procede a</w:t>
            </w:r>
            <w:r w:rsidR="00AC6E83">
              <w:rPr>
                <w:sz w:val="22"/>
                <w:lang w:val="es-ES"/>
              </w:rPr>
              <w:t xml:space="preserve"> presionar el Botón</w:t>
            </w:r>
            <w:r>
              <w:rPr>
                <w:sz w:val="22"/>
                <w:lang w:val="es-ES"/>
              </w:rPr>
              <w:t xml:space="preserve"> </w:t>
            </w:r>
            <w:r w:rsidR="00AC6E83">
              <w:rPr>
                <w:sz w:val="22"/>
                <w:lang w:val="es-ES"/>
              </w:rPr>
              <w:t>“Cancelar” d</w:t>
            </w:r>
            <w:r>
              <w:rPr>
                <w:sz w:val="22"/>
                <w:lang w:val="es-ES"/>
              </w:rPr>
              <w:t xml:space="preserve">el Paseo </w:t>
            </w:r>
            <w:r w:rsidR="00AC6E83">
              <w:rPr>
                <w:sz w:val="22"/>
                <w:lang w:val="es-ES"/>
              </w:rPr>
              <w:t>que tenga.</w:t>
            </w:r>
          </w:p>
        </w:tc>
        <w:tc>
          <w:tcPr>
            <w:tcW w:w="1477" w:type="dxa"/>
          </w:tcPr>
          <w:p w14:paraId="6790113A" w14:textId="6DFD58CF" w:rsidR="00D81CA1" w:rsidRPr="00AC5906" w:rsidRDefault="006152F8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Paseo ingresado por el Usuario.</w:t>
            </w:r>
          </w:p>
        </w:tc>
        <w:tc>
          <w:tcPr>
            <w:tcW w:w="1644" w:type="dxa"/>
          </w:tcPr>
          <w:p w14:paraId="1CF1C673" w14:textId="62615DF4" w:rsidR="00D81CA1" w:rsidRPr="00AC5906" w:rsidRDefault="006152F8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cancela exitosamente el Paseo por el Cliente</w:t>
            </w:r>
          </w:p>
        </w:tc>
        <w:tc>
          <w:tcPr>
            <w:tcW w:w="1270" w:type="dxa"/>
          </w:tcPr>
          <w:p w14:paraId="0256DE3B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14" w:type="dxa"/>
          </w:tcPr>
          <w:p w14:paraId="5998369A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522D7F82" w14:textId="77777777" w:rsidR="00D81CA1" w:rsidRPr="003738FB" w:rsidRDefault="00D81CA1" w:rsidP="00D81CA1">
      <w:pPr>
        <w:spacing w:after="200" w:line="276" w:lineRule="auto"/>
        <w:jc w:val="left"/>
        <w:rPr>
          <w:lang w:val="es-ES"/>
        </w:rPr>
      </w:pPr>
    </w:p>
    <w:p w14:paraId="4E08FAE3" w14:textId="3273E8A7" w:rsidR="00D81CA1" w:rsidRDefault="00D81CA1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42007E97" w14:textId="766CAA65" w:rsidR="00D81CA1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81" w:name="_Toc201852745"/>
      <w:r w:rsidR="00D81CA1" w:rsidRPr="0024544B">
        <w:rPr>
          <w:lang w:val="es-ES"/>
        </w:rPr>
        <w:t>F</w:t>
      </w:r>
      <w:r w:rsidR="00D81CA1">
        <w:rPr>
          <w:lang w:val="es-ES"/>
        </w:rPr>
        <w:t>-06</w:t>
      </w:r>
      <w:r w:rsidR="00D81CA1" w:rsidRPr="0024544B">
        <w:rPr>
          <w:lang w:val="es-ES"/>
        </w:rPr>
        <w:t>:</w:t>
      </w:r>
      <w:r w:rsidR="00D81CA1">
        <w:rPr>
          <w:lang w:val="es-ES"/>
        </w:rPr>
        <w:t xml:space="preserve"> VISUALIZAR INFORMACIÓN PERSONAL</w:t>
      </w:r>
      <w:bookmarkEnd w:id="81"/>
    </w:p>
    <w:p w14:paraId="28052D84" w14:textId="709C8238" w:rsidR="00D81CA1" w:rsidRPr="000F6BA0" w:rsidRDefault="00D81CA1" w:rsidP="00D81CA1">
      <w:pPr>
        <w:spacing w:after="200" w:line="276" w:lineRule="auto"/>
        <w:jc w:val="left"/>
        <w:rPr>
          <w:u w:val="single"/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AC6E83">
        <w:rPr>
          <w:lang w:val="es-ES"/>
        </w:rPr>
        <w:t>El Cliente debe estar logueado.</w:t>
      </w:r>
    </w:p>
    <w:tbl>
      <w:tblPr>
        <w:tblStyle w:val="Tablaconcuadrcula"/>
        <w:tblW w:w="10644" w:type="dxa"/>
        <w:tblInd w:w="-1139" w:type="dxa"/>
        <w:tblLook w:val="04A0" w:firstRow="1" w:lastRow="0" w:firstColumn="1" w:lastColumn="0" w:noHBand="0" w:noVBand="1"/>
      </w:tblPr>
      <w:tblGrid>
        <w:gridCol w:w="986"/>
        <w:gridCol w:w="1403"/>
        <w:gridCol w:w="2107"/>
        <w:gridCol w:w="1464"/>
        <w:gridCol w:w="1632"/>
        <w:gridCol w:w="1264"/>
        <w:gridCol w:w="1788"/>
      </w:tblGrid>
      <w:tr w:rsidR="00D81CA1" w14:paraId="36EAD820" w14:textId="77777777" w:rsidTr="009E603B">
        <w:trPr>
          <w:trHeight w:val="659"/>
        </w:trPr>
        <w:tc>
          <w:tcPr>
            <w:tcW w:w="998" w:type="dxa"/>
          </w:tcPr>
          <w:p w14:paraId="69AFDF71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305" w:type="dxa"/>
          </w:tcPr>
          <w:p w14:paraId="1B1BDEA0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36" w:type="dxa"/>
          </w:tcPr>
          <w:p w14:paraId="17385B2C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77" w:type="dxa"/>
          </w:tcPr>
          <w:p w14:paraId="680E5F8E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44" w:type="dxa"/>
          </w:tcPr>
          <w:p w14:paraId="0A74A9C0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0" w:type="dxa"/>
          </w:tcPr>
          <w:p w14:paraId="38A0D217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14" w:type="dxa"/>
          </w:tcPr>
          <w:p w14:paraId="0CA87DB2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D81CA1" w14:paraId="63812BA1" w14:textId="77777777" w:rsidTr="009E603B">
        <w:trPr>
          <w:trHeight w:val="2031"/>
        </w:trPr>
        <w:tc>
          <w:tcPr>
            <w:tcW w:w="998" w:type="dxa"/>
          </w:tcPr>
          <w:p w14:paraId="6A7221E2" w14:textId="42487E15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6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305" w:type="dxa"/>
          </w:tcPr>
          <w:p w14:paraId="378AC846" w14:textId="1607B0E0" w:rsidR="00D81CA1" w:rsidRPr="00AC5906" w:rsidRDefault="00AC6E83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t>Se visualiza la Información Personal del Cliente</w:t>
            </w:r>
          </w:p>
        </w:tc>
        <w:tc>
          <w:tcPr>
            <w:tcW w:w="2136" w:type="dxa"/>
          </w:tcPr>
          <w:p w14:paraId="6231F1DB" w14:textId="03509118" w:rsidR="00D81CA1" w:rsidRPr="00AC5906" w:rsidRDefault="00AC6E83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El Cliente Presiona en el Botón del encabezado llamado “Historial</w:t>
            </w:r>
            <w:r w:rsidR="00D81CA1">
              <w:rPr>
                <w:sz w:val="22"/>
                <w:lang w:val="es-ES"/>
              </w:rPr>
              <w:t>”</w:t>
            </w:r>
            <w:r>
              <w:rPr>
                <w:sz w:val="22"/>
                <w:lang w:val="es-ES"/>
              </w:rPr>
              <w:t>.</w:t>
            </w:r>
          </w:p>
        </w:tc>
        <w:tc>
          <w:tcPr>
            <w:tcW w:w="1477" w:type="dxa"/>
          </w:tcPr>
          <w:p w14:paraId="311842E4" w14:textId="33DD6D1D" w:rsidR="00D81CA1" w:rsidRPr="00AC5906" w:rsidRDefault="00AC6E83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Datos del Cliente: ID, Alias, Nombre y tamaño de su Perro</w:t>
            </w:r>
          </w:p>
        </w:tc>
        <w:tc>
          <w:tcPr>
            <w:tcW w:w="1644" w:type="dxa"/>
          </w:tcPr>
          <w:p w14:paraId="0ACAE0A0" w14:textId="16CDFB94" w:rsidR="00D81CA1" w:rsidRPr="00AC5906" w:rsidRDefault="00AC6E83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Visualiza su información personal.</w:t>
            </w:r>
          </w:p>
        </w:tc>
        <w:tc>
          <w:tcPr>
            <w:tcW w:w="1270" w:type="dxa"/>
          </w:tcPr>
          <w:p w14:paraId="24180BA8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14" w:type="dxa"/>
          </w:tcPr>
          <w:p w14:paraId="4983E1FB" w14:textId="77777777" w:rsidR="00D81CA1" w:rsidRPr="00AC5906" w:rsidRDefault="00D81CA1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6D73AA55" w14:textId="77777777" w:rsidR="00D81CA1" w:rsidRPr="003738FB" w:rsidRDefault="00D81CA1" w:rsidP="00D81CA1">
      <w:pPr>
        <w:spacing w:after="200" w:line="276" w:lineRule="auto"/>
        <w:jc w:val="left"/>
        <w:rPr>
          <w:lang w:val="es-ES"/>
        </w:rPr>
      </w:pPr>
    </w:p>
    <w:p w14:paraId="5D523F41" w14:textId="142DAFB7" w:rsidR="00247400" w:rsidRDefault="00D81CA1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646DB56A" w14:textId="420FFC12" w:rsidR="00247400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82" w:name="_Toc201852746"/>
      <w:r w:rsidR="00247400" w:rsidRPr="0024544B">
        <w:rPr>
          <w:lang w:val="es-ES"/>
        </w:rPr>
        <w:t>F</w:t>
      </w:r>
      <w:r w:rsidR="00247400">
        <w:rPr>
          <w:lang w:val="es-ES"/>
        </w:rPr>
        <w:t>-0</w:t>
      </w:r>
      <w:r w:rsidR="00D81CA1">
        <w:rPr>
          <w:lang w:val="es-ES"/>
        </w:rPr>
        <w:t>7</w:t>
      </w:r>
      <w:r w:rsidR="00247400" w:rsidRPr="0024544B">
        <w:rPr>
          <w:lang w:val="es-ES"/>
        </w:rPr>
        <w:t>:</w:t>
      </w:r>
      <w:r w:rsidR="00247400">
        <w:rPr>
          <w:lang w:val="es-ES"/>
        </w:rPr>
        <w:t xml:space="preserve"> </w:t>
      </w:r>
      <w:r w:rsidR="00F71E19">
        <w:t xml:space="preserve">REGISTRARSE </w:t>
      </w:r>
      <w:r w:rsidR="00247400">
        <w:t>EN LA APLICACIÓN.</w:t>
      </w:r>
      <w:bookmarkEnd w:id="82"/>
    </w:p>
    <w:p w14:paraId="5FD59506" w14:textId="46F8E6B7" w:rsidR="00247400" w:rsidRDefault="00247400" w:rsidP="00247400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F541AC">
        <w:rPr>
          <w:lang w:val="es-ES"/>
        </w:rPr>
        <w:t xml:space="preserve">El usuario </w:t>
      </w:r>
      <w:r w:rsidR="00596537">
        <w:rPr>
          <w:lang w:val="es-ES"/>
        </w:rPr>
        <w:t>de</w:t>
      </w:r>
      <w:r w:rsidR="002F3607">
        <w:rPr>
          <w:lang w:val="es-ES"/>
        </w:rPr>
        <w:t>be ser uno distinto a los existentes.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1011"/>
        <w:gridCol w:w="1194"/>
        <w:gridCol w:w="2168"/>
        <w:gridCol w:w="1490"/>
        <w:gridCol w:w="1651"/>
        <w:gridCol w:w="1276"/>
        <w:gridCol w:w="1842"/>
      </w:tblGrid>
      <w:tr w:rsidR="0086073E" w14:paraId="42AE5983" w14:textId="77777777" w:rsidTr="0086073E">
        <w:tc>
          <w:tcPr>
            <w:tcW w:w="1011" w:type="dxa"/>
          </w:tcPr>
          <w:p w14:paraId="1FC2E824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194" w:type="dxa"/>
          </w:tcPr>
          <w:p w14:paraId="13506235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68" w:type="dxa"/>
          </w:tcPr>
          <w:p w14:paraId="0DD4366A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90" w:type="dxa"/>
          </w:tcPr>
          <w:p w14:paraId="21384BF6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51" w:type="dxa"/>
          </w:tcPr>
          <w:p w14:paraId="07C6F2D7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6" w:type="dxa"/>
          </w:tcPr>
          <w:p w14:paraId="765EC6BE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42" w:type="dxa"/>
          </w:tcPr>
          <w:p w14:paraId="2CFB6069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86073E" w14:paraId="70095C9A" w14:textId="77777777" w:rsidTr="0086073E">
        <w:trPr>
          <w:trHeight w:val="2404"/>
        </w:trPr>
        <w:tc>
          <w:tcPr>
            <w:tcW w:w="1011" w:type="dxa"/>
          </w:tcPr>
          <w:p w14:paraId="35ACC75D" w14:textId="69C7DE08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 w:rsidR="000871C7">
              <w:rPr>
                <w:sz w:val="22"/>
                <w:lang w:val="es-ES"/>
              </w:rPr>
              <w:t>4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194" w:type="dxa"/>
          </w:tcPr>
          <w:p w14:paraId="40690D48" w14:textId="284EB305" w:rsidR="00247400" w:rsidRPr="00AC5906" w:rsidRDefault="00955EB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Registro Exitoso de Usuario Cliente</w:t>
            </w:r>
          </w:p>
        </w:tc>
        <w:tc>
          <w:tcPr>
            <w:tcW w:w="2168" w:type="dxa"/>
          </w:tcPr>
          <w:p w14:paraId="26DF01BD" w14:textId="77777777" w:rsidR="00247400" w:rsidRDefault="009727E3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el Botón “Deseo Registrarme”</w:t>
            </w:r>
            <w:r w:rsidR="001D5A0C">
              <w:rPr>
                <w:sz w:val="22"/>
                <w:lang w:val="es-ES"/>
              </w:rPr>
              <w:t>.</w:t>
            </w:r>
          </w:p>
          <w:p w14:paraId="192F5C79" w14:textId="4A1CBD4F" w:rsidR="0060694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I</w:t>
            </w:r>
            <w:r w:rsidR="00F17D96">
              <w:rPr>
                <w:sz w:val="22"/>
                <w:lang w:val="es-ES"/>
              </w:rPr>
              <w:t>ntroduce</w:t>
            </w:r>
            <w:r>
              <w:rPr>
                <w:sz w:val="22"/>
                <w:lang w:val="es-ES"/>
              </w:rPr>
              <w:t xml:space="preserve"> </w:t>
            </w:r>
            <w:r w:rsidR="00F17D96">
              <w:rPr>
                <w:sz w:val="22"/>
                <w:lang w:val="es-ES"/>
              </w:rPr>
              <w:t xml:space="preserve">los datos </w:t>
            </w:r>
            <w:r w:rsidR="0060694F">
              <w:rPr>
                <w:sz w:val="22"/>
                <w:lang w:val="es-ES"/>
              </w:rPr>
              <w:t xml:space="preserve">cumpliendo con los requisitos </w:t>
            </w:r>
            <w:r>
              <w:rPr>
                <w:sz w:val="22"/>
                <w:lang w:val="es-ES"/>
              </w:rPr>
              <w:t xml:space="preserve">necesarios. </w:t>
            </w:r>
            <w:r w:rsidR="0060694F">
              <w:rPr>
                <w:sz w:val="22"/>
                <w:lang w:val="es-ES"/>
              </w:rPr>
              <w:t>Presiona en “Registrarme”</w:t>
            </w:r>
          </w:p>
        </w:tc>
        <w:tc>
          <w:tcPr>
            <w:tcW w:w="1490" w:type="dxa"/>
          </w:tcPr>
          <w:p w14:paraId="48FB5537" w14:textId="07C4CEE7" w:rsidR="00247400" w:rsidRPr="00AC5906" w:rsidRDefault="00AC6E83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Nombre de Usuario, Contraseña, Nombre de Perro y Tamaño de Perro</w:t>
            </w:r>
            <w:r w:rsidR="00F9318F">
              <w:rPr>
                <w:sz w:val="22"/>
                <w:lang w:val="es-ES"/>
              </w:rPr>
              <w:t>.</w:t>
            </w:r>
          </w:p>
        </w:tc>
        <w:tc>
          <w:tcPr>
            <w:tcW w:w="1651" w:type="dxa"/>
          </w:tcPr>
          <w:p w14:paraId="2FDD8398" w14:textId="77777777" w:rsidR="00247400" w:rsidRDefault="0060694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ingresa un nuevo Usuario Cliente al Sistema.</w:t>
            </w:r>
          </w:p>
          <w:p w14:paraId="1F9B0A00" w14:textId="77777777" w:rsidR="0060694F" w:rsidRDefault="0060694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avisa que el registro fue exitoso.</w:t>
            </w:r>
          </w:p>
          <w:p w14:paraId="6D00EEDA" w14:textId="7E3AC0FE" w:rsidR="0060694F" w:rsidRPr="00AC5906" w:rsidRDefault="0060694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lo redirige a la pantalla de inicio.</w:t>
            </w:r>
          </w:p>
        </w:tc>
        <w:tc>
          <w:tcPr>
            <w:tcW w:w="1276" w:type="dxa"/>
          </w:tcPr>
          <w:p w14:paraId="5BA373B5" w14:textId="77777777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ingresa un nuevo Usuario Cliente al Sistema.</w:t>
            </w:r>
          </w:p>
          <w:p w14:paraId="57D81329" w14:textId="66334FCD" w:rsidR="00247400" w:rsidRPr="00AC5906" w:rsidRDefault="00F9318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avisa que el registro fue exitoso.</w:t>
            </w:r>
          </w:p>
        </w:tc>
        <w:tc>
          <w:tcPr>
            <w:tcW w:w="1842" w:type="dxa"/>
          </w:tcPr>
          <w:p w14:paraId="1763F060" w14:textId="4EAD19FC" w:rsidR="00247400" w:rsidRPr="00AC5906" w:rsidRDefault="00F9318F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F9318F" w14:paraId="4C97BC5F" w14:textId="77777777" w:rsidTr="00F9318F">
        <w:trPr>
          <w:trHeight w:val="2993"/>
        </w:trPr>
        <w:tc>
          <w:tcPr>
            <w:tcW w:w="1011" w:type="dxa"/>
          </w:tcPr>
          <w:p w14:paraId="323275F5" w14:textId="56D5F940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4</w:t>
            </w:r>
            <w:r w:rsidRPr="00AC5906">
              <w:rPr>
                <w:sz w:val="22"/>
                <w:lang w:val="es-ES"/>
              </w:rPr>
              <w:t>-T02</w:t>
            </w:r>
          </w:p>
        </w:tc>
        <w:tc>
          <w:tcPr>
            <w:tcW w:w="1194" w:type="dxa"/>
          </w:tcPr>
          <w:p w14:paraId="54E41524" w14:textId="5CF863D1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Datos incorrectos</w:t>
            </w:r>
          </w:p>
        </w:tc>
        <w:tc>
          <w:tcPr>
            <w:tcW w:w="2168" w:type="dxa"/>
          </w:tcPr>
          <w:p w14:paraId="265271F8" w14:textId="09454BCC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el Botón “Deseo Registrarme”.</w:t>
            </w:r>
          </w:p>
          <w:p w14:paraId="43EAF941" w14:textId="6A58A1FB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Introduce los datos, pero no todos / algunos datos cumplen con los requisitos necesarios.</w:t>
            </w:r>
          </w:p>
          <w:p w14:paraId="5A553AA8" w14:textId="28691B5D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“Registrarme”</w:t>
            </w:r>
          </w:p>
        </w:tc>
        <w:tc>
          <w:tcPr>
            <w:tcW w:w="1490" w:type="dxa"/>
          </w:tcPr>
          <w:p w14:paraId="3C59CC47" w14:textId="71E5B1BC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Nombre de Usuario, Contraseña, Nombre de Perro y Tamaño de Perro.</w:t>
            </w:r>
          </w:p>
        </w:tc>
        <w:tc>
          <w:tcPr>
            <w:tcW w:w="1651" w:type="dxa"/>
          </w:tcPr>
          <w:p w14:paraId="1D4A769A" w14:textId="1BB45CF7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avisa que el registro no fue posible.</w:t>
            </w:r>
          </w:p>
          <w:p w14:paraId="5BFE99DB" w14:textId="6DC18703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indica qué campos se ingresaron de forma errónea.</w:t>
            </w:r>
          </w:p>
        </w:tc>
        <w:tc>
          <w:tcPr>
            <w:tcW w:w="1276" w:type="dxa"/>
          </w:tcPr>
          <w:p w14:paraId="3791E60B" w14:textId="7FECA458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avisa que el registro no fue posible.</w:t>
            </w:r>
          </w:p>
          <w:p w14:paraId="51614D22" w14:textId="7332F255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indica qué campos se ingresaron de forma errónea.</w:t>
            </w:r>
          </w:p>
        </w:tc>
        <w:tc>
          <w:tcPr>
            <w:tcW w:w="1842" w:type="dxa"/>
          </w:tcPr>
          <w:p w14:paraId="1CD904BE" w14:textId="12EDBC29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F9318F" w14:paraId="04B6E4A0" w14:textId="77777777" w:rsidTr="0086073E">
        <w:tc>
          <w:tcPr>
            <w:tcW w:w="1011" w:type="dxa"/>
          </w:tcPr>
          <w:p w14:paraId="7422700F" w14:textId="32A09DE4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4</w:t>
            </w:r>
            <w:r w:rsidRPr="00AC5906">
              <w:rPr>
                <w:sz w:val="22"/>
                <w:lang w:val="es-ES"/>
              </w:rPr>
              <w:t>-T0</w:t>
            </w:r>
            <w:r>
              <w:rPr>
                <w:sz w:val="22"/>
                <w:lang w:val="es-ES"/>
              </w:rPr>
              <w:t>3</w:t>
            </w:r>
          </w:p>
        </w:tc>
        <w:tc>
          <w:tcPr>
            <w:tcW w:w="1194" w:type="dxa"/>
          </w:tcPr>
          <w:p w14:paraId="6831F0B3" w14:textId="61B72464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DE315C">
              <w:rPr>
                <w:sz w:val="22"/>
                <w:lang w:val="es-ES"/>
              </w:rPr>
              <w:t>Campo vacío</w:t>
            </w:r>
          </w:p>
        </w:tc>
        <w:tc>
          <w:tcPr>
            <w:tcW w:w="2168" w:type="dxa"/>
          </w:tcPr>
          <w:p w14:paraId="772ABFAA" w14:textId="39F470DE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DE315C">
              <w:rPr>
                <w:sz w:val="22"/>
                <w:lang w:val="es-ES"/>
              </w:rPr>
              <w:t xml:space="preserve">No introduce alguno </w:t>
            </w:r>
            <w:r>
              <w:rPr>
                <w:sz w:val="22"/>
                <w:lang w:val="es-ES"/>
              </w:rPr>
              <w:t>o ninguno de los datos solicitados</w:t>
            </w:r>
          </w:p>
          <w:p w14:paraId="42915F1A" w14:textId="5DFA426F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“Registrarme”</w:t>
            </w:r>
          </w:p>
          <w:p w14:paraId="5EEBE99A" w14:textId="2349B300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</w:p>
        </w:tc>
        <w:tc>
          <w:tcPr>
            <w:tcW w:w="1490" w:type="dxa"/>
          </w:tcPr>
          <w:p w14:paraId="1B6DAC56" w14:textId="5404AD99" w:rsidR="00F9318F" w:rsidRPr="00B50978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Nombre de Usuario, Contraseña, Nombre de Perro y Tamaño de Perro.</w:t>
            </w:r>
          </w:p>
        </w:tc>
        <w:tc>
          <w:tcPr>
            <w:tcW w:w="1651" w:type="dxa"/>
          </w:tcPr>
          <w:p w14:paraId="4FC90B1A" w14:textId="77777777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avisa que el registro no fue posible.</w:t>
            </w:r>
          </w:p>
          <w:p w14:paraId="59792E97" w14:textId="22C76820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indica que no puede haber campos vacíos.</w:t>
            </w:r>
          </w:p>
        </w:tc>
        <w:tc>
          <w:tcPr>
            <w:tcW w:w="1276" w:type="dxa"/>
          </w:tcPr>
          <w:p w14:paraId="685A87C1" w14:textId="77777777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avisa que el registro no fue posible.</w:t>
            </w:r>
          </w:p>
          <w:p w14:paraId="18FD3E69" w14:textId="7416E388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indica que no puede haber campos vacíos.</w:t>
            </w:r>
          </w:p>
        </w:tc>
        <w:tc>
          <w:tcPr>
            <w:tcW w:w="1842" w:type="dxa"/>
          </w:tcPr>
          <w:p w14:paraId="464FF6AB" w14:textId="46F35170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F9318F" w14:paraId="06983E11" w14:textId="77777777" w:rsidTr="0086073E">
        <w:tc>
          <w:tcPr>
            <w:tcW w:w="1011" w:type="dxa"/>
          </w:tcPr>
          <w:p w14:paraId="33F74327" w14:textId="34C31CE8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4</w:t>
            </w:r>
            <w:r w:rsidRPr="00AC5906">
              <w:rPr>
                <w:sz w:val="22"/>
                <w:lang w:val="es-ES"/>
              </w:rPr>
              <w:t>-T0</w:t>
            </w:r>
            <w:r>
              <w:rPr>
                <w:sz w:val="22"/>
                <w:lang w:val="es-ES"/>
              </w:rPr>
              <w:t>3</w:t>
            </w:r>
          </w:p>
        </w:tc>
        <w:tc>
          <w:tcPr>
            <w:tcW w:w="1194" w:type="dxa"/>
          </w:tcPr>
          <w:p w14:paraId="2FD7F407" w14:textId="60BC8687" w:rsidR="00F9318F" w:rsidRPr="00DE315C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Usuario Existente</w:t>
            </w:r>
          </w:p>
        </w:tc>
        <w:tc>
          <w:tcPr>
            <w:tcW w:w="2168" w:type="dxa"/>
          </w:tcPr>
          <w:p w14:paraId="480E8E12" w14:textId="77777777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el Botón “Deseo Registrarme”.</w:t>
            </w:r>
          </w:p>
          <w:p w14:paraId="716D26CC" w14:textId="1FD14CE3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lastRenderedPageBreak/>
              <w:t>Se introducen los datos: “Nombre de Usuario”, “Contraseña”, “Nombre de Perro” y “Tamaño de Perro”, pero el “Nombre de Usuario” es uno que ya existe en el Sistema.</w:t>
            </w:r>
          </w:p>
          <w:p w14:paraId="0AB9879D" w14:textId="03764D49" w:rsidR="00F9318F" w:rsidRPr="00DE315C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“Registrarme”</w:t>
            </w:r>
          </w:p>
        </w:tc>
        <w:tc>
          <w:tcPr>
            <w:tcW w:w="1490" w:type="dxa"/>
          </w:tcPr>
          <w:p w14:paraId="0A944810" w14:textId="48ED6265" w:rsidR="00F9318F" w:rsidRPr="00B50978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lastRenderedPageBreak/>
              <w:t xml:space="preserve">Nombre de Usuario, Contraseña, </w:t>
            </w:r>
            <w:r>
              <w:rPr>
                <w:sz w:val="22"/>
                <w:lang w:val="es-ES"/>
              </w:rPr>
              <w:lastRenderedPageBreak/>
              <w:t>Nombre de Perro y Tamaño de Perro.</w:t>
            </w:r>
          </w:p>
        </w:tc>
        <w:tc>
          <w:tcPr>
            <w:tcW w:w="1651" w:type="dxa"/>
          </w:tcPr>
          <w:p w14:paraId="2C81BBB5" w14:textId="77777777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lastRenderedPageBreak/>
              <w:t>Se le avisa que el registro no fue posible.</w:t>
            </w:r>
          </w:p>
          <w:p w14:paraId="759D3FDD" w14:textId="1A5CFA58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lastRenderedPageBreak/>
              <w:t>Se le indica que el Nombre de Usuario ya existe.</w:t>
            </w:r>
          </w:p>
        </w:tc>
        <w:tc>
          <w:tcPr>
            <w:tcW w:w="1276" w:type="dxa"/>
          </w:tcPr>
          <w:p w14:paraId="40E39EC5" w14:textId="77777777" w:rsidR="00F9318F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lastRenderedPageBreak/>
              <w:t xml:space="preserve">Se le avisa que el </w:t>
            </w:r>
            <w:r>
              <w:rPr>
                <w:sz w:val="22"/>
                <w:lang w:val="es-ES"/>
              </w:rPr>
              <w:lastRenderedPageBreak/>
              <w:t>registro no fue posible.</w:t>
            </w:r>
          </w:p>
          <w:p w14:paraId="2CA7E803" w14:textId="52449040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indica que el nombre de usuario no está disponible</w:t>
            </w:r>
          </w:p>
        </w:tc>
        <w:tc>
          <w:tcPr>
            <w:tcW w:w="1842" w:type="dxa"/>
          </w:tcPr>
          <w:p w14:paraId="407C9621" w14:textId="7F881990" w:rsidR="00F9318F" w:rsidRPr="00AC5906" w:rsidRDefault="00F9318F" w:rsidP="00F9318F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lastRenderedPageBreak/>
              <w:t>P</w:t>
            </w:r>
          </w:p>
        </w:tc>
      </w:tr>
    </w:tbl>
    <w:p w14:paraId="776D942E" w14:textId="77777777" w:rsidR="00247400" w:rsidRPr="003738FB" w:rsidRDefault="00247400" w:rsidP="00247400">
      <w:pPr>
        <w:spacing w:after="200" w:line="276" w:lineRule="auto"/>
        <w:jc w:val="left"/>
        <w:rPr>
          <w:lang w:val="es-ES"/>
        </w:rPr>
      </w:pPr>
    </w:p>
    <w:p w14:paraId="5D14076D" w14:textId="0BC7FDD6" w:rsidR="00247400" w:rsidRDefault="00247400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48400DB2" w14:textId="0265CDCA" w:rsidR="00247400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83" w:name="_Toc201852747"/>
      <w:r w:rsidR="00247400" w:rsidRPr="0024544B">
        <w:rPr>
          <w:lang w:val="es-ES"/>
        </w:rPr>
        <w:t>F</w:t>
      </w:r>
      <w:r w:rsidR="00247400">
        <w:rPr>
          <w:lang w:val="es-ES"/>
        </w:rPr>
        <w:t>-0</w:t>
      </w:r>
      <w:r w:rsidR="00D81CA1">
        <w:rPr>
          <w:lang w:val="es-ES"/>
        </w:rPr>
        <w:t>8</w:t>
      </w:r>
      <w:r w:rsidR="00247400" w:rsidRPr="0024544B">
        <w:rPr>
          <w:lang w:val="es-ES"/>
        </w:rPr>
        <w:t>:</w:t>
      </w:r>
      <w:r w:rsidR="00247400">
        <w:rPr>
          <w:lang w:val="es-ES"/>
        </w:rPr>
        <w:t xml:space="preserve"> </w:t>
      </w:r>
      <w:r w:rsidR="00D03B9C">
        <w:t>HACER UNA CONTRATACIÓN DE LOS SERVICIOS DE UN PASEADOR</w:t>
      </w:r>
      <w:r w:rsidR="00247400">
        <w:t>.</w:t>
      </w:r>
      <w:bookmarkEnd w:id="83"/>
    </w:p>
    <w:p w14:paraId="5C5A4E43" w14:textId="61240B91" w:rsidR="00247400" w:rsidRDefault="00247400" w:rsidP="00247400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842C7D">
        <w:rPr>
          <w:lang w:val="es-ES"/>
        </w:rPr>
        <w:t>Es necesario estar logueado como un Usuario “Cliente”</w:t>
      </w:r>
      <w:r w:rsidR="00BC67DE">
        <w:rPr>
          <w:lang w:val="es-ES"/>
        </w:rPr>
        <w:t>, que no tenga un Paseo pendiente o en curso,</w:t>
      </w:r>
      <w:r w:rsidR="00842C7D">
        <w:rPr>
          <w:lang w:val="es-ES"/>
        </w:rPr>
        <w:t xml:space="preserve"> y que haya Usuarios “Paseadores” disponibles</w:t>
      </w:r>
      <w:r w:rsidR="00BC67DE">
        <w:rPr>
          <w:lang w:val="es-ES"/>
        </w:rPr>
        <w:t>.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985"/>
        <w:gridCol w:w="1304"/>
        <w:gridCol w:w="2126"/>
        <w:gridCol w:w="1463"/>
        <w:gridCol w:w="1631"/>
        <w:gridCol w:w="1334"/>
        <w:gridCol w:w="1789"/>
      </w:tblGrid>
      <w:tr w:rsidR="00247400" w14:paraId="1AB762BA" w14:textId="77777777" w:rsidTr="00BC67DE">
        <w:tc>
          <w:tcPr>
            <w:tcW w:w="985" w:type="dxa"/>
          </w:tcPr>
          <w:p w14:paraId="0F795010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304" w:type="dxa"/>
          </w:tcPr>
          <w:p w14:paraId="3C01229F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26" w:type="dxa"/>
          </w:tcPr>
          <w:p w14:paraId="1299F911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63" w:type="dxa"/>
          </w:tcPr>
          <w:p w14:paraId="37F4C9B5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31" w:type="dxa"/>
          </w:tcPr>
          <w:p w14:paraId="44EAF800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334" w:type="dxa"/>
          </w:tcPr>
          <w:p w14:paraId="0538EA46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789" w:type="dxa"/>
          </w:tcPr>
          <w:p w14:paraId="738043D6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BC67DE" w14:paraId="69E09AF8" w14:textId="77777777" w:rsidTr="00BC67DE">
        <w:trPr>
          <w:trHeight w:val="2404"/>
        </w:trPr>
        <w:tc>
          <w:tcPr>
            <w:tcW w:w="985" w:type="dxa"/>
          </w:tcPr>
          <w:p w14:paraId="08534853" w14:textId="1AA89D73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8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304" w:type="dxa"/>
          </w:tcPr>
          <w:p w14:paraId="7E0A47F4" w14:textId="270ECC7B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Ingreso exitoso de contratación</w:t>
            </w:r>
          </w:p>
        </w:tc>
        <w:tc>
          <w:tcPr>
            <w:tcW w:w="2126" w:type="dxa"/>
          </w:tcPr>
          <w:p w14:paraId="16992BB8" w14:textId="77777777" w:rsidR="00BC67DE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rellenan los campos del formulario correctamente.</w:t>
            </w:r>
          </w:p>
          <w:p w14:paraId="6B77577F" w14:textId="319647A3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“Solicitar”</w:t>
            </w:r>
          </w:p>
        </w:tc>
        <w:tc>
          <w:tcPr>
            <w:tcW w:w="1463" w:type="dxa"/>
          </w:tcPr>
          <w:p w14:paraId="5C6486B7" w14:textId="6F196D38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Paseador, Fecha, Horario, Cliente, Perro.</w:t>
            </w:r>
          </w:p>
        </w:tc>
        <w:tc>
          <w:tcPr>
            <w:tcW w:w="1631" w:type="dxa"/>
          </w:tcPr>
          <w:p w14:paraId="179103C2" w14:textId="63534677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informa al Cliente que su Solicitud fue registrada y se encuentra en estado “Pendiente”.</w:t>
            </w:r>
          </w:p>
        </w:tc>
        <w:tc>
          <w:tcPr>
            <w:tcW w:w="1334" w:type="dxa"/>
          </w:tcPr>
          <w:p w14:paraId="3149E4D2" w14:textId="472E86DE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informa al Cliente que su Solicitud fue registrada.</w:t>
            </w:r>
          </w:p>
        </w:tc>
        <w:tc>
          <w:tcPr>
            <w:tcW w:w="1789" w:type="dxa"/>
          </w:tcPr>
          <w:p w14:paraId="7ADC20BB" w14:textId="5EF8C717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BC67DE" w14:paraId="2817734E" w14:textId="77777777" w:rsidTr="00BC67DE">
        <w:trPr>
          <w:trHeight w:val="2993"/>
        </w:trPr>
        <w:tc>
          <w:tcPr>
            <w:tcW w:w="985" w:type="dxa"/>
          </w:tcPr>
          <w:p w14:paraId="68A611CE" w14:textId="76561958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8</w:t>
            </w:r>
            <w:r w:rsidRPr="00AC5906">
              <w:rPr>
                <w:sz w:val="22"/>
                <w:lang w:val="es-ES"/>
              </w:rPr>
              <w:t>-T02</w:t>
            </w:r>
          </w:p>
        </w:tc>
        <w:tc>
          <w:tcPr>
            <w:tcW w:w="1304" w:type="dxa"/>
          </w:tcPr>
          <w:p w14:paraId="4605F363" w14:textId="31370E9B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Fallo en el Ingreso de contratación</w:t>
            </w:r>
          </w:p>
        </w:tc>
        <w:tc>
          <w:tcPr>
            <w:tcW w:w="2126" w:type="dxa"/>
          </w:tcPr>
          <w:p w14:paraId="6D56F7DA" w14:textId="3AFE7B3C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No se ingresan todos los campos del formulario de contratación.</w:t>
            </w:r>
          </w:p>
          <w:p w14:paraId="3C6F4CB3" w14:textId="77777777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 xml:space="preserve"> </w:t>
            </w:r>
          </w:p>
        </w:tc>
        <w:tc>
          <w:tcPr>
            <w:tcW w:w="1463" w:type="dxa"/>
          </w:tcPr>
          <w:p w14:paraId="2BA76077" w14:textId="094D283F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Paseador, Fecha, Horario, Cliente, Perro.</w:t>
            </w:r>
          </w:p>
        </w:tc>
        <w:tc>
          <w:tcPr>
            <w:tcW w:w="1631" w:type="dxa"/>
          </w:tcPr>
          <w:p w14:paraId="4F2C760B" w14:textId="2A5343AC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avisa al Cliente que le faltan campos por rellenar.</w:t>
            </w:r>
          </w:p>
        </w:tc>
        <w:tc>
          <w:tcPr>
            <w:tcW w:w="1334" w:type="dxa"/>
          </w:tcPr>
          <w:p w14:paraId="77B96267" w14:textId="061D6A29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le avisa al Cliente que le faltan campos por rellenar.</w:t>
            </w:r>
          </w:p>
        </w:tc>
        <w:tc>
          <w:tcPr>
            <w:tcW w:w="1789" w:type="dxa"/>
          </w:tcPr>
          <w:p w14:paraId="1E010487" w14:textId="149A9BE5" w:rsidR="00BC67DE" w:rsidRPr="00AC5906" w:rsidRDefault="00BC67DE" w:rsidP="00BC67DE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F92125" w14:paraId="5596930B" w14:textId="77777777" w:rsidTr="00BC67DE">
        <w:trPr>
          <w:trHeight w:val="2993"/>
        </w:trPr>
        <w:tc>
          <w:tcPr>
            <w:tcW w:w="985" w:type="dxa"/>
          </w:tcPr>
          <w:p w14:paraId="1F09DDBE" w14:textId="024E8F22" w:rsidR="00F92125" w:rsidRPr="00AC5906" w:rsidRDefault="00F92125" w:rsidP="00F92125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8</w:t>
            </w:r>
            <w:r w:rsidRPr="00AC5906">
              <w:rPr>
                <w:sz w:val="22"/>
                <w:lang w:val="es-ES"/>
              </w:rPr>
              <w:t>-T0</w:t>
            </w:r>
            <w:r>
              <w:rPr>
                <w:sz w:val="22"/>
                <w:lang w:val="es-ES"/>
              </w:rPr>
              <w:t>3</w:t>
            </w:r>
          </w:p>
        </w:tc>
        <w:tc>
          <w:tcPr>
            <w:tcW w:w="1304" w:type="dxa"/>
          </w:tcPr>
          <w:p w14:paraId="588C7DE4" w14:textId="749B854D" w:rsidR="00F92125" w:rsidRDefault="00F92125" w:rsidP="00F92125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Paseo ya existente.</w:t>
            </w:r>
          </w:p>
        </w:tc>
        <w:tc>
          <w:tcPr>
            <w:tcW w:w="2126" w:type="dxa"/>
          </w:tcPr>
          <w:p w14:paraId="20C672B1" w14:textId="7E7EB3BE" w:rsidR="00F92125" w:rsidRDefault="00F92125" w:rsidP="00F92125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F92125">
              <w:rPr>
                <w:sz w:val="22"/>
                <w:lang w:val="es-ES"/>
              </w:rPr>
              <w:t>El Cliente Presiona en el Botón del encabezado llamado “</w:t>
            </w:r>
            <w:r>
              <w:rPr>
                <w:sz w:val="22"/>
                <w:lang w:val="es-ES"/>
              </w:rPr>
              <w:t>Paseos”.</w:t>
            </w:r>
          </w:p>
        </w:tc>
        <w:tc>
          <w:tcPr>
            <w:tcW w:w="1463" w:type="dxa"/>
          </w:tcPr>
          <w:p w14:paraId="782AA220" w14:textId="3C3CE0AF" w:rsidR="00F92125" w:rsidRDefault="00F92125" w:rsidP="00F92125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N/C</w:t>
            </w:r>
          </w:p>
        </w:tc>
        <w:tc>
          <w:tcPr>
            <w:tcW w:w="1631" w:type="dxa"/>
          </w:tcPr>
          <w:p w14:paraId="169A9DD0" w14:textId="6F822DBE" w:rsidR="00F92125" w:rsidRDefault="00F92125" w:rsidP="00F92125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Como ya tiene un Paseo en plena gestión se le informa esto.</w:t>
            </w:r>
          </w:p>
        </w:tc>
        <w:tc>
          <w:tcPr>
            <w:tcW w:w="1334" w:type="dxa"/>
          </w:tcPr>
          <w:p w14:paraId="44A4F586" w14:textId="2931C214" w:rsidR="00F92125" w:rsidRDefault="00F92125" w:rsidP="00F92125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Como ya tiene un Paseo en plena gestión se le informa esto.</w:t>
            </w:r>
          </w:p>
        </w:tc>
        <w:tc>
          <w:tcPr>
            <w:tcW w:w="1789" w:type="dxa"/>
          </w:tcPr>
          <w:p w14:paraId="076C0208" w14:textId="1BB8CB77" w:rsidR="00F92125" w:rsidRDefault="00F92125" w:rsidP="00F92125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40D2521C" w14:textId="77777777" w:rsidR="00247400" w:rsidRPr="003738FB" w:rsidRDefault="00247400" w:rsidP="00247400">
      <w:pPr>
        <w:spacing w:after="200" w:line="276" w:lineRule="auto"/>
        <w:jc w:val="left"/>
        <w:rPr>
          <w:lang w:val="es-ES"/>
        </w:rPr>
      </w:pPr>
    </w:p>
    <w:p w14:paraId="1261AD3F" w14:textId="674371A2" w:rsidR="00247400" w:rsidRDefault="00247400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4FC5D067" w14:textId="4653EB42" w:rsidR="00D03B9C" w:rsidRPr="0057634C" w:rsidRDefault="00C6364F" w:rsidP="00A2322C">
      <w:pPr>
        <w:pStyle w:val="Titulo3Numerado"/>
        <w:numPr>
          <w:ilvl w:val="1"/>
          <w:numId w:val="12"/>
        </w:numPr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84" w:name="_Toc201852748"/>
      <w:r w:rsidR="00247400" w:rsidRPr="0024544B">
        <w:rPr>
          <w:lang w:val="es-ES"/>
        </w:rPr>
        <w:t>F</w:t>
      </w:r>
      <w:r w:rsidR="00247400">
        <w:rPr>
          <w:lang w:val="es-ES"/>
        </w:rPr>
        <w:t>-0</w:t>
      </w:r>
      <w:r w:rsidR="00D81CA1">
        <w:rPr>
          <w:lang w:val="es-ES"/>
        </w:rPr>
        <w:t>9</w:t>
      </w:r>
      <w:r w:rsidR="00247400" w:rsidRPr="0024544B">
        <w:rPr>
          <w:lang w:val="es-ES"/>
        </w:rPr>
        <w:t>:</w:t>
      </w:r>
      <w:r w:rsidR="00247400">
        <w:rPr>
          <w:lang w:val="es-ES"/>
        </w:rPr>
        <w:t xml:space="preserve"> </w:t>
      </w:r>
      <w:r w:rsidR="00D03B9C">
        <w:rPr>
          <w:lang w:val="es-ES"/>
        </w:rPr>
        <w:t>VISUALIZAR LISTADO DE PASEADORES Y NRO DE PERROS</w:t>
      </w:r>
      <w:r w:rsidR="001801CC">
        <w:rPr>
          <w:lang w:val="es-ES"/>
        </w:rPr>
        <w:t xml:space="preserve"> </w:t>
      </w:r>
      <w:r w:rsidR="00D03B9C">
        <w:rPr>
          <w:lang w:val="es-ES"/>
        </w:rPr>
        <w:t>ASIGNADOS</w:t>
      </w:r>
      <w:bookmarkEnd w:id="84"/>
    </w:p>
    <w:p w14:paraId="6AD4D652" w14:textId="5DCC4709" w:rsidR="00247400" w:rsidRDefault="00247400" w:rsidP="00247400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20056C">
        <w:rPr>
          <w:lang w:val="es-ES"/>
        </w:rPr>
        <w:t>La sesión abierta debe ser de un Usuario “</w:t>
      </w:r>
      <w:r w:rsidR="00686C79">
        <w:rPr>
          <w:lang w:val="es-ES"/>
        </w:rPr>
        <w:t>Cliente”.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987"/>
        <w:gridCol w:w="1377"/>
        <w:gridCol w:w="2120"/>
        <w:gridCol w:w="1475"/>
        <w:gridCol w:w="1621"/>
        <w:gridCol w:w="1264"/>
        <w:gridCol w:w="1788"/>
      </w:tblGrid>
      <w:tr w:rsidR="00686C79" w14:paraId="0BDD9ACB" w14:textId="77777777" w:rsidTr="00686C79">
        <w:tc>
          <w:tcPr>
            <w:tcW w:w="987" w:type="dxa"/>
          </w:tcPr>
          <w:p w14:paraId="022EE4DB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377" w:type="dxa"/>
          </w:tcPr>
          <w:p w14:paraId="5C0E49BF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20" w:type="dxa"/>
          </w:tcPr>
          <w:p w14:paraId="2B301A54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75" w:type="dxa"/>
          </w:tcPr>
          <w:p w14:paraId="6F6ECF3F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21" w:type="dxa"/>
          </w:tcPr>
          <w:p w14:paraId="09118FB6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64" w:type="dxa"/>
          </w:tcPr>
          <w:p w14:paraId="01C2FB48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788" w:type="dxa"/>
          </w:tcPr>
          <w:p w14:paraId="302EBB8B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686C79" w14:paraId="33CD8BAB" w14:textId="77777777" w:rsidTr="00686C79">
        <w:trPr>
          <w:trHeight w:val="2404"/>
        </w:trPr>
        <w:tc>
          <w:tcPr>
            <w:tcW w:w="987" w:type="dxa"/>
          </w:tcPr>
          <w:p w14:paraId="4F881950" w14:textId="74CEDE11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9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377" w:type="dxa"/>
          </w:tcPr>
          <w:p w14:paraId="333FFB6A" w14:textId="34E1A993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 el Listado exitosamente</w:t>
            </w:r>
          </w:p>
        </w:tc>
        <w:tc>
          <w:tcPr>
            <w:tcW w:w="2120" w:type="dxa"/>
          </w:tcPr>
          <w:p w14:paraId="389CD3D2" w14:textId="69981DAE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el Botón “Paseadores”.</w:t>
            </w:r>
          </w:p>
        </w:tc>
        <w:tc>
          <w:tcPr>
            <w:tcW w:w="1475" w:type="dxa"/>
          </w:tcPr>
          <w:p w14:paraId="7376EF9C" w14:textId="2902EFEF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Nombre de Paseadores, Paseos, Perros.</w:t>
            </w:r>
          </w:p>
        </w:tc>
        <w:tc>
          <w:tcPr>
            <w:tcW w:w="1621" w:type="dxa"/>
          </w:tcPr>
          <w:p w14:paraId="34D32916" w14:textId="385CAD97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 el Listado Nombres de Paseadores y la cantidad de Perros Asignados</w:t>
            </w:r>
          </w:p>
        </w:tc>
        <w:tc>
          <w:tcPr>
            <w:tcW w:w="1264" w:type="dxa"/>
          </w:tcPr>
          <w:p w14:paraId="23DBFCBF" w14:textId="4A787F74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 el Listado Nombres de Paseadores y la cantidad de Perros Asignados</w:t>
            </w:r>
          </w:p>
        </w:tc>
        <w:tc>
          <w:tcPr>
            <w:tcW w:w="1788" w:type="dxa"/>
          </w:tcPr>
          <w:p w14:paraId="497BF75D" w14:textId="508766C1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  <w:tr w:rsidR="00686C79" w14:paraId="172A4926" w14:textId="77777777" w:rsidTr="00686C79">
        <w:trPr>
          <w:trHeight w:val="2993"/>
        </w:trPr>
        <w:tc>
          <w:tcPr>
            <w:tcW w:w="987" w:type="dxa"/>
          </w:tcPr>
          <w:p w14:paraId="6F73F3A3" w14:textId="50460BB6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9</w:t>
            </w:r>
            <w:r w:rsidRPr="00AC5906">
              <w:rPr>
                <w:sz w:val="22"/>
                <w:lang w:val="es-ES"/>
              </w:rPr>
              <w:t>-T02</w:t>
            </w:r>
          </w:p>
        </w:tc>
        <w:tc>
          <w:tcPr>
            <w:tcW w:w="1377" w:type="dxa"/>
          </w:tcPr>
          <w:p w14:paraId="4E56B038" w14:textId="35E8EB12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 el Listado, pero no hay datos relevantes</w:t>
            </w:r>
          </w:p>
        </w:tc>
        <w:tc>
          <w:tcPr>
            <w:tcW w:w="2120" w:type="dxa"/>
          </w:tcPr>
          <w:p w14:paraId="6E8BE9E0" w14:textId="47338890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el Botón “Paseadores”.</w:t>
            </w:r>
          </w:p>
        </w:tc>
        <w:tc>
          <w:tcPr>
            <w:tcW w:w="1475" w:type="dxa"/>
          </w:tcPr>
          <w:p w14:paraId="08983861" w14:textId="5A7BD5D8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Nombre de Paseadores, Paseos, Perros.</w:t>
            </w:r>
          </w:p>
          <w:p w14:paraId="52B79A68" w14:textId="77777777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</w:p>
        </w:tc>
        <w:tc>
          <w:tcPr>
            <w:tcW w:w="1621" w:type="dxa"/>
          </w:tcPr>
          <w:p w14:paraId="68AB7852" w14:textId="33606FD6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 el Listado Nombres de Paseadores, pero como no existen Paseos en curso aparecen todos con “0 Perros”</w:t>
            </w:r>
          </w:p>
        </w:tc>
        <w:tc>
          <w:tcPr>
            <w:tcW w:w="1264" w:type="dxa"/>
          </w:tcPr>
          <w:p w14:paraId="1533DB40" w14:textId="164FDE25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 el Listado Nombres de Paseadores, pero como no existen Paseos en curso aparecen todos con “0 Perros”</w:t>
            </w:r>
          </w:p>
        </w:tc>
        <w:tc>
          <w:tcPr>
            <w:tcW w:w="1788" w:type="dxa"/>
          </w:tcPr>
          <w:p w14:paraId="016EEA97" w14:textId="15AF2EB3" w:rsidR="00686C79" w:rsidRPr="00AC5906" w:rsidRDefault="00686C79" w:rsidP="00686C79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5BC7F048" w14:textId="77777777" w:rsidR="00247400" w:rsidRPr="003738FB" w:rsidRDefault="00247400" w:rsidP="00247400">
      <w:pPr>
        <w:spacing w:after="200" w:line="276" w:lineRule="auto"/>
        <w:jc w:val="left"/>
        <w:rPr>
          <w:lang w:val="es-ES"/>
        </w:rPr>
      </w:pPr>
    </w:p>
    <w:p w14:paraId="3978830F" w14:textId="6D604F88" w:rsidR="007B2F5F" w:rsidRPr="007B2F5F" w:rsidRDefault="00247400" w:rsidP="00A2322C">
      <w:pPr>
        <w:pStyle w:val="Titulo3Numerado"/>
        <w:numPr>
          <w:ilvl w:val="1"/>
          <w:numId w:val="13"/>
        </w:numPr>
      </w:pPr>
      <w:r>
        <w:rPr>
          <w:lang w:val="es-ES"/>
        </w:rPr>
        <w:br w:type="page"/>
      </w:r>
      <w:r w:rsidR="007B2F5F">
        <w:rPr>
          <w:lang w:val="es-ES"/>
        </w:rPr>
        <w:lastRenderedPageBreak/>
        <w:br w:type="page"/>
      </w:r>
      <w:bookmarkStart w:id="85" w:name="_Toc201852749"/>
      <w:r w:rsidR="007B2F5F" w:rsidRPr="007B2F5F">
        <w:lastRenderedPageBreak/>
        <w:t>F-010: VISUALIZAR INFORMACIÓN PERSONAL</w:t>
      </w:r>
      <w:bookmarkEnd w:id="85"/>
    </w:p>
    <w:p w14:paraId="5F489F34" w14:textId="77777777" w:rsidR="007B2F5F" w:rsidRPr="000F6BA0" w:rsidRDefault="007B2F5F" w:rsidP="007B2F5F">
      <w:pPr>
        <w:spacing w:after="200" w:line="276" w:lineRule="auto"/>
        <w:jc w:val="left"/>
        <w:rPr>
          <w:u w:val="single"/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</w:p>
    <w:tbl>
      <w:tblPr>
        <w:tblStyle w:val="Tablaconcuadrcula"/>
        <w:tblW w:w="10644" w:type="dxa"/>
        <w:tblInd w:w="-1139" w:type="dxa"/>
        <w:tblLook w:val="04A0" w:firstRow="1" w:lastRow="0" w:firstColumn="1" w:lastColumn="0" w:noHBand="0" w:noVBand="1"/>
      </w:tblPr>
      <w:tblGrid>
        <w:gridCol w:w="998"/>
        <w:gridCol w:w="1305"/>
        <w:gridCol w:w="2136"/>
        <w:gridCol w:w="1477"/>
        <w:gridCol w:w="1644"/>
        <w:gridCol w:w="1270"/>
        <w:gridCol w:w="1814"/>
      </w:tblGrid>
      <w:tr w:rsidR="007B2F5F" w14:paraId="13ABA816" w14:textId="77777777" w:rsidTr="009E603B">
        <w:trPr>
          <w:trHeight w:val="659"/>
        </w:trPr>
        <w:tc>
          <w:tcPr>
            <w:tcW w:w="998" w:type="dxa"/>
          </w:tcPr>
          <w:p w14:paraId="0010760C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305" w:type="dxa"/>
          </w:tcPr>
          <w:p w14:paraId="128D49E8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36" w:type="dxa"/>
          </w:tcPr>
          <w:p w14:paraId="51590ED1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77" w:type="dxa"/>
          </w:tcPr>
          <w:p w14:paraId="609A3EA3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44" w:type="dxa"/>
          </w:tcPr>
          <w:p w14:paraId="1861CB42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0" w:type="dxa"/>
          </w:tcPr>
          <w:p w14:paraId="7ABF66DC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14" w:type="dxa"/>
          </w:tcPr>
          <w:p w14:paraId="1BD9F57E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7B2F5F" w14:paraId="3657E6B5" w14:textId="77777777" w:rsidTr="009E603B">
        <w:trPr>
          <w:trHeight w:val="2031"/>
        </w:trPr>
        <w:tc>
          <w:tcPr>
            <w:tcW w:w="998" w:type="dxa"/>
          </w:tcPr>
          <w:p w14:paraId="3B5C0825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6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305" w:type="dxa"/>
          </w:tcPr>
          <w:p w14:paraId="54B1371A" w14:textId="635D73F3" w:rsidR="007B2F5F" w:rsidRPr="00AC5906" w:rsidRDefault="00686C79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686C79">
              <w:rPr>
                <w:sz w:val="22"/>
                <w:lang w:val="es-ES"/>
              </w:rPr>
              <w:t>Visualiza su información personal.</w:t>
            </w:r>
          </w:p>
        </w:tc>
        <w:tc>
          <w:tcPr>
            <w:tcW w:w="2136" w:type="dxa"/>
          </w:tcPr>
          <w:p w14:paraId="2D9BBB1C" w14:textId="65D3FA9C" w:rsidR="007B2F5F" w:rsidRPr="00AC5906" w:rsidRDefault="00686C79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El Cliente Presiona en el Botón del encabezado llamado “Historial”.</w:t>
            </w:r>
          </w:p>
        </w:tc>
        <w:tc>
          <w:tcPr>
            <w:tcW w:w="1477" w:type="dxa"/>
          </w:tcPr>
          <w:p w14:paraId="4A65F2C5" w14:textId="31680852" w:rsidR="007B2F5F" w:rsidRPr="00AC5906" w:rsidRDefault="00686C79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686C79">
              <w:rPr>
                <w:sz w:val="22"/>
                <w:lang w:val="es-ES"/>
              </w:rPr>
              <w:t xml:space="preserve">Datos del </w:t>
            </w:r>
            <w:r>
              <w:rPr>
                <w:sz w:val="22"/>
                <w:lang w:val="es-ES"/>
              </w:rPr>
              <w:t>Usuario</w:t>
            </w:r>
            <w:r w:rsidRPr="00686C79">
              <w:rPr>
                <w:sz w:val="22"/>
                <w:lang w:val="es-ES"/>
              </w:rPr>
              <w:t>: ID, Alias</w:t>
            </w:r>
          </w:p>
        </w:tc>
        <w:tc>
          <w:tcPr>
            <w:tcW w:w="1644" w:type="dxa"/>
          </w:tcPr>
          <w:p w14:paraId="441F41FD" w14:textId="0D3CE526" w:rsidR="007B2F5F" w:rsidRPr="00AC5906" w:rsidRDefault="00686C79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Visualiza su información personal.</w:t>
            </w:r>
          </w:p>
        </w:tc>
        <w:tc>
          <w:tcPr>
            <w:tcW w:w="1270" w:type="dxa"/>
          </w:tcPr>
          <w:p w14:paraId="7E335941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Exitoso</w:t>
            </w:r>
          </w:p>
        </w:tc>
        <w:tc>
          <w:tcPr>
            <w:tcW w:w="1814" w:type="dxa"/>
          </w:tcPr>
          <w:p w14:paraId="12F4045C" w14:textId="77777777" w:rsidR="007B2F5F" w:rsidRPr="00AC5906" w:rsidRDefault="007B2F5F" w:rsidP="009E603B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653A8AD0" w14:textId="77777777" w:rsidR="007B2F5F" w:rsidRPr="003738FB" w:rsidRDefault="007B2F5F" w:rsidP="007B2F5F">
      <w:pPr>
        <w:spacing w:after="200" w:line="276" w:lineRule="auto"/>
        <w:jc w:val="left"/>
        <w:rPr>
          <w:lang w:val="es-ES"/>
        </w:rPr>
      </w:pPr>
    </w:p>
    <w:p w14:paraId="5A2B4AC7" w14:textId="49E093AD" w:rsidR="00247400" w:rsidRDefault="007B2F5F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42F8408" w14:textId="5C850AAF" w:rsidR="00247400" w:rsidRPr="00A0686D" w:rsidRDefault="00247400" w:rsidP="00A2322C">
      <w:pPr>
        <w:pStyle w:val="Titulo3Numerado"/>
        <w:numPr>
          <w:ilvl w:val="1"/>
          <w:numId w:val="13"/>
        </w:numPr>
      </w:pPr>
      <w:bookmarkStart w:id="86" w:name="_Toc201852750"/>
      <w:r w:rsidRPr="0024544B">
        <w:rPr>
          <w:lang w:val="es-ES"/>
        </w:rPr>
        <w:lastRenderedPageBreak/>
        <w:t>F</w:t>
      </w:r>
      <w:r>
        <w:rPr>
          <w:lang w:val="es-ES"/>
        </w:rPr>
        <w:t>-0</w:t>
      </w:r>
      <w:r w:rsidR="00C6364F">
        <w:rPr>
          <w:lang w:val="es-ES"/>
        </w:rPr>
        <w:t>11</w:t>
      </w:r>
      <w:r w:rsidRPr="0024544B">
        <w:rPr>
          <w:lang w:val="es-ES"/>
        </w:rPr>
        <w:t>:</w:t>
      </w:r>
      <w:r w:rsidR="00A0686D">
        <w:rPr>
          <w:lang w:val="es-ES"/>
        </w:rPr>
        <w:t xml:space="preserve"> </w:t>
      </w:r>
      <w:r w:rsidR="00AD07C4">
        <w:t>RECHAZAR CONTRATACIONES NUEVAS / PENDIENTES</w:t>
      </w:r>
      <w:r>
        <w:t>.</w:t>
      </w:r>
      <w:bookmarkEnd w:id="86"/>
    </w:p>
    <w:p w14:paraId="7DE8EF49" w14:textId="48150284" w:rsidR="00247400" w:rsidRDefault="00247400" w:rsidP="00247400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201F48">
        <w:rPr>
          <w:lang w:val="es-ES"/>
        </w:rPr>
        <w:t>Debe tener algún Paseo nuevo / pendiente.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1251"/>
        <w:gridCol w:w="1084"/>
        <w:gridCol w:w="2120"/>
        <w:gridCol w:w="1472"/>
        <w:gridCol w:w="1627"/>
        <w:gridCol w:w="1272"/>
        <w:gridCol w:w="1806"/>
      </w:tblGrid>
      <w:tr w:rsidR="00247400" w14:paraId="1ED0AA9B" w14:textId="77777777" w:rsidTr="00201F48">
        <w:tc>
          <w:tcPr>
            <w:tcW w:w="1251" w:type="dxa"/>
          </w:tcPr>
          <w:p w14:paraId="6C30AF30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084" w:type="dxa"/>
          </w:tcPr>
          <w:p w14:paraId="22BDC564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20" w:type="dxa"/>
          </w:tcPr>
          <w:p w14:paraId="654A5808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72" w:type="dxa"/>
          </w:tcPr>
          <w:p w14:paraId="7020086A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27" w:type="dxa"/>
          </w:tcPr>
          <w:p w14:paraId="17EFBEB9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2" w:type="dxa"/>
          </w:tcPr>
          <w:p w14:paraId="63748E8E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06" w:type="dxa"/>
          </w:tcPr>
          <w:p w14:paraId="098DC524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247400" w14:paraId="57C7C7E6" w14:textId="77777777" w:rsidTr="00201F48">
        <w:trPr>
          <w:trHeight w:val="2274"/>
        </w:trPr>
        <w:tc>
          <w:tcPr>
            <w:tcW w:w="1251" w:type="dxa"/>
          </w:tcPr>
          <w:p w14:paraId="462DBC72" w14:textId="7E537484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 w:rsidR="00C6364F">
              <w:rPr>
                <w:sz w:val="22"/>
                <w:lang w:val="es-ES"/>
              </w:rPr>
              <w:t>11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084" w:type="dxa"/>
          </w:tcPr>
          <w:p w14:paraId="63A34DD5" w14:textId="1DE7E155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Rechazo exitoso</w:t>
            </w:r>
          </w:p>
        </w:tc>
        <w:tc>
          <w:tcPr>
            <w:tcW w:w="2120" w:type="dxa"/>
          </w:tcPr>
          <w:p w14:paraId="09058CD3" w14:textId="77777777" w:rsidR="00247400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“Paseos Nuevos”.</w:t>
            </w:r>
          </w:p>
          <w:p w14:paraId="690393F9" w14:textId="37D64AE8" w:rsidR="00201F48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Presiona en Rechazar.</w:t>
            </w:r>
          </w:p>
          <w:p w14:paraId="0AEDDE37" w14:textId="796E6948" w:rsidR="00201F48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</w:p>
        </w:tc>
        <w:tc>
          <w:tcPr>
            <w:tcW w:w="1472" w:type="dxa"/>
          </w:tcPr>
          <w:p w14:paraId="6272A4CB" w14:textId="1D09F1E4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N/C</w:t>
            </w:r>
          </w:p>
        </w:tc>
        <w:tc>
          <w:tcPr>
            <w:tcW w:w="1627" w:type="dxa"/>
          </w:tcPr>
          <w:p w14:paraId="6328DE27" w14:textId="796ABBD3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rechaza el Paseo</w:t>
            </w:r>
          </w:p>
        </w:tc>
        <w:tc>
          <w:tcPr>
            <w:tcW w:w="1272" w:type="dxa"/>
          </w:tcPr>
          <w:p w14:paraId="31DF7947" w14:textId="0FD0F25F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El Paseo pasa a estar en estado Rechazado</w:t>
            </w:r>
          </w:p>
        </w:tc>
        <w:tc>
          <w:tcPr>
            <w:tcW w:w="1806" w:type="dxa"/>
          </w:tcPr>
          <w:p w14:paraId="653C5CFA" w14:textId="5DEEDE1B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4AD97A24" w14:textId="36A34E8E" w:rsidR="00247400" w:rsidRDefault="00247400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304E613C" w14:textId="76B3F6E2" w:rsidR="00247400" w:rsidRPr="00A0686D" w:rsidRDefault="00247400" w:rsidP="00A2322C">
      <w:pPr>
        <w:pStyle w:val="Titulo3Numerado"/>
        <w:numPr>
          <w:ilvl w:val="1"/>
          <w:numId w:val="13"/>
        </w:numPr>
      </w:pPr>
      <w:bookmarkStart w:id="87" w:name="_Toc201852751"/>
      <w:r w:rsidRPr="0024544B">
        <w:rPr>
          <w:lang w:val="es-ES"/>
        </w:rPr>
        <w:lastRenderedPageBreak/>
        <w:t>F</w:t>
      </w:r>
      <w:r>
        <w:rPr>
          <w:lang w:val="es-ES"/>
        </w:rPr>
        <w:t>-0</w:t>
      </w:r>
      <w:r w:rsidR="00C6364F">
        <w:rPr>
          <w:lang w:val="es-ES"/>
        </w:rPr>
        <w:t>12</w:t>
      </w:r>
      <w:r w:rsidRPr="0024544B">
        <w:rPr>
          <w:lang w:val="es-ES"/>
        </w:rPr>
        <w:t>:</w:t>
      </w:r>
      <w:r>
        <w:rPr>
          <w:lang w:val="es-ES"/>
        </w:rPr>
        <w:t xml:space="preserve"> </w:t>
      </w:r>
      <w:r w:rsidR="00A0686D">
        <w:t>APROBAR CONTRATACIONES NUEVAS / PENDIENTES</w:t>
      </w:r>
      <w:r>
        <w:t>.</w:t>
      </w:r>
      <w:bookmarkEnd w:id="87"/>
    </w:p>
    <w:p w14:paraId="49F51995" w14:textId="77777777" w:rsidR="00247400" w:rsidRDefault="00247400" w:rsidP="00247400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1340"/>
        <w:gridCol w:w="1218"/>
        <w:gridCol w:w="2039"/>
        <w:gridCol w:w="1443"/>
        <w:gridCol w:w="1588"/>
        <w:gridCol w:w="1255"/>
        <w:gridCol w:w="1749"/>
      </w:tblGrid>
      <w:tr w:rsidR="00247400" w14:paraId="6E3FAE0E" w14:textId="77777777" w:rsidTr="00201F48">
        <w:tc>
          <w:tcPr>
            <w:tcW w:w="1340" w:type="dxa"/>
          </w:tcPr>
          <w:p w14:paraId="5AE33A5A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218" w:type="dxa"/>
          </w:tcPr>
          <w:p w14:paraId="5A4264A3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039" w:type="dxa"/>
          </w:tcPr>
          <w:p w14:paraId="401BA82B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43" w:type="dxa"/>
          </w:tcPr>
          <w:p w14:paraId="000F4321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588" w:type="dxa"/>
          </w:tcPr>
          <w:p w14:paraId="648F03BB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55" w:type="dxa"/>
          </w:tcPr>
          <w:p w14:paraId="5D8F065C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749" w:type="dxa"/>
          </w:tcPr>
          <w:p w14:paraId="52F3CE56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247400" w14:paraId="0CAAA098" w14:textId="77777777" w:rsidTr="00201F48">
        <w:trPr>
          <w:trHeight w:val="2404"/>
        </w:trPr>
        <w:tc>
          <w:tcPr>
            <w:tcW w:w="1340" w:type="dxa"/>
          </w:tcPr>
          <w:p w14:paraId="1C052FBF" w14:textId="28FDE5BD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 w:rsidR="00C6364F">
              <w:rPr>
                <w:sz w:val="22"/>
                <w:lang w:val="es-ES"/>
              </w:rPr>
              <w:t>12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218" w:type="dxa"/>
          </w:tcPr>
          <w:p w14:paraId="0E057227" w14:textId="30481AA9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Aceptación</w:t>
            </w:r>
            <w:r w:rsidRPr="00201F48">
              <w:rPr>
                <w:sz w:val="22"/>
                <w:lang w:val="es-ES"/>
              </w:rPr>
              <w:t xml:space="preserve"> exitos</w:t>
            </w:r>
            <w:r>
              <w:rPr>
                <w:sz w:val="22"/>
                <w:lang w:val="es-ES"/>
              </w:rPr>
              <w:t>a</w:t>
            </w:r>
          </w:p>
        </w:tc>
        <w:tc>
          <w:tcPr>
            <w:tcW w:w="2039" w:type="dxa"/>
          </w:tcPr>
          <w:p w14:paraId="633633BB" w14:textId="77777777" w:rsidR="00201F48" w:rsidRPr="00201F48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201F48">
              <w:rPr>
                <w:sz w:val="22"/>
                <w:lang w:val="es-ES"/>
              </w:rPr>
              <w:t>Presiona en “Paseos Nuevos”.</w:t>
            </w:r>
          </w:p>
          <w:p w14:paraId="316B6B1F" w14:textId="627FBB9E" w:rsidR="00201F48" w:rsidRPr="00201F48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201F48">
              <w:rPr>
                <w:sz w:val="22"/>
                <w:lang w:val="es-ES"/>
              </w:rPr>
              <w:t xml:space="preserve">Presiona en </w:t>
            </w:r>
            <w:r>
              <w:rPr>
                <w:sz w:val="22"/>
                <w:lang w:val="es-ES"/>
              </w:rPr>
              <w:t>Aceptar</w:t>
            </w:r>
            <w:r w:rsidRPr="00201F48">
              <w:rPr>
                <w:sz w:val="22"/>
                <w:lang w:val="es-ES"/>
              </w:rPr>
              <w:t>.</w:t>
            </w:r>
          </w:p>
          <w:p w14:paraId="01F90BC0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</w:p>
        </w:tc>
        <w:tc>
          <w:tcPr>
            <w:tcW w:w="1443" w:type="dxa"/>
          </w:tcPr>
          <w:p w14:paraId="4A448676" w14:textId="0F23E013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201F48">
              <w:rPr>
                <w:sz w:val="22"/>
                <w:lang w:val="es-ES"/>
              </w:rPr>
              <w:t>N/C</w:t>
            </w:r>
          </w:p>
        </w:tc>
        <w:tc>
          <w:tcPr>
            <w:tcW w:w="1588" w:type="dxa"/>
          </w:tcPr>
          <w:p w14:paraId="41E7422C" w14:textId="54ACD28E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acepta el Paseo</w:t>
            </w:r>
          </w:p>
        </w:tc>
        <w:tc>
          <w:tcPr>
            <w:tcW w:w="1255" w:type="dxa"/>
          </w:tcPr>
          <w:p w14:paraId="5FE272A4" w14:textId="158A0CC0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El Paseo pasa a estar en estado En Curso</w:t>
            </w:r>
          </w:p>
        </w:tc>
        <w:tc>
          <w:tcPr>
            <w:tcW w:w="1749" w:type="dxa"/>
          </w:tcPr>
          <w:p w14:paraId="0D54E38F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</w:p>
        </w:tc>
      </w:tr>
    </w:tbl>
    <w:p w14:paraId="51130747" w14:textId="77777777" w:rsidR="00247400" w:rsidRPr="003738FB" w:rsidRDefault="00247400" w:rsidP="00247400">
      <w:pPr>
        <w:spacing w:after="200" w:line="276" w:lineRule="auto"/>
        <w:jc w:val="left"/>
        <w:rPr>
          <w:lang w:val="es-ES"/>
        </w:rPr>
      </w:pPr>
    </w:p>
    <w:p w14:paraId="32097807" w14:textId="54A90004" w:rsidR="00247400" w:rsidRDefault="00247400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D41E476" w14:textId="68E8F97C" w:rsidR="00247400" w:rsidRPr="00A0686D" w:rsidRDefault="00247400" w:rsidP="00A2322C">
      <w:pPr>
        <w:pStyle w:val="Titulo3Numerado"/>
        <w:numPr>
          <w:ilvl w:val="1"/>
          <w:numId w:val="13"/>
        </w:numPr>
      </w:pPr>
      <w:bookmarkStart w:id="88" w:name="_Toc201852752"/>
      <w:r w:rsidRPr="0024544B">
        <w:rPr>
          <w:lang w:val="es-ES"/>
        </w:rPr>
        <w:lastRenderedPageBreak/>
        <w:t>F</w:t>
      </w:r>
      <w:r>
        <w:rPr>
          <w:lang w:val="es-ES"/>
        </w:rPr>
        <w:t>-0</w:t>
      </w:r>
      <w:r w:rsidR="00C6364F">
        <w:rPr>
          <w:lang w:val="es-ES"/>
        </w:rPr>
        <w:t>13</w:t>
      </w:r>
      <w:r w:rsidRPr="0024544B">
        <w:rPr>
          <w:lang w:val="es-ES"/>
        </w:rPr>
        <w:t>:</w:t>
      </w:r>
      <w:r w:rsidR="00A0686D">
        <w:t xml:space="preserve"> VISUALIZAR LISTADO DE PERROS ASIGNADOS Y CUPOS</w:t>
      </w:r>
      <w:r>
        <w:t>.</w:t>
      </w:r>
      <w:bookmarkEnd w:id="88"/>
    </w:p>
    <w:p w14:paraId="53E64913" w14:textId="0DA0E6C7" w:rsidR="00247400" w:rsidRDefault="00247400" w:rsidP="00247400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201F48">
        <w:rPr>
          <w:lang w:val="es-ES"/>
        </w:rPr>
        <w:t>N/C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991"/>
        <w:gridCol w:w="1426"/>
        <w:gridCol w:w="2080"/>
        <w:gridCol w:w="1460"/>
        <w:gridCol w:w="1620"/>
        <w:gridCol w:w="1272"/>
        <w:gridCol w:w="1783"/>
      </w:tblGrid>
      <w:tr w:rsidR="00247400" w14:paraId="38905552" w14:textId="77777777" w:rsidTr="00201F48">
        <w:tc>
          <w:tcPr>
            <w:tcW w:w="991" w:type="dxa"/>
          </w:tcPr>
          <w:p w14:paraId="448E3F4F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426" w:type="dxa"/>
          </w:tcPr>
          <w:p w14:paraId="201F98A3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080" w:type="dxa"/>
          </w:tcPr>
          <w:p w14:paraId="772F5E02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60" w:type="dxa"/>
          </w:tcPr>
          <w:p w14:paraId="6F3666CA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20" w:type="dxa"/>
          </w:tcPr>
          <w:p w14:paraId="15123B29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2" w:type="dxa"/>
          </w:tcPr>
          <w:p w14:paraId="77745D65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783" w:type="dxa"/>
          </w:tcPr>
          <w:p w14:paraId="462FF329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247400" w14:paraId="6600C989" w14:textId="77777777" w:rsidTr="00201F48">
        <w:trPr>
          <w:trHeight w:val="2404"/>
        </w:trPr>
        <w:tc>
          <w:tcPr>
            <w:tcW w:w="991" w:type="dxa"/>
          </w:tcPr>
          <w:p w14:paraId="1425F412" w14:textId="049EAA23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 w:rsidR="00C6364F">
              <w:rPr>
                <w:sz w:val="22"/>
                <w:lang w:val="es-ES"/>
              </w:rPr>
              <w:t>13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426" w:type="dxa"/>
          </w:tcPr>
          <w:p w14:paraId="0F1122BF" w14:textId="78BFD626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Visualización exitosa</w:t>
            </w:r>
          </w:p>
        </w:tc>
        <w:tc>
          <w:tcPr>
            <w:tcW w:w="2080" w:type="dxa"/>
          </w:tcPr>
          <w:p w14:paraId="1F6EA273" w14:textId="72C9F35F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“En curso”.</w:t>
            </w:r>
          </w:p>
        </w:tc>
        <w:tc>
          <w:tcPr>
            <w:tcW w:w="1460" w:type="dxa"/>
          </w:tcPr>
          <w:p w14:paraId="725ADDEE" w14:textId="70A03E4D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Cupo Actual, Cupo Máximo, Paseos En Curso</w:t>
            </w:r>
          </w:p>
        </w:tc>
        <w:tc>
          <w:tcPr>
            <w:tcW w:w="1620" w:type="dxa"/>
          </w:tcPr>
          <w:p w14:paraId="2300F098" w14:textId="668567A3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visualizan los Paseos a los que está asignado el Usuario si es que existen, además de sus estadísticas</w:t>
            </w:r>
          </w:p>
        </w:tc>
        <w:tc>
          <w:tcPr>
            <w:tcW w:w="1272" w:type="dxa"/>
          </w:tcPr>
          <w:p w14:paraId="761AB7E1" w14:textId="57799A32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visualizan los Paseos a los que está asignado el Usuario si es que existen, además de sus estadísticas</w:t>
            </w:r>
          </w:p>
        </w:tc>
        <w:tc>
          <w:tcPr>
            <w:tcW w:w="1783" w:type="dxa"/>
          </w:tcPr>
          <w:p w14:paraId="7A0D2992" w14:textId="058588F2" w:rsidR="00247400" w:rsidRPr="00AC5906" w:rsidRDefault="00201F48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72727D68" w14:textId="00FB31F0" w:rsidR="00247400" w:rsidRDefault="00247400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7AC479F5" w14:textId="65C119B4" w:rsidR="00247400" w:rsidRPr="00073129" w:rsidRDefault="00247400" w:rsidP="00A2322C">
      <w:pPr>
        <w:pStyle w:val="Titulo3Numerado"/>
        <w:numPr>
          <w:ilvl w:val="1"/>
          <w:numId w:val="13"/>
        </w:numPr>
      </w:pPr>
      <w:bookmarkStart w:id="89" w:name="_Toc201852753"/>
      <w:r w:rsidRPr="0024544B">
        <w:rPr>
          <w:lang w:val="es-ES"/>
        </w:rPr>
        <w:lastRenderedPageBreak/>
        <w:t>F</w:t>
      </w:r>
      <w:r>
        <w:rPr>
          <w:lang w:val="es-ES"/>
        </w:rPr>
        <w:t>-0</w:t>
      </w:r>
      <w:r w:rsidR="00C6364F">
        <w:rPr>
          <w:lang w:val="es-ES"/>
        </w:rPr>
        <w:t>14</w:t>
      </w:r>
      <w:r w:rsidRPr="0024544B">
        <w:rPr>
          <w:lang w:val="es-ES"/>
        </w:rPr>
        <w:t>:</w:t>
      </w:r>
      <w:r w:rsidR="00073129">
        <w:t xml:space="preserve"> CERRAR CONTRATACIONES EN CURSO</w:t>
      </w:r>
      <w:r>
        <w:t>.</w:t>
      </w:r>
      <w:bookmarkEnd w:id="89"/>
    </w:p>
    <w:p w14:paraId="5E879953" w14:textId="341D15B9" w:rsidR="00247400" w:rsidRDefault="00247400" w:rsidP="00247400">
      <w:pPr>
        <w:spacing w:after="200" w:line="276" w:lineRule="auto"/>
        <w:jc w:val="left"/>
        <w:rPr>
          <w:lang w:val="es-ES"/>
        </w:rPr>
      </w:pPr>
      <w:r w:rsidRPr="0024544B">
        <w:rPr>
          <w:lang w:val="es-ES"/>
        </w:rPr>
        <w:t xml:space="preserve">Precondiciones: </w:t>
      </w:r>
      <w:r>
        <w:rPr>
          <w:lang w:val="es-ES"/>
        </w:rPr>
        <w:t xml:space="preserve">- </w:t>
      </w:r>
      <w:r w:rsidR="00201F48">
        <w:rPr>
          <w:lang w:val="es-ES"/>
        </w:rPr>
        <w:t>Debe existir algún Paseo En Curso.</w:t>
      </w:r>
    </w:p>
    <w:tbl>
      <w:tblPr>
        <w:tblStyle w:val="Tablaconcuadrcula"/>
        <w:tblW w:w="10632" w:type="dxa"/>
        <w:tblInd w:w="-1139" w:type="dxa"/>
        <w:tblLook w:val="04A0" w:firstRow="1" w:lastRow="0" w:firstColumn="1" w:lastColumn="0" w:noHBand="0" w:noVBand="1"/>
      </w:tblPr>
      <w:tblGrid>
        <w:gridCol w:w="1132"/>
        <w:gridCol w:w="1084"/>
        <w:gridCol w:w="2163"/>
        <w:gridCol w:w="1489"/>
        <w:gridCol w:w="1650"/>
        <w:gridCol w:w="1275"/>
        <w:gridCol w:w="1839"/>
      </w:tblGrid>
      <w:tr w:rsidR="00247400" w14:paraId="61FBABAA" w14:textId="77777777" w:rsidTr="00201F48">
        <w:tc>
          <w:tcPr>
            <w:tcW w:w="1132" w:type="dxa"/>
          </w:tcPr>
          <w:p w14:paraId="1311DF98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ID</w:t>
            </w:r>
          </w:p>
        </w:tc>
        <w:tc>
          <w:tcPr>
            <w:tcW w:w="1084" w:type="dxa"/>
          </w:tcPr>
          <w:p w14:paraId="2FBB86E9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Escenario de test</w:t>
            </w:r>
          </w:p>
        </w:tc>
        <w:tc>
          <w:tcPr>
            <w:tcW w:w="2163" w:type="dxa"/>
          </w:tcPr>
          <w:p w14:paraId="4833776E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Pasos</w:t>
            </w:r>
          </w:p>
        </w:tc>
        <w:tc>
          <w:tcPr>
            <w:tcW w:w="1489" w:type="dxa"/>
          </w:tcPr>
          <w:p w14:paraId="7979882E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Datos utilizados</w:t>
            </w:r>
          </w:p>
        </w:tc>
        <w:tc>
          <w:tcPr>
            <w:tcW w:w="1650" w:type="dxa"/>
          </w:tcPr>
          <w:p w14:paraId="466A4904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esperado</w:t>
            </w:r>
          </w:p>
        </w:tc>
        <w:tc>
          <w:tcPr>
            <w:tcW w:w="1275" w:type="dxa"/>
          </w:tcPr>
          <w:p w14:paraId="7680057A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Resultado obtenido</w:t>
            </w:r>
          </w:p>
        </w:tc>
        <w:tc>
          <w:tcPr>
            <w:tcW w:w="1839" w:type="dxa"/>
          </w:tcPr>
          <w:p w14:paraId="285F1029" w14:textId="77777777" w:rsidR="00247400" w:rsidRPr="00AC5906" w:rsidRDefault="00247400" w:rsidP="00C167EA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Estado (F=Falla, P=Pasa)</w:t>
            </w:r>
          </w:p>
        </w:tc>
      </w:tr>
      <w:tr w:rsidR="00201F48" w14:paraId="1D5E4F47" w14:textId="77777777" w:rsidTr="00201F48">
        <w:trPr>
          <w:trHeight w:val="2404"/>
        </w:trPr>
        <w:tc>
          <w:tcPr>
            <w:tcW w:w="1132" w:type="dxa"/>
          </w:tcPr>
          <w:p w14:paraId="0EF5907F" w14:textId="68EAFECA" w:rsidR="00201F48" w:rsidRPr="00AC5906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 w:rsidRPr="00AC5906">
              <w:rPr>
                <w:sz w:val="22"/>
                <w:lang w:val="es-ES"/>
              </w:rPr>
              <w:t>F0</w:t>
            </w:r>
            <w:r>
              <w:rPr>
                <w:sz w:val="22"/>
                <w:lang w:val="es-ES"/>
              </w:rPr>
              <w:t>14</w:t>
            </w:r>
            <w:r w:rsidRPr="00AC5906">
              <w:rPr>
                <w:sz w:val="22"/>
                <w:lang w:val="es-ES"/>
              </w:rPr>
              <w:t>-T01</w:t>
            </w:r>
          </w:p>
        </w:tc>
        <w:tc>
          <w:tcPr>
            <w:tcW w:w="1084" w:type="dxa"/>
          </w:tcPr>
          <w:p w14:paraId="7DB515A6" w14:textId="2AE3A64C" w:rsidR="00201F48" w:rsidRPr="00AC5906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Cierre exitoso.</w:t>
            </w:r>
          </w:p>
        </w:tc>
        <w:tc>
          <w:tcPr>
            <w:tcW w:w="2163" w:type="dxa"/>
          </w:tcPr>
          <w:p w14:paraId="0773F5FD" w14:textId="77777777" w:rsidR="00201F48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“En curso”.</w:t>
            </w:r>
          </w:p>
          <w:p w14:paraId="270C8661" w14:textId="5D8B0B6B" w:rsidR="00201F48" w:rsidRPr="00AC5906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presiona en “Cerrar”.</w:t>
            </w:r>
          </w:p>
        </w:tc>
        <w:tc>
          <w:tcPr>
            <w:tcW w:w="1489" w:type="dxa"/>
          </w:tcPr>
          <w:p w14:paraId="268C017E" w14:textId="394C5F38" w:rsidR="00201F48" w:rsidRPr="00AC5906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Cupo Actual, Cupo Máximo, Paseos En Curso</w:t>
            </w:r>
          </w:p>
        </w:tc>
        <w:tc>
          <w:tcPr>
            <w:tcW w:w="1650" w:type="dxa"/>
          </w:tcPr>
          <w:p w14:paraId="642218D6" w14:textId="3F0AA97E" w:rsidR="00201F48" w:rsidRPr="00AC5906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Se cierra el Paseo.</w:t>
            </w:r>
          </w:p>
        </w:tc>
        <w:tc>
          <w:tcPr>
            <w:tcW w:w="1275" w:type="dxa"/>
          </w:tcPr>
          <w:p w14:paraId="0B1FB053" w14:textId="56434A48" w:rsidR="00201F48" w:rsidRPr="00AC5906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El Paseo cambia al estado Cerrado.</w:t>
            </w:r>
          </w:p>
        </w:tc>
        <w:tc>
          <w:tcPr>
            <w:tcW w:w="1839" w:type="dxa"/>
          </w:tcPr>
          <w:p w14:paraId="59BC06D0" w14:textId="6E859EDE" w:rsidR="00201F48" w:rsidRPr="00AC5906" w:rsidRDefault="00201F48" w:rsidP="00201F48">
            <w:pPr>
              <w:spacing w:after="200" w:line="276" w:lineRule="auto"/>
              <w:jc w:val="left"/>
              <w:rPr>
                <w:sz w:val="22"/>
                <w:lang w:val="es-ES"/>
              </w:rPr>
            </w:pPr>
            <w:r>
              <w:rPr>
                <w:sz w:val="22"/>
                <w:lang w:val="es-ES"/>
              </w:rPr>
              <w:t>P</w:t>
            </w:r>
          </w:p>
        </w:tc>
      </w:tr>
    </w:tbl>
    <w:p w14:paraId="2F374C97" w14:textId="1EA20FF8" w:rsidR="00DE08D4" w:rsidRDefault="00DE08D4" w:rsidP="0024544B">
      <w:pPr>
        <w:spacing w:after="200" w:line="276" w:lineRule="auto"/>
        <w:jc w:val="left"/>
        <w:rPr>
          <w:lang w:val="es-ES"/>
        </w:rPr>
      </w:pPr>
    </w:p>
    <w:p w14:paraId="7F5FF0B3" w14:textId="48E103CC" w:rsidR="00DE08D4" w:rsidRDefault="00DE08D4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2250988" w14:textId="77777777" w:rsidR="00A24ADD" w:rsidRPr="00C8044B" w:rsidRDefault="00DE08D4" w:rsidP="00C8044B">
      <w:pPr>
        <w:pStyle w:val="Titulo1Numerado"/>
      </w:pPr>
      <w:r w:rsidRPr="00C8044B">
        <w:lastRenderedPageBreak/>
        <w:t xml:space="preserve"> </w:t>
      </w:r>
      <w:bookmarkStart w:id="90" w:name="_Toc201852754"/>
      <w:r w:rsidRPr="00C8044B">
        <w:t>CÓDIGO COMPLETO</w:t>
      </w:r>
      <w:bookmarkEnd w:id="90"/>
    </w:p>
    <w:p w14:paraId="7988A0A4" w14:textId="4BF58DCA" w:rsidR="00201F48" w:rsidRDefault="00C8044B" w:rsidP="00A2322C">
      <w:pPr>
        <w:pStyle w:val="Titulo2Numerado"/>
        <w:numPr>
          <w:ilvl w:val="1"/>
          <w:numId w:val="15"/>
        </w:numPr>
      </w:pPr>
      <w:r>
        <w:t xml:space="preserve"> </w:t>
      </w:r>
      <w:bookmarkStart w:id="91" w:name="_Toc201852755"/>
      <w:r w:rsidR="00DE08D4" w:rsidRPr="00A24ADD">
        <w:t>HTML</w:t>
      </w:r>
      <w:bookmarkEnd w:id="91"/>
    </w:p>
    <w:p w14:paraId="51C8C7DB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>&lt;!DOCTYPE html&gt;</w:t>
      </w:r>
    </w:p>
    <w:p w14:paraId="1EA801CA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>&lt;html lang="</w:t>
      </w:r>
      <w:proofErr w:type="spellStart"/>
      <w:r w:rsidRPr="00E4691A">
        <w:rPr>
          <w:lang w:val="en-US"/>
        </w:rPr>
        <w:t>en</w:t>
      </w:r>
      <w:proofErr w:type="spellEnd"/>
      <w:r w:rsidRPr="00E4691A">
        <w:rPr>
          <w:lang w:val="en-US"/>
        </w:rPr>
        <w:t>"&gt;</w:t>
      </w:r>
    </w:p>
    <w:p w14:paraId="2E596512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&lt;head&gt;</w:t>
      </w:r>
    </w:p>
    <w:p w14:paraId="36873057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&lt;meta charset="UTF-8" /&gt;</w:t>
      </w:r>
    </w:p>
    <w:p w14:paraId="7B565A69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&lt;meta name="viewport" content="width=device-width, initial-scale=1.0" /&gt;</w:t>
      </w:r>
    </w:p>
    <w:p w14:paraId="3AD7620F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&lt;link </w:t>
      </w:r>
      <w:proofErr w:type="spellStart"/>
      <w:r w:rsidRPr="00E4691A">
        <w:rPr>
          <w:lang w:val="en-US"/>
        </w:rPr>
        <w:t>rel</w:t>
      </w:r>
      <w:proofErr w:type="spellEnd"/>
      <w:r w:rsidRPr="00E4691A">
        <w:rPr>
          <w:lang w:val="en-US"/>
        </w:rPr>
        <w:t xml:space="preserve">="stylesheet" </w:t>
      </w:r>
      <w:proofErr w:type="spellStart"/>
      <w:r w:rsidRPr="00E4691A">
        <w:rPr>
          <w:lang w:val="en-US"/>
        </w:rPr>
        <w:t>href</w:t>
      </w:r>
      <w:proofErr w:type="spellEnd"/>
      <w:r w:rsidRPr="00E4691A">
        <w:rPr>
          <w:lang w:val="en-US"/>
        </w:rPr>
        <w:t>="</w:t>
      </w:r>
      <w:proofErr w:type="spellStart"/>
      <w:r w:rsidRPr="00E4691A">
        <w:rPr>
          <w:lang w:val="en-US"/>
        </w:rPr>
        <w:t>css</w:t>
      </w:r>
      <w:proofErr w:type="spellEnd"/>
      <w:r w:rsidRPr="00E4691A">
        <w:rPr>
          <w:lang w:val="en-US"/>
        </w:rPr>
        <w:t>/estilo.css" /&gt;</w:t>
      </w:r>
    </w:p>
    <w:p w14:paraId="73D9B349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&lt;title&gt;Vamos a </w:t>
      </w:r>
      <w:proofErr w:type="spellStart"/>
      <w:r w:rsidRPr="00E4691A">
        <w:rPr>
          <w:lang w:val="en-US"/>
        </w:rPr>
        <w:t>Pasear</w:t>
      </w:r>
      <w:proofErr w:type="spellEnd"/>
      <w:r w:rsidRPr="00E4691A">
        <w:rPr>
          <w:lang w:val="en-US"/>
        </w:rPr>
        <w:t>&lt;/title&gt;</w:t>
      </w:r>
    </w:p>
    <w:p w14:paraId="01BFEF8F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&lt;/head&gt;</w:t>
      </w:r>
    </w:p>
    <w:p w14:paraId="3B55F420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t xml:space="preserve">  </w:t>
      </w:r>
      <w:r>
        <w:t>&lt;!-- COMIENZO DEL BODY --&gt;</w:t>
      </w:r>
    </w:p>
    <w:p w14:paraId="6B834BC9" w14:textId="77777777" w:rsidR="00E4691A" w:rsidRDefault="00E4691A" w:rsidP="00E4691A">
      <w:pPr>
        <w:spacing w:after="200" w:line="276" w:lineRule="auto"/>
        <w:jc w:val="left"/>
      </w:pPr>
      <w:r>
        <w:t xml:space="preserve">  &lt;</w:t>
      </w:r>
      <w:proofErr w:type="spellStart"/>
      <w:r>
        <w:t>body</w:t>
      </w:r>
      <w:proofErr w:type="spellEnd"/>
      <w:r>
        <w:t>&gt;</w:t>
      </w:r>
    </w:p>
    <w:p w14:paraId="26FF5EE6" w14:textId="77777777" w:rsidR="00E4691A" w:rsidRDefault="00E4691A" w:rsidP="00E4691A">
      <w:pPr>
        <w:spacing w:after="200" w:line="276" w:lineRule="auto"/>
        <w:jc w:val="left"/>
      </w:pPr>
      <w:r>
        <w:t xml:space="preserve">    &lt;!-- //////////////////// //////////////////// //////////////////// --&gt;</w:t>
      </w:r>
    </w:p>
    <w:p w14:paraId="2DE86137" w14:textId="77777777" w:rsidR="00E4691A" w:rsidRDefault="00E4691A" w:rsidP="00E4691A">
      <w:pPr>
        <w:spacing w:after="200" w:line="276" w:lineRule="auto"/>
        <w:jc w:val="left"/>
      </w:pPr>
      <w:r>
        <w:t xml:space="preserve">    &lt;!-- //////////////////// CONTENEDOR PRINCIPAL //////////////////// --&gt;</w:t>
      </w:r>
    </w:p>
    <w:p w14:paraId="46E655A5" w14:textId="77777777" w:rsidR="00E4691A" w:rsidRDefault="00E4691A" w:rsidP="00E4691A">
      <w:pPr>
        <w:spacing w:after="200" w:line="276" w:lineRule="auto"/>
        <w:jc w:val="left"/>
      </w:pPr>
      <w:r>
        <w:t xml:space="preserve">    &lt;!-- //////////////////// //////////////////// //////////////////// --&gt;</w:t>
      </w:r>
    </w:p>
    <w:p w14:paraId="0D706C8B" w14:textId="77777777" w:rsidR="00E4691A" w:rsidRDefault="00E4691A" w:rsidP="00E4691A">
      <w:pPr>
        <w:spacing w:after="200" w:line="276" w:lineRule="auto"/>
        <w:jc w:val="left"/>
      </w:pPr>
      <w:r>
        <w:t xml:space="preserve">    &lt;</w:t>
      </w:r>
      <w:proofErr w:type="spellStart"/>
      <w:r>
        <w:t>div</w:t>
      </w:r>
      <w:proofErr w:type="spellEnd"/>
      <w:r>
        <w:t xml:space="preserve"> id="contenedor"&gt;</w:t>
      </w:r>
    </w:p>
    <w:p w14:paraId="2D00BC8E" w14:textId="77777777" w:rsidR="00E4691A" w:rsidRDefault="00E4691A" w:rsidP="00E4691A">
      <w:pPr>
        <w:spacing w:after="200" w:line="276" w:lineRule="auto"/>
        <w:jc w:val="left"/>
      </w:pPr>
      <w:r>
        <w:t xml:space="preserve">      &lt;!-- ////////// ////////// ////////// --&gt;</w:t>
      </w:r>
    </w:p>
    <w:p w14:paraId="104E65EF" w14:textId="77777777" w:rsidR="00E4691A" w:rsidRDefault="00E4691A" w:rsidP="00E4691A">
      <w:pPr>
        <w:spacing w:after="200" w:line="276" w:lineRule="auto"/>
        <w:jc w:val="left"/>
      </w:pPr>
      <w:r>
        <w:t xml:space="preserve">      &lt;!-- ////////// ENCABEZADO ////////// --&gt;</w:t>
      </w:r>
    </w:p>
    <w:p w14:paraId="2AA94D34" w14:textId="77777777" w:rsidR="00E4691A" w:rsidRDefault="00E4691A" w:rsidP="00E4691A">
      <w:pPr>
        <w:spacing w:after="200" w:line="276" w:lineRule="auto"/>
        <w:jc w:val="left"/>
      </w:pPr>
      <w:r>
        <w:t xml:space="preserve">      &lt;!-- ////////// ////////// ////////// --&gt;</w:t>
      </w:r>
    </w:p>
    <w:p w14:paraId="3C039364" w14:textId="77777777" w:rsidR="00E4691A" w:rsidRDefault="00E4691A" w:rsidP="00E4691A">
      <w:pPr>
        <w:spacing w:after="200" w:line="276" w:lineRule="auto"/>
        <w:jc w:val="left"/>
      </w:pPr>
      <w:r>
        <w:t xml:space="preserve">      &lt;</w:t>
      </w:r>
      <w:proofErr w:type="spellStart"/>
      <w:r>
        <w:t>header</w:t>
      </w:r>
      <w:proofErr w:type="spellEnd"/>
      <w:r>
        <w:t xml:space="preserve"> id="</w:t>
      </w:r>
      <w:proofErr w:type="spellStart"/>
      <w:r>
        <w:t>header</w:t>
      </w:r>
      <w:proofErr w:type="spellEnd"/>
      <w:r>
        <w:t>"&gt;</w:t>
      </w:r>
    </w:p>
    <w:p w14:paraId="703A3273" w14:textId="77777777" w:rsidR="00E4691A" w:rsidRDefault="00E4691A" w:rsidP="00E4691A">
      <w:pPr>
        <w:spacing w:after="200" w:line="276" w:lineRule="auto"/>
        <w:jc w:val="left"/>
      </w:pPr>
      <w:r>
        <w:t xml:space="preserve">        &lt;!-- Logo del Encabezado --&gt;</w:t>
      </w:r>
    </w:p>
    <w:p w14:paraId="03AE5ECA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img</w:t>
      </w:r>
      <w:proofErr w:type="spellEnd"/>
      <w:r>
        <w:t xml:space="preserve"> id="logo" </w:t>
      </w:r>
      <w:proofErr w:type="spellStart"/>
      <w:r>
        <w:t>src</w:t>
      </w:r>
      <w:proofErr w:type="spellEnd"/>
      <w:r>
        <w:t>="</w:t>
      </w:r>
      <w:proofErr w:type="spellStart"/>
      <w:r>
        <w:t>src</w:t>
      </w:r>
      <w:proofErr w:type="spellEnd"/>
      <w:r>
        <w:t xml:space="preserve">/logo_v3.png" </w:t>
      </w:r>
      <w:proofErr w:type="spellStart"/>
      <w:r>
        <w:t>alt</w:t>
      </w:r>
      <w:proofErr w:type="spellEnd"/>
      <w:r>
        <w:t>="logo" /&gt;</w:t>
      </w:r>
    </w:p>
    <w:p w14:paraId="53772C58" w14:textId="77777777" w:rsidR="00E4691A" w:rsidRDefault="00E4691A" w:rsidP="00E4691A">
      <w:pPr>
        <w:spacing w:after="200" w:line="276" w:lineRule="auto"/>
        <w:jc w:val="left"/>
      </w:pPr>
    </w:p>
    <w:p w14:paraId="1DED1851" w14:textId="77777777" w:rsidR="00E4691A" w:rsidRDefault="00E4691A" w:rsidP="00E4691A">
      <w:pPr>
        <w:spacing w:after="200" w:line="276" w:lineRule="auto"/>
        <w:jc w:val="left"/>
      </w:pPr>
      <w:r>
        <w:t xml:space="preserve">        &lt;!-- Opciones --&gt;</w:t>
      </w:r>
    </w:p>
    <w:p w14:paraId="2BCAA7EE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18991A66" w14:textId="77777777" w:rsidR="00E4691A" w:rsidRDefault="00E4691A" w:rsidP="00E4691A">
      <w:pPr>
        <w:spacing w:after="200" w:line="276" w:lineRule="auto"/>
        <w:jc w:val="left"/>
      </w:pPr>
      <w:r>
        <w:lastRenderedPageBreak/>
        <w:t xml:space="preserve">        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navPrincipal</w:t>
      </w:r>
      <w:proofErr w:type="spellEnd"/>
      <w:r>
        <w:t>"&gt;</w:t>
      </w:r>
    </w:p>
    <w:p w14:paraId="449672BA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="pagina-cliente page"&gt;</w:t>
      </w:r>
    </w:p>
    <w:p w14:paraId="5ABC21D6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7E6AE787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66412F9C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divClientePedirPaseos</w:t>
      </w:r>
      <w:proofErr w:type="spellEnd"/>
      <w:r>
        <w:t>"</w:t>
      </w:r>
    </w:p>
    <w:p w14:paraId="6DCC6064" w14:textId="77777777" w:rsidR="00E4691A" w:rsidRDefault="00E4691A" w:rsidP="00E4691A">
      <w:pPr>
        <w:spacing w:after="200" w:line="276" w:lineRule="auto"/>
        <w:jc w:val="left"/>
      </w:pPr>
      <w:r>
        <w:t xml:space="preserve">                &gt;Pasear&lt;/a</w:t>
      </w:r>
    </w:p>
    <w:p w14:paraId="549ACBAC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51845C53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5DD6C9FF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="pagina-cliente page"&gt;</w:t>
      </w:r>
    </w:p>
    <w:p w14:paraId="1410206B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49B8681C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427EDFB3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divClienteListadoPaseadores</w:t>
      </w:r>
      <w:proofErr w:type="spellEnd"/>
      <w:r>
        <w:t>"</w:t>
      </w:r>
    </w:p>
    <w:p w14:paraId="1858B497" w14:textId="77777777" w:rsidR="00E4691A" w:rsidRDefault="00E4691A" w:rsidP="00E4691A">
      <w:pPr>
        <w:spacing w:after="200" w:line="276" w:lineRule="auto"/>
        <w:jc w:val="left"/>
      </w:pPr>
      <w:r>
        <w:t xml:space="preserve">                &gt;Paseadores&lt;/a</w:t>
      </w:r>
    </w:p>
    <w:p w14:paraId="1E14C12D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1D43974B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450FD7B6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="pagina-cliente page"&gt;</w:t>
      </w:r>
    </w:p>
    <w:p w14:paraId="0BD33531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40AC44A2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2BD1DEA8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divClienteSolicitudPendiente</w:t>
      </w:r>
      <w:proofErr w:type="spellEnd"/>
      <w:r>
        <w:t>"</w:t>
      </w:r>
    </w:p>
    <w:p w14:paraId="2D57AAC6" w14:textId="77777777" w:rsidR="00E4691A" w:rsidRDefault="00E4691A" w:rsidP="00E4691A">
      <w:pPr>
        <w:spacing w:after="200" w:line="276" w:lineRule="auto"/>
        <w:jc w:val="left"/>
      </w:pPr>
      <w:r>
        <w:t xml:space="preserve">                &gt;Pendiente&lt;/a</w:t>
      </w:r>
    </w:p>
    <w:p w14:paraId="173F3C4F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6FF95606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4B660E47" w14:textId="77777777" w:rsidR="00E4691A" w:rsidRDefault="00E4691A" w:rsidP="00E4691A">
      <w:pPr>
        <w:spacing w:after="200" w:line="276" w:lineRule="auto"/>
        <w:jc w:val="left"/>
      </w:pPr>
    </w:p>
    <w:p w14:paraId="253E9B6D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="pagina-cliente page"&gt;</w:t>
      </w:r>
    </w:p>
    <w:p w14:paraId="6DDD7212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636E15B2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114342EE" w14:textId="77777777" w:rsidR="00E4691A" w:rsidRDefault="00E4691A" w:rsidP="00E4691A">
      <w:pPr>
        <w:spacing w:after="200" w:line="276" w:lineRule="auto"/>
        <w:jc w:val="left"/>
      </w:pPr>
      <w:r>
        <w:lastRenderedPageBreak/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divClientePaseadoresYPerros</w:t>
      </w:r>
      <w:proofErr w:type="spellEnd"/>
      <w:r>
        <w:t>"</w:t>
      </w:r>
    </w:p>
    <w:p w14:paraId="5C6B6233" w14:textId="77777777" w:rsidR="00E4691A" w:rsidRDefault="00E4691A" w:rsidP="00E4691A">
      <w:pPr>
        <w:spacing w:after="200" w:line="276" w:lineRule="auto"/>
        <w:jc w:val="left"/>
      </w:pPr>
      <w:r>
        <w:t xml:space="preserve">                &gt;En Curso&lt;/a</w:t>
      </w:r>
    </w:p>
    <w:p w14:paraId="1EA33225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75C77354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7FA05F10" w14:textId="77777777" w:rsidR="00E4691A" w:rsidRDefault="00E4691A" w:rsidP="00E4691A">
      <w:pPr>
        <w:spacing w:after="200" w:line="276" w:lineRule="auto"/>
        <w:jc w:val="left"/>
      </w:pPr>
    </w:p>
    <w:p w14:paraId="466BEB43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="pagina-cliente page"&gt;</w:t>
      </w:r>
    </w:p>
    <w:p w14:paraId="352D4C52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25D5BD9B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13D7B8A8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divClienteHistorialSolicitudes</w:t>
      </w:r>
      <w:proofErr w:type="spellEnd"/>
      <w:r>
        <w:t>"</w:t>
      </w:r>
    </w:p>
    <w:p w14:paraId="55D3B43C" w14:textId="77777777" w:rsidR="00E4691A" w:rsidRDefault="00E4691A" w:rsidP="00E4691A">
      <w:pPr>
        <w:spacing w:after="200" w:line="276" w:lineRule="auto"/>
        <w:jc w:val="left"/>
      </w:pPr>
      <w:r>
        <w:t xml:space="preserve">                &gt;Historial&lt;/a</w:t>
      </w:r>
    </w:p>
    <w:p w14:paraId="35B64C45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2D98D12E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5A9D8A95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="pagina-paseador page"&gt;</w:t>
      </w:r>
    </w:p>
    <w:p w14:paraId="68DA4ACC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197457B1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1F54E424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divPaginaPaseadorSolicitudesNuevas</w:t>
      </w:r>
      <w:proofErr w:type="spellEnd"/>
      <w:r>
        <w:t>"</w:t>
      </w:r>
    </w:p>
    <w:p w14:paraId="16C0ED75" w14:textId="77777777" w:rsidR="00E4691A" w:rsidRDefault="00E4691A" w:rsidP="00E4691A">
      <w:pPr>
        <w:spacing w:after="200" w:line="276" w:lineRule="auto"/>
        <w:jc w:val="left"/>
      </w:pPr>
      <w:r>
        <w:t xml:space="preserve">                &gt;Paseos Nuevos&lt;/a</w:t>
      </w:r>
    </w:p>
    <w:p w14:paraId="026253B6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1132150F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495E8CCF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="pagina-paseador page"&gt;</w:t>
      </w:r>
    </w:p>
    <w:p w14:paraId="4B4CC00F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5A70D7A3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360D8067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divPaginaPaseadorEstadisticas</w:t>
      </w:r>
      <w:proofErr w:type="spellEnd"/>
      <w:r>
        <w:t>"</w:t>
      </w:r>
    </w:p>
    <w:p w14:paraId="3F03B062" w14:textId="77777777" w:rsidR="00E4691A" w:rsidRDefault="00E4691A" w:rsidP="00E4691A">
      <w:pPr>
        <w:spacing w:after="200" w:line="276" w:lineRule="auto"/>
        <w:jc w:val="left"/>
      </w:pPr>
      <w:r>
        <w:t xml:space="preserve">                &gt;En Curso&lt;/a</w:t>
      </w:r>
    </w:p>
    <w:p w14:paraId="0B926597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0A4FF7FF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38E9B692" w14:textId="77777777" w:rsidR="00E4691A" w:rsidRDefault="00E4691A" w:rsidP="00E4691A">
      <w:pPr>
        <w:spacing w:after="200" w:line="276" w:lineRule="auto"/>
        <w:jc w:val="left"/>
      </w:pPr>
      <w:r>
        <w:lastRenderedPageBreak/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="pagina-paseador page"&gt;</w:t>
      </w:r>
    </w:p>
    <w:p w14:paraId="790DDD12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23E6FA2C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6F181C8F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divPaginaPaseadorHistorico</w:t>
      </w:r>
      <w:proofErr w:type="spellEnd"/>
      <w:r>
        <w:t>"</w:t>
      </w:r>
    </w:p>
    <w:p w14:paraId="0B0C8B18" w14:textId="77777777" w:rsidR="00E4691A" w:rsidRDefault="00E4691A" w:rsidP="00E4691A">
      <w:pPr>
        <w:spacing w:after="200" w:line="276" w:lineRule="auto"/>
        <w:jc w:val="left"/>
      </w:pPr>
      <w:r>
        <w:t xml:space="preserve">                &gt;Histórico&lt;/a</w:t>
      </w:r>
    </w:p>
    <w:p w14:paraId="7B40D5FB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015DFC38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0DA1918A" w14:textId="77777777" w:rsidR="00E4691A" w:rsidRDefault="00E4691A" w:rsidP="00E4691A">
      <w:pPr>
        <w:spacing w:after="200" w:line="276" w:lineRule="auto"/>
        <w:jc w:val="left"/>
      </w:pPr>
    </w:p>
    <w:p w14:paraId="0A592085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="pagina-cliente page"&gt;</w:t>
      </w:r>
    </w:p>
    <w:p w14:paraId="184154F0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1D644961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2B5FC354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divPerfilCliente</w:t>
      </w:r>
      <w:proofErr w:type="spellEnd"/>
      <w:r>
        <w:t>"</w:t>
      </w:r>
    </w:p>
    <w:p w14:paraId="13D52860" w14:textId="77777777" w:rsidR="00E4691A" w:rsidRDefault="00E4691A" w:rsidP="00E4691A">
      <w:pPr>
        <w:spacing w:after="200" w:line="276" w:lineRule="auto"/>
        <w:jc w:val="left"/>
      </w:pPr>
      <w:r>
        <w:t xml:space="preserve">                &gt;Mi Perfil&lt;/a</w:t>
      </w:r>
    </w:p>
    <w:p w14:paraId="737AA534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4320B889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59542C92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="pagina-paseador page"&gt;</w:t>
      </w:r>
    </w:p>
    <w:p w14:paraId="0D3EBDDA" w14:textId="77777777" w:rsidR="00E4691A" w:rsidRDefault="00E4691A" w:rsidP="00E4691A">
      <w:pPr>
        <w:spacing w:after="200" w:line="276" w:lineRule="auto"/>
        <w:jc w:val="left"/>
      </w:pPr>
      <w:r>
        <w:t xml:space="preserve">              &lt;a</w:t>
      </w:r>
    </w:p>
    <w:p w14:paraId="3B05FB62" w14:textId="77777777" w:rsidR="00E4691A" w:rsidRDefault="00E4691A" w:rsidP="00E4691A">
      <w:pPr>
        <w:spacing w:after="200" w:line="276" w:lineRule="auto"/>
        <w:jc w:val="left"/>
      </w:pPr>
      <w:r>
        <w:t xml:space="preserve">               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</w:t>
      </w:r>
    </w:p>
    <w:p w14:paraId="6F89B85D" w14:textId="77777777" w:rsidR="00E4691A" w:rsidRDefault="00E4691A" w:rsidP="00E4691A">
      <w:pPr>
        <w:spacing w:after="200" w:line="276" w:lineRule="auto"/>
        <w:jc w:val="left"/>
      </w:pPr>
      <w:r>
        <w:t xml:space="preserve">                data-</w:t>
      </w:r>
      <w:proofErr w:type="spellStart"/>
      <w:r>
        <w:t>seccion</w:t>
      </w:r>
      <w:proofErr w:type="spellEnd"/>
      <w:r>
        <w:t>-</w:t>
      </w:r>
      <w:proofErr w:type="spellStart"/>
      <w:r>
        <w:t>para-mostrar</w:t>
      </w:r>
      <w:proofErr w:type="spellEnd"/>
      <w:r>
        <w:t>="</w:t>
      </w:r>
      <w:proofErr w:type="spellStart"/>
      <w:r>
        <w:t>divPerfilPaseador</w:t>
      </w:r>
      <w:proofErr w:type="spellEnd"/>
      <w:r>
        <w:t>"</w:t>
      </w:r>
    </w:p>
    <w:p w14:paraId="1172B8DB" w14:textId="77777777" w:rsidR="00E4691A" w:rsidRDefault="00E4691A" w:rsidP="00E4691A">
      <w:pPr>
        <w:spacing w:after="200" w:line="276" w:lineRule="auto"/>
        <w:jc w:val="left"/>
      </w:pPr>
      <w:r>
        <w:t xml:space="preserve">                &gt;MI Perfil&lt;/a</w:t>
      </w:r>
    </w:p>
    <w:p w14:paraId="792A60C7" w14:textId="77777777" w:rsidR="00E4691A" w:rsidRDefault="00E4691A" w:rsidP="00E4691A">
      <w:pPr>
        <w:spacing w:after="200" w:line="276" w:lineRule="auto"/>
        <w:jc w:val="left"/>
      </w:pPr>
      <w:r>
        <w:t xml:space="preserve">              &gt;</w:t>
      </w:r>
    </w:p>
    <w:p w14:paraId="69CFAD79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5F3EEC79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="pagina-cliente page </w:t>
      </w:r>
      <w:proofErr w:type="spellStart"/>
      <w:r>
        <w:t>pagina</w:t>
      </w:r>
      <w:proofErr w:type="spellEnd"/>
      <w:r>
        <w:t>-paseador"&gt;</w:t>
      </w:r>
    </w:p>
    <w:p w14:paraId="0C02BEEB" w14:textId="77777777" w:rsidR="00E4691A" w:rsidRDefault="00E4691A" w:rsidP="00E4691A">
      <w:pPr>
        <w:spacing w:after="200" w:line="276" w:lineRule="auto"/>
        <w:jc w:val="left"/>
      </w:pPr>
      <w:r>
        <w:t xml:space="preserve">              &lt;a id="</w:t>
      </w:r>
      <w:proofErr w:type="spellStart"/>
      <w:r>
        <w:t>btnLogout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btn-navegacion</w:t>
      </w:r>
      <w:proofErr w:type="spellEnd"/>
      <w:r>
        <w:t>"&gt;Cerrar Sesión&lt;/a&gt;</w:t>
      </w:r>
    </w:p>
    <w:p w14:paraId="6062F27E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4EFDC3A8" w14:textId="77777777" w:rsidR="00E4691A" w:rsidRDefault="00E4691A" w:rsidP="00E4691A">
      <w:pPr>
        <w:spacing w:after="200" w:line="276" w:lineRule="auto"/>
        <w:jc w:val="left"/>
      </w:pPr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7847F5D8" w14:textId="77777777" w:rsidR="00E4691A" w:rsidRDefault="00E4691A" w:rsidP="00E4691A">
      <w:pPr>
        <w:spacing w:after="200" w:line="276" w:lineRule="auto"/>
        <w:jc w:val="left"/>
      </w:pPr>
      <w:r>
        <w:lastRenderedPageBreak/>
        <w:t xml:space="preserve">        &lt;/</w:t>
      </w:r>
      <w:proofErr w:type="spellStart"/>
      <w:r>
        <w:t>nav</w:t>
      </w:r>
      <w:proofErr w:type="spellEnd"/>
      <w:r>
        <w:t>&gt;</w:t>
      </w:r>
    </w:p>
    <w:p w14:paraId="7BAF5C4C" w14:textId="77777777" w:rsidR="00E4691A" w:rsidRDefault="00E4691A" w:rsidP="00E4691A">
      <w:pPr>
        <w:spacing w:after="200" w:line="276" w:lineRule="auto"/>
        <w:jc w:val="left"/>
      </w:pPr>
      <w:r>
        <w:t xml:space="preserve">        &lt;!-- Opciones --&gt;</w:t>
      </w:r>
    </w:p>
    <w:p w14:paraId="1174C121" w14:textId="77777777" w:rsidR="00E4691A" w:rsidRDefault="00E4691A" w:rsidP="00E4691A">
      <w:pPr>
        <w:spacing w:after="200" w:line="276" w:lineRule="auto"/>
        <w:jc w:val="left"/>
      </w:pPr>
      <w:r>
        <w:t xml:space="preserve">      &lt;/</w:t>
      </w:r>
      <w:proofErr w:type="spellStart"/>
      <w:r>
        <w:t>header</w:t>
      </w:r>
      <w:proofErr w:type="spellEnd"/>
      <w:r>
        <w:t>&gt;</w:t>
      </w:r>
    </w:p>
    <w:p w14:paraId="4721C9A8" w14:textId="77777777" w:rsidR="00E4691A" w:rsidRDefault="00E4691A" w:rsidP="00E4691A">
      <w:pPr>
        <w:spacing w:after="200" w:line="276" w:lineRule="auto"/>
        <w:jc w:val="left"/>
      </w:pPr>
    </w:p>
    <w:p w14:paraId="7642147C" w14:textId="77777777" w:rsidR="00E4691A" w:rsidRDefault="00E4691A" w:rsidP="00E4691A">
      <w:pPr>
        <w:spacing w:after="200" w:line="276" w:lineRule="auto"/>
        <w:jc w:val="left"/>
      </w:pPr>
      <w:r>
        <w:t xml:space="preserve">      &lt;!-- /////////////////// /////////////////// /////////////////// --&gt;</w:t>
      </w:r>
    </w:p>
    <w:p w14:paraId="6018CCCF" w14:textId="77777777" w:rsidR="00E4691A" w:rsidRDefault="00E4691A" w:rsidP="00E4691A">
      <w:pPr>
        <w:spacing w:after="200" w:line="276" w:lineRule="auto"/>
        <w:jc w:val="left"/>
      </w:pPr>
      <w:r>
        <w:t xml:space="preserve">      &lt;!-- /////////////////// CONTENIDO PRINCIPAL /////////////////// --&gt;</w:t>
      </w:r>
    </w:p>
    <w:p w14:paraId="32761377" w14:textId="77777777" w:rsidR="00E4691A" w:rsidRPr="0097294E" w:rsidRDefault="00E4691A" w:rsidP="00E4691A">
      <w:pPr>
        <w:spacing w:after="200" w:line="276" w:lineRule="auto"/>
        <w:jc w:val="left"/>
      </w:pPr>
      <w:r>
        <w:t xml:space="preserve">      </w:t>
      </w:r>
      <w:r w:rsidRPr="0097294E">
        <w:t>&lt;!-- /////////////////// /////////////////// /////////////////// --&gt;</w:t>
      </w:r>
    </w:p>
    <w:p w14:paraId="76D59624" w14:textId="77777777" w:rsidR="00E4691A" w:rsidRPr="00EB5B1E" w:rsidRDefault="00E4691A" w:rsidP="00E4691A">
      <w:pPr>
        <w:spacing w:after="200" w:line="276" w:lineRule="auto"/>
        <w:jc w:val="left"/>
        <w:rPr>
          <w:lang w:val="en-US"/>
        </w:rPr>
      </w:pPr>
      <w:r w:rsidRPr="0097294E">
        <w:t xml:space="preserve">      </w:t>
      </w:r>
      <w:r w:rsidRPr="00EB5B1E">
        <w:rPr>
          <w:lang w:val="en-US"/>
        </w:rPr>
        <w:t>&lt;main id="</w:t>
      </w:r>
      <w:proofErr w:type="spellStart"/>
      <w:r w:rsidRPr="00EB5B1E">
        <w:rPr>
          <w:lang w:val="en-US"/>
        </w:rPr>
        <w:t>miMain</w:t>
      </w:r>
      <w:proofErr w:type="spellEnd"/>
      <w:r w:rsidRPr="00EB5B1E">
        <w:rPr>
          <w:lang w:val="en-US"/>
        </w:rPr>
        <w:t>"&gt;</w:t>
      </w:r>
    </w:p>
    <w:p w14:paraId="7AEDE214" w14:textId="77777777" w:rsidR="00E4691A" w:rsidRPr="00EB5B1E" w:rsidRDefault="00E4691A" w:rsidP="00E4691A">
      <w:pPr>
        <w:spacing w:after="200" w:line="276" w:lineRule="auto"/>
        <w:jc w:val="left"/>
        <w:rPr>
          <w:lang w:val="en-US"/>
        </w:rPr>
      </w:pPr>
      <w:r w:rsidRPr="00EB5B1E">
        <w:rPr>
          <w:lang w:val="en-US"/>
        </w:rPr>
        <w:t xml:space="preserve">        </w:t>
      </w:r>
      <w:proofErr w:type="gramStart"/>
      <w:r w:rsidRPr="00EB5B1E">
        <w:rPr>
          <w:lang w:val="en-US"/>
        </w:rPr>
        <w:t>&lt;!--</w:t>
      </w:r>
      <w:proofErr w:type="gramEnd"/>
      <w:r w:rsidRPr="00EB5B1E">
        <w:rPr>
          <w:lang w:val="en-US"/>
        </w:rPr>
        <w:t xml:space="preserve"> VISTA LOGUEO --&gt;</w:t>
      </w:r>
    </w:p>
    <w:p w14:paraId="130714FA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B5B1E">
        <w:rPr>
          <w:lang w:val="en-US"/>
        </w:rPr>
        <w:t xml:space="preserve">        </w:t>
      </w:r>
      <w:r w:rsidRPr="00E4691A">
        <w:rPr>
          <w:lang w:val="en-US"/>
        </w:rPr>
        <w:t>&lt;div id="</w:t>
      </w:r>
      <w:proofErr w:type="spellStart"/>
      <w:r w:rsidRPr="00E4691A">
        <w:rPr>
          <w:lang w:val="en-US"/>
        </w:rPr>
        <w:t>divLogin</w:t>
      </w:r>
      <w:proofErr w:type="spellEnd"/>
      <w:r w:rsidRPr="00E4691A">
        <w:rPr>
          <w:lang w:val="en-US"/>
        </w:rPr>
        <w:t>"&gt;</w:t>
      </w:r>
    </w:p>
    <w:p w14:paraId="11BC6A1A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&lt;div id="</w:t>
      </w:r>
      <w:proofErr w:type="spellStart"/>
      <w:r w:rsidRPr="00E4691A">
        <w:rPr>
          <w:lang w:val="en-US"/>
        </w:rPr>
        <w:t>subDivLogin</w:t>
      </w:r>
      <w:proofErr w:type="spellEnd"/>
      <w:r w:rsidRPr="00E4691A">
        <w:rPr>
          <w:lang w:val="en-US"/>
        </w:rPr>
        <w:t>"&gt;</w:t>
      </w:r>
    </w:p>
    <w:p w14:paraId="043F3287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t xml:space="preserve">            </w:t>
      </w:r>
      <w:r>
        <w:t>&lt;!-- Datos de Ingreso --&gt;</w:t>
      </w:r>
    </w:p>
    <w:p w14:paraId="078218AC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24F937BB" w14:textId="77777777" w:rsidR="00E4691A" w:rsidRDefault="00E4691A" w:rsidP="00E4691A">
      <w:pPr>
        <w:spacing w:after="200" w:line="276" w:lineRule="auto"/>
        <w:jc w:val="left"/>
      </w:pPr>
      <w:r>
        <w:t xml:space="preserve">              &lt;!-- BIENVENIDA --&gt;</w:t>
      </w:r>
    </w:p>
    <w:p w14:paraId="07DBD216" w14:textId="77777777" w:rsidR="00E4691A" w:rsidRDefault="00E4691A" w:rsidP="00E4691A">
      <w:pPr>
        <w:spacing w:after="200" w:line="276" w:lineRule="auto"/>
        <w:jc w:val="left"/>
      </w:pPr>
      <w:r>
        <w:t xml:space="preserve">              &lt;h1&gt;¡BIENVENIDO!&lt;/h1&gt;</w:t>
      </w:r>
    </w:p>
    <w:p w14:paraId="17173E9B" w14:textId="77777777" w:rsidR="00E4691A" w:rsidRDefault="00E4691A" w:rsidP="00E4691A">
      <w:pPr>
        <w:spacing w:after="200" w:line="276" w:lineRule="auto"/>
        <w:jc w:val="left"/>
      </w:pPr>
      <w:r>
        <w:t xml:space="preserve">              &lt;</w:t>
      </w:r>
      <w:proofErr w:type="spellStart"/>
      <w:r>
        <w:t>hr</w:t>
      </w:r>
      <w:proofErr w:type="spellEnd"/>
      <w:r>
        <w:t xml:space="preserve"> /&gt;</w:t>
      </w:r>
    </w:p>
    <w:p w14:paraId="71C98504" w14:textId="77777777" w:rsidR="00E4691A" w:rsidRDefault="00E4691A" w:rsidP="00E4691A">
      <w:pPr>
        <w:spacing w:after="200" w:line="276" w:lineRule="auto"/>
        <w:jc w:val="left"/>
      </w:pPr>
    </w:p>
    <w:p w14:paraId="5B00D9F2" w14:textId="77777777" w:rsidR="00E4691A" w:rsidRDefault="00E4691A" w:rsidP="00E4691A">
      <w:pPr>
        <w:spacing w:after="200" w:line="276" w:lineRule="auto"/>
        <w:jc w:val="left"/>
      </w:pPr>
      <w:r>
        <w:t xml:space="preserve">              &lt;!-- INICIO DE SESION --&gt;</w:t>
      </w:r>
    </w:p>
    <w:p w14:paraId="4AB5FD8B" w14:textId="77777777" w:rsidR="00E4691A" w:rsidRDefault="00E4691A" w:rsidP="00E4691A">
      <w:pPr>
        <w:spacing w:after="200" w:line="276" w:lineRule="auto"/>
        <w:jc w:val="left"/>
      </w:pPr>
      <w:r>
        <w:t xml:space="preserve">              &lt;h3&gt;¡Iniciemos tu sesión!&lt;/h3&gt;</w:t>
      </w:r>
    </w:p>
    <w:p w14:paraId="42CC952A" w14:textId="77777777" w:rsidR="00E4691A" w:rsidRDefault="00E4691A" w:rsidP="00E4691A">
      <w:pPr>
        <w:spacing w:after="200" w:line="276" w:lineRule="auto"/>
        <w:jc w:val="left"/>
      </w:pPr>
      <w:r>
        <w:t xml:space="preserve">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txtNombreUsuario</w:t>
      </w:r>
      <w:proofErr w:type="spellEnd"/>
      <w:r>
        <w:t>"&gt;Nombre de Usuario:&lt;/</w:t>
      </w:r>
      <w:proofErr w:type="spellStart"/>
      <w:r>
        <w:t>label</w:t>
      </w:r>
      <w:proofErr w:type="spellEnd"/>
      <w:r>
        <w:t>&gt;</w:t>
      </w:r>
    </w:p>
    <w:p w14:paraId="3D8333AA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>
        <w:t xml:space="preserve">              </w:t>
      </w:r>
      <w:r w:rsidRPr="00E4691A">
        <w:rPr>
          <w:lang w:val="en-US"/>
        </w:rPr>
        <w:t>&lt;input type="text" id="</w:t>
      </w:r>
      <w:proofErr w:type="spellStart"/>
      <w:r w:rsidRPr="00E4691A">
        <w:rPr>
          <w:lang w:val="en-US"/>
        </w:rPr>
        <w:t>txtNombreUsuario</w:t>
      </w:r>
      <w:proofErr w:type="spellEnd"/>
      <w:r w:rsidRPr="00E4691A">
        <w:rPr>
          <w:lang w:val="en-US"/>
        </w:rPr>
        <w:t>" /&gt;</w:t>
      </w:r>
    </w:p>
    <w:p w14:paraId="6D61DE91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    &lt;label for="</w:t>
      </w:r>
      <w:proofErr w:type="spellStart"/>
      <w:r w:rsidRPr="00E4691A">
        <w:rPr>
          <w:lang w:val="en-US"/>
        </w:rPr>
        <w:t>txtPassLogin</w:t>
      </w:r>
      <w:proofErr w:type="spellEnd"/>
      <w:r w:rsidRPr="00E4691A">
        <w:rPr>
          <w:lang w:val="en-US"/>
        </w:rPr>
        <w:t>"&gt;</w:t>
      </w:r>
      <w:proofErr w:type="spellStart"/>
      <w:r w:rsidRPr="00E4691A">
        <w:rPr>
          <w:lang w:val="en-US"/>
        </w:rPr>
        <w:t>Contraseña</w:t>
      </w:r>
      <w:proofErr w:type="spellEnd"/>
      <w:r w:rsidRPr="00E4691A">
        <w:rPr>
          <w:lang w:val="en-US"/>
        </w:rPr>
        <w:t>:&lt;/label&gt;</w:t>
      </w:r>
    </w:p>
    <w:p w14:paraId="5EA44A66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    &lt;input type="password" id="</w:t>
      </w:r>
      <w:proofErr w:type="spellStart"/>
      <w:r w:rsidRPr="00E4691A">
        <w:rPr>
          <w:lang w:val="en-US"/>
        </w:rPr>
        <w:t>txtPassLogin</w:t>
      </w:r>
      <w:proofErr w:type="spellEnd"/>
      <w:r w:rsidRPr="00E4691A">
        <w:rPr>
          <w:lang w:val="en-US"/>
        </w:rPr>
        <w:t>" /&gt;</w:t>
      </w:r>
    </w:p>
    <w:p w14:paraId="5FC71048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</w:p>
    <w:p w14:paraId="72C88334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t xml:space="preserve">              </w:t>
      </w:r>
      <w:r>
        <w:t xml:space="preserve">&lt;!-- Avisos en pantalla de </w:t>
      </w:r>
      <w:proofErr w:type="spellStart"/>
      <w:r>
        <w:t>logueo</w:t>
      </w:r>
      <w:proofErr w:type="spellEnd"/>
      <w:r>
        <w:t xml:space="preserve"> --&gt;</w:t>
      </w:r>
    </w:p>
    <w:p w14:paraId="115E550F" w14:textId="77777777" w:rsidR="00E4691A" w:rsidRDefault="00E4691A" w:rsidP="00E4691A">
      <w:pPr>
        <w:spacing w:after="200" w:line="276" w:lineRule="auto"/>
        <w:jc w:val="left"/>
      </w:pPr>
      <w:r>
        <w:t xml:space="preserve">              &lt;p id="</w:t>
      </w:r>
      <w:proofErr w:type="spellStart"/>
      <w:r>
        <w:t>pAvisosEnElLogin</w:t>
      </w:r>
      <w:proofErr w:type="spellEnd"/>
      <w:r>
        <w:t>"&gt;&lt;/p&gt;</w:t>
      </w:r>
    </w:p>
    <w:p w14:paraId="6AF1DAF7" w14:textId="77777777" w:rsidR="00E4691A" w:rsidRDefault="00E4691A" w:rsidP="00E4691A">
      <w:pPr>
        <w:spacing w:after="200" w:line="276" w:lineRule="auto"/>
        <w:jc w:val="left"/>
      </w:pPr>
    </w:p>
    <w:p w14:paraId="5B6A309D" w14:textId="77777777" w:rsidR="00E4691A" w:rsidRDefault="00E4691A" w:rsidP="00E4691A">
      <w:pPr>
        <w:spacing w:after="200" w:line="276" w:lineRule="auto"/>
        <w:jc w:val="left"/>
      </w:pPr>
      <w:r>
        <w:t xml:space="preserve">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btnIniciarSesion</w:t>
      </w:r>
      <w:proofErr w:type="spellEnd"/>
      <w:r>
        <w:t>"&gt;Ingresar&lt;/</w:t>
      </w:r>
      <w:proofErr w:type="spellStart"/>
      <w:r>
        <w:t>button</w:t>
      </w:r>
      <w:proofErr w:type="spellEnd"/>
      <w:r>
        <w:t>&gt;</w:t>
      </w:r>
    </w:p>
    <w:p w14:paraId="13D7CCAE" w14:textId="77777777" w:rsidR="00E4691A" w:rsidRDefault="00E4691A" w:rsidP="00E4691A">
      <w:pPr>
        <w:spacing w:after="200" w:line="276" w:lineRule="auto"/>
        <w:jc w:val="left"/>
      </w:pPr>
    </w:p>
    <w:p w14:paraId="58D3FA4A" w14:textId="77777777" w:rsidR="00E4691A" w:rsidRDefault="00E4691A" w:rsidP="00E4691A">
      <w:pPr>
        <w:spacing w:after="200" w:line="276" w:lineRule="auto"/>
        <w:jc w:val="left"/>
      </w:pPr>
      <w:r>
        <w:t xml:space="preserve">              &lt;!-- Botón para redirigir a la Pantalla de Registro --&gt;</w:t>
      </w:r>
    </w:p>
    <w:p w14:paraId="5735C2DF" w14:textId="77777777" w:rsidR="00E4691A" w:rsidRDefault="00E4691A" w:rsidP="00E4691A">
      <w:pPr>
        <w:spacing w:after="200" w:line="276" w:lineRule="auto"/>
        <w:jc w:val="left"/>
      </w:pPr>
      <w:r>
        <w:t xml:space="preserve">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btnRegistrarse</w:t>
      </w:r>
      <w:proofErr w:type="spellEnd"/>
      <w:r>
        <w:t>"&gt;Registrarme&lt;/</w:t>
      </w:r>
      <w:proofErr w:type="spellStart"/>
      <w:r>
        <w:t>button</w:t>
      </w:r>
      <w:proofErr w:type="spellEnd"/>
      <w:r>
        <w:t>&gt;</w:t>
      </w:r>
    </w:p>
    <w:p w14:paraId="4481C49F" w14:textId="77777777" w:rsidR="00E4691A" w:rsidRDefault="00E4691A" w:rsidP="00E4691A">
      <w:pPr>
        <w:spacing w:after="200" w:line="276" w:lineRule="auto"/>
        <w:jc w:val="left"/>
      </w:pPr>
      <w:r>
        <w:t xml:space="preserve">              &lt;</w:t>
      </w:r>
      <w:proofErr w:type="spellStart"/>
      <w:r>
        <w:t>br</w:t>
      </w:r>
      <w:proofErr w:type="spellEnd"/>
      <w:r>
        <w:t xml:space="preserve"> /&gt;</w:t>
      </w:r>
    </w:p>
    <w:p w14:paraId="4160D8E9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B6E319F" w14:textId="77777777" w:rsidR="00E4691A" w:rsidRDefault="00E4691A" w:rsidP="00E4691A">
      <w:pPr>
        <w:spacing w:after="200" w:line="276" w:lineRule="auto"/>
        <w:jc w:val="left"/>
      </w:pPr>
      <w:r>
        <w:t xml:space="preserve">            &lt;!-- Imagen de Pantalla de </w:t>
      </w:r>
      <w:proofErr w:type="spellStart"/>
      <w:r>
        <w:t>Logueo</w:t>
      </w:r>
      <w:proofErr w:type="spellEnd"/>
      <w:r>
        <w:t xml:space="preserve"> --&gt;</w:t>
      </w:r>
    </w:p>
    <w:p w14:paraId="0D726579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>
        <w:t xml:space="preserve">            </w:t>
      </w:r>
      <w:r w:rsidRPr="00E4691A">
        <w:rPr>
          <w:lang w:val="en-US"/>
        </w:rPr>
        <w:t>&lt;div id="</w:t>
      </w:r>
      <w:proofErr w:type="spellStart"/>
      <w:r w:rsidRPr="00E4691A">
        <w:rPr>
          <w:lang w:val="en-US"/>
        </w:rPr>
        <w:t>containerImgPage</w:t>
      </w:r>
      <w:proofErr w:type="spellEnd"/>
      <w:r w:rsidRPr="00E4691A">
        <w:rPr>
          <w:lang w:val="en-US"/>
        </w:rPr>
        <w:t>"&gt;</w:t>
      </w:r>
    </w:p>
    <w:p w14:paraId="78AB9C15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    &lt;</w:t>
      </w:r>
      <w:proofErr w:type="spellStart"/>
      <w:r w:rsidRPr="00E4691A">
        <w:rPr>
          <w:lang w:val="en-US"/>
        </w:rPr>
        <w:t>img</w:t>
      </w:r>
      <w:proofErr w:type="spellEnd"/>
    </w:p>
    <w:p w14:paraId="6A8FDC9E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      </w:t>
      </w:r>
      <w:proofErr w:type="spellStart"/>
      <w:r w:rsidRPr="00E4691A">
        <w:rPr>
          <w:lang w:val="en-US"/>
        </w:rPr>
        <w:t>src</w:t>
      </w:r>
      <w:proofErr w:type="spellEnd"/>
      <w:r w:rsidRPr="00E4691A">
        <w:rPr>
          <w:lang w:val="en-US"/>
        </w:rPr>
        <w:t>="</w:t>
      </w:r>
      <w:proofErr w:type="spellStart"/>
      <w:r w:rsidRPr="00E4691A">
        <w:rPr>
          <w:lang w:val="en-US"/>
        </w:rPr>
        <w:t>src</w:t>
      </w:r>
      <w:proofErr w:type="spellEnd"/>
      <w:r w:rsidRPr="00E4691A">
        <w:rPr>
          <w:lang w:val="en-US"/>
        </w:rPr>
        <w:t>/logo_v2.png"</w:t>
      </w:r>
    </w:p>
    <w:p w14:paraId="2C0F9781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t xml:space="preserve">                </w:t>
      </w:r>
      <w:proofErr w:type="spellStart"/>
      <w:r>
        <w:t>alt</w:t>
      </w:r>
      <w:proofErr w:type="spellEnd"/>
      <w:r>
        <w:t>="Logo del Sitio Web, Huella de Perro con el Nombre del Sitio '¡Vamos a Pasear!'"</w:t>
      </w:r>
    </w:p>
    <w:p w14:paraId="6D33FE3C" w14:textId="77777777" w:rsidR="00E4691A" w:rsidRDefault="00E4691A" w:rsidP="00E4691A">
      <w:pPr>
        <w:spacing w:after="200" w:line="276" w:lineRule="auto"/>
        <w:jc w:val="left"/>
      </w:pPr>
      <w:r>
        <w:t xml:space="preserve">              /&gt;</w:t>
      </w:r>
    </w:p>
    <w:p w14:paraId="7EAD43D9" w14:textId="77777777" w:rsidR="00E4691A" w:rsidRDefault="00E4691A" w:rsidP="00E4691A">
      <w:pPr>
        <w:spacing w:after="200" w:line="276" w:lineRule="auto"/>
        <w:jc w:val="left"/>
      </w:pPr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810C601" w14:textId="77777777" w:rsidR="00E4691A" w:rsidRDefault="00E4691A" w:rsidP="00E4691A">
      <w:pPr>
        <w:spacing w:after="200" w:line="276" w:lineRule="auto"/>
        <w:jc w:val="left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688FD0A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06038F5" w14:textId="77777777" w:rsidR="00E4691A" w:rsidRDefault="00E4691A" w:rsidP="00E4691A">
      <w:pPr>
        <w:spacing w:after="200" w:line="276" w:lineRule="auto"/>
        <w:jc w:val="left"/>
      </w:pPr>
    </w:p>
    <w:p w14:paraId="2675DE0E" w14:textId="77777777" w:rsidR="00E4691A" w:rsidRDefault="00E4691A" w:rsidP="00E4691A">
      <w:pPr>
        <w:spacing w:after="200" w:line="276" w:lineRule="auto"/>
        <w:jc w:val="left"/>
      </w:pPr>
      <w:r>
        <w:t xml:space="preserve">        &lt;!-- REGISTRO DE USUARIO CLIENTE --&gt;</w:t>
      </w:r>
    </w:p>
    <w:p w14:paraId="12D48AC4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>
        <w:t xml:space="preserve">        </w:t>
      </w:r>
      <w:r w:rsidRPr="00E4691A">
        <w:rPr>
          <w:lang w:val="en-US"/>
        </w:rPr>
        <w:t>&lt;div id="</w:t>
      </w:r>
      <w:proofErr w:type="spellStart"/>
      <w:r w:rsidRPr="00E4691A">
        <w:rPr>
          <w:lang w:val="en-US"/>
        </w:rPr>
        <w:t>divRegistro</w:t>
      </w:r>
      <w:proofErr w:type="spellEnd"/>
      <w:r w:rsidRPr="00E4691A">
        <w:rPr>
          <w:lang w:val="en-US"/>
        </w:rPr>
        <w:t>" class="page"&gt;</w:t>
      </w:r>
    </w:p>
    <w:p w14:paraId="7EDC4635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t xml:space="preserve">          </w:t>
      </w:r>
      <w:r>
        <w:t>&lt;!-- BIENVENIDA --&gt;</w:t>
      </w:r>
    </w:p>
    <w:p w14:paraId="637E6A9E" w14:textId="77777777" w:rsidR="00E4691A" w:rsidRDefault="00E4691A" w:rsidP="00E4691A">
      <w:pPr>
        <w:spacing w:after="200" w:line="276" w:lineRule="auto"/>
        <w:jc w:val="left"/>
      </w:pPr>
      <w:r>
        <w:t xml:space="preserve">          &lt;h1&gt;¡BIENVENIDO!&lt;/h1&gt;</w:t>
      </w:r>
    </w:p>
    <w:p w14:paraId="03CD29E9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hr</w:t>
      </w:r>
      <w:proofErr w:type="spellEnd"/>
      <w:r>
        <w:t xml:space="preserve"> /&gt;</w:t>
      </w:r>
    </w:p>
    <w:p w14:paraId="70CD8271" w14:textId="77777777" w:rsidR="00E4691A" w:rsidRDefault="00E4691A" w:rsidP="00E4691A">
      <w:pPr>
        <w:spacing w:after="200" w:line="276" w:lineRule="auto"/>
        <w:jc w:val="left"/>
      </w:pPr>
      <w:r>
        <w:t xml:space="preserve">          &lt;h3&gt;Vamos a registrarte!&lt;/h3&gt;</w:t>
      </w:r>
    </w:p>
    <w:p w14:paraId="17122F1A" w14:textId="77777777" w:rsidR="00E4691A" w:rsidRDefault="00E4691A" w:rsidP="00E4691A">
      <w:pPr>
        <w:spacing w:after="200" w:line="276" w:lineRule="auto"/>
        <w:jc w:val="left"/>
      </w:pPr>
      <w:r>
        <w:t xml:space="preserve">          &lt;!-- Datos del Usuario Cliente --&gt;</w:t>
      </w:r>
    </w:p>
    <w:p w14:paraId="2FA5AA46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txtRegistroNombreCliente</w:t>
      </w:r>
      <w:proofErr w:type="spellEnd"/>
      <w:r>
        <w:t>"&gt;Nombre de Usuario:&lt;/</w:t>
      </w:r>
      <w:proofErr w:type="spellStart"/>
      <w:r>
        <w:t>label</w:t>
      </w:r>
      <w:proofErr w:type="spellEnd"/>
      <w:r>
        <w:t>&gt;</w:t>
      </w:r>
    </w:p>
    <w:p w14:paraId="01821141" w14:textId="77777777" w:rsidR="00E4691A" w:rsidRDefault="00E4691A" w:rsidP="00E4691A">
      <w:pPr>
        <w:spacing w:after="200" w:line="276" w:lineRule="auto"/>
        <w:jc w:val="left"/>
      </w:pPr>
      <w:r>
        <w:lastRenderedPageBreak/>
        <w:t xml:space="preserve">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txtRegistroNombreCliente</w:t>
      </w:r>
      <w:proofErr w:type="spellEnd"/>
      <w:r>
        <w:t>" /&gt;</w:t>
      </w:r>
    </w:p>
    <w:p w14:paraId="75DCAB93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txtRegistroContrasenha</w:t>
      </w:r>
      <w:proofErr w:type="spellEnd"/>
      <w:r>
        <w:t>"&gt;Contraseña:&lt;/</w:t>
      </w:r>
      <w:proofErr w:type="spellStart"/>
      <w:r>
        <w:t>label</w:t>
      </w:r>
      <w:proofErr w:type="spellEnd"/>
      <w:r>
        <w:t>&gt;</w:t>
      </w:r>
    </w:p>
    <w:p w14:paraId="2DAF12C0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>
        <w:t xml:space="preserve">          </w:t>
      </w:r>
      <w:r w:rsidRPr="00E4691A">
        <w:rPr>
          <w:lang w:val="en-US"/>
        </w:rPr>
        <w:t>&lt;input type="password" id="</w:t>
      </w:r>
      <w:proofErr w:type="spellStart"/>
      <w:r w:rsidRPr="00E4691A">
        <w:rPr>
          <w:lang w:val="en-US"/>
        </w:rPr>
        <w:t>txtRegistroContrasenha</w:t>
      </w:r>
      <w:proofErr w:type="spellEnd"/>
      <w:r w:rsidRPr="00E4691A">
        <w:rPr>
          <w:lang w:val="en-US"/>
        </w:rPr>
        <w:t>" /&gt;</w:t>
      </w:r>
    </w:p>
    <w:p w14:paraId="306F27CB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t xml:space="preserve">          </w:t>
      </w:r>
      <w:r>
        <w:t>&lt;!-- Datos del Perro --&gt;</w:t>
      </w:r>
    </w:p>
    <w:p w14:paraId="33565AA2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txtRegistroNombrePerro</w:t>
      </w:r>
      <w:proofErr w:type="spellEnd"/>
      <w:r>
        <w:t>"&gt;Nombre de tu Perro:&lt;/</w:t>
      </w:r>
      <w:proofErr w:type="spellStart"/>
      <w:r>
        <w:t>label</w:t>
      </w:r>
      <w:proofErr w:type="spellEnd"/>
      <w:r>
        <w:t>&gt;</w:t>
      </w:r>
    </w:p>
    <w:p w14:paraId="12DFC20F" w14:textId="77777777" w:rsidR="00E4691A" w:rsidRDefault="00E4691A" w:rsidP="00E4691A">
      <w:pPr>
        <w:spacing w:after="200" w:line="276" w:lineRule="auto"/>
        <w:jc w:val="left"/>
      </w:pPr>
      <w:r>
        <w:t xml:space="preserve">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txtRegistroNombrePerro</w:t>
      </w:r>
      <w:proofErr w:type="spellEnd"/>
      <w:r>
        <w:t>" /&gt;</w:t>
      </w:r>
    </w:p>
    <w:p w14:paraId="2D247EAF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sltTamanhoPerro</w:t>
      </w:r>
      <w:proofErr w:type="spellEnd"/>
      <w:r>
        <w:t>"&gt;Tamaño de tu Perro:&lt;/</w:t>
      </w:r>
      <w:proofErr w:type="spellStart"/>
      <w:r>
        <w:t>label</w:t>
      </w:r>
      <w:proofErr w:type="spellEnd"/>
      <w:r>
        <w:t>&gt;</w:t>
      </w:r>
    </w:p>
    <w:p w14:paraId="6C1CD31E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sltTamanhoPerro</w:t>
      </w:r>
      <w:proofErr w:type="spellEnd"/>
      <w:r>
        <w:t>"&gt;</w:t>
      </w:r>
    </w:p>
    <w:p w14:paraId="28DC140B" w14:textId="77777777" w:rsidR="00E4691A" w:rsidRDefault="00E4691A" w:rsidP="00E4691A">
      <w:pPr>
        <w:spacing w:after="200" w:line="276" w:lineRule="auto"/>
        <w:jc w:val="left"/>
      </w:pPr>
      <w:r>
        <w:t xml:space="preserve">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="x"&gt;Seleccione una opción...&lt;/</w:t>
      </w:r>
      <w:proofErr w:type="spellStart"/>
      <w:r>
        <w:t>option</w:t>
      </w:r>
      <w:proofErr w:type="spellEnd"/>
      <w:r>
        <w:t>&gt;</w:t>
      </w:r>
    </w:p>
    <w:p w14:paraId="1DF9C470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>
        <w:t xml:space="preserve">            </w:t>
      </w:r>
      <w:r w:rsidRPr="00E4691A">
        <w:rPr>
          <w:lang w:val="en-US"/>
        </w:rPr>
        <w:t>&lt;option value="grande"&gt;Grande&lt;/option&gt;</w:t>
      </w:r>
    </w:p>
    <w:p w14:paraId="11F1B962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  &lt;option value="</w:t>
      </w:r>
      <w:proofErr w:type="spellStart"/>
      <w:r w:rsidRPr="00E4691A">
        <w:rPr>
          <w:lang w:val="en-US"/>
        </w:rPr>
        <w:t>mediano</w:t>
      </w:r>
      <w:proofErr w:type="spellEnd"/>
      <w:r w:rsidRPr="00E4691A">
        <w:rPr>
          <w:lang w:val="en-US"/>
        </w:rPr>
        <w:t>"&gt;Mediano&lt;/option&gt;</w:t>
      </w:r>
    </w:p>
    <w:p w14:paraId="01619D07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  &lt;option value="chico"&gt;Chico&lt;/option&gt;</w:t>
      </w:r>
    </w:p>
    <w:p w14:paraId="18D1C068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      &lt;/select&gt;</w:t>
      </w:r>
    </w:p>
    <w:p w14:paraId="41CF055D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</w:p>
    <w:p w14:paraId="3E0D8CE0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t xml:space="preserve">          </w:t>
      </w:r>
      <w:r>
        <w:t>&lt;!-- Avisos en pantalla de Registro --&gt;</w:t>
      </w:r>
    </w:p>
    <w:p w14:paraId="28E2457E" w14:textId="77777777" w:rsidR="00E4691A" w:rsidRDefault="00E4691A" w:rsidP="00E4691A">
      <w:pPr>
        <w:spacing w:after="200" w:line="276" w:lineRule="auto"/>
        <w:jc w:val="left"/>
      </w:pPr>
      <w:r>
        <w:t xml:space="preserve">          &lt;p id="</w:t>
      </w:r>
      <w:proofErr w:type="spellStart"/>
      <w:r>
        <w:t>pAvisosEnElRegistro</w:t>
      </w:r>
      <w:proofErr w:type="spellEnd"/>
      <w:r>
        <w:t>"&gt;&lt;/p&gt;</w:t>
      </w:r>
    </w:p>
    <w:p w14:paraId="0B90BDA1" w14:textId="77777777" w:rsidR="00E4691A" w:rsidRDefault="00E4691A" w:rsidP="00E4691A">
      <w:pPr>
        <w:spacing w:after="200" w:line="276" w:lineRule="auto"/>
        <w:jc w:val="left"/>
      </w:pPr>
    </w:p>
    <w:p w14:paraId="4AC78E92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btnRegistrarCliente</w:t>
      </w:r>
      <w:proofErr w:type="spellEnd"/>
      <w:r>
        <w:t>"&gt;Registrarme&lt;/</w:t>
      </w:r>
      <w:proofErr w:type="spellStart"/>
      <w:r>
        <w:t>button</w:t>
      </w:r>
      <w:proofErr w:type="spellEnd"/>
      <w:r>
        <w:t>&gt;</w:t>
      </w:r>
    </w:p>
    <w:p w14:paraId="64B56302" w14:textId="77777777" w:rsidR="00E4691A" w:rsidRDefault="00E4691A" w:rsidP="00E4691A">
      <w:pPr>
        <w:spacing w:after="200" w:line="276" w:lineRule="auto"/>
        <w:jc w:val="left"/>
      </w:pPr>
    </w:p>
    <w:p w14:paraId="1DA43A1E" w14:textId="77777777" w:rsidR="00E4691A" w:rsidRDefault="00E4691A" w:rsidP="00E4691A">
      <w:pPr>
        <w:spacing w:after="200" w:line="276" w:lineRule="auto"/>
        <w:jc w:val="left"/>
      </w:pPr>
      <w:r>
        <w:t xml:space="preserve">          &lt;!-- Botón para regresar a la Pantalla de </w:t>
      </w:r>
      <w:proofErr w:type="spellStart"/>
      <w:r>
        <w:t>Logueo</w:t>
      </w:r>
      <w:proofErr w:type="spellEnd"/>
      <w:r>
        <w:t xml:space="preserve"> --&gt;</w:t>
      </w:r>
    </w:p>
    <w:p w14:paraId="40564413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btnLoguearme</w:t>
      </w:r>
      <w:proofErr w:type="spellEnd"/>
      <w:r>
        <w:t>"&gt;Iniciar Sesión&lt;/</w:t>
      </w:r>
      <w:proofErr w:type="spellStart"/>
      <w:r>
        <w:t>button</w:t>
      </w:r>
      <w:proofErr w:type="spellEnd"/>
      <w:r>
        <w:t>&gt;</w:t>
      </w:r>
    </w:p>
    <w:p w14:paraId="487E6910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br</w:t>
      </w:r>
      <w:proofErr w:type="spellEnd"/>
      <w:r>
        <w:t xml:space="preserve"> /&gt;</w:t>
      </w:r>
    </w:p>
    <w:p w14:paraId="349174B0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B3650AA" w14:textId="77777777" w:rsidR="00E4691A" w:rsidRDefault="00E4691A" w:rsidP="00E4691A">
      <w:pPr>
        <w:spacing w:after="200" w:line="276" w:lineRule="auto"/>
        <w:jc w:val="left"/>
      </w:pPr>
    </w:p>
    <w:p w14:paraId="7DC16398" w14:textId="77777777" w:rsidR="00E4691A" w:rsidRDefault="00E4691A" w:rsidP="00E4691A">
      <w:pPr>
        <w:spacing w:after="200" w:line="276" w:lineRule="auto"/>
        <w:jc w:val="left"/>
      </w:pPr>
      <w:r>
        <w:t xml:space="preserve">        &lt;!-- ///////////////// ///////////////// ///////////////// --&gt;</w:t>
      </w:r>
    </w:p>
    <w:p w14:paraId="7F16B640" w14:textId="77777777" w:rsidR="00E4691A" w:rsidRDefault="00E4691A" w:rsidP="00E4691A">
      <w:pPr>
        <w:spacing w:after="200" w:line="276" w:lineRule="auto"/>
        <w:jc w:val="left"/>
      </w:pPr>
      <w:r>
        <w:t xml:space="preserve">        &lt;!-- ///////////////// VISTA DE CLIENTES ///////////////// --&gt;</w:t>
      </w:r>
    </w:p>
    <w:p w14:paraId="255AB528" w14:textId="77777777" w:rsidR="00E4691A" w:rsidRDefault="00E4691A" w:rsidP="00E4691A">
      <w:pPr>
        <w:spacing w:after="200" w:line="276" w:lineRule="auto"/>
        <w:jc w:val="left"/>
      </w:pPr>
      <w:r>
        <w:lastRenderedPageBreak/>
        <w:t xml:space="preserve">        &lt;!-- ///////////////// ///////////////// ///////////////// --&gt;</w:t>
      </w:r>
    </w:p>
    <w:p w14:paraId="23E47568" w14:textId="77777777" w:rsidR="00E4691A" w:rsidRDefault="00E4691A" w:rsidP="00E4691A">
      <w:pPr>
        <w:spacing w:after="200" w:line="276" w:lineRule="auto"/>
        <w:jc w:val="left"/>
      </w:pPr>
    </w:p>
    <w:p w14:paraId="0E78E143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divPerfilCliente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-cliente page"&gt;</w:t>
      </w:r>
    </w:p>
    <w:p w14:paraId="4E668FF2" w14:textId="77777777" w:rsidR="00E4691A" w:rsidRDefault="00E4691A" w:rsidP="00E4691A">
      <w:pPr>
        <w:spacing w:after="200" w:line="276" w:lineRule="auto"/>
        <w:jc w:val="left"/>
      </w:pPr>
      <w:r>
        <w:t xml:space="preserve">          &lt;h1&gt;¡BIENVENIDO SR. CLIENTE!&lt;/h1&gt;</w:t>
      </w:r>
    </w:p>
    <w:p w14:paraId="4FAD1121" w14:textId="77777777" w:rsidR="00E4691A" w:rsidRDefault="00E4691A" w:rsidP="00E4691A">
      <w:pPr>
        <w:spacing w:after="200" w:line="276" w:lineRule="auto"/>
        <w:jc w:val="left"/>
      </w:pPr>
      <w:r>
        <w:t xml:space="preserve">          &lt;h3&gt;Estos son tus Datos:&lt;/h3&gt;</w:t>
      </w:r>
    </w:p>
    <w:p w14:paraId="3D76ED24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divInfoCliente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67442DD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535E863" w14:textId="77777777" w:rsidR="00E4691A" w:rsidRDefault="00E4691A" w:rsidP="00E4691A">
      <w:pPr>
        <w:spacing w:after="200" w:line="276" w:lineRule="auto"/>
        <w:jc w:val="left"/>
      </w:pPr>
    </w:p>
    <w:p w14:paraId="0020D81D" w14:textId="77777777" w:rsidR="00E4691A" w:rsidRDefault="00E4691A" w:rsidP="00E4691A">
      <w:pPr>
        <w:spacing w:after="200" w:line="276" w:lineRule="auto"/>
        <w:jc w:val="left"/>
      </w:pPr>
      <w:r>
        <w:t xml:space="preserve">        &lt;!-- PEDIR PASEO --&gt;</w:t>
      </w:r>
    </w:p>
    <w:p w14:paraId="070F8237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divClientePedirPaseos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-cliente page"&gt;&lt;/</w:t>
      </w:r>
      <w:proofErr w:type="spellStart"/>
      <w:r>
        <w:t>div</w:t>
      </w:r>
      <w:proofErr w:type="spellEnd"/>
      <w:r>
        <w:t>&gt;</w:t>
      </w:r>
    </w:p>
    <w:p w14:paraId="79033BDD" w14:textId="77777777" w:rsidR="00E4691A" w:rsidRDefault="00E4691A" w:rsidP="00E4691A">
      <w:pPr>
        <w:spacing w:after="200" w:line="276" w:lineRule="auto"/>
        <w:jc w:val="left"/>
      </w:pPr>
    </w:p>
    <w:p w14:paraId="0C1C8B3C" w14:textId="77777777" w:rsidR="00E4691A" w:rsidRDefault="00E4691A" w:rsidP="00E4691A">
      <w:pPr>
        <w:spacing w:after="200" w:line="276" w:lineRule="auto"/>
        <w:jc w:val="left"/>
      </w:pPr>
      <w:r>
        <w:t xml:space="preserve">        &lt;!-- LISTADO DE PASEADORES Y CANTIDAD DE PERROS ASIGNADOS --&gt;</w:t>
      </w:r>
    </w:p>
    <w:p w14:paraId="3E162E06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divClienteListadoPaseadores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-paseador page"&gt;&lt;/</w:t>
      </w:r>
      <w:proofErr w:type="spellStart"/>
      <w:r>
        <w:t>div</w:t>
      </w:r>
      <w:proofErr w:type="spellEnd"/>
      <w:r>
        <w:t>&gt;</w:t>
      </w:r>
    </w:p>
    <w:p w14:paraId="73F082FA" w14:textId="77777777" w:rsidR="00E4691A" w:rsidRDefault="00E4691A" w:rsidP="00E4691A">
      <w:pPr>
        <w:spacing w:after="200" w:line="276" w:lineRule="auto"/>
        <w:jc w:val="left"/>
      </w:pPr>
    </w:p>
    <w:p w14:paraId="6CDDB91D" w14:textId="77777777" w:rsidR="00E4691A" w:rsidRDefault="00E4691A" w:rsidP="00E4691A">
      <w:pPr>
        <w:spacing w:after="200" w:line="276" w:lineRule="auto"/>
        <w:jc w:val="left"/>
      </w:pPr>
      <w:r>
        <w:t xml:space="preserve">        &lt;!-- PASEOS EN CURSO --&gt;</w:t>
      </w:r>
    </w:p>
    <w:p w14:paraId="111376F6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divClientePaseadoresYPerros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-cliente page"&gt;&lt;/</w:t>
      </w:r>
      <w:proofErr w:type="spellStart"/>
      <w:r>
        <w:t>div</w:t>
      </w:r>
      <w:proofErr w:type="spellEnd"/>
      <w:r>
        <w:t>&gt;</w:t>
      </w:r>
    </w:p>
    <w:p w14:paraId="32C784B9" w14:textId="77777777" w:rsidR="00E4691A" w:rsidRDefault="00E4691A" w:rsidP="00E4691A">
      <w:pPr>
        <w:spacing w:after="200" w:line="276" w:lineRule="auto"/>
        <w:jc w:val="left"/>
      </w:pPr>
      <w:r>
        <w:t xml:space="preserve">        &lt;!-- FIN DE LISTADO DE PASEADORES Y NRO. DE PERROS ASIGNADOS ACTUALMENTE --&gt;</w:t>
      </w:r>
    </w:p>
    <w:p w14:paraId="2B3B8061" w14:textId="77777777" w:rsidR="00E4691A" w:rsidRDefault="00E4691A" w:rsidP="00E4691A">
      <w:pPr>
        <w:spacing w:after="200" w:line="276" w:lineRule="auto"/>
        <w:jc w:val="left"/>
      </w:pPr>
    </w:p>
    <w:p w14:paraId="24B8D48B" w14:textId="77777777" w:rsidR="00E4691A" w:rsidRDefault="00E4691A" w:rsidP="00E4691A">
      <w:pPr>
        <w:spacing w:after="200" w:line="276" w:lineRule="auto"/>
        <w:jc w:val="left"/>
      </w:pPr>
      <w:r>
        <w:t xml:space="preserve">        &lt;!-- PASEOS PENDIENTES --&gt;</w:t>
      </w:r>
    </w:p>
    <w:p w14:paraId="61BEA106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divClienteSolicitudPendiente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-cliente page"&gt;&lt;/</w:t>
      </w:r>
      <w:proofErr w:type="spellStart"/>
      <w:r>
        <w:t>div</w:t>
      </w:r>
      <w:proofErr w:type="spellEnd"/>
      <w:r>
        <w:t>&gt;</w:t>
      </w:r>
    </w:p>
    <w:p w14:paraId="69345CC9" w14:textId="77777777" w:rsidR="00E4691A" w:rsidRDefault="00E4691A" w:rsidP="00E4691A">
      <w:pPr>
        <w:spacing w:after="200" w:line="276" w:lineRule="auto"/>
        <w:jc w:val="left"/>
      </w:pPr>
    </w:p>
    <w:p w14:paraId="18D883A8" w14:textId="77777777" w:rsidR="00E4691A" w:rsidRDefault="00E4691A" w:rsidP="00E4691A">
      <w:pPr>
        <w:spacing w:after="200" w:line="276" w:lineRule="auto"/>
        <w:jc w:val="left"/>
      </w:pPr>
      <w:r>
        <w:t xml:space="preserve">        &lt;!-- HISTORIAL DE PASEOS --&gt;</w:t>
      </w:r>
    </w:p>
    <w:p w14:paraId="453F8871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divClienteHistorialSolicitudes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-cliente page"&gt;</w:t>
      </w:r>
    </w:p>
    <w:p w14:paraId="31622AAC" w14:textId="77777777" w:rsidR="00E4691A" w:rsidRDefault="00E4691A" w:rsidP="00E4691A">
      <w:pPr>
        <w:spacing w:after="200" w:line="276" w:lineRule="auto"/>
        <w:jc w:val="left"/>
      </w:pPr>
      <w:r>
        <w:t xml:space="preserve">          &lt;h3&gt;Historial de Paseos:&lt;/h3&gt;</w:t>
      </w:r>
    </w:p>
    <w:p w14:paraId="1E0BD73D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74CEEF7" w14:textId="77777777" w:rsidR="00E4691A" w:rsidRDefault="00E4691A" w:rsidP="00E4691A">
      <w:pPr>
        <w:spacing w:after="200" w:line="276" w:lineRule="auto"/>
        <w:jc w:val="left"/>
      </w:pPr>
    </w:p>
    <w:p w14:paraId="6D784F39" w14:textId="77777777" w:rsidR="00E4691A" w:rsidRDefault="00E4691A" w:rsidP="00E4691A">
      <w:pPr>
        <w:spacing w:after="200" w:line="276" w:lineRule="auto"/>
        <w:jc w:val="left"/>
      </w:pPr>
      <w:r>
        <w:t xml:space="preserve">        &lt;!-- /////////////////// /////////////////// /////////////////// --&gt;</w:t>
      </w:r>
    </w:p>
    <w:p w14:paraId="3B842136" w14:textId="77777777" w:rsidR="00E4691A" w:rsidRDefault="00E4691A" w:rsidP="00E4691A">
      <w:pPr>
        <w:spacing w:after="200" w:line="276" w:lineRule="auto"/>
        <w:jc w:val="left"/>
      </w:pPr>
      <w:r>
        <w:t xml:space="preserve">        &lt;!-- /////////////////// VISTA DE PASEADORES /////////////////// --&gt;</w:t>
      </w:r>
    </w:p>
    <w:p w14:paraId="56FAF6D9" w14:textId="77777777" w:rsidR="00E4691A" w:rsidRDefault="00E4691A" w:rsidP="00E4691A">
      <w:pPr>
        <w:spacing w:after="200" w:line="276" w:lineRule="auto"/>
        <w:jc w:val="left"/>
      </w:pPr>
      <w:r>
        <w:t xml:space="preserve">        &lt;!-- /////////////////// /////////////////// /////////////////// --&gt;</w:t>
      </w:r>
    </w:p>
    <w:p w14:paraId="74DCC1B0" w14:textId="77777777" w:rsidR="00E4691A" w:rsidRDefault="00E4691A" w:rsidP="00E4691A">
      <w:pPr>
        <w:spacing w:after="200" w:line="276" w:lineRule="auto"/>
        <w:jc w:val="left"/>
      </w:pPr>
    </w:p>
    <w:p w14:paraId="53FF7B7E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divPerfilPaseador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-paseador page"&gt;</w:t>
      </w:r>
    </w:p>
    <w:p w14:paraId="0B3162AC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hr</w:t>
      </w:r>
      <w:proofErr w:type="spellEnd"/>
      <w:r>
        <w:t xml:space="preserve"> /&gt;</w:t>
      </w:r>
    </w:p>
    <w:p w14:paraId="00A3286B" w14:textId="77777777" w:rsidR="00E4691A" w:rsidRDefault="00E4691A" w:rsidP="00E4691A">
      <w:pPr>
        <w:spacing w:after="200" w:line="276" w:lineRule="auto"/>
        <w:jc w:val="left"/>
      </w:pPr>
      <w:r>
        <w:t xml:space="preserve">          &lt;h1&gt;¡BIENVENIDO SR. PASEADOR!&lt;/h1&gt;</w:t>
      </w:r>
    </w:p>
    <w:p w14:paraId="0E5252BD" w14:textId="77777777" w:rsidR="00E4691A" w:rsidRDefault="00E4691A" w:rsidP="00E4691A">
      <w:pPr>
        <w:spacing w:after="200" w:line="276" w:lineRule="auto"/>
        <w:jc w:val="left"/>
      </w:pPr>
      <w:r>
        <w:t xml:space="preserve">          &lt;h3&gt;Estos son tus Datos:&lt;/h3&gt;</w:t>
      </w:r>
    </w:p>
    <w:p w14:paraId="073CC32E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divInfoPaseador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41186243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F7E7C6B" w14:textId="77777777" w:rsidR="00E4691A" w:rsidRDefault="00E4691A" w:rsidP="00E4691A">
      <w:pPr>
        <w:spacing w:after="200" w:line="276" w:lineRule="auto"/>
        <w:jc w:val="left"/>
      </w:pPr>
      <w:r>
        <w:t xml:space="preserve">        &lt;!-- FIN DE PAGINA DE INICIO USUARIO PASEADOR --&gt;</w:t>
      </w:r>
    </w:p>
    <w:p w14:paraId="1277EF63" w14:textId="77777777" w:rsidR="00E4691A" w:rsidRDefault="00E4691A" w:rsidP="00E4691A">
      <w:pPr>
        <w:spacing w:after="200" w:line="276" w:lineRule="auto"/>
        <w:jc w:val="left"/>
      </w:pPr>
    </w:p>
    <w:p w14:paraId="1E276CA1" w14:textId="77777777" w:rsidR="00E4691A" w:rsidRDefault="00E4691A" w:rsidP="00E4691A">
      <w:pPr>
        <w:spacing w:after="200" w:line="276" w:lineRule="auto"/>
        <w:jc w:val="left"/>
      </w:pPr>
      <w:r>
        <w:t xml:space="preserve">        &lt;!-- PASEOS EN CURSO --&gt;</w:t>
      </w:r>
    </w:p>
    <w:p w14:paraId="697F10C9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divPaginaPaseadorEstadisticas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-paseador page"&gt;</w:t>
      </w:r>
    </w:p>
    <w:p w14:paraId="4AB3E6FB" w14:textId="77777777" w:rsidR="00E4691A" w:rsidRDefault="00E4691A" w:rsidP="00E4691A">
      <w:pPr>
        <w:spacing w:after="200" w:line="276" w:lineRule="auto"/>
        <w:jc w:val="left"/>
      </w:pPr>
      <w:r>
        <w:t xml:space="preserve">          &lt;h3&gt;Estos son tus Paseos En Curso:&lt;/h3&gt;</w:t>
      </w:r>
    </w:p>
    <w:p w14:paraId="72B0FD9A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divPaginaPaseadorCupos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0AFDF5A9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divPaginaPaseadorPaseosEnCurso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4BC5F97C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500E085" w14:textId="77777777" w:rsidR="00E4691A" w:rsidRDefault="00E4691A" w:rsidP="00E4691A">
      <w:pPr>
        <w:spacing w:after="200" w:line="276" w:lineRule="auto"/>
        <w:jc w:val="left"/>
      </w:pPr>
    </w:p>
    <w:p w14:paraId="0DB1F2F6" w14:textId="77777777" w:rsidR="00E4691A" w:rsidRDefault="00E4691A" w:rsidP="00E4691A">
      <w:pPr>
        <w:spacing w:after="200" w:line="276" w:lineRule="auto"/>
        <w:jc w:val="left"/>
      </w:pPr>
      <w:r>
        <w:t xml:space="preserve">        &lt;!-- PASEOS PENDIENTES --&gt;</w:t>
      </w:r>
    </w:p>
    <w:p w14:paraId="7EC27405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divPaginaPaseadorSolicitudesNuevas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-paseador page"&gt;</w:t>
      </w:r>
    </w:p>
    <w:p w14:paraId="04E9EDEA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divPaginaPaseadorSolicitudesPendientes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D58D47F" w14:textId="77777777" w:rsidR="00E4691A" w:rsidRDefault="00E4691A" w:rsidP="00E4691A">
      <w:pPr>
        <w:spacing w:after="200" w:line="276" w:lineRule="auto"/>
        <w:jc w:val="left"/>
      </w:pPr>
      <w:r>
        <w:t xml:space="preserve">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divPaginaPaseadorSolicitudesPendientesSinNotificar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3DCBF3C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6A15C5A" w14:textId="77777777" w:rsidR="00E4691A" w:rsidRDefault="00E4691A" w:rsidP="00E4691A">
      <w:pPr>
        <w:spacing w:after="200" w:line="276" w:lineRule="auto"/>
        <w:jc w:val="left"/>
      </w:pPr>
    </w:p>
    <w:p w14:paraId="2760D6C4" w14:textId="77777777" w:rsidR="00E4691A" w:rsidRDefault="00E4691A" w:rsidP="00E4691A">
      <w:pPr>
        <w:spacing w:after="200" w:line="276" w:lineRule="auto"/>
        <w:jc w:val="left"/>
      </w:pPr>
      <w:r>
        <w:lastRenderedPageBreak/>
        <w:t xml:space="preserve">        &lt;!-- HISTORIAL DE PASEOS --&gt;</w:t>
      </w:r>
    </w:p>
    <w:p w14:paraId="491BF099" w14:textId="77777777" w:rsidR="00E4691A" w:rsidRDefault="00E4691A" w:rsidP="00E4691A">
      <w:pPr>
        <w:spacing w:after="200" w:line="276" w:lineRule="auto"/>
        <w:jc w:val="left"/>
      </w:pPr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divPaginaPaseadorHistorico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div</w:t>
      </w:r>
      <w:proofErr w:type="spellEnd"/>
      <w:r>
        <w:t>-paseador page"&gt;</w:t>
      </w:r>
    </w:p>
    <w:p w14:paraId="4FE9FDCA" w14:textId="77777777" w:rsidR="00E4691A" w:rsidRDefault="00E4691A" w:rsidP="00E4691A">
      <w:pPr>
        <w:spacing w:after="200" w:line="276" w:lineRule="auto"/>
        <w:jc w:val="left"/>
      </w:pPr>
      <w:r>
        <w:t xml:space="preserve">          &lt;h3&gt;Este es tu Historial de Paseos:&lt;/h3&gt;</w:t>
      </w:r>
    </w:p>
    <w:p w14:paraId="5EBA10E9" w14:textId="77777777" w:rsidR="00E4691A" w:rsidRDefault="00E4691A" w:rsidP="00E4691A">
      <w:pPr>
        <w:spacing w:after="200" w:line="276" w:lineRule="auto"/>
        <w:jc w:val="left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327B561" w14:textId="77777777" w:rsidR="00E4691A" w:rsidRDefault="00E4691A" w:rsidP="00E4691A">
      <w:pPr>
        <w:spacing w:after="200" w:line="276" w:lineRule="auto"/>
        <w:jc w:val="left"/>
      </w:pPr>
      <w:r>
        <w:t xml:space="preserve">      &lt;/</w:t>
      </w:r>
      <w:proofErr w:type="spellStart"/>
      <w:r>
        <w:t>main</w:t>
      </w:r>
      <w:proofErr w:type="spellEnd"/>
      <w:r>
        <w:t>&gt;</w:t>
      </w:r>
    </w:p>
    <w:p w14:paraId="456611F2" w14:textId="77777777" w:rsidR="00E4691A" w:rsidRDefault="00E4691A" w:rsidP="00E4691A">
      <w:pPr>
        <w:spacing w:after="200" w:line="276" w:lineRule="auto"/>
        <w:jc w:val="left"/>
      </w:pPr>
      <w:r>
        <w:t xml:space="preserve">      &lt;!-- CONTENIDO PRINCIPAL --&gt;</w:t>
      </w:r>
    </w:p>
    <w:p w14:paraId="77CB443B" w14:textId="77777777" w:rsidR="00E4691A" w:rsidRDefault="00E4691A" w:rsidP="00E4691A">
      <w:pPr>
        <w:spacing w:after="200" w:line="276" w:lineRule="auto"/>
        <w:jc w:val="left"/>
      </w:pPr>
    </w:p>
    <w:p w14:paraId="4C058B09" w14:textId="77777777" w:rsidR="00E4691A" w:rsidRPr="0097294E" w:rsidRDefault="00E4691A" w:rsidP="00E4691A">
      <w:pPr>
        <w:spacing w:after="200" w:line="276" w:lineRule="auto"/>
        <w:jc w:val="left"/>
      </w:pPr>
      <w:r>
        <w:t xml:space="preserve">      </w:t>
      </w:r>
      <w:r w:rsidRPr="0097294E">
        <w:t>&lt;footer id="pieDePagina"&gt;</w:t>
      </w:r>
    </w:p>
    <w:p w14:paraId="0BB3BF00" w14:textId="77777777" w:rsidR="00E4691A" w:rsidRPr="0097294E" w:rsidRDefault="00E4691A" w:rsidP="00E4691A">
      <w:pPr>
        <w:spacing w:after="200" w:line="276" w:lineRule="auto"/>
        <w:jc w:val="left"/>
      </w:pPr>
      <w:r w:rsidRPr="0097294E">
        <w:t xml:space="preserve">        &lt;a href="https://www.ort.edu.uy"&gt;Ir a ORT&lt;/a&gt;</w:t>
      </w:r>
    </w:p>
    <w:p w14:paraId="09B3179A" w14:textId="77777777" w:rsidR="00E4691A" w:rsidRDefault="00E4691A" w:rsidP="00E4691A">
      <w:pPr>
        <w:spacing w:after="200" w:line="276" w:lineRule="auto"/>
        <w:jc w:val="left"/>
      </w:pPr>
      <w:r w:rsidRPr="0097294E">
        <w:t xml:space="preserve">        </w:t>
      </w:r>
      <w:r>
        <w:t>&lt;p id="</w:t>
      </w:r>
      <w:proofErr w:type="spellStart"/>
      <w:r>
        <w:t>pFooterTipoDeUsuario</w:t>
      </w:r>
      <w:proofErr w:type="spellEnd"/>
      <w:r>
        <w:t>"&gt;&lt;/p&gt;</w:t>
      </w:r>
    </w:p>
    <w:p w14:paraId="369D360E" w14:textId="77777777" w:rsidR="00E4691A" w:rsidRPr="0097294E" w:rsidRDefault="00E4691A" w:rsidP="00E4691A">
      <w:pPr>
        <w:spacing w:after="200" w:line="276" w:lineRule="auto"/>
        <w:jc w:val="left"/>
        <w:rPr>
          <w:lang w:val="en-US"/>
        </w:rPr>
      </w:pPr>
      <w:r>
        <w:t xml:space="preserve">      </w:t>
      </w:r>
      <w:r w:rsidRPr="0097294E">
        <w:rPr>
          <w:lang w:val="en-US"/>
        </w:rPr>
        <w:t>&lt;/footer&gt;</w:t>
      </w:r>
    </w:p>
    <w:p w14:paraId="482F7906" w14:textId="77777777" w:rsidR="00E4691A" w:rsidRPr="0097294E" w:rsidRDefault="00E4691A" w:rsidP="00E4691A">
      <w:pPr>
        <w:spacing w:after="200" w:line="276" w:lineRule="auto"/>
        <w:jc w:val="left"/>
        <w:rPr>
          <w:lang w:val="en-US"/>
        </w:rPr>
      </w:pPr>
      <w:r w:rsidRPr="0097294E">
        <w:rPr>
          <w:lang w:val="en-US"/>
        </w:rPr>
        <w:t xml:space="preserve">    &lt;/div&gt;</w:t>
      </w:r>
    </w:p>
    <w:p w14:paraId="6042AF06" w14:textId="77777777" w:rsidR="00E4691A" w:rsidRPr="0097294E" w:rsidRDefault="00E4691A" w:rsidP="00E4691A">
      <w:pPr>
        <w:spacing w:after="200" w:line="276" w:lineRule="auto"/>
        <w:jc w:val="left"/>
        <w:rPr>
          <w:lang w:val="en-US"/>
        </w:rPr>
      </w:pPr>
      <w:r w:rsidRPr="0097294E">
        <w:rPr>
          <w:lang w:val="en-US"/>
        </w:rPr>
        <w:t xml:space="preserve">    &lt;!-- CONTENEDOR PRINCIPAL --&gt;</w:t>
      </w:r>
    </w:p>
    <w:p w14:paraId="79415CD5" w14:textId="77777777" w:rsidR="00E4691A" w:rsidRPr="0097294E" w:rsidRDefault="00E4691A" w:rsidP="00E4691A">
      <w:pPr>
        <w:spacing w:after="200" w:line="276" w:lineRule="auto"/>
        <w:jc w:val="left"/>
        <w:rPr>
          <w:lang w:val="en-US"/>
        </w:rPr>
      </w:pPr>
    </w:p>
    <w:p w14:paraId="5B93478C" w14:textId="77777777" w:rsidR="00E4691A" w:rsidRPr="0097294E" w:rsidRDefault="00E4691A" w:rsidP="00E4691A">
      <w:pPr>
        <w:spacing w:after="200" w:line="276" w:lineRule="auto"/>
        <w:jc w:val="left"/>
        <w:rPr>
          <w:lang w:val="en-US"/>
        </w:rPr>
      </w:pPr>
      <w:r w:rsidRPr="0097294E">
        <w:rPr>
          <w:lang w:val="en-US"/>
        </w:rPr>
        <w:t xml:space="preserve">    &lt;!-- /////// /////// /////// --&gt;</w:t>
      </w:r>
    </w:p>
    <w:p w14:paraId="3C2C9C8D" w14:textId="77777777" w:rsidR="00E4691A" w:rsidRPr="0097294E" w:rsidRDefault="00E4691A" w:rsidP="00E4691A">
      <w:pPr>
        <w:spacing w:after="200" w:line="276" w:lineRule="auto"/>
        <w:jc w:val="left"/>
        <w:rPr>
          <w:lang w:val="en-US"/>
        </w:rPr>
      </w:pPr>
      <w:r w:rsidRPr="0097294E">
        <w:rPr>
          <w:lang w:val="en-US"/>
        </w:rPr>
        <w:t xml:space="preserve">    &lt;!-- /////// SCRIPTS /////// --&gt;</w:t>
      </w:r>
    </w:p>
    <w:p w14:paraId="167EAD22" w14:textId="77777777" w:rsidR="00E4691A" w:rsidRPr="00EB5B1E" w:rsidRDefault="00E4691A" w:rsidP="00E4691A">
      <w:pPr>
        <w:spacing w:after="200" w:line="276" w:lineRule="auto"/>
        <w:jc w:val="left"/>
      </w:pPr>
      <w:r w:rsidRPr="0097294E">
        <w:rPr>
          <w:lang w:val="en-US"/>
        </w:rPr>
        <w:t xml:space="preserve">    </w:t>
      </w:r>
      <w:r w:rsidRPr="00EB5B1E">
        <w:t>&lt;!-- /////// /////// /////// --&gt;</w:t>
      </w:r>
    </w:p>
    <w:p w14:paraId="14C4B803" w14:textId="77777777" w:rsidR="00E4691A" w:rsidRPr="00EB5B1E" w:rsidRDefault="00E4691A" w:rsidP="00E4691A">
      <w:pPr>
        <w:spacing w:after="200" w:line="276" w:lineRule="auto"/>
        <w:jc w:val="left"/>
      </w:pPr>
    </w:p>
    <w:p w14:paraId="59D40994" w14:textId="77777777" w:rsidR="00E4691A" w:rsidRDefault="00E4691A" w:rsidP="00E4691A">
      <w:pPr>
        <w:spacing w:after="200" w:line="276" w:lineRule="auto"/>
        <w:jc w:val="left"/>
      </w:pPr>
      <w:r w:rsidRPr="00EB5B1E">
        <w:t xml:space="preserve">    </w:t>
      </w:r>
      <w:r>
        <w:t>&lt;!-- ORDEN --&gt;</w:t>
      </w:r>
    </w:p>
    <w:p w14:paraId="36805F56" w14:textId="77777777" w:rsidR="00E4691A" w:rsidRDefault="00E4691A" w:rsidP="00E4691A">
      <w:pPr>
        <w:spacing w:after="200" w:line="276" w:lineRule="auto"/>
        <w:jc w:val="left"/>
      </w:pPr>
      <w:r>
        <w:t xml:space="preserve">    &lt;!-- 1 - sistema --&gt;</w:t>
      </w:r>
    </w:p>
    <w:p w14:paraId="75D647A5" w14:textId="77777777" w:rsidR="00E4691A" w:rsidRDefault="00E4691A" w:rsidP="00E4691A">
      <w:pPr>
        <w:spacing w:after="200" w:line="276" w:lineRule="auto"/>
        <w:jc w:val="left"/>
      </w:pPr>
      <w:r>
        <w:t xml:space="preserve">    &lt;!-- 2 - el </w:t>
      </w:r>
      <w:proofErr w:type="spellStart"/>
      <w:r>
        <w:t>codigo</w:t>
      </w:r>
      <w:proofErr w:type="spellEnd"/>
      <w:r>
        <w:t xml:space="preserve"> --&gt;</w:t>
      </w:r>
    </w:p>
    <w:p w14:paraId="38878A3D" w14:textId="77777777" w:rsidR="00E4691A" w:rsidRDefault="00E4691A" w:rsidP="00E4691A">
      <w:pPr>
        <w:spacing w:after="200" w:line="276" w:lineRule="auto"/>
        <w:jc w:val="left"/>
      </w:pPr>
      <w:r>
        <w:t xml:space="preserve">    &lt;!-- 3 - clases --&gt;</w:t>
      </w:r>
    </w:p>
    <w:p w14:paraId="42CF2565" w14:textId="77777777" w:rsidR="00E4691A" w:rsidRDefault="00E4691A" w:rsidP="00E4691A">
      <w:pPr>
        <w:spacing w:after="200" w:line="276" w:lineRule="auto"/>
        <w:jc w:val="left"/>
      </w:pPr>
    </w:p>
    <w:p w14:paraId="1FDA685D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>
        <w:t xml:space="preserve">    </w:t>
      </w:r>
      <w:r w:rsidRPr="00E4691A">
        <w:rPr>
          <w:lang w:val="en-US"/>
        </w:rPr>
        <w:t xml:space="preserve">&lt;script </w:t>
      </w:r>
      <w:proofErr w:type="spellStart"/>
      <w:r w:rsidRPr="00E4691A">
        <w:rPr>
          <w:lang w:val="en-US"/>
        </w:rPr>
        <w:t>src</w:t>
      </w:r>
      <w:proofErr w:type="spellEnd"/>
      <w:r w:rsidRPr="00E4691A">
        <w:rPr>
          <w:lang w:val="en-US"/>
        </w:rPr>
        <w:t>="</w:t>
      </w:r>
      <w:proofErr w:type="spellStart"/>
      <w:r w:rsidRPr="00E4691A">
        <w:rPr>
          <w:lang w:val="en-US"/>
        </w:rPr>
        <w:t>js</w:t>
      </w:r>
      <w:proofErr w:type="spellEnd"/>
      <w:r w:rsidRPr="00E4691A">
        <w:rPr>
          <w:lang w:val="en-US"/>
        </w:rPr>
        <w:t>/clases.js"&gt;&lt;/script&gt;</w:t>
      </w:r>
    </w:p>
    <w:p w14:paraId="18E27501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&lt;script </w:t>
      </w:r>
      <w:proofErr w:type="spellStart"/>
      <w:r w:rsidRPr="00E4691A">
        <w:rPr>
          <w:lang w:val="en-US"/>
        </w:rPr>
        <w:t>src</w:t>
      </w:r>
      <w:proofErr w:type="spellEnd"/>
      <w:r w:rsidRPr="00E4691A">
        <w:rPr>
          <w:lang w:val="en-US"/>
        </w:rPr>
        <w:t>="</w:t>
      </w:r>
      <w:proofErr w:type="spellStart"/>
      <w:r w:rsidRPr="00E4691A">
        <w:rPr>
          <w:lang w:val="en-US"/>
        </w:rPr>
        <w:t>js</w:t>
      </w:r>
      <w:proofErr w:type="spellEnd"/>
      <w:r w:rsidRPr="00E4691A">
        <w:rPr>
          <w:lang w:val="en-US"/>
        </w:rPr>
        <w:t>/sistema.js"&gt;&lt;/script&gt;</w:t>
      </w:r>
    </w:p>
    <w:p w14:paraId="42AF6A33" w14:textId="77777777" w:rsidR="00E4691A" w:rsidRPr="00E4691A" w:rsidRDefault="00E4691A" w:rsidP="00E4691A">
      <w:pPr>
        <w:spacing w:after="200" w:line="276" w:lineRule="auto"/>
        <w:jc w:val="left"/>
        <w:rPr>
          <w:lang w:val="en-US"/>
        </w:rPr>
      </w:pPr>
      <w:r w:rsidRPr="00E4691A">
        <w:rPr>
          <w:lang w:val="en-US"/>
        </w:rPr>
        <w:t xml:space="preserve">    &lt;script </w:t>
      </w:r>
      <w:proofErr w:type="spellStart"/>
      <w:r w:rsidRPr="00E4691A">
        <w:rPr>
          <w:lang w:val="en-US"/>
        </w:rPr>
        <w:t>src</w:t>
      </w:r>
      <w:proofErr w:type="spellEnd"/>
      <w:r w:rsidRPr="00E4691A">
        <w:rPr>
          <w:lang w:val="en-US"/>
        </w:rPr>
        <w:t>="</w:t>
      </w:r>
      <w:proofErr w:type="spellStart"/>
      <w:r w:rsidRPr="00E4691A">
        <w:rPr>
          <w:lang w:val="en-US"/>
        </w:rPr>
        <w:t>js</w:t>
      </w:r>
      <w:proofErr w:type="spellEnd"/>
      <w:r w:rsidRPr="00E4691A">
        <w:rPr>
          <w:lang w:val="en-US"/>
        </w:rPr>
        <w:t>/codigo.js"&gt;&lt;/script&gt;</w:t>
      </w:r>
    </w:p>
    <w:p w14:paraId="5E8A0144" w14:textId="77777777" w:rsidR="00E4691A" w:rsidRDefault="00E4691A" w:rsidP="00E4691A">
      <w:pPr>
        <w:spacing w:after="200" w:line="276" w:lineRule="auto"/>
        <w:jc w:val="left"/>
      </w:pPr>
      <w:r w:rsidRPr="00E4691A">
        <w:rPr>
          <w:lang w:val="en-US"/>
        </w:rPr>
        <w:lastRenderedPageBreak/>
        <w:t xml:space="preserve">  </w:t>
      </w:r>
      <w:r>
        <w:t>&lt;/</w:t>
      </w:r>
      <w:proofErr w:type="spellStart"/>
      <w:r>
        <w:t>body</w:t>
      </w:r>
      <w:proofErr w:type="spellEnd"/>
      <w:r>
        <w:t>&gt;</w:t>
      </w:r>
    </w:p>
    <w:p w14:paraId="21AA0743" w14:textId="03658516" w:rsidR="00A24ADD" w:rsidRPr="00E4691A" w:rsidRDefault="00E4691A" w:rsidP="00201F48">
      <w:pPr>
        <w:spacing w:after="200" w:line="276" w:lineRule="auto"/>
        <w:jc w:val="left"/>
      </w:pPr>
      <w:r>
        <w:t>&lt;/</w:t>
      </w:r>
      <w:proofErr w:type="spellStart"/>
      <w:r>
        <w:t>html</w:t>
      </w:r>
      <w:proofErr w:type="spellEnd"/>
      <w:r>
        <w:t xml:space="preserve">&gt; </w:t>
      </w:r>
      <w:r w:rsidR="00201F48">
        <w:br w:type="page"/>
      </w:r>
    </w:p>
    <w:p w14:paraId="345D4EEF" w14:textId="7AA9F6FF" w:rsidR="00C8044B" w:rsidRDefault="00DE08D4" w:rsidP="00A2322C">
      <w:pPr>
        <w:pStyle w:val="Titulo2Numerado"/>
        <w:numPr>
          <w:ilvl w:val="1"/>
          <w:numId w:val="15"/>
        </w:numPr>
      </w:pPr>
      <w:bookmarkStart w:id="92" w:name="_Toc201852756"/>
      <w:r w:rsidRPr="00A24ADD">
        <w:lastRenderedPageBreak/>
        <w:t>JavaScript</w:t>
      </w:r>
      <w:bookmarkEnd w:id="92"/>
    </w:p>
    <w:p w14:paraId="26A7921C" w14:textId="21E6F54D" w:rsidR="00A24ADD" w:rsidRPr="00C8044B" w:rsidRDefault="00DE08D4" w:rsidP="00A2322C">
      <w:pPr>
        <w:pStyle w:val="Titulo2Numerado"/>
        <w:numPr>
          <w:ilvl w:val="2"/>
          <w:numId w:val="15"/>
        </w:numPr>
      </w:pPr>
      <w:bookmarkStart w:id="93" w:name="_Toc201852757"/>
      <w:r w:rsidRPr="00A24ADD">
        <w:rPr>
          <w:lang w:val="es-ES"/>
        </w:rPr>
        <w:t>Archivo Clases</w:t>
      </w:r>
      <w:bookmarkEnd w:id="93"/>
    </w:p>
    <w:p w14:paraId="5004C93D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ultimoIDCliente</w:t>
      </w:r>
      <w:proofErr w:type="spellEnd"/>
      <w:r w:rsidRPr="00E4691A">
        <w:rPr>
          <w:lang w:val="es-ES"/>
        </w:rPr>
        <w:t xml:space="preserve"> = 0;</w:t>
      </w:r>
    </w:p>
    <w:p w14:paraId="62A91162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ultimoIDPerro</w:t>
      </w:r>
      <w:proofErr w:type="spellEnd"/>
      <w:r w:rsidRPr="00E4691A">
        <w:rPr>
          <w:lang w:val="es-ES"/>
        </w:rPr>
        <w:t xml:space="preserve"> = 0;</w:t>
      </w:r>
    </w:p>
    <w:p w14:paraId="0B0CCFD8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ultimoIDPaseador</w:t>
      </w:r>
      <w:proofErr w:type="spellEnd"/>
      <w:r w:rsidRPr="00E4691A">
        <w:rPr>
          <w:lang w:val="es-ES"/>
        </w:rPr>
        <w:t xml:space="preserve"> = 0;</w:t>
      </w:r>
    </w:p>
    <w:p w14:paraId="058E52E3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ultimoIDContratacion</w:t>
      </w:r>
      <w:proofErr w:type="spellEnd"/>
      <w:r w:rsidRPr="00E4691A">
        <w:rPr>
          <w:lang w:val="es-ES"/>
        </w:rPr>
        <w:t xml:space="preserve"> = 0;</w:t>
      </w:r>
    </w:p>
    <w:p w14:paraId="400E7188" w14:textId="77777777" w:rsidR="00E4691A" w:rsidRPr="00E4691A" w:rsidRDefault="00E4691A" w:rsidP="00E4691A">
      <w:pPr>
        <w:rPr>
          <w:lang w:val="es-ES"/>
        </w:rPr>
      </w:pPr>
    </w:p>
    <w:p w14:paraId="0526488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28B9EA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CLASE Perro</w:t>
      </w:r>
    </w:p>
    <w:p w14:paraId="7F5470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657C1DA4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 xml:space="preserve"> Perro {</w:t>
      </w:r>
    </w:p>
    <w:p w14:paraId="658A00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constructor(_nombre, _</w:t>
      </w:r>
      <w:proofErr w:type="spellStart"/>
      <w:r w:rsidRPr="00E4691A">
        <w:rPr>
          <w:lang w:val="es-ES"/>
        </w:rPr>
        <w:t>tamanho</w:t>
      </w:r>
      <w:proofErr w:type="spellEnd"/>
      <w:r w:rsidRPr="00E4691A">
        <w:rPr>
          <w:lang w:val="es-ES"/>
        </w:rPr>
        <w:t>) {</w:t>
      </w:r>
    </w:p>
    <w:p w14:paraId="7A4626F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this.id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ultimoIDPerro</w:t>
      </w:r>
      <w:proofErr w:type="spellEnd"/>
      <w:r w:rsidRPr="00E4691A">
        <w:rPr>
          <w:lang w:val="es-ES"/>
        </w:rPr>
        <w:t>;</w:t>
      </w:r>
    </w:p>
    <w:p w14:paraId="705147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this.idDuenhoPerro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ultimoIDPerro</w:t>
      </w:r>
      <w:proofErr w:type="spellEnd"/>
      <w:r w:rsidRPr="00E4691A">
        <w:rPr>
          <w:lang w:val="es-ES"/>
        </w:rPr>
        <w:t>++;</w:t>
      </w:r>
    </w:p>
    <w:p w14:paraId="791E3F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this.nombrePerro</w:t>
      </w:r>
      <w:proofErr w:type="spellEnd"/>
      <w:r w:rsidRPr="00E4691A">
        <w:rPr>
          <w:lang w:val="es-ES"/>
        </w:rPr>
        <w:t xml:space="preserve"> = _nombre;</w:t>
      </w:r>
    </w:p>
    <w:p w14:paraId="1870D32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this.tamanhoPerro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tamanho</w:t>
      </w:r>
      <w:proofErr w:type="spellEnd"/>
      <w:r w:rsidRPr="00E4691A">
        <w:rPr>
          <w:lang w:val="es-ES"/>
        </w:rPr>
        <w:t>;</w:t>
      </w:r>
    </w:p>
    <w:p w14:paraId="3B627F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CB5B7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253D82F" w14:textId="77777777" w:rsidR="00E4691A" w:rsidRPr="00E4691A" w:rsidRDefault="00E4691A" w:rsidP="00E4691A">
      <w:pPr>
        <w:rPr>
          <w:lang w:val="es-ES"/>
        </w:rPr>
      </w:pPr>
    </w:p>
    <w:p w14:paraId="159984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3D84AA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* CLASE Cliente</w:t>
      </w:r>
    </w:p>
    <w:p w14:paraId="2580A6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3780B9F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 xml:space="preserve"> Cliente {</w:t>
      </w:r>
    </w:p>
    <w:p w14:paraId="3F62A91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constructor(_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contrasenhaCliente</w:t>
      </w:r>
      <w:proofErr w:type="spellEnd"/>
      <w:r w:rsidRPr="00E4691A">
        <w:rPr>
          <w:lang w:val="es-ES"/>
        </w:rPr>
        <w:t>, _perro) {</w:t>
      </w:r>
    </w:p>
    <w:p w14:paraId="46FD47B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this.id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ultimoIDCliente</w:t>
      </w:r>
      <w:proofErr w:type="spellEnd"/>
      <w:r w:rsidRPr="00E4691A">
        <w:rPr>
          <w:lang w:val="es-ES"/>
        </w:rPr>
        <w:t>++;</w:t>
      </w:r>
    </w:p>
    <w:p w14:paraId="7DB452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this.perroCliente</w:t>
      </w:r>
      <w:proofErr w:type="spellEnd"/>
      <w:r w:rsidRPr="00E4691A">
        <w:rPr>
          <w:lang w:val="es-ES"/>
        </w:rPr>
        <w:t xml:space="preserve"> = _perro;</w:t>
      </w:r>
    </w:p>
    <w:p w14:paraId="09DE311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this.alias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;</w:t>
      </w:r>
    </w:p>
    <w:p w14:paraId="2C0DA4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this.passCliente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contrasenhaCliente</w:t>
      </w:r>
      <w:proofErr w:type="spellEnd"/>
      <w:r w:rsidRPr="00E4691A">
        <w:rPr>
          <w:lang w:val="es-ES"/>
        </w:rPr>
        <w:t>;</w:t>
      </w:r>
    </w:p>
    <w:p w14:paraId="225F6ED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22C25E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32B76CDB" w14:textId="77777777" w:rsidR="00E4691A" w:rsidRPr="00E4691A" w:rsidRDefault="00E4691A" w:rsidP="00E4691A">
      <w:pPr>
        <w:rPr>
          <w:lang w:val="es-ES"/>
        </w:rPr>
      </w:pPr>
    </w:p>
    <w:p w14:paraId="41D7E82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12F1C4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CLASE Paseador</w:t>
      </w:r>
    </w:p>
    <w:p w14:paraId="6009AC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6E39929E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 xml:space="preserve"> Paseador {</w:t>
      </w:r>
    </w:p>
    <w:p w14:paraId="31BAAC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constructor(</w:t>
      </w:r>
    </w:p>
    <w:p w14:paraId="617EB3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nombrePersona</w:t>
      </w:r>
      <w:proofErr w:type="spellEnd"/>
      <w:r w:rsidRPr="00E4691A">
        <w:rPr>
          <w:lang w:val="es-ES"/>
        </w:rPr>
        <w:t>,</w:t>
      </w:r>
    </w:p>
    <w:p w14:paraId="54BBE2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,</w:t>
      </w:r>
    </w:p>
    <w:p w14:paraId="46F1CD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,</w:t>
      </w:r>
    </w:p>
    <w:p w14:paraId="4574A5C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,</w:t>
      </w:r>
    </w:p>
    <w:p w14:paraId="2707B5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cupoMaximo</w:t>
      </w:r>
      <w:proofErr w:type="spellEnd"/>
      <w:r w:rsidRPr="00E4691A">
        <w:rPr>
          <w:lang w:val="es-ES"/>
        </w:rPr>
        <w:t>,</w:t>
      </w:r>
    </w:p>
    <w:p w14:paraId="6DCEC2A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) {</w:t>
      </w:r>
    </w:p>
    <w:p w14:paraId="300DE46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this.id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ultimoIDPaseador</w:t>
      </w:r>
      <w:proofErr w:type="spellEnd"/>
      <w:r w:rsidRPr="00E4691A">
        <w:rPr>
          <w:lang w:val="es-ES"/>
        </w:rPr>
        <w:t>++;</w:t>
      </w:r>
    </w:p>
    <w:p w14:paraId="2000CA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this.nombre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nombrePersona</w:t>
      </w:r>
      <w:proofErr w:type="spellEnd"/>
      <w:r w:rsidRPr="00E4691A">
        <w:rPr>
          <w:lang w:val="es-ES"/>
        </w:rPr>
        <w:t>;</w:t>
      </w:r>
    </w:p>
    <w:p w14:paraId="5970932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this.alias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;</w:t>
      </w:r>
    </w:p>
    <w:p w14:paraId="4EC93A7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this.passPaseador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;</w:t>
      </w:r>
    </w:p>
    <w:p w14:paraId="18D4F38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this.cupoActual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;</w:t>
      </w:r>
    </w:p>
    <w:p w14:paraId="3C8E2A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this.cupoMaximo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cupoMaximo</w:t>
      </w:r>
      <w:proofErr w:type="spellEnd"/>
      <w:r w:rsidRPr="00E4691A">
        <w:rPr>
          <w:lang w:val="es-ES"/>
        </w:rPr>
        <w:t>;</w:t>
      </w:r>
    </w:p>
    <w:p w14:paraId="34F4CE6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2E9FE96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47CA5BBA" w14:textId="77777777" w:rsidR="00E4691A" w:rsidRPr="00E4691A" w:rsidRDefault="00E4691A" w:rsidP="00E4691A">
      <w:pPr>
        <w:rPr>
          <w:lang w:val="es-ES"/>
        </w:rPr>
      </w:pPr>
    </w:p>
    <w:p w14:paraId="392DCE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2D5FAAF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CLASE </w:t>
      </w:r>
      <w:proofErr w:type="spellStart"/>
      <w:r w:rsidRPr="00E4691A">
        <w:rPr>
          <w:lang w:val="es-ES"/>
        </w:rPr>
        <w:t>Contratacion</w:t>
      </w:r>
      <w:proofErr w:type="spellEnd"/>
    </w:p>
    <w:p w14:paraId="4A2E2B2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68397EAE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Contratacion</w:t>
      </w:r>
      <w:proofErr w:type="spellEnd"/>
      <w:r w:rsidRPr="00E4691A">
        <w:rPr>
          <w:lang w:val="es-ES"/>
        </w:rPr>
        <w:t xml:space="preserve"> {</w:t>
      </w:r>
    </w:p>
    <w:p w14:paraId="00BDD66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constructor(_cliente, _paseador, _estado, _fecha, _hora, _motivo) {</w:t>
      </w:r>
    </w:p>
    <w:p w14:paraId="0DD78E5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this.id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ultimoIDContratacion</w:t>
      </w:r>
      <w:proofErr w:type="spellEnd"/>
      <w:r w:rsidRPr="00E4691A">
        <w:rPr>
          <w:lang w:val="es-ES"/>
        </w:rPr>
        <w:t>++;</w:t>
      </w:r>
    </w:p>
    <w:p w14:paraId="217CF77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this.cliente</w:t>
      </w:r>
      <w:proofErr w:type="spellEnd"/>
      <w:r w:rsidRPr="00E4691A">
        <w:rPr>
          <w:lang w:val="es-ES"/>
        </w:rPr>
        <w:t xml:space="preserve"> = _cliente;</w:t>
      </w:r>
    </w:p>
    <w:p w14:paraId="522ECE0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this.paseador</w:t>
      </w:r>
      <w:proofErr w:type="spellEnd"/>
      <w:r w:rsidRPr="00E4691A">
        <w:rPr>
          <w:lang w:val="es-ES"/>
        </w:rPr>
        <w:t xml:space="preserve"> = _paseador;</w:t>
      </w:r>
    </w:p>
    <w:p w14:paraId="68A409A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this.estado</w:t>
      </w:r>
      <w:proofErr w:type="spellEnd"/>
      <w:r w:rsidRPr="00E4691A">
        <w:rPr>
          <w:lang w:val="es-ES"/>
        </w:rPr>
        <w:t xml:space="preserve"> = _estado;</w:t>
      </w:r>
    </w:p>
    <w:p w14:paraId="78121E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this.fecha</w:t>
      </w:r>
      <w:proofErr w:type="spellEnd"/>
      <w:r w:rsidRPr="00E4691A">
        <w:rPr>
          <w:lang w:val="es-ES"/>
        </w:rPr>
        <w:t xml:space="preserve"> = _fecha;</w:t>
      </w:r>
    </w:p>
    <w:p w14:paraId="6A1AE47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this.hora</w:t>
      </w:r>
      <w:proofErr w:type="spellEnd"/>
      <w:r w:rsidRPr="00E4691A">
        <w:rPr>
          <w:lang w:val="es-ES"/>
        </w:rPr>
        <w:t xml:space="preserve"> = _hora;</w:t>
      </w:r>
    </w:p>
    <w:p w14:paraId="24BC0C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this.motivo</w:t>
      </w:r>
      <w:proofErr w:type="spellEnd"/>
      <w:r w:rsidRPr="00E4691A">
        <w:rPr>
          <w:lang w:val="es-ES"/>
        </w:rPr>
        <w:t xml:space="preserve"> = _motivo;</w:t>
      </w:r>
    </w:p>
    <w:p w14:paraId="5D322E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this.notificado</w:t>
      </w:r>
      <w:proofErr w:type="spellEnd"/>
      <w:r w:rsidRPr="00E4691A">
        <w:rPr>
          <w:lang w:val="es-ES"/>
        </w:rPr>
        <w:t xml:space="preserve"> = false;</w:t>
      </w:r>
    </w:p>
    <w:p w14:paraId="692687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737B46EF" w14:textId="31FDD95F" w:rsid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1DC88E0A" w14:textId="0524E223" w:rsidR="00E4691A" w:rsidRPr="00E4691A" w:rsidRDefault="00E4691A" w:rsidP="00E4691A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19031FD3" w14:textId="26D45D97" w:rsidR="00C8044B" w:rsidRPr="00C8044B" w:rsidRDefault="00C8044B" w:rsidP="00A2322C">
      <w:pPr>
        <w:pStyle w:val="Titulo2Numerado"/>
        <w:numPr>
          <w:ilvl w:val="2"/>
          <w:numId w:val="15"/>
        </w:numPr>
      </w:pPr>
      <w:bookmarkStart w:id="94" w:name="_Toc201852758"/>
      <w:r w:rsidRPr="00A24ADD">
        <w:rPr>
          <w:lang w:val="es-ES"/>
        </w:rPr>
        <w:lastRenderedPageBreak/>
        <w:t xml:space="preserve">Archivo </w:t>
      </w:r>
      <w:r>
        <w:rPr>
          <w:lang w:val="es-ES"/>
        </w:rPr>
        <w:t>Sistema</w:t>
      </w:r>
      <w:bookmarkEnd w:id="94"/>
    </w:p>
    <w:p w14:paraId="05DE1692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ESTADO_DE_CONTRATACION = [</w:t>
      </w:r>
    </w:p>
    <w:p w14:paraId="3414A42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"Pendiente",</w:t>
      </w:r>
    </w:p>
    <w:p w14:paraId="16E925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"En curso",</w:t>
      </w:r>
    </w:p>
    <w:p w14:paraId="09463ED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"Cancelada",</w:t>
      </w:r>
    </w:p>
    <w:p w14:paraId="66E4D7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"Cerrada",</w:t>
      </w:r>
    </w:p>
    <w:p w14:paraId="7438BC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"Rechazada",</w:t>
      </w:r>
    </w:p>
    <w:p w14:paraId="3F97F43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"</w:t>
      </w:r>
      <w:proofErr w:type="spellStart"/>
      <w:r w:rsidRPr="00E4691A">
        <w:rPr>
          <w:lang w:val="es-ES"/>
        </w:rPr>
        <w:t>Autocancelada</w:t>
      </w:r>
      <w:proofErr w:type="spellEnd"/>
      <w:r w:rsidRPr="00E4691A">
        <w:rPr>
          <w:lang w:val="es-ES"/>
        </w:rPr>
        <w:t>",</w:t>
      </w:r>
    </w:p>
    <w:p w14:paraId="4380FB8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];</w:t>
      </w:r>
    </w:p>
    <w:p w14:paraId="463D8B09" w14:textId="77777777" w:rsidR="00E4691A" w:rsidRPr="00E4691A" w:rsidRDefault="00E4691A" w:rsidP="00E4691A">
      <w:pPr>
        <w:rPr>
          <w:lang w:val="es-ES"/>
        </w:rPr>
      </w:pPr>
    </w:p>
    <w:p w14:paraId="420BA5D2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 xml:space="preserve"> Sistema {</w:t>
      </w:r>
    </w:p>
    <w:p w14:paraId="53E5430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constructor() {</w:t>
      </w:r>
    </w:p>
    <w:p w14:paraId="1D4A3A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this.clientes</w:t>
      </w:r>
      <w:proofErr w:type="spellEnd"/>
      <w:r w:rsidRPr="00E4691A">
        <w:rPr>
          <w:lang w:val="es-ES"/>
        </w:rPr>
        <w:t xml:space="preserve"> = [];</w:t>
      </w:r>
    </w:p>
    <w:p w14:paraId="43BE34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this.perros</w:t>
      </w:r>
      <w:proofErr w:type="spellEnd"/>
      <w:r w:rsidRPr="00E4691A">
        <w:rPr>
          <w:lang w:val="es-ES"/>
        </w:rPr>
        <w:t xml:space="preserve"> = [];</w:t>
      </w:r>
    </w:p>
    <w:p w14:paraId="7300030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this.paseadores</w:t>
      </w:r>
      <w:proofErr w:type="spellEnd"/>
      <w:r w:rsidRPr="00E4691A">
        <w:rPr>
          <w:lang w:val="es-ES"/>
        </w:rPr>
        <w:t xml:space="preserve"> = [];</w:t>
      </w:r>
    </w:p>
    <w:p w14:paraId="62818C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this.contrataciones</w:t>
      </w:r>
      <w:proofErr w:type="spellEnd"/>
      <w:r w:rsidRPr="00E4691A">
        <w:rPr>
          <w:lang w:val="es-ES"/>
        </w:rPr>
        <w:t xml:space="preserve"> = [];</w:t>
      </w:r>
    </w:p>
    <w:p w14:paraId="1EEF13C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this.usuarioLogueado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;</w:t>
      </w:r>
    </w:p>
    <w:p w14:paraId="54D7660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67304F8" w14:textId="77777777" w:rsidR="00E4691A" w:rsidRPr="00E4691A" w:rsidRDefault="00E4691A" w:rsidP="00E4691A">
      <w:pPr>
        <w:rPr>
          <w:lang w:val="es-ES"/>
        </w:rPr>
      </w:pPr>
    </w:p>
    <w:p w14:paraId="65928E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 ******************* ******************* //</w:t>
      </w:r>
    </w:p>
    <w:p w14:paraId="427C960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 MÉTODOS SIN RETORNO ******************* //</w:t>
      </w:r>
    </w:p>
    <w:p w14:paraId="4095532E" w14:textId="77777777" w:rsidR="00E4691A" w:rsidRPr="00E4691A" w:rsidRDefault="00E4691A" w:rsidP="00E4691A">
      <w:pPr>
        <w:rPr>
          <w:lang w:val="es-ES"/>
        </w:rPr>
      </w:pPr>
    </w:p>
    <w:p w14:paraId="3BA4D91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 ******************* ******************* //</w:t>
      </w:r>
    </w:p>
    <w:p w14:paraId="3E29F95D" w14:textId="77777777" w:rsidR="00E4691A" w:rsidRPr="00E4691A" w:rsidRDefault="00E4691A" w:rsidP="00E4691A">
      <w:pPr>
        <w:rPr>
          <w:lang w:val="es-ES"/>
        </w:rPr>
      </w:pPr>
    </w:p>
    <w:p w14:paraId="6B5037B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7F76DD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0E23CAB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0E2461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logout</w:t>
      </w:r>
      <w:proofErr w:type="spellEnd"/>
      <w:r w:rsidRPr="00E4691A">
        <w:rPr>
          <w:lang w:val="es-ES"/>
        </w:rPr>
        <w:t>() {</w:t>
      </w:r>
    </w:p>
    <w:p w14:paraId="24CC1D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this.usuarioLogueado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;</w:t>
      </w:r>
    </w:p>
    <w:p w14:paraId="45826E0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37C4169A" w14:textId="77777777" w:rsidR="00E4691A" w:rsidRPr="00E4691A" w:rsidRDefault="00E4691A" w:rsidP="00E4691A">
      <w:pPr>
        <w:rPr>
          <w:lang w:val="es-ES"/>
        </w:rPr>
      </w:pPr>
    </w:p>
    <w:p w14:paraId="78A3E8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432654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3092873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005A162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precargarDatos</w:t>
      </w:r>
      <w:proofErr w:type="spellEnd"/>
      <w:r w:rsidRPr="00E4691A">
        <w:rPr>
          <w:lang w:val="es-ES"/>
        </w:rPr>
        <w:t>() {</w:t>
      </w:r>
    </w:p>
    <w:p w14:paraId="1B10D9D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paseadores precargados</w:t>
      </w:r>
    </w:p>
    <w:p w14:paraId="708106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nombre, </w:t>
      </w:r>
      <w:proofErr w:type="spellStart"/>
      <w:r w:rsidRPr="00E4691A">
        <w:rPr>
          <w:lang w:val="es-ES"/>
        </w:rPr>
        <w:t>nombreDeUsuario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Contrasenha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CupoMaximo</w:t>
      </w:r>
      <w:proofErr w:type="spellEnd"/>
    </w:p>
    <w:p w14:paraId="20D915D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("Valentina", "</w:t>
      </w:r>
      <w:proofErr w:type="spellStart"/>
      <w:r w:rsidRPr="00E4691A">
        <w:rPr>
          <w:lang w:val="es-ES"/>
        </w:rPr>
        <w:t>valeCaminatas</w:t>
      </w:r>
      <w:proofErr w:type="spellEnd"/>
      <w:r w:rsidRPr="00E4691A">
        <w:rPr>
          <w:lang w:val="es-ES"/>
        </w:rPr>
        <w:t>", "Br1saN", 0, 14); // 0</w:t>
      </w:r>
    </w:p>
    <w:p w14:paraId="4326F4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("Ulises", "</w:t>
      </w:r>
      <w:proofErr w:type="spellStart"/>
      <w:r w:rsidRPr="00E4691A">
        <w:rPr>
          <w:lang w:val="es-ES"/>
        </w:rPr>
        <w:t>uliCaminatias</w:t>
      </w:r>
      <w:proofErr w:type="spellEnd"/>
      <w:r w:rsidRPr="00E4691A">
        <w:rPr>
          <w:lang w:val="es-ES"/>
        </w:rPr>
        <w:t>", "Br1saN", 0, 14); // 01</w:t>
      </w:r>
    </w:p>
    <w:p w14:paraId="486C891C" w14:textId="77777777" w:rsidR="00E4691A" w:rsidRPr="00E4691A" w:rsidRDefault="00E4691A" w:rsidP="00E4691A">
      <w:pPr>
        <w:rPr>
          <w:lang w:val="es-ES"/>
        </w:rPr>
      </w:pPr>
    </w:p>
    <w:p w14:paraId="06D4C57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("Gustavo", "</w:t>
      </w:r>
      <w:proofErr w:type="spellStart"/>
      <w:r w:rsidRPr="00E4691A">
        <w:rPr>
          <w:lang w:val="es-ES"/>
        </w:rPr>
        <w:t>gustavo_Andar</w:t>
      </w:r>
      <w:proofErr w:type="spellEnd"/>
      <w:r w:rsidRPr="00E4691A">
        <w:rPr>
          <w:lang w:val="es-ES"/>
        </w:rPr>
        <w:t>", "Mont3Oscuro", 0, 16); // 02</w:t>
      </w:r>
    </w:p>
    <w:p w14:paraId="2BA885A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("Gustaf", "</w:t>
      </w:r>
      <w:proofErr w:type="spellStart"/>
      <w:r w:rsidRPr="00E4691A">
        <w:rPr>
          <w:lang w:val="es-ES"/>
        </w:rPr>
        <w:t>Gustaf_Andaresit</w:t>
      </w:r>
      <w:proofErr w:type="spellEnd"/>
      <w:r w:rsidRPr="00E4691A">
        <w:rPr>
          <w:lang w:val="es-ES"/>
        </w:rPr>
        <w:t>", "Mont3Oscuro", 0, 16); // 03</w:t>
      </w:r>
    </w:p>
    <w:p w14:paraId="7B1D2C1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("Paulo", "</w:t>
      </w:r>
      <w:proofErr w:type="spellStart"/>
      <w:r w:rsidRPr="00E4691A">
        <w:rPr>
          <w:lang w:val="es-ES"/>
        </w:rPr>
        <w:t>PauloCaminatias</w:t>
      </w:r>
      <w:proofErr w:type="spellEnd"/>
      <w:r w:rsidRPr="00E4691A">
        <w:rPr>
          <w:lang w:val="es-ES"/>
        </w:rPr>
        <w:t>", "Paulo.Pass4", 0, 14); // 04</w:t>
      </w:r>
    </w:p>
    <w:p w14:paraId="293069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("Pilar", "</w:t>
      </w:r>
      <w:proofErr w:type="spellStart"/>
      <w:r w:rsidRPr="00E4691A">
        <w:rPr>
          <w:lang w:val="es-ES"/>
        </w:rPr>
        <w:t>pilarDogTeam</w:t>
      </w:r>
      <w:proofErr w:type="spellEnd"/>
      <w:r w:rsidRPr="00E4691A">
        <w:rPr>
          <w:lang w:val="es-ES"/>
        </w:rPr>
        <w:t>", "LuzRosa2", 0, 17); // 05</w:t>
      </w:r>
    </w:p>
    <w:p w14:paraId="414998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("León", "</w:t>
      </w:r>
      <w:proofErr w:type="spellStart"/>
      <w:r w:rsidRPr="00E4691A">
        <w:rPr>
          <w:lang w:val="es-ES"/>
        </w:rPr>
        <w:t>leonelPetsDos</w:t>
      </w:r>
      <w:proofErr w:type="spellEnd"/>
      <w:r w:rsidRPr="00E4691A">
        <w:rPr>
          <w:lang w:val="es-ES"/>
        </w:rPr>
        <w:t>", "Nube3Suave", 0, 12); // 06</w:t>
      </w:r>
    </w:p>
    <w:p w14:paraId="3F6B28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("Sofía", "</w:t>
      </w:r>
      <w:proofErr w:type="spellStart"/>
      <w:r w:rsidRPr="00E4691A">
        <w:rPr>
          <w:lang w:val="es-ES"/>
        </w:rPr>
        <w:t>sofiaRunDog</w:t>
      </w:r>
      <w:proofErr w:type="spellEnd"/>
      <w:r w:rsidRPr="00E4691A">
        <w:rPr>
          <w:lang w:val="es-ES"/>
        </w:rPr>
        <w:t>", "Cl4roRio", 0, 20); // 07</w:t>
      </w:r>
    </w:p>
    <w:p w14:paraId="0D0E1D8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("Elena", "</w:t>
      </w:r>
      <w:proofErr w:type="spellStart"/>
      <w:r w:rsidRPr="00E4691A">
        <w:rPr>
          <w:lang w:val="es-ES"/>
        </w:rPr>
        <w:t>elenaCamina</w:t>
      </w:r>
      <w:proofErr w:type="spellEnd"/>
      <w:r w:rsidRPr="00E4691A">
        <w:rPr>
          <w:lang w:val="es-ES"/>
        </w:rPr>
        <w:t>", "BosqueC4laro", 0, 19); // 08</w:t>
      </w:r>
    </w:p>
    <w:p w14:paraId="718FD9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("José", "</w:t>
      </w:r>
      <w:proofErr w:type="spellStart"/>
      <w:r w:rsidRPr="00E4691A">
        <w:rPr>
          <w:lang w:val="es-ES"/>
        </w:rPr>
        <w:t>joseDogGo</w:t>
      </w:r>
      <w:proofErr w:type="spellEnd"/>
      <w:r w:rsidRPr="00E4691A">
        <w:rPr>
          <w:lang w:val="es-ES"/>
        </w:rPr>
        <w:t>", "1FuegoCamino", 0, 13); // 09</w:t>
      </w:r>
    </w:p>
    <w:p w14:paraId="36A7312F" w14:textId="77777777" w:rsidR="00E4691A" w:rsidRPr="00E4691A" w:rsidRDefault="00E4691A" w:rsidP="00E4691A">
      <w:pPr>
        <w:rPr>
          <w:lang w:val="es-ES"/>
        </w:rPr>
      </w:pPr>
    </w:p>
    <w:p w14:paraId="4716AFD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("Pilares", "</w:t>
      </w:r>
      <w:proofErr w:type="spellStart"/>
      <w:r w:rsidRPr="00E4691A">
        <w:rPr>
          <w:lang w:val="es-ES"/>
        </w:rPr>
        <w:t>pilaresDogTeam</w:t>
      </w:r>
      <w:proofErr w:type="spellEnd"/>
      <w:r w:rsidRPr="00E4691A">
        <w:rPr>
          <w:lang w:val="es-ES"/>
        </w:rPr>
        <w:t>", "LuzRosa2", 0, 17); // 010</w:t>
      </w:r>
    </w:p>
    <w:p w14:paraId="4C63B3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("Ramon", "clRamon4", "Loli2.5", 0, 17); // 011</w:t>
      </w:r>
    </w:p>
    <w:p w14:paraId="27E26A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("Leonel", "</w:t>
      </w:r>
      <w:proofErr w:type="spellStart"/>
      <w:r w:rsidRPr="00E4691A">
        <w:rPr>
          <w:lang w:val="es-ES"/>
        </w:rPr>
        <w:t>leonelPetsTest</w:t>
      </w:r>
      <w:proofErr w:type="spellEnd"/>
      <w:r w:rsidRPr="00E4691A">
        <w:rPr>
          <w:lang w:val="es-ES"/>
        </w:rPr>
        <w:t>", "Nube3Suave", 0, 5); // 012</w:t>
      </w:r>
    </w:p>
    <w:p w14:paraId="3422BF7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("Martin", "</w:t>
      </w:r>
      <w:proofErr w:type="spellStart"/>
      <w:r w:rsidRPr="00E4691A">
        <w:rPr>
          <w:lang w:val="es-ES"/>
        </w:rPr>
        <w:t>martinDogs</w:t>
      </w:r>
      <w:proofErr w:type="spellEnd"/>
      <w:r w:rsidRPr="00E4691A">
        <w:rPr>
          <w:lang w:val="es-ES"/>
        </w:rPr>
        <w:t>", "Sol4Tarde", 0, 10); // 013</w:t>
      </w:r>
    </w:p>
    <w:p w14:paraId="3419266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this.agregarPaseador</w:t>
      </w:r>
      <w:proofErr w:type="spellEnd"/>
      <w:r w:rsidRPr="00E4691A">
        <w:rPr>
          <w:lang w:val="es-ES"/>
        </w:rPr>
        <w:t>("Camila", "</w:t>
      </w:r>
      <w:proofErr w:type="spellStart"/>
      <w:r w:rsidRPr="00E4691A">
        <w:rPr>
          <w:lang w:val="es-ES"/>
        </w:rPr>
        <w:t>camilaWlk</w:t>
      </w:r>
      <w:proofErr w:type="spellEnd"/>
      <w:r w:rsidRPr="00E4691A">
        <w:rPr>
          <w:lang w:val="es-ES"/>
        </w:rPr>
        <w:t>", "Cam1noAzul", 0, 15); // 014</w:t>
      </w:r>
    </w:p>
    <w:p w14:paraId="43E33142" w14:textId="77777777" w:rsidR="00E4691A" w:rsidRPr="00E4691A" w:rsidRDefault="00E4691A" w:rsidP="00E4691A">
      <w:pPr>
        <w:rPr>
          <w:lang w:val="es-ES"/>
        </w:rPr>
      </w:pPr>
    </w:p>
    <w:p w14:paraId="7DE583C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clientes precargados</w:t>
      </w:r>
    </w:p>
    <w:p w14:paraId="68FD11C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("clientaEsther5", "Brisa5M", "Mora", "mediano"); // 0</w:t>
      </w:r>
    </w:p>
    <w:p w14:paraId="4F9EF64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("e5533913", "Ee5533913.", "Princesa", "mediano"); // 01</w:t>
      </w:r>
    </w:p>
    <w:p w14:paraId="2059C6A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("paulaC2023", "Arena0D.", "Pelusa", "mediano"); // 02</w:t>
      </w:r>
    </w:p>
    <w:p w14:paraId="2F25A5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("clienteSofia12", "Tigre9Rojo", "Luna", "grande"); // 03</w:t>
      </w:r>
    </w:p>
    <w:p w14:paraId="52506349" w14:textId="77777777" w:rsidR="00E4691A" w:rsidRPr="00E4691A" w:rsidRDefault="00E4691A" w:rsidP="00E4691A">
      <w:pPr>
        <w:rPr>
          <w:lang w:val="es-ES"/>
        </w:rPr>
      </w:pPr>
    </w:p>
    <w:p w14:paraId="70FDD8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("marioCliente34", "LuzDe8Sol", "Roco", "chico"); // 04</w:t>
      </w:r>
    </w:p>
    <w:p w14:paraId="555990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("carlaC_2025", "Rio3Claro", "Milo", "chico"); // 05</w:t>
      </w:r>
    </w:p>
    <w:p w14:paraId="681409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("juanLuz07", "Bosqu3Niebla", "Simba", "chico"); // 06</w:t>
      </w:r>
    </w:p>
    <w:p w14:paraId="63AADF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("clientaVale90", "Cielo7Gris", "Nala", "chico"); // 07</w:t>
      </w:r>
    </w:p>
    <w:p w14:paraId="2D57C2C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("roberto.C2024", "AguaF1a", "Max", "chico"); // 08</w:t>
      </w:r>
    </w:p>
    <w:p w14:paraId="1AD79B2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("nataliaUsr1", "Vent0Frio", "Kira", "mediano"); // 09</w:t>
      </w:r>
    </w:p>
    <w:p w14:paraId="5C6787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("clienteMax77", "Est4rella", "Tomy", "mediano"); // 010</w:t>
      </w:r>
    </w:p>
    <w:p w14:paraId="0AD64C6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("luciaC_08", "Mont3Rosa", "Boby", "mediano"); // 011</w:t>
      </w:r>
    </w:p>
    <w:p w14:paraId="5A3D62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("clienteRamon3", "FlorN0che", "Lola", "mediano"); // 012</w:t>
      </w:r>
    </w:p>
    <w:p w14:paraId="7FEA88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("florencia_Usr4", "Roca2Luz", "Rocky", "mediano"); // 013</w:t>
      </w:r>
    </w:p>
    <w:p w14:paraId="63956B0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("andresCliente19", "Tarde9Sol", "Coco", "mediano"); // 014</w:t>
      </w:r>
    </w:p>
    <w:p w14:paraId="7638031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("martaC_15", "Niebla7Zul", "Chispa", "grande"); // 015</w:t>
      </w:r>
    </w:p>
    <w:p w14:paraId="5DDCA7B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("clienteLeo28", "Cl4roDia", "Zeus", "grande"); // 016</w:t>
      </w:r>
    </w:p>
    <w:p w14:paraId="751AB6D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("marina.User6", "Hielo6Roo", "Canela", "grande"); // 017</w:t>
      </w:r>
    </w:p>
    <w:p w14:paraId="1CE68D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("carlos_Cli02", "Bosque1N", "Thor", "grande"); // 018</w:t>
      </w:r>
    </w:p>
    <w:p w14:paraId="53C8ED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("germanC_09", "Fuego8Z", "Rita", "grande"); // 019</w:t>
      </w:r>
    </w:p>
    <w:p w14:paraId="5E5363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this.agregarCliente</w:t>
      </w:r>
      <w:proofErr w:type="spellEnd"/>
      <w:r w:rsidRPr="00E4691A">
        <w:rPr>
          <w:lang w:val="es-ES"/>
        </w:rPr>
        <w:t>("clienteBruno11", "Arena0D.", "Duque", "grande"); // 20</w:t>
      </w:r>
    </w:p>
    <w:p w14:paraId="4027F09C" w14:textId="77777777" w:rsidR="00E4691A" w:rsidRPr="00E4691A" w:rsidRDefault="00E4691A" w:rsidP="00E4691A">
      <w:pPr>
        <w:rPr>
          <w:lang w:val="es-ES"/>
        </w:rPr>
      </w:pPr>
    </w:p>
    <w:p w14:paraId="57465B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contrataciones precargadas</w:t>
      </w:r>
    </w:p>
    <w:p w14:paraId="41296F8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6DA7EC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5E390EF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4E0130D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"2025-06-12",</w:t>
      </w:r>
    </w:p>
    <w:p w14:paraId="1EBA962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"14:15",</w:t>
      </w:r>
    </w:p>
    <w:p w14:paraId="771EE9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2,</w:t>
      </w:r>
    </w:p>
    <w:p w14:paraId="77F387F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"Cancelado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por Cl (Pre) "</w:t>
      </w:r>
    </w:p>
    <w:p w14:paraId="54B3E75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Cancelada</w:t>
      </w:r>
    </w:p>
    <w:p w14:paraId="14BFFCD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2454332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4D3A3D1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4E46C63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"2025-06-13",</w:t>
      </w:r>
    </w:p>
    <w:p w14:paraId="0C2E250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"09:00",</w:t>
      </w:r>
    </w:p>
    <w:p w14:paraId="614F9EF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2,</w:t>
      </w:r>
    </w:p>
    <w:p w14:paraId="469140C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"Cancelado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por Pas (Pre) "</w:t>
      </w:r>
    </w:p>
    <w:p w14:paraId="4D6E886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Cancelada</w:t>
      </w:r>
    </w:p>
    <w:p w14:paraId="2473B2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0586811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2,</w:t>
      </w:r>
    </w:p>
    <w:p w14:paraId="14136A6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47E504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"2025-06-15",</w:t>
      </w:r>
    </w:p>
    <w:p w14:paraId="37E3AC0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"13:00",</w:t>
      </w:r>
    </w:p>
    <w:p w14:paraId="344AA9F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2,</w:t>
      </w:r>
    </w:p>
    <w:p w14:paraId="2F67F98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"Cancelado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 por </w:t>
      </w:r>
      <w:proofErr w:type="spellStart"/>
      <w:r w:rsidRPr="00E4691A">
        <w:rPr>
          <w:lang w:val="es-ES"/>
        </w:rPr>
        <w:t>Sis</w:t>
      </w:r>
      <w:proofErr w:type="spellEnd"/>
      <w:r w:rsidRPr="00E4691A">
        <w:rPr>
          <w:lang w:val="es-ES"/>
        </w:rPr>
        <w:t xml:space="preserve"> (Pre) "</w:t>
      </w:r>
    </w:p>
    <w:p w14:paraId="42DD30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Cancelada</w:t>
      </w:r>
    </w:p>
    <w:p w14:paraId="3AA9B48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1B7EA79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3,</w:t>
      </w:r>
    </w:p>
    <w:p w14:paraId="64F0D0F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058E07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"2025-06-15",</w:t>
      </w:r>
    </w:p>
    <w:p w14:paraId="34CA21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"13:00",</w:t>
      </w:r>
    </w:p>
    <w:p w14:paraId="497B379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2,</w:t>
      </w:r>
    </w:p>
    <w:p w14:paraId="1710E08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"Cancelado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por Pas (Pre) "</w:t>
      </w:r>
    </w:p>
    <w:p w14:paraId="7D8306E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Cancelada</w:t>
      </w:r>
    </w:p>
    <w:p w14:paraId="26AD37B8" w14:textId="77777777" w:rsidR="00E4691A" w:rsidRPr="00E4691A" w:rsidRDefault="00E4691A" w:rsidP="00E4691A">
      <w:pPr>
        <w:rPr>
          <w:lang w:val="es-ES"/>
        </w:rPr>
      </w:pPr>
    </w:p>
    <w:p w14:paraId="5E3F594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3F518F1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36EABD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666BD31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"2025-06-17",</w:t>
      </w:r>
    </w:p>
    <w:p w14:paraId="518DD6B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"12:00",</w:t>
      </w:r>
    </w:p>
    <w:p w14:paraId="497347F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4,</w:t>
      </w:r>
    </w:p>
    <w:p w14:paraId="669D3A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"Rechazado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por Pas (Pre) "</w:t>
      </w:r>
    </w:p>
    <w:p w14:paraId="38E0FE8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Rechazada</w:t>
      </w:r>
    </w:p>
    <w:p w14:paraId="2A9148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228F81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76752D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085CDF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"2025-06-17",</w:t>
      </w:r>
    </w:p>
    <w:p w14:paraId="6DFFCB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"12:00",</w:t>
      </w:r>
    </w:p>
    <w:p w14:paraId="09363F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4,</w:t>
      </w:r>
    </w:p>
    <w:p w14:paraId="012C622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"Rechazado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por Pas (Pre) "</w:t>
      </w:r>
    </w:p>
    <w:p w14:paraId="1EBE9A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Rechazada</w:t>
      </w:r>
    </w:p>
    <w:p w14:paraId="1143D27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71EE7B0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2,</w:t>
      </w:r>
    </w:p>
    <w:p w14:paraId="64F2C8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5111D9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"2025-06-17",</w:t>
      </w:r>
    </w:p>
    <w:p w14:paraId="34D0E07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"12:00",</w:t>
      </w:r>
    </w:p>
    <w:p w14:paraId="4C3FB8C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4,</w:t>
      </w:r>
    </w:p>
    <w:p w14:paraId="439F8C3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"Rechazado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por Pas (Pre) "</w:t>
      </w:r>
    </w:p>
    <w:p w14:paraId="5AD229F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Rechazada</w:t>
      </w:r>
    </w:p>
    <w:p w14:paraId="4BA0AD5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6E27B14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3,</w:t>
      </w:r>
    </w:p>
    <w:p w14:paraId="03CA0C7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794C6F3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"2025-06-17",</w:t>
      </w:r>
    </w:p>
    <w:p w14:paraId="0453903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"12:00",</w:t>
      </w:r>
    </w:p>
    <w:p w14:paraId="14D02B9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4,</w:t>
      </w:r>
    </w:p>
    <w:p w14:paraId="11249CF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"Rechazado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por Pas (Pre) "</w:t>
      </w:r>
    </w:p>
    <w:p w14:paraId="44A58A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Rechazada</w:t>
      </w:r>
    </w:p>
    <w:p w14:paraId="1DC56FAE" w14:textId="77777777" w:rsidR="00E4691A" w:rsidRPr="00E4691A" w:rsidRDefault="00E4691A" w:rsidP="00E4691A">
      <w:pPr>
        <w:rPr>
          <w:lang w:val="es-ES"/>
        </w:rPr>
      </w:pPr>
    </w:p>
    <w:p w14:paraId="3A5A2A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301C29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0,</w:t>
      </w:r>
    </w:p>
    <w:p w14:paraId="43764F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2CD7697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"2025-06-16",</w:t>
      </w:r>
    </w:p>
    <w:p w14:paraId="5EF58A0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"10:15",</w:t>
      </w:r>
    </w:p>
    <w:p w14:paraId="0CBD87F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3,</w:t>
      </w:r>
    </w:p>
    <w:p w14:paraId="5E16AD0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"Cerrado&lt;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&gt;por Pas (Pre) "</w:t>
      </w:r>
    </w:p>
    <w:p w14:paraId="26F8E7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Cerrada</w:t>
      </w:r>
    </w:p>
    <w:p w14:paraId="35DA7E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1A404A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2F67C56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0,</w:t>
      </w:r>
    </w:p>
    <w:p w14:paraId="3B0CC0D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"2025-06-16",</w:t>
      </w:r>
    </w:p>
    <w:p w14:paraId="734F737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"10:15",</w:t>
      </w:r>
    </w:p>
    <w:p w14:paraId="4A0E6B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3,</w:t>
      </w:r>
    </w:p>
    <w:p w14:paraId="2648DA4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"Cerrado&lt;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&gt;por Pas (Pre) "</w:t>
      </w:r>
    </w:p>
    <w:p w14:paraId="53EB9A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Cerrada</w:t>
      </w:r>
    </w:p>
    <w:p w14:paraId="1088B6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67D224B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2,</w:t>
      </w:r>
    </w:p>
    <w:p w14:paraId="03D824A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1601F0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"2025-06-14",</w:t>
      </w:r>
    </w:p>
    <w:p w14:paraId="636BD20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"11:30",</w:t>
      </w:r>
    </w:p>
    <w:p w14:paraId="3A65F2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3,</w:t>
      </w:r>
    </w:p>
    <w:p w14:paraId="741B81E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"Cerrado&lt;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&gt;por Pas (Pre) "</w:t>
      </w:r>
    </w:p>
    <w:p w14:paraId="5E54724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Cerrada</w:t>
      </w:r>
    </w:p>
    <w:p w14:paraId="68B21B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</w:t>
      </w:r>
    </w:p>
    <w:p w14:paraId="13D3704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3,</w:t>
      </w:r>
    </w:p>
    <w:p w14:paraId="31863BE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1,</w:t>
      </w:r>
    </w:p>
    <w:p w14:paraId="05B552B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"2025-06-15",</w:t>
      </w:r>
    </w:p>
    <w:p w14:paraId="183397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"15:45",</w:t>
      </w:r>
    </w:p>
    <w:p w14:paraId="0E5301A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3,</w:t>
      </w:r>
    </w:p>
    <w:p w14:paraId="2172C1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"Cerrado&lt;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&gt;por Pas (Pre) "</w:t>
      </w:r>
    </w:p>
    <w:p w14:paraId="4A790BC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 // Cerrada</w:t>
      </w:r>
    </w:p>
    <w:p w14:paraId="20C6AACA" w14:textId="77777777" w:rsidR="00E4691A" w:rsidRPr="00E4691A" w:rsidRDefault="00E4691A" w:rsidP="00E4691A">
      <w:pPr>
        <w:rPr>
          <w:lang w:val="es-ES"/>
        </w:rPr>
      </w:pPr>
    </w:p>
    <w:p w14:paraId="0092CFC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(7, 0, "2025-06-10", "07:30", 0); // Pendiente</w:t>
      </w:r>
    </w:p>
    <w:p w14:paraId="1B39578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(1, 0, "2025-06-11", "11:00", 0); // Pendiente</w:t>
      </w:r>
    </w:p>
    <w:p w14:paraId="01DF17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(2, 1, "2025-06-12", "19:45", 0); // Pendiente</w:t>
      </w:r>
    </w:p>
    <w:p w14:paraId="668635F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(3, 1, "2025-06-12", "16:10", 0); // Pendiente</w:t>
      </w:r>
    </w:p>
    <w:p w14:paraId="45D15468" w14:textId="77777777" w:rsidR="00E4691A" w:rsidRPr="00E4691A" w:rsidRDefault="00E4691A" w:rsidP="00E4691A">
      <w:pPr>
        <w:rPr>
          <w:lang w:val="es-ES"/>
        </w:rPr>
      </w:pPr>
    </w:p>
    <w:p w14:paraId="0AA002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En curso</w:t>
      </w:r>
    </w:p>
    <w:p w14:paraId="3796925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(13, 1, "2025-06-11", "10:00", 1); // En curso</w:t>
      </w:r>
    </w:p>
    <w:p w14:paraId="2677C5A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(14, 1, "2025-06-12", "16:45", 1); // En curso</w:t>
      </w:r>
    </w:p>
    <w:p w14:paraId="5BE57E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(15, 1, "2025-06-12", "16:45", 1); // En curso</w:t>
      </w:r>
    </w:p>
    <w:p w14:paraId="0E391D0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(16, 1, "2025-06-10", "08:30", 1); // En curso</w:t>
      </w:r>
    </w:p>
    <w:p w14:paraId="401C0E4E" w14:textId="77777777" w:rsidR="00E4691A" w:rsidRPr="00E4691A" w:rsidRDefault="00E4691A" w:rsidP="00E4691A">
      <w:pPr>
        <w:rPr>
          <w:lang w:val="es-ES"/>
        </w:rPr>
      </w:pPr>
    </w:p>
    <w:p w14:paraId="0F5DA1F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(17, 0, "2025-06-11", "10:00", 1); // En curso</w:t>
      </w:r>
    </w:p>
    <w:p w14:paraId="161BAC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(11, 0, "2025-06-12", "16:45", 1); // En curso</w:t>
      </w:r>
    </w:p>
    <w:p w14:paraId="3EC5769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(19, 0, "2025-06-12", "16:45", 1); // En curso</w:t>
      </w:r>
    </w:p>
    <w:p w14:paraId="3863095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(15, 0, "2025-06-10", "08:30", 1); // En curso</w:t>
      </w:r>
    </w:p>
    <w:p w14:paraId="4A6A5F4B" w14:textId="77777777" w:rsidR="00E4691A" w:rsidRPr="00E4691A" w:rsidRDefault="00E4691A" w:rsidP="00E4691A">
      <w:pPr>
        <w:rPr>
          <w:lang w:val="es-ES"/>
        </w:rPr>
      </w:pPr>
    </w:p>
    <w:p w14:paraId="6DD6906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(4, 5, "2025-06-11", "10:00", 1); // En curso</w:t>
      </w:r>
    </w:p>
    <w:p w14:paraId="5B6F405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(16, 5, "2025-06-12", "16:45", 1); // En curso</w:t>
      </w:r>
    </w:p>
    <w:p w14:paraId="56046A5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(6, 5, "2025-06-12", "16:45", 1); // En curso</w:t>
      </w:r>
    </w:p>
    <w:p w14:paraId="026FE3B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this.crearContratacion</w:t>
      </w:r>
      <w:proofErr w:type="spellEnd"/>
      <w:r w:rsidRPr="00E4691A">
        <w:rPr>
          <w:lang w:val="es-ES"/>
        </w:rPr>
        <w:t>(10, 5, "2025-06-10", "08:30", 1); // En curso</w:t>
      </w:r>
    </w:p>
    <w:p w14:paraId="1980D7F4" w14:textId="77777777" w:rsidR="00E4691A" w:rsidRPr="00E4691A" w:rsidRDefault="00E4691A" w:rsidP="00E4691A">
      <w:pPr>
        <w:rPr>
          <w:lang w:val="es-ES"/>
        </w:rPr>
      </w:pPr>
    </w:p>
    <w:p w14:paraId="7EE95C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this.corregirCuposDePaseadores</w:t>
      </w:r>
      <w:proofErr w:type="spellEnd"/>
      <w:r w:rsidRPr="00E4691A">
        <w:rPr>
          <w:lang w:val="es-ES"/>
        </w:rPr>
        <w:t>();</w:t>
      </w:r>
    </w:p>
    <w:p w14:paraId="59940ED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}</w:t>
      </w:r>
    </w:p>
    <w:p w14:paraId="200A3356" w14:textId="77777777" w:rsidR="00E4691A" w:rsidRPr="00E4691A" w:rsidRDefault="00E4691A" w:rsidP="00E4691A">
      <w:pPr>
        <w:rPr>
          <w:lang w:val="en-US"/>
        </w:rPr>
      </w:pPr>
    </w:p>
    <w:p w14:paraId="42602CE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7EA8734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1F5AB22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7571295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proofErr w:type="gramStart"/>
      <w:r w:rsidRPr="00E4691A">
        <w:rPr>
          <w:lang w:val="en-US"/>
        </w:rPr>
        <w:t>corregirCuposDePaseadores</w:t>
      </w:r>
      <w:proofErr w:type="spellEnd"/>
      <w:r w:rsidRPr="00E4691A">
        <w:rPr>
          <w:lang w:val="en-US"/>
        </w:rPr>
        <w:t>(</w:t>
      </w:r>
      <w:proofErr w:type="gramEnd"/>
      <w:r w:rsidRPr="00E4691A">
        <w:rPr>
          <w:lang w:val="en-US"/>
        </w:rPr>
        <w:t>) {</w:t>
      </w:r>
    </w:p>
    <w:p w14:paraId="114C61D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this.paseadores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3A51A68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item = </w:t>
      </w:r>
      <w:proofErr w:type="spellStart"/>
      <w:proofErr w:type="gramStart"/>
      <w:r w:rsidRPr="00E4691A">
        <w:rPr>
          <w:lang w:val="en-US"/>
        </w:rPr>
        <w:t>this.paseadores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696D8E4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s-ES"/>
        </w:rPr>
        <w:t>this.sobreescribirCuposDePaseador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>);</w:t>
      </w:r>
    </w:p>
    <w:p w14:paraId="2AF958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}</w:t>
      </w:r>
    </w:p>
    <w:p w14:paraId="3ACB8E8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2E26EAC4" w14:textId="77777777" w:rsidR="00E4691A" w:rsidRPr="00E4691A" w:rsidRDefault="00E4691A" w:rsidP="00E4691A">
      <w:pPr>
        <w:rPr>
          <w:lang w:val="es-ES"/>
        </w:rPr>
      </w:pPr>
    </w:p>
    <w:p w14:paraId="26093D5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 *************************** ******************* //</w:t>
      </w:r>
    </w:p>
    <w:p w14:paraId="4B8402A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 ACTUALIZACIÓN DE PASEADORES ******************* //</w:t>
      </w:r>
    </w:p>
    <w:p w14:paraId="2266DA20" w14:textId="77777777" w:rsidR="00E4691A" w:rsidRPr="00E4691A" w:rsidRDefault="00E4691A" w:rsidP="00E4691A">
      <w:pPr>
        <w:rPr>
          <w:lang w:val="es-ES"/>
        </w:rPr>
      </w:pPr>
    </w:p>
    <w:p w14:paraId="5ECAB11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 *************************** ******************* //</w:t>
      </w:r>
    </w:p>
    <w:p w14:paraId="20F9041F" w14:textId="77777777" w:rsidR="00E4691A" w:rsidRPr="00E4691A" w:rsidRDefault="00E4691A" w:rsidP="00E4691A">
      <w:pPr>
        <w:rPr>
          <w:lang w:val="es-ES"/>
        </w:rPr>
      </w:pPr>
    </w:p>
    <w:p w14:paraId="0C1FCC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3AED01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31505A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</w:t>
      </w:r>
      <w:proofErr w:type="spellStart"/>
      <w:r w:rsidRPr="00E4691A">
        <w:rPr>
          <w:lang w:val="es-ES"/>
        </w:rPr>
        <w:t>contratacion</w:t>
      </w:r>
      <w:proofErr w:type="spellEnd"/>
    </w:p>
    <w:p w14:paraId="72BD021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580573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actualizarCuposDePaseador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contratacion</w:t>
      </w:r>
      <w:proofErr w:type="spellEnd"/>
      <w:r w:rsidRPr="00E4691A">
        <w:rPr>
          <w:lang w:val="es-ES"/>
        </w:rPr>
        <w:t>) {</w:t>
      </w:r>
    </w:p>
    <w:p w14:paraId="6437BA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Incremento del 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:</w:t>
      </w:r>
    </w:p>
    <w:p w14:paraId="48FEF5A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-&gt; ESTADO_DE_CONTRATACION[1] -&gt; Paseos En Curso</w:t>
      </w:r>
    </w:p>
    <w:p w14:paraId="7822A84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</w:t>
      </w:r>
      <w:proofErr w:type="spellStart"/>
      <w:r w:rsidRPr="00E4691A">
        <w:rPr>
          <w:lang w:val="es-ES"/>
        </w:rPr>
        <w:t>contratacion.estado</w:t>
      </w:r>
      <w:proofErr w:type="spellEnd"/>
      <w:r w:rsidRPr="00E4691A">
        <w:rPr>
          <w:lang w:val="es-ES"/>
        </w:rPr>
        <w:t xml:space="preserve"> == ESTADO_DE_CONTRATACION[1]) {</w:t>
      </w:r>
    </w:p>
    <w:p w14:paraId="649DEC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cupoAOperar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this.definirCupoSegunTamanho</w:t>
      </w:r>
      <w:proofErr w:type="spellEnd"/>
      <w:r w:rsidRPr="00E4691A">
        <w:rPr>
          <w:lang w:val="es-ES"/>
        </w:rPr>
        <w:t>(</w:t>
      </w:r>
    </w:p>
    <w:p w14:paraId="198E91A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_</w:t>
      </w:r>
      <w:proofErr w:type="spellStart"/>
      <w:r w:rsidRPr="00E4691A">
        <w:rPr>
          <w:lang w:val="es-ES"/>
        </w:rPr>
        <w:t>contratacion.cliente.perroCliente</w:t>
      </w:r>
      <w:proofErr w:type="spellEnd"/>
    </w:p>
    <w:p w14:paraId="0D7597F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);</w:t>
      </w:r>
    </w:p>
    <w:p w14:paraId="7353CDB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contratacion.paseador.cupoActual</w:t>
      </w:r>
      <w:proofErr w:type="spellEnd"/>
      <w:r w:rsidRPr="00E4691A">
        <w:rPr>
          <w:lang w:val="es-ES"/>
        </w:rPr>
        <w:t xml:space="preserve"> += </w:t>
      </w:r>
      <w:proofErr w:type="spellStart"/>
      <w:r w:rsidRPr="00E4691A">
        <w:rPr>
          <w:lang w:val="es-ES"/>
        </w:rPr>
        <w:t>cupoAOperar</w:t>
      </w:r>
      <w:proofErr w:type="spellEnd"/>
      <w:r w:rsidRPr="00E4691A">
        <w:rPr>
          <w:lang w:val="es-ES"/>
        </w:rPr>
        <w:t>;</w:t>
      </w:r>
    </w:p>
    <w:p w14:paraId="7107263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}</w:t>
      </w:r>
    </w:p>
    <w:p w14:paraId="3A52E6AD" w14:textId="77777777" w:rsidR="00E4691A" w:rsidRPr="00E4691A" w:rsidRDefault="00E4691A" w:rsidP="00E4691A">
      <w:pPr>
        <w:rPr>
          <w:lang w:val="es-ES"/>
        </w:rPr>
      </w:pPr>
    </w:p>
    <w:p w14:paraId="19683FB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Decremento del 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:</w:t>
      </w:r>
    </w:p>
    <w:p w14:paraId="4F60D9D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 -&gt; ESTADO_DE_CONTRATACION[2] -&gt; Paseos Cancelados</w:t>
      </w:r>
    </w:p>
    <w:p w14:paraId="519129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 -&gt; ESTADO_DE_CONTRATACION[3] -&gt; Paseos Cerrados</w:t>
      </w:r>
    </w:p>
    <w:p w14:paraId="48F8AA4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</w:p>
    <w:p w14:paraId="06A8B31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contratacion.estado</w:t>
      </w:r>
      <w:proofErr w:type="spellEnd"/>
      <w:r w:rsidRPr="00E4691A">
        <w:rPr>
          <w:lang w:val="es-ES"/>
        </w:rPr>
        <w:t xml:space="preserve"> == ESTADO_DE_CONTRATACION[2] ||</w:t>
      </w:r>
    </w:p>
    <w:p w14:paraId="10EA6E2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contratacion.estado</w:t>
      </w:r>
      <w:proofErr w:type="spellEnd"/>
      <w:r w:rsidRPr="00E4691A">
        <w:rPr>
          <w:lang w:val="es-ES"/>
        </w:rPr>
        <w:t xml:space="preserve"> == ESTADO_DE_CONTRATACION[3]</w:t>
      </w:r>
    </w:p>
    <w:p w14:paraId="0C9022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 {</w:t>
      </w:r>
    </w:p>
    <w:p w14:paraId="107C4D6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cupoAOperar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this.definirCupoSegunTamanho</w:t>
      </w:r>
      <w:proofErr w:type="spellEnd"/>
      <w:r w:rsidRPr="00E4691A">
        <w:rPr>
          <w:lang w:val="es-ES"/>
        </w:rPr>
        <w:t>(</w:t>
      </w:r>
    </w:p>
    <w:p w14:paraId="0BB12FB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_</w:t>
      </w:r>
      <w:proofErr w:type="spellStart"/>
      <w:r w:rsidRPr="00E4691A">
        <w:rPr>
          <w:lang w:val="es-ES"/>
        </w:rPr>
        <w:t>contratacion.cliente.perroCliente</w:t>
      </w:r>
      <w:proofErr w:type="spellEnd"/>
    </w:p>
    <w:p w14:paraId="2780898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);</w:t>
      </w:r>
    </w:p>
    <w:p w14:paraId="0927BD4F" w14:textId="77777777" w:rsidR="00E4691A" w:rsidRPr="00E4691A" w:rsidRDefault="00E4691A" w:rsidP="00E4691A">
      <w:pPr>
        <w:rPr>
          <w:lang w:val="es-ES"/>
        </w:rPr>
      </w:pPr>
    </w:p>
    <w:p w14:paraId="54962FF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contratacion.paseador.cupoActual</w:t>
      </w:r>
      <w:proofErr w:type="spellEnd"/>
      <w:r w:rsidRPr="00E4691A">
        <w:rPr>
          <w:lang w:val="es-ES"/>
        </w:rPr>
        <w:t xml:space="preserve"> -= </w:t>
      </w:r>
      <w:proofErr w:type="spellStart"/>
      <w:r w:rsidRPr="00E4691A">
        <w:rPr>
          <w:lang w:val="es-ES"/>
        </w:rPr>
        <w:t>cupoAOperar</w:t>
      </w:r>
      <w:proofErr w:type="spellEnd"/>
      <w:r w:rsidRPr="00E4691A">
        <w:rPr>
          <w:lang w:val="es-ES"/>
        </w:rPr>
        <w:t>;</w:t>
      </w:r>
    </w:p>
    <w:p w14:paraId="20BA7C95" w14:textId="77777777" w:rsidR="00E4691A" w:rsidRPr="00E4691A" w:rsidRDefault="00E4691A" w:rsidP="00E4691A">
      <w:pPr>
        <w:rPr>
          <w:lang w:val="es-ES"/>
        </w:rPr>
      </w:pPr>
    </w:p>
    <w:p w14:paraId="2D4A2AE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</w:t>
      </w:r>
      <w:proofErr w:type="spellStart"/>
      <w:r w:rsidRPr="00E4691A">
        <w:rPr>
          <w:lang w:val="es-ES"/>
        </w:rPr>
        <w:t>contratacion.paseador.cupoActual</w:t>
      </w:r>
      <w:proofErr w:type="spellEnd"/>
      <w:r w:rsidRPr="00E4691A">
        <w:rPr>
          <w:lang w:val="es-ES"/>
        </w:rPr>
        <w:t xml:space="preserve"> &lt; 0) {</w:t>
      </w:r>
    </w:p>
    <w:p w14:paraId="115CEAC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_</w:t>
      </w:r>
      <w:proofErr w:type="spellStart"/>
      <w:r w:rsidRPr="00E4691A">
        <w:rPr>
          <w:lang w:val="es-ES"/>
        </w:rPr>
        <w:t>contratacion.paseador.cupoActual</w:t>
      </w:r>
      <w:proofErr w:type="spellEnd"/>
      <w:r w:rsidRPr="00E4691A">
        <w:rPr>
          <w:lang w:val="es-ES"/>
        </w:rPr>
        <w:t xml:space="preserve"> = 0;</w:t>
      </w:r>
    </w:p>
    <w:p w14:paraId="34A704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066724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3DF751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53EB3767" w14:textId="77777777" w:rsidR="00E4691A" w:rsidRPr="00E4691A" w:rsidRDefault="00E4691A" w:rsidP="00E4691A">
      <w:pPr>
        <w:rPr>
          <w:lang w:val="es-ES"/>
        </w:rPr>
      </w:pPr>
    </w:p>
    <w:p w14:paraId="01B9526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/**</w:t>
      </w:r>
    </w:p>
    <w:p w14:paraId="3D9BB13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</w:t>
      </w:r>
      <w:proofErr w:type="spellStart"/>
      <w:r w:rsidRPr="00E4691A">
        <w:rPr>
          <w:lang w:val="es-ES"/>
        </w:rPr>
        <w:t>sbusca</w:t>
      </w:r>
      <w:proofErr w:type="spellEnd"/>
      <w:r w:rsidRPr="00E4691A">
        <w:rPr>
          <w:lang w:val="es-ES"/>
        </w:rPr>
        <w:t xml:space="preserve"> los Paseos En Curso de un Paseador,</w:t>
      </w:r>
    </w:p>
    <w:p w14:paraId="18EA0C0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 &gt; si no tiene, el Cupo Actual es 0</w:t>
      </w:r>
    </w:p>
    <w:p w14:paraId="65DC6E3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 &gt; si tiene, se calcula el Cupo Actual</w:t>
      </w:r>
    </w:p>
    <w:p w14:paraId="547D0F9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   -&gt; se suman los Cupos que implica cada uno de los Paseos En Curso</w:t>
      </w:r>
    </w:p>
    <w:p w14:paraId="5CCCFFD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_paseador</w:t>
      </w:r>
    </w:p>
    <w:p w14:paraId="3F805E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3AA815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sobreescribirCuposDePaseador</w:t>
      </w:r>
      <w:proofErr w:type="spellEnd"/>
      <w:r w:rsidRPr="00E4691A">
        <w:rPr>
          <w:lang w:val="es-ES"/>
        </w:rPr>
        <w:t>(_paseador) {</w:t>
      </w:r>
    </w:p>
    <w:p w14:paraId="5D5045F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estadoEnCurso</w:t>
      </w:r>
      <w:proofErr w:type="spellEnd"/>
      <w:r w:rsidRPr="00E4691A">
        <w:rPr>
          <w:lang w:val="es-ES"/>
        </w:rPr>
        <w:t xml:space="preserve"> = 1;</w:t>
      </w:r>
    </w:p>
    <w:p w14:paraId="6B9A3E2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paseosEnCurso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this.buscarContratacionesDePaseadorConCiertoEstado</w:t>
      </w:r>
      <w:proofErr w:type="spellEnd"/>
      <w:r w:rsidRPr="00E4691A">
        <w:rPr>
          <w:lang w:val="es-ES"/>
        </w:rPr>
        <w:t>(</w:t>
      </w:r>
    </w:p>
    <w:p w14:paraId="175005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paseador.id</w:t>
      </w:r>
      <w:proofErr w:type="spellEnd"/>
      <w:r w:rsidRPr="00E4691A">
        <w:rPr>
          <w:lang w:val="es-ES"/>
        </w:rPr>
        <w:t>,</w:t>
      </w:r>
    </w:p>
    <w:p w14:paraId="73EE53D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estadoEnCurso</w:t>
      </w:r>
      <w:proofErr w:type="spellEnd"/>
    </w:p>
    <w:p w14:paraId="1914108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31CA5984" w14:textId="77777777" w:rsidR="00E4691A" w:rsidRPr="00E4691A" w:rsidRDefault="00E4691A" w:rsidP="00E4691A">
      <w:pPr>
        <w:rPr>
          <w:lang w:val="es-ES"/>
        </w:rPr>
      </w:pPr>
    </w:p>
    <w:p w14:paraId="3AD8F4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paseosEnCurso.length</w:t>
      </w:r>
      <w:proofErr w:type="spellEnd"/>
      <w:r w:rsidRPr="00E4691A">
        <w:rPr>
          <w:lang w:val="es-ES"/>
        </w:rPr>
        <w:t xml:space="preserve"> == 0) {</w:t>
      </w:r>
    </w:p>
    <w:p w14:paraId="3021BF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paseador.cupoActual</w:t>
      </w:r>
      <w:proofErr w:type="spellEnd"/>
      <w:r w:rsidRPr="00E4691A">
        <w:rPr>
          <w:lang w:val="es-ES"/>
        </w:rPr>
        <w:t xml:space="preserve"> = 0;</w:t>
      </w:r>
    </w:p>
    <w:p w14:paraId="19C38AD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7DB34EDF" w14:textId="77777777" w:rsidR="00E4691A" w:rsidRPr="00E4691A" w:rsidRDefault="00E4691A" w:rsidP="00E4691A">
      <w:pPr>
        <w:rPr>
          <w:lang w:val="es-ES"/>
        </w:rPr>
      </w:pPr>
    </w:p>
    <w:p w14:paraId="62E5B44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cupoActualCalculado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this.calcularCupoActualDePaseador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paseosEnCurso</w:t>
      </w:r>
      <w:proofErr w:type="spellEnd"/>
      <w:r w:rsidRPr="00E4691A">
        <w:rPr>
          <w:lang w:val="es-ES"/>
        </w:rPr>
        <w:t>);</w:t>
      </w:r>
    </w:p>
    <w:p w14:paraId="2140E32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cupoActualReal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paseador.cupoActual</w:t>
      </w:r>
      <w:proofErr w:type="spellEnd"/>
      <w:r w:rsidRPr="00E4691A">
        <w:rPr>
          <w:lang w:val="es-ES"/>
        </w:rPr>
        <w:t>;</w:t>
      </w:r>
    </w:p>
    <w:p w14:paraId="51580CB7" w14:textId="77777777" w:rsidR="00E4691A" w:rsidRPr="00E4691A" w:rsidRDefault="00E4691A" w:rsidP="00E4691A">
      <w:pPr>
        <w:rPr>
          <w:lang w:val="es-ES"/>
        </w:rPr>
      </w:pPr>
    </w:p>
    <w:p w14:paraId="39EC9A6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proofErr w:type="gramStart"/>
      <w:r w:rsidRPr="00E4691A">
        <w:rPr>
          <w:lang w:val="es-ES"/>
        </w:rPr>
        <w:t>cupoActualCalculado</w:t>
      </w:r>
      <w:proofErr w:type="spellEnd"/>
      <w:r w:rsidRPr="00E4691A">
        <w:rPr>
          <w:lang w:val="es-ES"/>
        </w:rPr>
        <w:t xml:space="preserve"> !</w:t>
      </w:r>
      <w:proofErr w:type="gramEnd"/>
      <w:r w:rsidRPr="00E4691A">
        <w:rPr>
          <w:lang w:val="es-ES"/>
        </w:rPr>
        <w:t xml:space="preserve">== </w:t>
      </w:r>
      <w:proofErr w:type="spellStart"/>
      <w:r w:rsidRPr="00E4691A">
        <w:rPr>
          <w:lang w:val="es-ES"/>
        </w:rPr>
        <w:t>cupoActualReal</w:t>
      </w:r>
      <w:proofErr w:type="spellEnd"/>
      <w:r w:rsidRPr="00E4691A">
        <w:rPr>
          <w:lang w:val="es-ES"/>
        </w:rPr>
        <w:t>) {</w:t>
      </w:r>
    </w:p>
    <w:p w14:paraId="44EB43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paseador.cupoActual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cupoActualCalculado</w:t>
      </w:r>
      <w:proofErr w:type="spellEnd"/>
      <w:r w:rsidRPr="00E4691A">
        <w:rPr>
          <w:lang w:val="es-ES"/>
        </w:rPr>
        <w:t>;</w:t>
      </w:r>
    </w:p>
    <w:p w14:paraId="107CB0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1A9941B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047AA489" w14:textId="77777777" w:rsidR="00E4691A" w:rsidRPr="00E4691A" w:rsidRDefault="00E4691A" w:rsidP="00E4691A">
      <w:pPr>
        <w:rPr>
          <w:lang w:val="es-ES"/>
        </w:rPr>
      </w:pPr>
    </w:p>
    <w:p w14:paraId="7006BED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 ******** ******** //</w:t>
      </w:r>
    </w:p>
    <w:p w14:paraId="4DD3F1E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 CÁLCULOS ******** //</w:t>
      </w:r>
    </w:p>
    <w:p w14:paraId="56F3325B" w14:textId="77777777" w:rsidR="00E4691A" w:rsidRPr="00E4691A" w:rsidRDefault="00E4691A" w:rsidP="00E4691A">
      <w:pPr>
        <w:rPr>
          <w:lang w:val="es-ES"/>
        </w:rPr>
      </w:pPr>
    </w:p>
    <w:p w14:paraId="4ADFC34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 ******** ******** //</w:t>
      </w:r>
    </w:p>
    <w:p w14:paraId="05540637" w14:textId="77777777" w:rsidR="00E4691A" w:rsidRPr="00E4691A" w:rsidRDefault="00E4691A" w:rsidP="00E4691A">
      <w:pPr>
        <w:rPr>
          <w:lang w:val="es-ES"/>
        </w:rPr>
      </w:pPr>
    </w:p>
    <w:p w14:paraId="037F2A0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407BEAF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6CF0F35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</w:t>
      </w:r>
      <w:proofErr w:type="spellStart"/>
      <w:r w:rsidRPr="00E4691A">
        <w:rPr>
          <w:lang w:val="es-ES"/>
        </w:rPr>
        <w:t>paseosEnCurso</w:t>
      </w:r>
      <w:proofErr w:type="spellEnd"/>
    </w:p>
    <w:p w14:paraId="72B36D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Number</w:t>
      </w:r>
    </w:p>
    <w:p w14:paraId="687BAF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6C01BA1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calcularCupoActualDePaseador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paseosEnCurso</w:t>
      </w:r>
      <w:proofErr w:type="spellEnd"/>
      <w:r w:rsidRPr="00E4691A">
        <w:rPr>
          <w:lang w:val="es-ES"/>
        </w:rPr>
        <w:t>) {</w:t>
      </w:r>
    </w:p>
    <w:p w14:paraId="194C4A3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cupoActualTotal</w:t>
      </w:r>
      <w:proofErr w:type="spellEnd"/>
      <w:r w:rsidRPr="00E4691A">
        <w:rPr>
          <w:lang w:val="es-ES"/>
        </w:rPr>
        <w:t xml:space="preserve"> = 0;</w:t>
      </w:r>
    </w:p>
    <w:p w14:paraId="1EC7D542" w14:textId="77777777" w:rsidR="00E4691A" w:rsidRPr="00E4691A" w:rsidRDefault="00E4691A" w:rsidP="00E4691A">
      <w:pPr>
        <w:rPr>
          <w:lang w:val="es-ES"/>
        </w:rPr>
      </w:pPr>
    </w:p>
    <w:p w14:paraId="734CFE1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_</w:t>
      </w:r>
      <w:proofErr w:type="spellStart"/>
      <w:r w:rsidRPr="00E4691A">
        <w:rPr>
          <w:lang w:val="en-US"/>
        </w:rPr>
        <w:t>paseosEnCurso.length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6BBBE2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paseosEnCurso</w:t>
      </w:r>
      <w:proofErr w:type="spellEnd"/>
      <w:r w:rsidRPr="00E4691A">
        <w:rPr>
          <w:lang w:val="es-ES"/>
        </w:rPr>
        <w:t>[i];</w:t>
      </w:r>
    </w:p>
    <w:p w14:paraId="21DE49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cupoASumar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this.definirCupoSegunTamanho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item.cliente.perroCliente</w:t>
      </w:r>
      <w:proofErr w:type="spellEnd"/>
      <w:r w:rsidRPr="00E4691A">
        <w:rPr>
          <w:lang w:val="es-ES"/>
        </w:rPr>
        <w:t>);</w:t>
      </w:r>
    </w:p>
    <w:p w14:paraId="67C315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</w:t>
      </w:r>
      <w:proofErr w:type="spellStart"/>
      <w:r w:rsidRPr="00E4691A">
        <w:rPr>
          <w:lang w:val="es-ES"/>
        </w:rPr>
        <w:t>cupoActualTotal</w:t>
      </w:r>
      <w:proofErr w:type="spellEnd"/>
      <w:r w:rsidRPr="00E4691A">
        <w:rPr>
          <w:lang w:val="es-ES"/>
        </w:rPr>
        <w:t xml:space="preserve"> += </w:t>
      </w:r>
      <w:proofErr w:type="spellStart"/>
      <w:r w:rsidRPr="00E4691A">
        <w:rPr>
          <w:lang w:val="es-ES"/>
        </w:rPr>
        <w:t>cupoASumar</w:t>
      </w:r>
      <w:proofErr w:type="spellEnd"/>
      <w:r w:rsidRPr="00E4691A">
        <w:rPr>
          <w:lang w:val="es-ES"/>
        </w:rPr>
        <w:t>;</w:t>
      </w:r>
    </w:p>
    <w:p w14:paraId="420A33D6" w14:textId="77777777" w:rsidR="00E4691A" w:rsidRPr="0097294E" w:rsidRDefault="00E4691A" w:rsidP="00E4691A">
      <w:r w:rsidRPr="00E4691A">
        <w:rPr>
          <w:lang w:val="es-ES"/>
        </w:rPr>
        <w:t xml:space="preserve">    </w:t>
      </w:r>
      <w:r w:rsidRPr="0097294E">
        <w:t>}</w:t>
      </w:r>
    </w:p>
    <w:p w14:paraId="1C737C79" w14:textId="77777777" w:rsidR="00E4691A" w:rsidRPr="0097294E" w:rsidRDefault="00E4691A" w:rsidP="00E4691A"/>
    <w:p w14:paraId="157AFEBC" w14:textId="77777777" w:rsidR="00E4691A" w:rsidRPr="0097294E" w:rsidRDefault="00E4691A" w:rsidP="00E4691A">
      <w:r w:rsidRPr="0097294E">
        <w:t xml:space="preserve">    return cupoActualTotal;</w:t>
      </w:r>
    </w:p>
    <w:p w14:paraId="2A8B1E6E" w14:textId="77777777" w:rsidR="00E4691A" w:rsidRPr="0097294E" w:rsidRDefault="00E4691A" w:rsidP="00E4691A">
      <w:r w:rsidRPr="0097294E">
        <w:t xml:space="preserve">  }</w:t>
      </w:r>
    </w:p>
    <w:p w14:paraId="361B3B47" w14:textId="77777777" w:rsidR="00E4691A" w:rsidRPr="0097294E" w:rsidRDefault="00E4691A" w:rsidP="00E4691A"/>
    <w:p w14:paraId="4DBDDA0D" w14:textId="77777777" w:rsidR="00E4691A" w:rsidRPr="0097294E" w:rsidRDefault="00E4691A" w:rsidP="00E4691A">
      <w:r w:rsidRPr="0097294E">
        <w:t xml:space="preserve">  /**</w:t>
      </w:r>
    </w:p>
    <w:p w14:paraId="0762F49A" w14:textId="77777777" w:rsidR="00E4691A" w:rsidRPr="0097294E" w:rsidRDefault="00E4691A" w:rsidP="00E4691A">
      <w:r w:rsidRPr="0097294E">
        <w:t xml:space="preserve">   *</w:t>
      </w:r>
    </w:p>
    <w:p w14:paraId="7A4E5D2E" w14:textId="77777777" w:rsidR="00E4691A" w:rsidRPr="0097294E" w:rsidRDefault="00E4691A" w:rsidP="00E4691A">
      <w:r w:rsidRPr="0097294E">
        <w:t xml:space="preserve">   * @param {Object} _perro</w:t>
      </w:r>
    </w:p>
    <w:p w14:paraId="2B59B87B" w14:textId="77777777" w:rsidR="00E4691A" w:rsidRPr="0097294E" w:rsidRDefault="00E4691A" w:rsidP="00E4691A">
      <w:r w:rsidRPr="0097294E">
        <w:t xml:space="preserve">   * @returns Number</w:t>
      </w:r>
    </w:p>
    <w:p w14:paraId="2C070972" w14:textId="77777777" w:rsidR="00E4691A" w:rsidRPr="00E4691A" w:rsidRDefault="00E4691A" w:rsidP="00E4691A">
      <w:pPr>
        <w:rPr>
          <w:lang w:val="es-ES"/>
        </w:rPr>
      </w:pPr>
      <w:r w:rsidRPr="0097294E">
        <w:t xml:space="preserve">   </w:t>
      </w:r>
      <w:r w:rsidRPr="00E4691A">
        <w:rPr>
          <w:lang w:val="es-ES"/>
        </w:rPr>
        <w:t>*/</w:t>
      </w:r>
    </w:p>
    <w:p w14:paraId="25022E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definirCupoSegunTamanho</w:t>
      </w:r>
      <w:proofErr w:type="spellEnd"/>
      <w:r w:rsidRPr="00E4691A">
        <w:rPr>
          <w:lang w:val="es-ES"/>
        </w:rPr>
        <w:t>(_perro) {</w:t>
      </w:r>
    </w:p>
    <w:p w14:paraId="5FB29DC2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97294E">
        <w:rPr>
          <w:lang w:val="en-US"/>
        </w:rPr>
        <w:t xml:space="preserve">let </w:t>
      </w:r>
      <w:proofErr w:type="spellStart"/>
      <w:r w:rsidRPr="0097294E">
        <w:rPr>
          <w:lang w:val="en-US"/>
        </w:rPr>
        <w:t>tamanho</w:t>
      </w:r>
      <w:proofErr w:type="spellEnd"/>
      <w:r w:rsidRPr="0097294E">
        <w:rPr>
          <w:lang w:val="en-US"/>
        </w:rPr>
        <w:t xml:space="preserve"> = _</w:t>
      </w:r>
      <w:proofErr w:type="spellStart"/>
      <w:proofErr w:type="gramStart"/>
      <w:r w:rsidRPr="0097294E">
        <w:rPr>
          <w:lang w:val="en-US"/>
        </w:rPr>
        <w:t>perro.tamanhoPerro.toLowerCase</w:t>
      </w:r>
      <w:proofErr w:type="spellEnd"/>
      <w:proofErr w:type="gramEnd"/>
      <w:r w:rsidRPr="0097294E">
        <w:rPr>
          <w:lang w:val="en-US"/>
        </w:rPr>
        <w:t>();</w:t>
      </w:r>
    </w:p>
    <w:p w14:paraId="625B0FC3" w14:textId="77777777" w:rsidR="00E4691A" w:rsidRPr="0097294E" w:rsidRDefault="00E4691A" w:rsidP="00E4691A">
      <w:pPr>
        <w:rPr>
          <w:lang w:val="en-US"/>
        </w:rPr>
      </w:pPr>
    </w:p>
    <w:p w14:paraId="5A78A872" w14:textId="77777777" w:rsidR="00E4691A" w:rsidRPr="00E4691A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</w:t>
      </w:r>
      <w:r w:rsidRPr="00E4691A">
        <w:rPr>
          <w:lang w:val="en-US"/>
        </w:rPr>
        <w:t>switch (</w:t>
      </w:r>
      <w:proofErr w:type="spellStart"/>
      <w:r w:rsidRPr="00E4691A">
        <w:rPr>
          <w:lang w:val="en-US"/>
        </w:rPr>
        <w:t>tamanho</w:t>
      </w:r>
      <w:proofErr w:type="spellEnd"/>
      <w:r w:rsidRPr="00E4691A">
        <w:rPr>
          <w:lang w:val="en-US"/>
        </w:rPr>
        <w:t>) {</w:t>
      </w:r>
    </w:p>
    <w:p w14:paraId="61E2F9E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case "chico":</w:t>
      </w:r>
    </w:p>
    <w:p w14:paraId="5B98E5C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return 1;</w:t>
      </w:r>
    </w:p>
    <w:p w14:paraId="13B3261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case "</w:t>
      </w:r>
      <w:proofErr w:type="spellStart"/>
      <w:r w:rsidRPr="00E4691A">
        <w:rPr>
          <w:lang w:val="en-US"/>
        </w:rPr>
        <w:t>mediano</w:t>
      </w:r>
      <w:proofErr w:type="spellEnd"/>
      <w:r w:rsidRPr="00E4691A">
        <w:rPr>
          <w:lang w:val="en-US"/>
        </w:rPr>
        <w:t>":</w:t>
      </w:r>
    </w:p>
    <w:p w14:paraId="5AC8CEF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return 2;</w:t>
      </w:r>
    </w:p>
    <w:p w14:paraId="64B8C3A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case "grande":</w:t>
      </w:r>
    </w:p>
    <w:p w14:paraId="1F37BDE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return 4;</w:t>
      </w:r>
    </w:p>
    <w:p w14:paraId="387D430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  }</w:t>
      </w:r>
    </w:p>
    <w:p w14:paraId="3880290C" w14:textId="77777777" w:rsidR="00E4691A" w:rsidRPr="00E4691A" w:rsidRDefault="00E4691A" w:rsidP="00E4691A">
      <w:pPr>
        <w:rPr>
          <w:lang w:val="en-US"/>
        </w:rPr>
      </w:pPr>
    </w:p>
    <w:p w14:paraId="27B3873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-1;</w:t>
      </w:r>
    </w:p>
    <w:p w14:paraId="2D579C0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150A92B7" w14:textId="77777777" w:rsidR="00E4691A" w:rsidRPr="00E4691A" w:rsidRDefault="00E4691A" w:rsidP="00E4691A">
      <w:pPr>
        <w:rPr>
          <w:lang w:val="en-US"/>
        </w:rPr>
      </w:pPr>
    </w:p>
    <w:p w14:paraId="51AB30D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2F7DE1C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0B4B6D2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</w:t>
      </w:r>
      <w:proofErr w:type="gramStart"/>
      <w:r w:rsidRPr="00E4691A">
        <w:rPr>
          <w:lang w:val="en-US"/>
        </w:rPr>
        <w:t>String} _</w:t>
      </w:r>
      <w:proofErr w:type="gramEnd"/>
      <w:r w:rsidRPr="00E4691A">
        <w:rPr>
          <w:lang w:val="en-US"/>
        </w:rPr>
        <w:t>alias</w:t>
      </w:r>
    </w:p>
    <w:p w14:paraId="67A8480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String</w:t>
      </w:r>
    </w:p>
    <w:p w14:paraId="3DE088AA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</w:t>
      </w:r>
      <w:r w:rsidRPr="0097294E">
        <w:rPr>
          <w:lang w:val="en-US"/>
        </w:rPr>
        <w:t>*/</w:t>
      </w:r>
    </w:p>
    <w:p w14:paraId="69E7C436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</w:t>
      </w:r>
      <w:proofErr w:type="spellStart"/>
      <w:r w:rsidRPr="00E4691A">
        <w:rPr>
          <w:lang w:val="es-ES"/>
        </w:rPr>
        <w:t>tipoDeUsuario</w:t>
      </w:r>
      <w:proofErr w:type="spellEnd"/>
      <w:r w:rsidRPr="00E4691A">
        <w:rPr>
          <w:lang w:val="es-ES"/>
        </w:rPr>
        <w:t>(_alias) {</w:t>
      </w:r>
    </w:p>
    <w:p w14:paraId="7B5F3F6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this.buscarCliente</w:t>
      </w:r>
      <w:proofErr w:type="spellEnd"/>
      <w:r w:rsidRPr="00E4691A">
        <w:rPr>
          <w:lang w:val="es-ES"/>
        </w:rPr>
        <w:t>(_alias)) {</w:t>
      </w:r>
    </w:p>
    <w:p w14:paraId="100F5E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"Cliente";</w:t>
      </w:r>
    </w:p>
    <w:p w14:paraId="38A674E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64DFC50A" w14:textId="77777777" w:rsidR="00E4691A" w:rsidRPr="00E4691A" w:rsidRDefault="00E4691A" w:rsidP="00E4691A">
      <w:pPr>
        <w:rPr>
          <w:lang w:val="es-ES"/>
        </w:rPr>
      </w:pPr>
    </w:p>
    <w:p w14:paraId="77970BE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this.buscarPaseador</w:t>
      </w:r>
      <w:proofErr w:type="spellEnd"/>
      <w:r w:rsidRPr="00E4691A">
        <w:rPr>
          <w:lang w:val="es-ES"/>
        </w:rPr>
        <w:t>(_alias)) {</w:t>
      </w:r>
    </w:p>
    <w:p w14:paraId="78AFFBF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"Paseador";</w:t>
      </w:r>
    </w:p>
    <w:p w14:paraId="1261761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3FFD1279" w14:textId="77777777" w:rsidR="00E4691A" w:rsidRPr="00E4691A" w:rsidRDefault="00E4691A" w:rsidP="00E4691A">
      <w:pPr>
        <w:rPr>
          <w:lang w:val="es-ES"/>
        </w:rPr>
      </w:pPr>
    </w:p>
    <w:p w14:paraId="6ABA80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"Sistema";</w:t>
      </w:r>
    </w:p>
    <w:p w14:paraId="0FF0DD3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26625328" w14:textId="77777777" w:rsidR="00E4691A" w:rsidRPr="00E4691A" w:rsidRDefault="00E4691A" w:rsidP="00E4691A">
      <w:pPr>
        <w:rPr>
          <w:lang w:val="es-ES"/>
        </w:rPr>
      </w:pPr>
    </w:p>
    <w:p w14:paraId="251CDB6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********************* ********************* ********************* //</w:t>
      </w:r>
    </w:p>
    <w:p w14:paraId="5F19EF4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********************* CREACIONES DE OBJETOS ********************* //</w:t>
      </w:r>
    </w:p>
    <w:p w14:paraId="00FCA5F3" w14:textId="77777777" w:rsidR="00E4691A" w:rsidRPr="00E4691A" w:rsidRDefault="00E4691A" w:rsidP="00E4691A">
      <w:pPr>
        <w:rPr>
          <w:lang w:val="es-ES"/>
        </w:rPr>
      </w:pPr>
    </w:p>
    <w:p w14:paraId="77770F2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********************* ********************* ********************* //</w:t>
      </w:r>
    </w:p>
    <w:p w14:paraId="2D8C3324" w14:textId="77777777" w:rsidR="00E4691A" w:rsidRPr="00E4691A" w:rsidRDefault="00E4691A" w:rsidP="00E4691A">
      <w:pPr>
        <w:rPr>
          <w:lang w:val="es-ES"/>
        </w:rPr>
      </w:pPr>
    </w:p>
    <w:p w14:paraId="7692BC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76556A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45DD532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nombreCliente</w:t>
      </w:r>
      <w:proofErr w:type="spellEnd"/>
    </w:p>
    <w:p w14:paraId="56CC37B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passCliente</w:t>
      </w:r>
      <w:proofErr w:type="spellEnd"/>
    </w:p>
    <w:p w14:paraId="73824F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nombrePerro</w:t>
      </w:r>
      <w:proofErr w:type="spellEnd"/>
    </w:p>
    <w:p w14:paraId="69413F3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tamanhoDelPerro</w:t>
      </w:r>
      <w:proofErr w:type="spellEnd"/>
    </w:p>
    <w:p w14:paraId="072409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String</w:t>
      </w:r>
    </w:p>
    <w:p w14:paraId="0C7A899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53FE177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agregarCliente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passCliente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nombrePerro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tamanhoPerro</w:t>
      </w:r>
      <w:proofErr w:type="spellEnd"/>
      <w:r w:rsidRPr="00E4691A">
        <w:rPr>
          <w:lang w:val="es-ES"/>
        </w:rPr>
        <w:t>) {</w:t>
      </w:r>
    </w:p>
    <w:p w14:paraId="55D7ECE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errores = </w:t>
      </w:r>
      <w:proofErr w:type="spellStart"/>
      <w:r w:rsidRPr="00E4691A">
        <w:rPr>
          <w:lang w:val="es-ES"/>
        </w:rPr>
        <w:t>this.validarDatosDeCliente</w:t>
      </w:r>
      <w:proofErr w:type="spellEnd"/>
      <w:r w:rsidRPr="00E4691A">
        <w:rPr>
          <w:lang w:val="es-ES"/>
        </w:rPr>
        <w:t>(</w:t>
      </w:r>
    </w:p>
    <w:p w14:paraId="57A73EB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,</w:t>
      </w:r>
    </w:p>
    <w:p w14:paraId="461ED2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passCliente</w:t>
      </w:r>
      <w:proofErr w:type="spellEnd"/>
      <w:r w:rsidRPr="00E4691A">
        <w:rPr>
          <w:lang w:val="es-ES"/>
        </w:rPr>
        <w:t>,</w:t>
      </w:r>
    </w:p>
    <w:p w14:paraId="276CD3B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nombrePerro</w:t>
      </w:r>
      <w:proofErr w:type="spellEnd"/>
      <w:r w:rsidRPr="00E4691A">
        <w:rPr>
          <w:lang w:val="es-ES"/>
        </w:rPr>
        <w:t>,</w:t>
      </w:r>
    </w:p>
    <w:p w14:paraId="1503575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tamanhoPerro</w:t>
      </w:r>
      <w:proofErr w:type="spellEnd"/>
    </w:p>
    <w:p w14:paraId="3C3A9D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);</w:t>
      </w:r>
    </w:p>
    <w:p w14:paraId="2FB7B78C" w14:textId="77777777" w:rsidR="00E4691A" w:rsidRPr="00E4691A" w:rsidRDefault="00E4691A" w:rsidP="00E4691A">
      <w:pPr>
        <w:rPr>
          <w:lang w:val="es-ES"/>
        </w:rPr>
      </w:pPr>
    </w:p>
    <w:p w14:paraId="36093D1E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97294E">
        <w:rPr>
          <w:lang w:val="en-US"/>
        </w:rPr>
        <w:t>if (</w:t>
      </w:r>
      <w:proofErr w:type="spellStart"/>
      <w:proofErr w:type="gramStart"/>
      <w:r w:rsidRPr="0097294E">
        <w:rPr>
          <w:lang w:val="en-US"/>
        </w:rPr>
        <w:t>errores.length</w:t>
      </w:r>
      <w:proofErr w:type="spellEnd"/>
      <w:proofErr w:type="gramEnd"/>
      <w:r w:rsidRPr="0097294E">
        <w:rPr>
          <w:lang w:val="en-US"/>
        </w:rPr>
        <w:t xml:space="preserve"> == </w:t>
      </w:r>
      <w:proofErr w:type="gramStart"/>
      <w:r w:rsidRPr="0097294E">
        <w:rPr>
          <w:lang w:val="en-US"/>
        </w:rPr>
        <w:t>0) {</w:t>
      </w:r>
      <w:proofErr w:type="gramEnd"/>
    </w:p>
    <w:p w14:paraId="1B7A77C6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let </w:t>
      </w:r>
      <w:proofErr w:type="spellStart"/>
      <w:r w:rsidRPr="0097294E">
        <w:rPr>
          <w:lang w:val="en-US"/>
        </w:rPr>
        <w:t>unPerro</w:t>
      </w:r>
      <w:proofErr w:type="spellEnd"/>
      <w:r w:rsidRPr="0097294E">
        <w:rPr>
          <w:lang w:val="en-US"/>
        </w:rPr>
        <w:t xml:space="preserve"> = new </w:t>
      </w:r>
      <w:proofErr w:type="gramStart"/>
      <w:r w:rsidRPr="0097294E">
        <w:rPr>
          <w:lang w:val="en-US"/>
        </w:rPr>
        <w:t>Perro(</w:t>
      </w:r>
      <w:proofErr w:type="gramEnd"/>
      <w:r w:rsidRPr="0097294E">
        <w:rPr>
          <w:lang w:val="en-US"/>
        </w:rPr>
        <w:t>_</w:t>
      </w:r>
      <w:proofErr w:type="spellStart"/>
      <w:r w:rsidRPr="0097294E">
        <w:rPr>
          <w:lang w:val="en-US"/>
        </w:rPr>
        <w:t>nombrePerro</w:t>
      </w:r>
      <w:proofErr w:type="spellEnd"/>
      <w:r w:rsidRPr="0097294E">
        <w:rPr>
          <w:lang w:val="en-US"/>
        </w:rPr>
        <w:t>, _</w:t>
      </w:r>
      <w:proofErr w:type="spellStart"/>
      <w:r w:rsidRPr="0097294E">
        <w:rPr>
          <w:lang w:val="en-US"/>
        </w:rPr>
        <w:t>tamanhoPerro</w:t>
      </w:r>
      <w:proofErr w:type="spellEnd"/>
      <w:r w:rsidRPr="0097294E">
        <w:rPr>
          <w:lang w:val="en-US"/>
        </w:rPr>
        <w:t>);</w:t>
      </w:r>
    </w:p>
    <w:p w14:paraId="4451B288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</w:t>
      </w:r>
      <w:proofErr w:type="spellStart"/>
      <w:proofErr w:type="gramStart"/>
      <w:r w:rsidRPr="0097294E">
        <w:rPr>
          <w:lang w:val="en-US"/>
        </w:rPr>
        <w:t>this.perros</w:t>
      </w:r>
      <w:proofErr w:type="gramEnd"/>
      <w:r w:rsidRPr="0097294E">
        <w:rPr>
          <w:lang w:val="en-US"/>
        </w:rPr>
        <w:t>.push</w:t>
      </w:r>
      <w:proofErr w:type="spellEnd"/>
      <w:r w:rsidRPr="0097294E">
        <w:rPr>
          <w:lang w:val="en-US"/>
        </w:rPr>
        <w:t>(</w:t>
      </w:r>
      <w:proofErr w:type="spellStart"/>
      <w:r w:rsidRPr="0097294E">
        <w:rPr>
          <w:lang w:val="en-US"/>
        </w:rPr>
        <w:t>unPerro</w:t>
      </w:r>
      <w:proofErr w:type="spellEnd"/>
      <w:r w:rsidRPr="0097294E">
        <w:rPr>
          <w:lang w:val="en-US"/>
        </w:rPr>
        <w:t>);</w:t>
      </w:r>
    </w:p>
    <w:p w14:paraId="0D3AEFD0" w14:textId="77777777" w:rsidR="00E4691A" w:rsidRPr="0097294E" w:rsidRDefault="00E4691A" w:rsidP="00E4691A">
      <w:pPr>
        <w:rPr>
          <w:lang w:val="en-US"/>
        </w:rPr>
      </w:pPr>
    </w:p>
    <w:p w14:paraId="290EC153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unCliente</w:t>
      </w:r>
      <w:proofErr w:type="spellEnd"/>
      <w:r w:rsidRPr="00E4691A">
        <w:rPr>
          <w:lang w:val="es-ES"/>
        </w:rPr>
        <w:t xml:space="preserve"> = new Cliente(_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passCliente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unPerro</w:t>
      </w:r>
      <w:proofErr w:type="spellEnd"/>
      <w:r w:rsidRPr="00E4691A">
        <w:rPr>
          <w:lang w:val="es-ES"/>
        </w:rPr>
        <w:t>);</w:t>
      </w:r>
    </w:p>
    <w:p w14:paraId="361B60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this.clientes.push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unCliente</w:t>
      </w:r>
      <w:proofErr w:type="spellEnd"/>
      <w:r w:rsidRPr="00E4691A">
        <w:rPr>
          <w:lang w:val="es-ES"/>
        </w:rPr>
        <w:t>);</w:t>
      </w:r>
    </w:p>
    <w:p w14:paraId="53621A6B" w14:textId="77777777" w:rsidR="00E4691A" w:rsidRPr="00E4691A" w:rsidRDefault="00E4691A" w:rsidP="00E4691A">
      <w:pPr>
        <w:rPr>
          <w:lang w:val="es-ES"/>
        </w:rPr>
      </w:pPr>
    </w:p>
    <w:p w14:paraId="759C6F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pAvisosEnElRegistro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</w:t>
      </w:r>
    </w:p>
    <w:p w14:paraId="0D614E2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"¡Tu Usuario ha sido registrado con éxito!";</w:t>
      </w:r>
    </w:p>
    <w:p w14:paraId="68FF714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2AA88A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pAvisosEnElRegistro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</w:t>
      </w:r>
    </w:p>
    <w:p w14:paraId="1EDA14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"¡Error en el registro!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&gt;" + errores;</w:t>
      </w:r>
    </w:p>
    <w:p w14:paraId="2F4E9B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75B6FBE9" w14:textId="77777777" w:rsidR="00E4691A" w:rsidRPr="00E4691A" w:rsidRDefault="00E4691A" w:rsidP="00E4691A">
      <w:pPr>
        <w:rPr>
          <w:lang w:val="es-ES"/>
        </w:rPr>
      </w:pPr>
    </w:p>
    <w:p w14:paraId="07EAFF1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errores;</w:t>
      </w:r>
    </w:p>
    <w:p w14:paraId="5D4939D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5D3C2207" w14:textId="77777777" w:rsidR="00E4691A" w:rsidRPr="00E4691A" w:rsidRDefault="00E4691A" w:rsidP="00E4691A">
      <w:pPr>
        <w:rPr>
          <w:lang w:val="es-ES"/>
        </w:rPr>
      </w:pPr>
    </w:p>
    <w:p w14:paraId="66F240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7697018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1A22A00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* @param {String} _</w:t>
      </w:r>
      <w:proofErr w:type="spellStart"/>
      <w:r w:rsidRPr="00E4691A">
        <w:rPr>
          <w:lang w:val="es-ES"/>
        </w:rPr>
        <w:t>nombrePersona</w:t>
      </w:r>
      <w:proofErr w:type="spellEnd"/>
    </w:p>
    <w:p w14:paraId="3D626D2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nombrePaseador</w:t>
      </w:r>
      <w:proofErr w:type="spellEnd"/>
    </w:p>
    <w:p w14:paraId="04037DD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contrasenhaPaseador</w:t>
      </w:r>
      <w:proofErr w:type="spellEnd"/>
    </w:p>
    <w:p w14:paraId="14FF6BD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</w:t>
      </w:r>
      <w:r w:rsidRPr="00E4691A">
        <w:rPr>
          <w:lang w:val="en-US"/>
        </w:rPr>
        <w:t>* @param {</w:t>
      </w:r>
      <w:proofErr w:type="gramStart"/>
      <w:r w:rsidRPr="00E4691A">
        <w:rPr>
          <w:lang w:val="en-US"/>
        </w:rPr>
        <w:t>Number} _</w:t>
      </w:r>
      <w:proofErr w:type="spellStart"/>
      <w:proofErr w:type="gramEnd"/>
      <w:r w:rsidRPr="00E4691A">
        <w:rPr>
          <w:lang w:val="en-US"/>
        </w:rPr>
        <w:t>cupoActual</w:t>
      </w:r>
      <w:proofErr w:type="spellEnd"/>
    </w:p>
    <w:p w14:paraId="25D7C1B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{Number} _</w:t>
      </w:r>
      <w:proofErr w:type="spellStart"/>
      <w:r w:rsidRPr="00E4691A">
        <w:rPr>
          <w:lang w:val="en-US"/>
        </w:rPr>
        <w:t>cupoMaximo</w:t>
      </w:r>
      <w:proofErr w:type="spellEnd"/>
    </w:p>
    <w:p w14:paraId="612F30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</w:t>
      </w:r>
      <w:r w:rsidRPr="00E4691A">
        <w:rPr>
          <w:lang w:val="es-ES"/>
        </w:rPr>
        <w:t>*/</w:t>
      </w:r>
    </w:p>
    <w:p w14:paraId="6A76695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agregarPaseador</w:t>
      </w:r>
      <w:proofErr w:type="spellEnd"/>
      <w:r w:rsidRPr="00E4691A">
        <w:rPr>
          <w:lang w:val="es-ES"/>
        </w:rPr>
        <w:t>(</w:t>
      </w:r>
    </w:p>
    <w:p w14:paraId="5BB51B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nombrePersona</w:t>
      </w:r>
      <w:proofErr w:type="spellEnd"/>
      <w:r w:rsidRPr="00E4691A">
        <w:rPr>
          <w:lang w:val="es-ES"/>
        </w:rPr>
        <w:t>,</w:t>
      </w:r>
    </w:p>
    <w:p w14:paraId="4DF5B3F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,</w:t>
      </w:r>
    </w:p>
    <w:p w14:paraId="66050A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,</w:t>
      </w:r>
    </w:p>
    <w:p w14:paraId="6A777EC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,</w:t>
      </w:r>
    </w:p>
    <w:p w14:paraId="0547F3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cupoMaximo</w:t>
      </w:r>
      <w:proofErr w:type="spellEnd"/>
    </w:p>
    <w:p w14:paraId="3453B4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 {</w:t>
      </w:r>
    </w:p>
    <w:p w14:paraId="0A4C32D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&gt;</w:t>
      </w:r>
    </w:p>
    <w:p w14:paraId="2847C4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errores = </w:t>
      </w:r>
      <w:proofErr w:type="spellStart"/>
      <w:r w:rsidRPr="00E4691A">
        <w:rPr>
          <w:lang w:val="es-ES"/>
        </w:rPr>
        <w:t>this.validarDatosDePaseador</w:t>
      </w:r>
      <w:proofErr w:type="spellEnd"/>
      <w:r w:rsidRPr="00E4691A">
        <w:rPr>
          <w:lang w:val="es-ES"/>
        </w:rPr>
        <w:t>(</w:t>
      </w:r>
    </w:p>
    <w:p w14:paraId="644039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nombrePersona</w:t>
      </w:r>
      <w:proofErr w:type="spellEnd"/>
      <w:r w:rsidRPr="00E4691A">
        <w:rPr>
          <w:lang w:val="es-ES"/>
        </w:rPr>
        <w:t>,</w:t>
      </w:r>
    </w:p>
    <w:p w14:paraId="0EE4AF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,</w:t>
      </w:r>
    </w:p>
    <w:p w14:paraId="761A58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,</w:t>
      </w:r>
    </w:p>
    <w:p w14:paraId="6BB4E97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,</w:t>
      </w:r>
    </w:p>
    <w:p w14:paraId="166D93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cupoMaximo</w:t>
      </w:r>
      <w:proofErr w:type="spellEnd"/>
    </w:p>
    <w:p w14:paraId="04AD9B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13392D0A" w14:textId="77777777" w:rsidR="00E4691A" w:rsidRPr="00E4691A" w:rsidRDefault="00E4691A" w:rsidP="00E4691A">
      <w:pPr>
        <w:rPr>
          <w:lang w:val="es-ES"/>
        </w:rPr>
      </w:pPr>
    </w:p>
    <w:p w14:paraId="1381842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>if (</w:t>
      </w:r>
      <w:proofErr w:type="spellStart"/>
      <w:proofErr w:type="gramStart"/>
      <w:r w:rsidRPr="00E4691A">
        <w:rPr>
          <w:lang w:val="en-US"/>
        </w:rPr>
        <w:t>errores.length</w:t>
      </w:r>
      <w:proofErr w:type="spellEnd"/>
      <w:proofErr w:type="gramEnd"/>
      <w:r w:rsidRPr="00E4691A">
        <w:rPr>
          <w:lang w:val="en-US"/>
        </w:rPr>
        <w:t xml:space="preserve"> == </w:t>
      </w:r>
      <w:proofErr w:type="gramStart"/>
      <w:r w:rsidRPr="00E4691A">
        <w:rPr>
          <w:lang w:val="en-US"/>
        </w:rPr>
        <w:t>0) {</w:t>
      </w:r>
      <w:proofErr w:type="gramEnd"/>
    </w:p>
    <w:p w14:paraId="6AB82D8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</w:t>
      </w:r>
      <w:proofErr w:type="spellStart"/>
      <w:r w:rsidRPr="00E4691A">
        <w:rPr>
          <w:lang w:val="en-US"/>
        </w:rPr>
        <w:t>unPaseador</w:t>
      </w:r>
      <w:proofErr w:type="spellEnd"/>
      <w:r w:rsidRPr="00E4691A">
        <w:rPr>
          <w:lang w:val="en-US"/>
        </w:rPr>
        <w:t xml:space="preserve"> = new </w:t>
      </w:r>
      <w:proofErr w:type="spellStart"/>
      <w:proofErr w:type="gramStart"/>
      <w:r w:rsidRPr="00E4691A">
        <w:rPr>
          <w:lang w:val="en-US"/>
        </w:rPr>
        <w:t>Paseador</w:t>
      </w:r>
      <w:proofErr w:type="spellEnd"/>
      <w:r w:rsidRPr="00E4691A">
        <w:rPr>
          <w:lang w:val="en-US"/>
        </w:rPr>
        <w:t>(</w:t>
      </w:r>
      <w:proofErr w:type="gramEnd"/>
    </w:p>
    <w:p w14:paraId="36B8627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r w:rsidRPr="00E4691A">
        <w:rPr>
          <w:lang w:val="es-ES"/>
        </w:rPr>
        <w:t>_</w:t>
      </w:r>
      <w:proofErr w:type="spellStart"/>
      <w:r w:rsidRPr="00E4691A">
        <w:rPr>
          <w:lang w:val="es-ES"/>
        </w:rPr>
        <w:t>nombrePersona</w:t>
      </w:r>
      <w:proofErr w:type="spellEnd"/>
      <w:r w:rsidRPr="00E4691A">
        <w:rPr>
          <w:lang w:val="es-ES"/>
        </w:rPr>
        <w:t>,</w:t>
      </w:r>
    </w:p>
    <w:p w14:paraId="5AA5A2A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,</w:t>
      </w:r>
    </w:p>
    <w:p w14:paraId="1F5DC87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,</w:t>
      </w:r>
    </w:p>
    <w:p w14:paraId="6BDF86D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_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,</w:t>
      </w:r>
    </w:p>
    <w:p w14:paraId="7944E6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_</w:t>
      </w:r>
      <w:proofErr w:type="spellStart"/>
      <w:r w:rsidRPr="00E4691A">
        <w:rPr>
          <w:lang w:val="es-ES"/>
        </w:rPr>
        <w:t>cupoMaximo</w:t>
      </w:r>
      <w:proofErr w:type="spellEnd"/>
    </w:p>
    <w:p w14:paraId="634FB5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);</w:t>
      </w:r>
    </w:p>
    <w:p w14:paraId="04033B6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this.paseadores.push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unPaseador</w:t>
      </w:r>
      <w:proofErr w:type="spellEnd"/>
      <w:r w:rsidRPr="00E4691A">
        <w:rPr>
          <w:lang w:val="es-ES"/>
        </w:rPr>
        <w:t>);</w:t>
      </w:r>
    </w:p>
    <w:p w14:paraId="0B0AFDB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3FB435C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pAvisosEnElRegistro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</w:t>
      </w:r>
    </w:p>
    <w:p w14:paraId="7F7F63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"Error en el registro!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&gt;" + errores;</w:t>
      </w:r>
    </w:p>
    <w:p w14:paraId="5512D0D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4DE329B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1EC42840" w14:textId="77777777" w:rsidR="00E4691A" w:rsidRPr="00E4691A" w:rsidRDefault="00E4691A" w:rsidP="00E4691A">
      <w:pPr>
        <w:rPr>
          <w:lang w:val="es-ES"/>
        </w:rPr>
      </w:pPr>
    </w:p>
    <w:p w14:paraId="6648DFC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14BD24B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37374B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_idCliente</w:t>
      </w:r>
    </w:p>
    <w:p w14:paraId="5F672C8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</w:t>
      </w:r>
      <w:proofErr w:type="spellStart"/>
      <w:r w:rsidRPr="00E4691A">
        <w:rPr>
          <w:lang w:val="es-ES"/>
        </w:rPr>
        <w:t>sltPaseadorElegido</w:t>
      </w:r>
      <w:proofErr w:type="spellEnd"/>
    </w:p>
    <w:p w14:paraId="142390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fechaPaseo</w:t>
      </w:r>
      <w:proofErr w:type="spellEnd"/>
    </w:p>
    <w:p w14:paraId="33751C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* @param {String} _</w:t>
      </w:r>
      <w:proofErr w:type="spellStart"/>
      <w:r w:rsidRPr="00E4691A">
        <w:rPr>
          <w:lang w:val="es-ES"/>
        </w:rPr>
        <w:t>horarioPaseo</w:t>
      </w:r>
      <w:proofErr w:type="spellEnd"/>
    </w:p>
    <w:p w14:paraId="2EE357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_estado</w:t>
      </w:r>
    </w:p>
    <w:p w14:paraId="6298654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_motivo</w:t>
      </w:r>
    </w:p>
    <w:p w14:paraId="0B726C3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</w:t>
      </w:r>
    </w:p>
    <w:p w14:paraId="3FAEA43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29DEC63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crearContratacion</w:t>
      </w:r>
      <w:proofErr w:type="spellEnd"/>
      <w:r w:rsidRPr="00E4691A">
        <w:rPr>
          <w:lang w:val="es-ES"/>
        </w:rPr>
        <w:t>(</w:t>
      </w:r>
    </w:p>
    <w:p w14:paraId="62663B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_idCliente,</w:t>
      </w:r>
    </w:p>
    <w:p w14:paraId="0703184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sltPaseadorElegido</w:t>
      </w:r>
      <w:proofErr w:type="spellEnd"/>
      <w:r w:rsidRPr="00E4691A">
        <w:rPr>
          <w:lang w:val="es-ES"/>
        </w:rPr>
        <w:t>,</w:t>
      </w:r>
    </w:p>
    <w:p w14:paraId="1CC6EE1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fechaPaseo</w:t>
      </w:r>
      <w:proofErr w:type="spellEnd"/>
      <w:r w:rsidRPr="00E4691A">
        <w:rPr>
          <w:lang w:val="es-ES"/>
        </w:rPr>
        <w:t>,</w:t>
      </w:r>
    </w:p>
    <w:p w14:paraId="16A8350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horarioPaseo</w:t>
      </w:r>
      <w:proofErr w:type="spellEnd"/>
      <w:r w:rsidRPr="00E4691A">
        <w:rPr>
          <w:lang w:val="es-ES"/>
        </w:rPr>
        <w:t>,</w:t>
      </w:r>
    </w:p>
    <w:p w14:paraId="4E073D7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_estado,</w:t>
      </w:r>
    </w:p>
    <w:p w14:paraId="06CEA62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_motivo</w:t>
      </w:r>
    </w:p>
    <w:p w14:paraId="40C7D89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 {</w:t>
      </w:r>
    </w:p>
    <w:p w14:paraId="4DCBFC5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cliente = </w:t>
      </w:r>
      <w:proofErr w:type="spellStart"/>
      <w:r w:rsidRPr="00E4691A">
        <w:rPr>
          <w:lang w:val="es-ES"/>
        </w:rPr>
        <w:t>this.buscarClientePorId</w:t>
      </w:r>
      <w:proofErr w:type="spellEnd"/>
      <w:r w:rsidRPr="00E4691A">
        <w:rPr>
          <w:lang w:val="es-ES"/>
        </w:rPr>
        <w:t>(_idCliente);</w:t>
      </w:r>
    </w:p>
    <w:p w14:paraId="259C1190" w14:textId="77777777" w:rsidR="00E4691A" w:rsidRPr="00E4691A" w:rsidRDefault="00E4691A" w:rsidP="00E4691A">
      <w:pPr>
        <w:rPr>
          <w:lang w:val="es-ES"/>
        </w:rPr>
      </w:pPr>
    </w:p>
    <w:p w14:paraId="6F5A7C2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this.usuarioLogueado</w:t>
      </w:r>
      <w:proofErr w:type="spellEnd"/>
      <w:r w:rsidRPr="00E4691A">
        <w:rPr>
          <w:lang w:val="es-ES"/>
        </w:rPr>
        <w:t xml:space="preserve"> !==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 xml:space="preserve"> || _idCliente ==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) {</w:t>
      </w:r>
    </w:p>
    <w:p w14:paraId="7D58EE6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cliente = </w:t>
      </w:r>
      <w:proofErr w:type="spellStart"/>
      <w:r w:rsidRPr="00E4691A">
        <w:rPr>
          <w:lang w:val="es-ES"/>
        </w:rPr>
        <w:t>this.usuarioLogueado</w:t>
      </w:r>
      <w:proofErr w:type="spellEnd"/>
      <w:r w:rsidRPr="00E4691A">
        <w:rPr>
          <w:lang w:val="es-ES"/>
        </w:rPr>
        <w:t>;</w:t>
      </w:r>
    </w:p>
    <w:p w14:paraId="57BDEA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2BE4077E" w14:textId="77777777" w:rsidR="00E4691A" w:rsidRPr="00E4691A" w:rsidRDefault="00E4691A" w:rsidP="00E4691A">
      <w:pPr>
        <w:rPr>
          <w:lang w:val="es-ES"/>
        </w:rPr>
      </w:pPr>
    </w:p>
    <w:p w14:paraId="66003F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paseador = </w:t>
      </w:r>
      <w:proofErr w:type="spellStart"/>
      <w:r w:rsidRPr="00E4691A">
        <w:rPr>
          <w:lang w:val="es-ES"/>
        </w:rPr>
        <w:t>this.buscarPaseadorPorId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sltPaseadorElegido</w:t>
      </w:r>
      <w:proofErr w:type="spellEnd"/>
      <w:r w:rsidRPr="00E4691A">
        <w:rPr>
          <w:lang w:val="es-ES"/>
        </w:rPr>
        <w:t>);</w:t>
      </w:r>
    </w:p>
    <w:p w14:paraId="329672BC" w14:textId="77777777" w:rsidR="00E4691A" w:rsidRPr="00E4691A" w:rsidRDefault="00E4691A" w:rsidP="00E4691A">
      <w:pPr>
        <w:rPr>
          <w:lang w:val="es-ES"/>
        </w:rPr>
      </w:pPr>
    </w:p>
    <w:p w14:paraId="50BC6F50" w14:textId="77777777" w:rsidR="00E4691A" w:rsidRPr="00EB5B1E" w:rsidRDefault="00E4691A" w:rsidP="00E4691A">
      <w:r w:rsidRPr="00E4691A">
        <w:rPr>
          <w:lang w:val="es-ES"/>
        </w:rPr>
        <w:lastRenderedPageBreak/>
        <w:t xml:space="preserve">    </w:t>
      </w:r>
      <w:proofErr w:type="spellStart"/>
      <w:r w:rsidRPr="00EB5B1E">
        <w:t>if</w:t>
      </w:r>
      <w:proofErr w:type="spellEnd"/>
      <w:r w:rsidRPr="00EB5B1E">
        <w:t xml:space="preserve"> (paseador === </w:t>
      </w:r>
      <w:proofErr w:type="spellStart"/>
      <w:r w:rsidRPr="00EB5B1E">
        <w:t>null</w:t>
      </w:r>
      <w:proofErr w:type="spellEnd"/>
      <w:r w:rsidRPr="00EB5B1E">
        <w:t>) {</w:t>
      </w:r>
    </w:p>
    <w:p w14:paraId="680721CF" w14:textId="77777777" w:rsidR="00E4691A" w:rsidRPr="00EB5B1E" w:rsidRDefault="00E4691A" w:rsidP="00E4691A">
      <w:r w:rsidRPr="00EB5B1E">
        <w:t xml:space="preserve">      </w:t>
      </w:r>
      <w:proofErr w:type="spellStart"/>
      <w:r w:rsidRPr="00EB5B1E">
        <w:t>return</w:t>
      </w:r>
      <w:proofErr w:type="spellEnd"/>
      <w:r w:rsidRPr="00EB5B1E">
        <w:t>;</w:t>
      </w:r>
    </w:p>
    <w:p w14:paraId="74A8E28E" w14:textId="77777777" w:rsidR="00E4691A" w:rsidRPr="00EB5B1E" w:rsidRDefault="00E4691A" w:rsidP="00E4691A">
      <w:r w:rsidRPr="00EB5B1E">
        <w:t xml:space="preserve">    }</w:t>
      </w:r>
    </w:p>
    <w:p w14:paraId="0E08520F" w14:textId="77777777" w:rsidR="00E4691A" w:rsidRPr="00EB5B1E" w:rsidRDefault="00E4691A" w:rsidP="00E4691A"/>
    <w:p w14:paraId="7040AF49" w14:textId="77777777" w:rsidR="00E4691A" w:rsidRPr="00EB5B1E" w:rsidRDefault="00E4691A" w:rsidP="00E4691A">
      <w:r w:rsidRPr="00EB5B1E">
        <w:t xml:space="preserve">    </w:t>
      </w:r>
      <w:proofErr w:type="spellStart"/>
      <w:r w:rsidRPr="00EB5B1E">
        <w:t>if</w:t>
      </w:r>
      <w:proofErr w:type="spellEnd"/>
      <w:r w:rsidRPr="00EB5B1E">
        <w:t xml:space="preserve"> (_estado == </w:t>
      </w:r>
      <w:proofErr w:type="spellStart"/>
      <w:r w:rsidRPr="00EB5B1E">
        <w:t>null</w:t>
      </w:r>
      <w:proofErr w:type="spellEnd"/>
      <w:r w:rsidRPr="00EB5B1E">
        <w:t>) {</w:t>
      </w:r>
    </w:p>
    <w:p w14:paraId="7C91794E" w14:textId="77777777" w:rsidR="00E4691A" w:rsidRPr="00E4691A" w:rsidRDefault="00E4691A" w:rsidP="00E4691A">
      <w:pPr>
        <w:rPr>
          <w:lang w:val="es-ES"/>
        </w:rPr>
      </w:pPr>
      <w:r w:rsidRPr="00EB5B1E">
        <w:t xml:space="preserve">      </w:t>
      </w:r>
      <w:r w:rsidRPr="00E4691A">
        <w:rPr>
          <w:lang w:val="es-ES"/>
        </w:rPr>
        <w:t>_estado = 0;</w:t>
      </w:r>
    </w:p>
    <w:p w14:paraId="73E793D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16200F67" w14:textId="77777777" w:rsidR="00E4691A" w:rsidRPr="00E4691A" w:rsidRDefault="00E4691A" w:rsidP="00E4691A">
      <w:pPr>
        <w:rPr>
          <w:lang w:val="es-ES"/>
        </w:rPr>
      </w:pPr>
    </w:p>
    <w:p w14:paraId="66FBA9F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contratacion</w:t>
      </w:r>
      <w:proofErr w:type="spellEnd"/>
      <w:r w:rsidRPr="00E4691A">
        <w:rPr>
          <w:lang w:val="es-ES"/>
        </w:rPr>
        <w:t xml:space="preserve"> = new </w:t>
      </w:r>
      <w:proofErr w:type="spellStart"/>
      <w:r w:rsidRPr="00E4691A">
        <w:rPr>
          <w:lang w:val="es-ES"/>
        </w:rPr>
        <w:t>Contratacion</w:t>
      </w:r>
      <w:proofErr w:type="spellEnd"/>
      <w:r w:rsidRPr="00E4691A">
        <w:rPr>
          <w:lang w:val="es-ES"/>
        </w:rPr>
        <w:t>(</w:t>
      </w:r>
    </w:p>
    <w:p w14:paraId="5FB4A1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cliente,</w:t>
      </w:r>
    </w:p>
    <w:p w14:paraId="2F99296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paseador,</w:t>
      </w:r>
    </w:p>
    <w:p w14:paraId="21D5076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ESTADO_DE_CONTRATACION[_estado],</w:t>
      </w:r>
    </w:p>
    <w:p w14:paraId="048A488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fechaPaseo</w:t>
      </w:r>
      <w:proofErr w:type="spellEnd"/>
      <w:r w:rsidRPr="00E4691A">
        <w:rPr>
          <w:lang w:val="es-ES"/>
        </w:rPr>
        <w:t>,</w:t>
      </w:r>
    </w:p>
    <w:p w14:paraId="480DF0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horarioPaseo</w:t>
      </w:r>
      <w:proofErr w:type="spellEnd"/>
      <w:r w:rsidRPr="00E4691A">
        <w:rPr>
          <w:lang w:val="es-ES"/>
        </w:rPr>
        <w:t>,</w:t>
      </w:r>
    </w:p>
    <w:p w14:paraId="59E0E5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_motivo</w:t>
      </w:r>
    </w:p>
    <w:p w14:paraId="23BE2B9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519AD343" w14:textId="77777777" w:rsidR="00E4691A" w:rsidRPr="00E4691A" w:rsidRDefault="00E4691A" w:rsidP="00E4691A">
      <w:pPr>
        <w:rPr>
          <w:lang w:val="es-ES"/>
        </w:rPr>
      </w:pPr>
    </w:p>
    <w:p w14:paraId="3BA78CE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this.contrataciones.push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contratacion</w:t>
      </w:r>
      <w:proofErr w:type="spellEnd"/>
      <w:r w:rsidRPr="00E4691A">
        <w:rPr>
          <w:lang w:val="es-ES"/>
        </w:rPr>
        <w:t>);</w:t>
      </w:r>
    </w:p>
    <w:p w14:paraId="25D55269" w14:textId="77777777" w:rsidR="00E4691A" w:rsidRPr="00E4691A" w:rsidRDefault="00E4691A" w:rsidP="00E4691A">
      <w:pPr>
        <w:rPr>
          <w:lang w:val="es-ES"/>
        </w:rPr>
      </w:pPr>
    </w:p>
    <w:p w14:paraId="03C74D7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gramStart"/>
      <w:r w:rsidRPr="00E4691A">
        <w:rPr>
          <w:lang w:val="es-ES"/>
        </w:rPr>
        <w:t>_estado !</w:t>
      </w:r>
      <w:proofErr w:type="gramEnd"/>
      <w:r w:rsidRPr="00E4691A">
        <w:rPr>
          <w:lang w:val="es-ES"/>
        </w:rPr>
        <w:t>== 0) {</w:t>
      </w:r>
    </w:p>
    <w:p w14:paraId="0FF4182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// </w:t>
      </w:r>
      <w:proofErr w:type="spellStart"/>
      <w:r w:rsidRPr="00E4691A">
        <w:rPr>
          <w:lang w:val="es-ES"/>
        </w:rPr>
        <w:t>this.actualizarCuposDePaseador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contratacion</w:t>
      </w:r>
      <w:proofErr w:type="spellEnd"/>
      <w:r w:rsidRPr="00E4691A">
        <w:rPr>
          <w:lang w:val="es-ES"/>
        </w:rPr>
        <w:t>);</w:t>
      </w:r>
    </w:p>
    <w:p w14:paraId="224FCAB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// </w:t>
      </w:r>
      <w:proofErr w:type="spellStart"/>
      <w:r w:rsidRPr="00E4691A">
        <w:rPr>
          <w:lang w:val="es-ES"/>
        </w:rPr>
        <w:t>this.corregirCuposDePaseador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contratacion.paseador</w:t>
      </w:r>
      <w:proofErr w:type="spellEnd"/>
      <w:r w:rsidRPr="00E4691A">
        <w:rPr>
          <w:lang w:val="es-ES"/>
        </w:rPr>
        <w:t>)</w:t>
      </w:r>
    </w:p>
    <w:p w14:paraId="6A2199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260843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260A536A" w14:textId="77777777" w:rsidR="00E4691A" w:rsidRPr="00E4691A" w:rsidRDefault="00E4691A" w:rsidP="00E4691A">
      <w:pPr>
        <w:rPr>
          <w:lang w:val="es-ES"/>
        </w:rPr>
      </w:pPr>
    </w:p>
    <w:p w14:paraId="752EC1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************ ******************** //</w:t>
      </w:r>
    </w:p>
    <w:p w14:paraId="1DC9F91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VALIDACIONES ******************** //</w:t>
      </w:r>
    </w:p>
    <w:p w14:paraId="686509EB" w14:textId="77777777" w:rsidR="00E4691A" w:rsidRPr="00E4691A" w:rsidRDefault="00E4691A" w:rsidP="00E4691A">
      <w:pPr>
        <w:rPr>
          <w:lang w:val="es-ES"/>
        </w:rPr>
      </w:pPr>
    </w:p>
    <w:p w14:paraId="073A692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************ ******************** //</w:t>
      </w:r>
    </w:p>
    <w:p w14:paraId="66E16691" w14:textId="77777777" w:rsidR="00E4691A" w:rsidRPr="00E4691A" w:rsidRDefault="00E4691A" w:rsidP="00E4691A">
      <w:pPr>
        <w:rPr>
          <w:lang w:val="es-ES"/>
        </w:rPr>
      </w:pPr>
    </w:p>
    <w:p w14:paraId="7028C19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66985DF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7E59433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</w:t>
      </w:r>
      <w:proofErr w:type="spellStart"/>
      <w:r w:rsidRPr="00E4691A">
        <w:rPr>
          <w:lang w:val="es-ES"/>
        </w:rPr>
        <w:t>sltPaseadorElegido</w:t>
      </w:r>
      <w:proofErr w:type="spellEnd"/>
    </w:p>
    <w:p w14:paraId="41746C3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fechaPaseo</w:t>
      </w:r>
      <w:proofErr w:type="spellEnd"/>
    </w:p>
    <w:p w14:paraId="2A67A47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horarioPaseo</w:t>
      </w:r>
      <w:proofErr w:type="spellEnd"/>
    </w:p>
    <w:p w14:paraId="651E1F9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String</w:t>
      </w:r>
    </w:p>
    <w:p w14:paraId="4FAE7E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743BD43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validarDatosDeIngresoDePaseo</w:t>
      </w:r>
      <w:proofErr w:type="spellEnd"/>
      <w:r w:rsidRPr="00E4691A">
        <w:rPr>
          <w:lang w:val="es-ES"/>
        </w:rPr>
        <w:t>(</w:t>
      </w:r>
    </w:p>
    <w:p w14:paraId="36499FB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sltPaseadorElegido</w:t>
      </w:r>
      <w:proofErr w:type="spellEnd"/>
      <w:r w:rsidRPr="00E4691A">
        <w:rPr>
          <w:lang w:val="es-ES"/>
        </w:rPr>
        <w:t>,</w:t>
      </w:r>
    </w:p>
    <w:p w14:paraId="4180356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fechaPaseo</w:t>
      </w:r>
      <w:proofErr w:type="spellEnd"/>
      <w:r w:rsidRPr="00E4691A">
        <w:rPr>
          <w:lang w:val="es-ES"/>
        </w:rPr>
        <w:t>,</w:t>
      </w:r>
    </w:p>
    <w:p w14:paraId="6E8E4E3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horarioPaseo</w:t>
      </w:r>
      <w:proofErr w:type="spellEnd"/>
    </w:p>
    <w:p w14:paraId="645AA5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 {</w:t>
      </w:r>
    </w:p>
    <w:p w14:paraId="048A7CD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erroresPaseo</w:t>
      </w:r>
      <w:proofErr w:type="spellEnd"/>
      <w:r w:rsidRPr="00E4691A">
        <w:rPr>
          <w:lang w:val="es-ES"/>
        </w:rPr>
        <w:t xml:space="preserve"> = "";</w:t>
      </w:r>
    </w:p>
    <w:p w14:paraId="4FE4A0FE" w14:textId="77777777" w:rsidR="00E4691A" w:rsidRPr="00E4691A" w:rsidRDefault="00E4691A" w:rsidP="00E4691A">
      <w:pPr>
        <w:rPr>
          <w:lang w:val="es-ES"/>
        </w:rPr>
      </w:pPr>
    </w:p>
    <w:p w14:paraId="11011C6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</w:t>
      </w:r>
      <w:proofErr w:type="spellStart"/>
      <w:r w:rsidRPr="00E4691A">
        <w:rPr>
          <w:lang w:val="es-ES"/>
        </w:rPr>
        <w:t>sltPaseadorElegido</w:t>
      </w:r>
      <w:proofErr w:type="spellEnd"/>
      <w:r w:rsidRPr="00E4691A">
        <w:rPr>
          <w:lang w:val="es-ES"/>
        </w:rPr>
        <w:t xml:space="preserve"> == "</w:t>
      </w:r>
      <w:proofErr w:type="spellStart"/>
      <w:r w:rsidRPr="00E4691A">
        <w:rPr>
          <w:lang w:val="es-ES"/>
        </w:rPr>
        <w:t>all</w:t>
      </w:r>
      <w:proofErr w:type="spellEnd"/>
      <w:r w:rsidRPr="00E4691A">
        <w:rPr>
          <w:lang w:val="es-ES"/>
        </w:rPr>
        <w:t>") {</w:t>
      </w:r>
    </w:p>
    <w:p w14:paraId="72AB2CA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erroresPaseo</w:t>
      </w:r>
      <w:proofErr w:type="spellEnd"/>
      <w:r w:rsidRPr="00E4691A">
        <w:rPr>
          <w:lang w:val="es-ES"/>
        </w:rPr>
        <w:t xml:space="preserve"> += "Error, ingrese un PASEADOR válido.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&gt;";</w:t>
      </w:r>
    </w:p>
    <w:p w14:paraId="2BDCD3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51BC87B7" w14:textId="77777777" w:rsidR="00E4691A" w:rsidRPr="00E4691A" w:rsidRDefault="00E4691A" w:rsidP="00E4691A">
      <w:pPr>
        <w:rPr>
          <w:lang w:val="es-ES"/>
        </w:rPr>
      </w:pPr>
    </w:p>
    <w:p w14:paraId="48AF614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(!_</w:t>
      </w:r>
      <w:proofErr w:type="spellStart"/>
      <w:r w:rsidRPr="00E4691A">
        <w:rPr>
          <w:lang w:val="es-ES"/>
        </w:rPr>
        <w:t>fechaPaseo</w:t>
      </w:r>
      <w:proofErr w:type="spellEnd"/>
      <w:r w:rsidRPr="00E4691A">
        <w:rPr>
          <w:lang w:val="es-ES"/>
        </w:rPr>
        <w:t>) {</w:t>
      </w:r>
    </w:p>
    <w:p w14:paraId="0B33CC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erroresPaseo</w:t>
      </w:r>
      <w:proofErr w:type="spellEnd"/>
      <w:r w:rsidRPr="00E4691A">
        <w:rPr>
          <w:lang w:val="es-ES"/>
        </w:rPr>
        <w:t xml:space="preserve"> += "Error, ingrese una FECHA válida.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&gt;";</w:t>
      </w:r>
    </w:p>
    <w:p w14:paraId="5D490A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56369D64" w14:textId="77777777" w:rsidR="00E4691A" w:rsidRPr="00E4691A" w:rsidRDefault="00E4691A" w:rsidP="00E4691A">
      <w:pPr>
        <w:rPr>
          <w:lang w:val="es-ES"/>
        </w:rPr>
      </w:pPr>
    </w:p>
    <w:p w14:paraId="0840E2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(!_</w:t>
      </w:r>
      <w:proofErr w:type="spellStart"/>
      <w:r w:rsidRPr="00E4691A">
        <w:rPr>
          <w:lang w:val="es-ES"/>
        </w:rPr>
        <w:t>horarioPaseo</w:t>
      </w:r>
      <w:proofErr w:type="spellEnd"/>
      <w:r w:rsidRPr="00E4691A">
        <w:rPr>
          <w:lang w:val="es-ES"/>
        </w:rPr>
        <w:t>) {</w:t>
      </w:r>
    </w:p>
    <w:p w14:paraId="3C3420F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erroresPaseo</w:t>
      </w:r>
      <w:proofErr w:type="spellEnd"/>
      <w:r w:rsidRPr="00E4691A">
        <w:rPr>
          <w:lang w:val="es-ES"/>
        </w:rPr>
        <w:t xml:space="preserve"> += "Error, ingrese un HORARIO válido.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&gt;";</w:t>
      </w:r>
    </w:p>
    <w:p w14:paraId="36E27A2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297507C1" w14:textId="77777777" w:rsidR="00E4691A" w:rsidRPr="00E4691A" w:rsidRDefault="00E4691A" w:rsidP="00E4691A">
      <w:pPr>
        <w:rPr>
          <w:lang w:val="es-ES"/>
        </w:rPr>
      </w:pPr>
    </w:p>
    <w:p w14:paraId="09B74BF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erroresPaseo</w:t>
      </w:r>
      <w:proofErr w:type="spellEnd"/>
      <w:r w:rsidRPr="00E4691A">
        <w:rPr>
          <w:lang w:val="es-ES"/>
        </w:rPr>
        <w:t>;</w:t>
      </w:r>
    </w:p>
    <w:p w14:paraId="57E8DAF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1B2589C8" w14:textId="77777777" w:rsidR="00E4691A" w:rsidRPr="00E4691A" w:rsidRDefault="00E4691A" w:rsidP="00E4691A">
      <w:pPr>
        <w:rPr>
          <w:lang w:val="es-ES"/>
        </w:rPr>
      </w:pPr>
    </w:p>
    <w:p w14:paraId="0A2372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0CF7342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029994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nombreCliente</w:t>
      </w:r>
      <w:proofErr w:type="spellEnd"/>
    </w:p>
    <w:p w14:paraId="58D5E5B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contrasenhaCliente</w:t>
      </w:r>
      <w:proofErr w:type="spellEnd"/>
    </w:p>
    <w:p w14:paraId="20DADB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* @param {String} _</w:t>
      </w:r>
      <w:proofErr w:type="spellStart"/>
      <w:r w:rsidRPr="00E4691A">
        <w:rPr>
          <w:lang w:val="es-ES"/>
        </w:rPr>
        <w:t>nombrePerro</w:t>
      </w:r>
      <w:proofErr w:type="spellEnd"/>
    </w:p>
    <w:p w14:paraId="0726806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</w:t>
      </w:r>
      <w:r w:rsidRPr="00E4691A">
        <w:rPr>
          <w:lang w:val="en-US"/>
        </w:rPr>
        <w:t>* @param {String} _</w:t>
      </w:r>
      <w:proofErr w:type="spellStart"/>
      <w:r w:rsidRPr="00E4691A">
        <w:rPr>
          <w:lang w:val="en-US"/>
        </w:rPr>
        <w:t>tamanhoDelPerro</w:t>
      </w:r>
      <w:proofErr w:type="spellEnd"/>
    </w:p>
    <w:p w14:paraId="6B19B04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String</w:t>
      </w:r>
    </w:p>
    <w:p w14:paraId="538BCBF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351B88A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s-ES"/>
        </w:rPr>
        <w:t>validarDatosDeCliente</w:t>
      </w:r>
      <w:proofErr w:type="spellEnd"/>
      <w:r w:rsidRPr="00E4691A">
        <w:rPr>
          <w:lang w:val="es-ES"/>
        </w:rPr>
        <w:t>(</w:t>
      </w:r>
    </w:p>
    <w:p w14:paraId="7C577AE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,</w:t>
      </w:r>
    </w:p>
    <w:p w14:paraId="4312441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contrasenhaCliente</w:t>
      </w:r>
      <w:proofErr w:type="spellEnd"/>
      <w:r w:rsidRPr="00E4691A">
        <w:rPr>
          <w:lang w:val="es-ES"/>
        </w:rPr>
        <w:t>,</w:t>
      </w:r>
    </w:p>
    <w:p w14:paraId="2ECACFF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nombrePerro</w:t>
      </w:r>
      <w:proofErr w:type="spellEnd"/>
      <w:r w:rsidRPr="00E4691A">
        <w:rPr>
          <w:lang w:val="es-ES"/>
        </w:rPr>
        <w:t>,</w:t>
      </w:r>
    </w:p>
    <w:p w14:paraId="3598231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tamanhoDelPerro</w:t>
      </w:r>
      <w:proofErr w:type="spellEnd"/>
    </w:p>
    <w:p w14:paraId="28883C8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 {</w:t>
      </w:r>
    </w:p>
    <w:p w14:paraId="0D878A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= "";</w:t>
      </w:r>
    </w:p>
    <w:p w14:paraId="23C5CBE3" w14:textId="77777777" w:rsidR="00E4691A" w:rsidRPr="00E4691A" w:rsidRDefault="00E4691A" w:rsidP="00E4691A">
      <w:pPr>
        <w:rPr>
          <w:lang w:val="es-ES"/>
        </w:rPr>
      </w:pPr>
    </w:p>
    <w:p w14:paraId="762B8B8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datos del Cliente</w:t>
      </w:r>
    </w:p>
    <w:p w14:paraId="7F9549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 xml:space="preserve"> == "") {</w:t>
      </w:r>
    </w:p>
    <w:p w14:paraId="1D379D1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7992DE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'&gt;El Nombre de Usuario es un campo obligatorio.&lt;/p&gt;";</w:t>
      </w:r>
    </w:p>
    <w:p w14:paraId="125C04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6F2CA77B" w14:textId="77777777" w:rsidR="00E4691A" w:rsidRPr="00E4691A" w:rsidRDefault="00E4691A" w:rsidP="00E4691A">
      <w:pPr>
        <w:rPr>
          <w:lang w:val="es-ES"/>
        </w:rPr>
      </w:pPr>
    </w:p>
    <w:p w14:paraId="1F2207D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revision</w:t>
      </w:r>
      <w:proofErr w:type="spellEnd"/>
      <w:r w:rsidRPr="00E4691A">
        <w:rPr>
          <w:lang w:val="es-ES"/>
        </w:rPr>
        <w:t xml:space="preserve"> de _</w:t>
      </w:r>
      <w:proofErr w:type="spellStart"/>
      <w:r w:rsidRPr="00E4691A">
        <w:rPr>
          <w:lang w:val="es-ES"/>
        </w:rPr>
        <w:t>nombreCliente</w:t>
      </w:r>
      <w:proofErr w:type="spellEnd"/>
    </w:p>
    <w:p w14:paraId="77932A7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this.existeUsuario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)) {</w:t>
      </w:r>
    </w:p>
    <w:p w14:paraId="63D0873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51DF681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'&gt;El Nombre de Usuario no está disponible.&lt;/p&gt;";</w:t>
      </w:r>
    </w:p>
    <w:p w14:paraId="02A9663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37C4263A" w14:textId="77777777" w:rsidR="00E4691A" w:rsidRPr="00E4691A" w:rsidRDefault="00E4691A" w:rsidP="00E4691A">
      <w:pPr>
        <w:rPr>
          <w:lang w:val="es-ES"/>
        </w:rPr>
      </w:pPr>
    </w:p>
    <w:p w14:paraId="7AFB406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verifica si el nombre del cliente tiene espacios</w:t>
      </w:r>
    </w:p>
    <w:p w14:paraId="13E2D5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</w:t>
      </w:r>
      <w:proofErr w:type="spellStart"/>
      <w:r w:rsidRPr="00E4691A">
        <w:rPr>
          <w:lang w:val="es-ES"/>
        </w:rPr>
        <w:t>nombreCliente.indexOf</w:t>
      </w:r>
      <w:proofErr w:type="spellEnd"/>
      <w:r w:rsidRPr="00E4691A">
        <w:rPr>
          <w:lang w:val="es-ES"/>
        </w:rPr>
        <w:t>(" ") &gt; 0) {</w:t>
      </w:r>
    </w:p>
    <w:p w14:paraId="0029970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56934A0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'&gt;El Nombre de Usuario no puede contener espacios.&lt;/p&gt;";</w:t>
      </w:r>
    </w:p>
    <w:p w14:paraId="6B8B8C4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6391DF61" w14:textId="77777777" w:rsidR="00E4691A" w:rsidRPr="00E4691A" w:rsidRDefault="00E4691A" w:rsidP="00E4691A">
      <w:pPr>
        <w:rPr>
          <w:lang w:val="es-ES"/>
        </w:rPr>
      </w:pPr>
    </w:p>
    <w:p w14:paraId="6E3366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(!</w:t>
      </w:r>
      <w:proofErr w:type="spellStart"/>
      <w:r w:rsidRPr="00E4691A">
        <w:rPr>
          <w:lang w:val="es-ES"/>
        </w:rPr>
        <w:t>this.tieneMayusYMinus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contrasenhaCliente</w:t>
      </w:r>
      <w:proofErr w:type="spellEnd"/>
      <w:r w:rsidRPr="00E4691A">
        <w:rPr>
          <w:lang w:val="es-ES"/>
        </w:rPr>
        <w:t>)) {</w:t>
      </w:r>
    </w:p>
    <w:p w14:paraId="44F6DDE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4DABC5D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'&gt;El Nombre de Usuario debe contener al menos 1 Mayúscula y 1 Minúscula.&lt;/p&gt;";</w:t>
      </w:r>
    </w:p>
    <w:p w14:paraId="51D21B5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04703FC3" w14:textId="77777777" w:rsidR="00E4691A" w:rsidRPr="00E4691A" w:rsidRDefault="00E4691A" w:rsidP="00E4691A">
      <w:pPr>
        <w:rPr>
          <w:lang w:val="es-ES"/>
        </w:rPr>
      </w:pPr>
    </w:p>
    <w:p w14:paraId="614ADD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(!</w:t>
      </w:r>
      <w:proofErr w:type="spellStart"/>
      <w:r w:rsidRPr="00E4691A">
        <w:rPr>
          <w:lang w:val="es-ES"/>
        </w:rPr>
        <w:t>this.tieneUnNumero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contrasenhaCliente</w:t>
      </w:r>
      <w:proofErr w:type="spellEnd"/>
      <w:r w:rsidRPr="00E4691A">
        <w:rPr>
          <w:lang w:val="es-ES"/>
        </w:rPr>
        <w:t>)) {</w:t>
      </w:r>
    </w:p>
    <w:p w14:paraId="1013F0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67F1A6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'&gt;La contraseña debe contener al menos 1 Numero.&lt;/p&gt;";</w:t>
      </w:r>
    </w:p>
    <w:p w14:paraId="3C8385B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1CACCA18" w14:textId="77777777" w:rsidR="00E4691A" w:rsidRPr="00E4691A" w:rsidRDefault="00E4691A" w:rsidP="00E4691A">
      <w:pPr>
        <w:rPr>
          <w:lang w:val="es-ES"/>
        </w:rPr>
      </w:pPr>
    </w:p>
    <w:p w14:paraId="2BD1B8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datos del Perro</w:t>
      </w:r>
    </w:p>
    <w:p w14:paraId="27A6F3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</w:t>
      </w:r>
      <w:proofErr w:type="spellStart"/>
      <w:r w:rsidRPr="00E4691A">
        <w:rPr>
          <w:lang w:val="es-ES"/>
        </w:rPr>
        <w:t>nombrePerro</w:t>
      </w:r>
      <w:proofErr w:type="spellEnd"/>
      <w:r w:rsidRPr="00E4691A">
        <w:rPr>
          <w:lang w:val="es-ES"/>
        </w:rPr>
        <w:t xml:space="preserve"> == "") {</w:t>
      </w:r>
    </w:p>
    <w:p w14:paraId="4AE124D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3A4E8E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'&gt;El nombre del Perro es un campo obligatorio.&lt;/p&gt;";</w:t>
      </w:r>
    </w:p>
    <w:p w14:paraId="72CF6B2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>}</w:t>
      </w:r>
    </w:p>
    <w:p w14:paraId="1A4F8833" w14:textId="77777777" w:rsidR="00E4691A" w:rsidRPr="00E4691A" w:rsidRDefault="00E4691A" w:rsidP="00E4691A">
      <w:pPr>
        <w:rPr>
          <w:lang w:val="en-US"/>
        </w:rPr>
      </w:pPr>
    </w:p>
    <w:p w14:paraId="7828C0E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if </w:t>
      </w:r>
      <w:proofErr w:type="gramStart"/>
      <w:r w:rsidRPr="00E4691A">
        <w:rPr>
          <w:lang w:val="en-US"/>
        </w:rPr>
        <w:t>(!</w:t>
      </w:r>
      <w:proofErr w:type="spellStart"/>
      <w:r w:rsidRPr="00E4691A">
        <w:rPr>
          <w:lang w:val="en-US"/>
        </w:rPr>
        <w:t>this</w:t>
      </w:r>
      <w:proofErr w:type="gramEnd"/>
      <w:r w:rsidRPr="00E4691A">
        <w:rPr>
          <w:lang w:val="en-US"/>
        </w:rPr>
        <w:t>.tamanhoDelPerroValido</w:t>
      </w:r>
      <w:proofErr w:type="spellEnd"/>
      <w:r w:rsidRPr="00E4691A">
        <w:rPr>
          <w:lang w:val="en-US"/>
        </w:rPr>
        <w:t>(_</w:t>
      </w:r>
      <w:proofErr w:type="spellStart"/>
      <w:r w:rsidRPr="00E4691A">
        <w:rPr>
          <w:lang w:val="en-US"/>
        </w:rPr>
        <w:t>tamanhoDelPerro</w:t>
      </w:r>
      <w:proofErr w:type="spellEnd"/>
      <w:r w:rsidRPr="00E4691A">
        <w:rPr>
          <w:lang w:val="en-US"/>
        </w:rPr>
        <w:t>)) {</w:t>
      </w:r>
    </w:p>
    <w:p w14:paraId="4E7D367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n-US"/>
        </w:rPr>
        <w:t>erroresRegistro</w:t>
      </w:r>
      <w:proofErr w:type="spellEnd"/>
      <w:r w:rsidRPr="00E4691A">
        <w:rPr>
          <w:lang w:val="en-US"/>
        </w:rPr>
        <w:t xml:space="preserve"> +=</w:t>
      </w:r>
    </w:p>
    <w:p w14:paraId="34A001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r w:rsidRPr="00E4691A">
        <w:rPr>
          <w:lang w:val="es-ES"/>
        </w:rPr>
        <w:t>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 xml:space="preserve">&gt;&lt;p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 El tamaño del Perro no es válido.&lt;/p&gt;";</w:t>
      </w:r>
    </w:p>
    <w:p w14:paraId="796645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639062B9" w14:textId="77777777" w:rsidR="00E4691A" w:rsidRPr="00E4691A" w:rsidRDefault="00E4691A" w:rsidP="00E4691A">
      <w:pPr>
        <w:rPr>
          <w:lang w:val="es-ES"/>
        </w:rPr>
      </w:pPr>
    </w:p>
    <w:p w14:paraId="3528354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>;</w:t>
      </w:r>
    </w:p>
    <w:p w14:paraId="629128C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75D74744" w14:textId="77777777" w:rsidR="00E4691A" w:rsidRPr="00E4691A" w:rsidRDefault="00E4691A" w:rsidP="00E4691A">
      <w:pPr>
        <w:rPr>
          <w:lang w:val="es-ES"/>
        </w:rPr>
      </w:pPr>
    </w:p>
    <w:p w14:paraId="5ED5F32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50DD74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5AC0F89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nombrePaseador</w:t>
      </w:r>
      <w:proofErr w:type="spellEnd"/>
    </w:p>
    <w:p w14:paraId="380C933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contrasenhaPaseador</w:t>
      </w:r>
      <w:proofErr w:type="spellEnd"/>
    </w:p>
    <w:p w14:paraId="5577815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</w:t>
      </w:r>
      <w:r w:rsidRPr="00E4691A">
        <w:rPr>
          <w:lang w:val="en-US"/>
        </w:rPr>
        <w:t>* @param {</w:t>
      </w:r>
      <w:proofErr w:type="gramStart"/>
      <w:r w:rsidRPr="00E4691A">
        <w:rPr>
          <w:lang w:val="en-US"/>
        </w:rPr>
        <w:t>Number} _</w:t>
      </w:r>
      <w:proofErr w:type="spellStart"/>
      <w:proofErr w:type="gramEnd"/>
      <w:r w:rsidRPr="00E4691A">
        <w:rPr>
          <w:lang w:val="en-US"/>
        </w:rPr>
        <w:t>cupoActual</w:t>
      </w:r>
      <w:proofErr w:type="spellEnd"/>
    </w:p>
    <w:p w14:paraId="64A9A57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{Number} _</w:t>
      </w:r>
      <w:proofErr w:type="spellStart"/>
      <w:r w:rsidRPr="00E4691A">
        <w:rPr>
          <w:lang w:val="en-US"/>
        </w:rPr>
        <w:t>cupoMaximo</w:t>
      </w:r>
      <w:proofErr w:type="spellEnd"/>
    </w:p>
    <w:p w14:paraId="5B3DD5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</w:t>
      </w:r>
      <w:r w:rsidRPr="00E4691A">
        <w:rPr>
          <w:lang w:val="es-ES"/>
        </w:rPr>
        <w:t>* @returns String</w:t>
      </w:r>
    </w:p>
    <w:p w14:paraId="6E39E7B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3E7C44D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</w:t>
      </w:r>
      <w:proofErr w:type="spellStart"/>
      <w:r w:rsidRPr="00E4691A">
        <w:rPr>
          <w:lang w:val="es-ES"/>
        </w:rPr>
        <w:t>validarDatosDePaseador</w:t>
      </w:r>
      <w:proofErr w:type="spellEnd"/>
      <w:r w:rsidRPr="00E4691A">
        <w:rPr>
          <w:lang w:val="es-ES"/>
        </w:rPr>
        <w:t>(</w:t>
      </w:r>
    </w:p>
    <w:p w14:paraId="40696CE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nombrePersona</w:t>
      </w:r>
      <w:proofErr w:type="spellEnd"/>
      <w:r w:rsidRPr="00E4691A">
        <w:rPr>
          <w:lang w:val="es-ES"/>
        </w:rPr>
        <w:t>,</w:t>
      </w:r>
    </w:p>
    <w:p w14:paraId="2784C03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,</w:t>
      </w:r>
    </w:p>
    <w:p w14:paraId="2ACF3B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,</w:t>
      </w:r>
    </w:p>
    <w:p w14:paraId="6B34F8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,</w:t>
      </w:r>
    </w:p>
    <w:p w14:paraId="6A2BD4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cupoMaximo</w:t>
      </w:r>
      <w:proofErr w:type="spellEnd"/>
    </w:p>
    <w:p w14:paraId="2E9371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 {</w:t>
      </w:r>
    </w:p>
    <w:p w14:paraId="696D254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= "";</w:t>
      </w:r>
    </w:p>
    <w:p w14:paraId="1B3B0981" w14:textId="77777777" w:rsidR="00E4691A" w:rsidRPr="00E4691A" w:rsidRDefault="00E4691A" w:rsidP="00E4691A">
      <w:pPr>
        <w:rPr>
          <w:lang w:val="es-ES"/>
        </w:rPr>
      </w:pPr>
    </w:p>
    <w:p w14:paraId="42E85A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</w:t>
      </w:r>
      <w:proofErr w:type="spellStart"/>
      <w:r w:rsidRPr="00E4691A">
        <w:rPr>
          <w:lang w:val="es-ES"/>
        </w:rPr>
        <w:t>revision</w:t>
      </w:r>
      <w:proofErr w:type="spellEnd"/>
      <w:r w:rsidRPr="00E4691A">
        <w:rPr>
          <w:lang w:val="es-ES"/>
        </w:rPr>
        <w:t xml:space="preserve"> de _</w:t>
      </w:r>
      <w:proofErr w:type="spellStart"/>
      <w:r w:rsidRPr="00E4691A">
        <w:rPr>
          <w:lang w:val="es-ES"/>
        </w:rPr>
        <w:t>nombrePaseador</w:t>
      </w:r>
      <w:proofErr w:type="spellEnd"/>
    </w:p>
    <w:p w14:paraId="66D19E6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this.existeUsuario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)) {</w:t>
      </w:r>
    </w:p>
    <w:p w14:paraId="12B768B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El Nombre de Usuario no está disponible.";</w:t>
      </w:r>
    </w:p>
    <w:p w14:paraId="2138A8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15A7A117" w14:textId="77777777" w:rsidR="00E4691A" w:rsidRPr="00E4691A" w:rsidRDefault="00E4691A" w:rsidP="00E4691A">
      <w:pPr>
        <w:rPr>
          <w:lang w:val="es-ES"/>
        </w:rPr>
      </w:pPr>
    </w:p>
    <w:p w14:paraId="5ADB9DB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esto no es un requisito de la letra del obligatorio</w:t>
      </w:r>
    </w:p>
    <w:p w14:paraId="363F1F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verifica si el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 xml:space="preserve"> tiene espacios</w:t>
      </w:r>
    </w:p>
    <w:p w14:paraId="2EB5868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</w:t>
      </w:r>
      <w:proofErr w:type="spellStart"/>
      <w:r w:rsidRPr="00E4691A">
        <w:rPr>
          <w:lang w:val="es-ES"/>
        </w:rPr>
        <w:t>nombrePaseador.indexOf</w:t>
      </w:r>
      <w:proofErr w:type="spellEnd"/>
      <w:r w:rsidRPr="00E4691A">
        <w:rPr>
          <w:lang w:val="es-ES"/>
        </w:rPr>
        <w:t>(" ") &gt; 0) {</w:t>
      </w:r>
    </w:p>
    <w:p w14:paraId="04F783F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268EBC8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El Nombre de Usuario no puede contener espacios.";</w:t>
      </w:r>
    </w:p>
    <w:p w14:paraId="4CE25A8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22B8F48C" w14:textId="77777777" w:rsidR="00E4691A" w:rsidRPr="00E4691A" w:rsidRDefault="00E4691A" w:rsidP="00E4691A">
      <w:pPr>
        <w:rPr>
          <w:lang w:val="es-ES"/>
        </w:rPr>
      </w:pPr>
    </w:p>
    <w:p w14:paraId="2C8A55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(!</w:t>
      </w:r>
      <w:proofErr w:type="spellStart"/>
      <w:r w:rsidRPr="00E4691A">
        <w:rPr>
          <w:lang w:val="es-ES"/>
        </w:rPr>
        <w:t>this.tieneMayusYMinus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)) {</w:t>
      </w:r>
    </w:p>
    <w:p w14:paraId="51EFDA2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</w:t>
      </w:r>
    </w:p>
    <w:p w14:paraId="798FFE5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La contraseña debe contener al menos 1 Mayúscula y 1 Minúscula.";</w:t>
      </w:r>
    </w:p>
    <w:p w14:paraId="241D9E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1F6141A4" w14:textId="77777777" w:rsidR="00E4691A" w:rsidRPr="00E4691A" w:rsidRDefault="00E4691A" w:rsidP="00E4691A">
      <w:pPr>
        <w:rPr>
          <w:lang w:val="es-ES"/>
        </w:rPr>
      </w:pPr>
    </w:p>
    <w:p w14:paraId="711FE2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(!</w:t>
      </w:r>
      <w:proofErr w:type="spellStart"/>
      <w:r w:rsidRPr="00E4691A">
        <w:rPr>
          <w:lang w:val="es-ES"/>
        </w:rPr>
        <w:t>this.tieneUnNumero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contrasenhaPaseador</w:t>
      </w:r>
      <w:proofErr w:type="spellEnd"/>
      <w:r w:rsidRPr="00E4691A">
        <w:rPr>
          <w:lang w:val="es-ES"/>
        </w:rPr>
        <w:t>)) {</w:t>
      </w:r>
    </w:p>
    <w:p w14:paraId="6F2F223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 xml:space="preserve"> +=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La contraseña debe contener al menos 1 Numero.";</w:t>
      </w:r>
    </w:p>
    <w:p w14:paraId="7E41C6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3C780A58" w14:textId="77777777" w:rsidR="00E4691A" w:rsidRPr="00E4691A" w:rsidRDefault="00E4691A" w:rsidP="00E4691A">
      <w:pPr>
        <w:rPr>
          <w:lang w:val="es-ES"/>
        </w:rPr>
      </w:pPr>
    </w:p>
    <w:p w14:paraId="6431B3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erroresRegistro</w:t>
      </w:r>
      <w:proofErr w:type="spellEnd"/>
      <w:r w:rsidRPr="00E4691A">
        <w:rPr>
          <w:lang w:val="es-ES"/>
        </w:rPr>
        <w:t>;</w:t>
      </w:r>
    </w:p>
    <w:p w14:paraId="61ACE97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184FAE8" w14:textId="77777777" w:rsidR="00E4691A" w:rsidRPr="00E4691A" w:rsidRDefault="00E4691A" w:rsidP="00E4691A">
      <w:pPr>
        <w:rPr>
          <w:lang w:val="es-ES"/>
        </w:rPr>
      </w:pPr>
    </w:p>
    <w:p w14:paraId="259A62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2EB29F1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158F1E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contrasenhaCliente</w:t>
      </w:r>
      <w:proofErr w:type="spellEnd"/>
    </w:p>
    <w:p w14:paraId="2E980E4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Boolean</w:t>
      </w:r>
      <w:proofErr w:type="spellEnd"/>
    </w:p>
    <w:p w14:paraId="1A68FF0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490BA63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tieneMayusYMinus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contrasenhaCliente</w:t>
      </w:r>
      <w:proofErr w:type="spellEnd"/>
      <w:r w:rsidRPr="00E4691A">
        <w:rPr>
          <w:lang w:val="es-ES"/>
        </w:rPr>
        <w:t>) {</w:t>
      </w:r>
    </w:p>
    <w:p w14:paraId="5EF3CE6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tieneMayus</w:t>
      </w:r>
      <w:proofErr w:type="spellEnd"/>
      <w:r w:rsidRPr="00E4691A">
        <w:rPr>
          <w:lang w:val="en-US"/>
        </w:rPr>
        <w:t xml:space="preserve"> = false;</w:t>
      </w:r>
    </w:p>
    <w:p w14:paraId="4A41A05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tieneMinus</w:t>
      </w:r>
      <w:proofErr w:type="spellEnd"/>
      <w:r w:rsidRPr="00E4691A">
        <w:rPr>
          <w:lang w:val="en-US"/>
        </w:rPr>
        <w:t xml:space="preserve"> = false;</w:t>
      </w:r>
    </w:p>
    <w:p w14:paraId="52B093BA" w14:textId="77777777" w:rsidR="00E4691A" w:rsidRPr="00E4691A" w:rsidRDefault="00E4691A" w:rsidP="00E4691A">
      <w:pPr>
        <w:rPr>
          <w:lang w:val="en-US"/>
        </w:rPr>
      </w:pPr>
    </w:p>
    <w:p w14:paraId="5B201EE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  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7A4EB066" w14:textId="77777777" w:rsidR="00E4691A" w:rsidRPr="00E4691A" w:rsidRDefault="00E4691A" w:rsidP="00E4691A">
      <w:pPr>
        <w:rPr>
          <w:lang w:val="en-US"/>
        </w:rPr>
      </w:pPr>
    </w:p>
    <w:p w14:paraId="37D23E8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while 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_</w:t>
      </w:r>
      <w:proofErr w:type="spellStart"/>
      <w:r w:rsidRPr="00E4691A">
        <w:rPr>
          <w:lang w:val="en-US"/>
        </w:rPr>
        <w:t>contrasenhaCliente.length</w:t>
      </w:r>
      <w:proofErr w:type="spellEnd"/>
      <w:r w:rsidRPr="00E4691A">
        <w:rPr>
          <w:lang w:val="en-US"/>
        </w:rPr>
        <w:t xml:space="preserve"> &amp;</w:t>
      </w:r>
      <w:proofErr w:type="gramStart"/>
      <w:r w:rsidRPr="00E4691A">
        <w:rPr>
          <w:lang w:val="en-US"/>
        </w:rPr>
        <w:t>&amp; !</w:t>
      </w:r>
      <w:proofErr w:type="spellStart"/>
      <w:r w:rsidRPr="00E4691A">
        <w:rPr>
          <w:lang w:val="en-US"/>
        </w:rPr>
        <w:t>tieneMayus</w:t>
      </w:r>
      <w:proofErr w:type="spellEnd"/>
      <w:proofErr w:type="gramEnd"/>
      <w:r w:rsidRPr="00E4691A">
        <w:rPr>
          <w:lang w:val="en-US"/>
        </w:rPr>
        <w:t xml:space="preserve"> &amp;</w:t>
      </w:r>
      <w:proofErr w:type="gramStart"/>
      <w:r w:rsidRPr="00E4691A">
        <w:rPr>
          <w:lang w:val="en-US"/>
        </w:rPr>
        <w:t>&amp; !</w:t>
      </w:r>
      <w:proofErr w:type="spellStart"/>
      <w:r w:rsidRPr="00E4691A">
        <w:rPr>
          <w:lang w:val="en-US"/>
        </w:rPr>
        <w:t>tieneMinus</w:t>
      </w:r>
      <w:proofErr w:type="spellEnd"/>
      <w:proofErr w:type="gramEnd"/>
      <w:r w:rsidRPr="00E4691A">
        <w:rPr>
          <w:lang w:val="en-US"/>
        </w:rPr>
        <w:t>) {</w:t>
      </w:r>
    </w:p>
    <w:p w14:paraId="17B4A1A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</w:t>
      </w:r>
    </w:p>
    <w:p w14:paraId="07AB0FE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_</w:t>
      </w:r>
      <w:proofErr w:type="spellStart"/>
      <w:r w:rsidRPr="00E4691A">
        <w:rPr>
          <w:lang w:val="en-US"/>
        </w:rPr>
        <w:t>contrasenhaCliente.charCodeAt</w:t>
      </w:r>
      <w:proofErr w:type="spellEnd"/>
      <w:r w:rsidRPr="00E4691A">
        <w:rPr>
          <w:lang w:val="en-US"/>
        </w:rPr>
        <w:t>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) &gt;= 65 &amp;&amp;</w:t>
      </w:r>
    </w:p>
    <w:p w14:paraId="488E41F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_</w:t>
      </w:r>
      <w:proofErr w:type="spellStart"/>
      <w:r w:rsidRPr="00E4691A">
        <w:rPr>
          <w:lang w:val="en-US"/>
        </w:rPr>
        <w:t>contrasenhaCliente.charCodeAt</w:t>
      </w:r>
      <w:proofErr w:type="spellEnd"/>
      <w:r w:rsidRPr="00E4691A">
        <w:rPr>
          <w:lang w:val="en-US"/>
        </w:rPr>
        <w:t>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) &lt;= 90</w:t>
      </w:r>
    </w:p>
    <w:p w14:paraId="1485CF9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) {</w:t>
      </w:r>
    </w:p>
    <w:p w14:paraId="6C7A91E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n-US"/>
        </w:rPr>
        <w:t>tieneMayus</w:t>
      </w:r>
      <w:proofErr w:type="spellEnd"/>
      <w:r w:rsidRPr="00E4691A">
        <w:rPr>
          <w:lang w:val="en-US"/>
        </w:rPr>
        <w:t xml:space="preserve"> = true;</w:t>
      </w:r>
    </w:p>
    <w:p w14:paraId="353D0D6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}</w:t>
      </w:r>
    </w:p>
    <w:p w14:paraId="02384698" w14:textId="77777777" w:rsidR="00E4691A" w:rsidRPr="00E4691A" w:rsidRDefault="00E4691A" w:rsidP="00E4691A">
      <w:pPr>
        <w:rPr>
          <w:lang w:val="en-US"/>
        </w:rPr>
      </w:pPr>
    </w:p>
    <w:p w14:paraId="43F8F9B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</w:t>
      </w:r>
    </w:p>
    <w:p w14:paraId="419048F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_</w:t>
      </w:r>
      <w:proofErr w:type="spellStart"/>
      <w:r w:rsidRPr="00E4691A">
        <w:rPr>
          <w:lang w:val="en-US"/>
        </w:rPr>
        <w:t>contrasenhaCliente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proofErr w:type="gramStart"/>
      <w:r w:rsidRPr="00E4691A">
        <w:rPr>
          <w:lang w:val="en-US"/>
        </w:rPr>
        <w:t>].</w:t>
      </w:r>
      <w:proofErr w:type="spellStart"/>
      <w:r w:rsidRPr="00E4691A">
        <w:rPr>
          <w:lang w:val="en-US"/>
        </w:rPr>
        <w:t>charCodeAt</w:t>
      </w:r>
      <w:proofErr w:type="spellEnd"/>
      <w:proofErr w:type="gramEnd"/>
      <w:r w:rsidRPr="00E4691A">
        <w:rPr>
          <w:lang w:val="en-US"/>
        </w:rPr>
        <w:t xml:space="preserve"> &gt;= 97 &amp;&amp;</w:t>
      </w:r>
    </w:p>
    <w:p w14:paraId="574CA6D0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</w:t>
      </w:r>
      <w:r w:rsidRPr="0097294E">
        <w:rPr>
          <w:lang w:val="en-US"/>
        </w:rPr>
        <w:t>_contrasenhaCliente[i].charCodeAt &lt;= 122</w:t>
      </w:r>
    </w:p>
    <w:p w14:paraId="32A86D67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) {</w:t>
      </w:r>
    </w:p>
    <w:p w14:paraId="0279DB38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  tieneMinus = true;</w:t>
      </w:r>
    </w:p>
    <w:p w14:paraId="17DB9BCF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}</w:t>
      </w:r>
    </w:p>
    <w:p w14:paraId="5EF50AF9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i++;</w:t>
      </w:r>
    </w:p>
    <w:p w14:paraId="79B2DAD4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  </w:t>
      </w:r>
      <w:r w:rsidRPr="00E4691A">
        <w:rPr>
          <w:lang w:val="es-ES"/>
        </w:rPr>
        <w:t>}</w:t>
      </w:r>
    </w:p>
    <w:p w14:paraId="5D81F831" w14:textId="77777777" w:rsidR="00E4691A" w:rsidRPr="00E4691A" w:rsidRDefault="00E4691A" w:rsidP="00E4691A">
      <w:pPr>
        <w:rPr>
          <w:lang w:val="es-ES"/>
        </w:rPr>
      </w:pPr>
    </w:p>
    <w:p w14:paraId="5E1B4F5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tieneMayus</w:t>
      </w:r>
      <w:proofErr w:type="spellEnd"/>
      <w:r w:rsidRPr="00E4691A">
        <w:rPr>
          <w:lang w:val="es-ES"/>
        </w:rPr>
        <w:t xml:space="preserve"> || </w:t>
      </w:r>
      <w:proofErr w:type="spellStart"/>
      <w:r w:rsidRPr="00E4691A">
        <w:rPr>
          <w:lang w:val="es-ES"/>
        </w:rPr>
        <w:t>tieneMinus</w:t>
      </w:r>
      <w:proofErr w:type="spellEnd"/>
      <w:r w:rsidRPr="00E4691A">
        <w:rPr>
          <w:lang w:val="es-ES"/>
        </w:rPr>
        <w:t>;</w:t>
      </w:r>
    </w:p>
    <w:p w14:paraId="58BF606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0E2E255" w14:textId="77777777" w:rsidR="00E4691A" w:rsidRPr="00E4691A" w:rsidRDefault="00E4691A" w:rsidP="00E4691A">
      <w:pPr>
        <w:rPr>
          <w:lang w:val="es-ES"/>
        </w:rPr>
      </w:pPr>
    </w:p>
    <w:p w14:paraId="5B119B3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4D7C59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36876EB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contrasenhaCliente</w:t>
      </w:r>
      <w:proofErr w:type="spellEnd"/>
    </w:p>
    <w:p w14:paraId="04AF85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Boolean</w:t>
      </w:r>
      <w:proofErr w:type="spellEnd"/>
    </w:p>
    <w:p w14:paraId="5C8E2A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54EEAD3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tieneUnNumero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contrasenhaCliente</w:t>
      </w:r>
      <w:proofErr w:type="spellEnd"/>
      <w:r w:rsidRPr="00E4691A">
        <w:rPr>
          <w:lang w:val="es-ES"/>
        </w:rPr>
        <w:t>) {</w:t>
      </w:r>
    </w:p>
    <w:p w14:paraId="63775DE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tieneNumero</w:t>
      </w:r>
      <w:proofErr w:type="spellEnd"/>
      <w:r w:rsidRPr="00E4691A">
        <w:rPr>
          <w:lang w:val="en-US"/>
        </w:rPr>
        <w:t xml:space="preserve"> = false;</w:t>
      </w:r>
    </w:p>
    <w:p w14:paraId="75599791" w14:textId="77777777" w:rsidR="00E4691A" w:rsidRPr="00E4691A" w:rsidRDefault="00E4691A" w:rsidP="00E4691A">
      <w:pPr>
        <w:rPr>
          <w:lang w:val="en-US"/>
        </w:rPr>
      </w:pPr>
    </w:p>
    <w:p w14:paraId="0918882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0D2CA215" w14:textId="77777777" w:rsidR="00E4691A" w:rsidRPr="00E4691A" w:rsidRDefault="00E4691A" w:rsidP="00E4691A">
      <w:pPr>
        <w:rPr>
          <w:lang w:val="en-US"/>
        </w:rPr>
      </w:pPr>
    </w:p>
    <w:p w14:paraId="0452A58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while 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_</w:t>
      </w:r>
      <w:proofErr w:type="spellStart"/>
      <w:r w:rsidRPr="00E4691A">
        <w:rPr>
          <w:lang w:val="en-US"/>
        </w:rPr>
        <w:t>contrasenhaCliente.length</w:t>
      </w:r>
      <w:proofErr w:type="spellEnd"/>
      <w:r w:rsidRPr="00E4691A">
        <w:rPr>
          <w:lang w:val="en-US"/>
        </w:rPr>
        <w:t xml:space="preserve"> &amp;</w:t>
      </w:r>
      <w:proofErr w:type="gramStart"/>
      <w:r w:rsidRPr="00E4691A">
        <w:rPr>
          <w:lang w:val="en-US"/>
        </w:rPr>
        <w:t>&amp; !</w:t>
      </w:r>
      <w:proofErr w:type="spellStart"/>
      <w:r w:rsidRPr="00E4691A">
        <w:rPr>
          <w:lang w:val="en-US"/>
        </w:rPr>
        <w:t>tieneNumero</w:t>
      </w:r>
      <w:proofErr w:type="spellEnd"/>
      <w:proofErr w:type="gramEnd"/>
      <w:r w:rsidRPr="00E4691A">
        <w:rPr>
          <w:lang w:val="en-US"/>
        </w:rPr>
        <w:t>) {</w:t>
      </w:r>
    </w:p>
    <w:p w14:paraId="71A59BE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</w:t>
      </w:r>
    </w:p>
    <w:p w14:paraId="795A3DD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_</w:t>
      </w:r>
      <w:proofErr w:type="spellStart"/>
      <w:r w:rsidRPr="00E4691A">
        <w:rPr>
          <w:lang w:val="en-US"/>
        </w:rPr>
        <w:t>contrasenhaCliente.charCodeAt</w:t>
      </w:r>
      <w:proofErr w:type="spellEnd"/>
      <w:r w:rsidRPr="00E4691A">
        <w:rPr>
          <w:lang w:val="en-US"/>
        </w:rPr>
        <w:t>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) &gt;= 48 &amp;&amp;</w:t>
      </w:r>
    </w:p>
    <w:p w14:paraId="16041E6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_</w:t>
      </w:r>
      <w:proofErr w:type="spellStart"/>
      <w:r w:rsidRPr="00E4691A">
        <w:rPr>
          <w:lang w:val="en-US"/>
        </w:rPr>
        <w:t>contrasenhaCliente.charCodeAt</w:t>
      </w:r>
      <w:proofErr w:type="spellEnd"/>
      <w:r w:rsidRPr="00E4691A">
        <w:rPr>
          <w:lang w:val="en-US"/>
        </w:rPr>
        <w:t>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) &lt;= 57</w:t>
      </w:r>
    </w:p>
    <w:p w14:paraId="37101F0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) {</w:t>
      </w:r>
    </w:p>
    <w:p w14:paraId="00832AC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n-US"/>
        </w:rPr>
        <w:t>tieneNumero</w:t>
      </w:r>
      <w:proofErr w:type="spellEnd"/>
      <w:r w:rsidRPr="00E4691A">
        <w:rPr>
          <w:lang w:val="en-US"/>
        </w:rPr>
        <w:t xml:space="preserve"> = true;</w:t>
      </w:r>
    </w:p>
    <w:p w14:paraId="430E03D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}</w:t>
      </w:r>
    </w:p>
    <w:p w14:paraId="0BB540BF" w14:textId="77777777" w:rsidR="00E4691A" w:rsidRPr="00E4691A" w:rsidRDefault="00E4691A" w:rsidP="00E4691A">
      <w:pPr>
        <w:rPr>
          <w:lang w:val="en-US"/>
        </w:rPr>
      </w:pPr>
    </w:p>
    <w:p w14:paraId="438199D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++;</w:t>
      </w:r>
    </w:p>
    <w:p w14:paraId="5DF74DE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73757D39" w14:textId="77777777" w:rsidR="00E4691A" w:rsidRPr="00E4691A" w:rsidRDefault="00E4691A" w:rsidP="00E4691A">
      <w:pPr>
        <w:rPr>
          <w:lang w:val="en-US"/>
        </w:rPr>
      </w:pPr>
    </w:p>
    <w:p w14:paraId="7D51E4C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</w:t>
      </w:r>
      <w:proofErr w:type="spellStart"/>
      <w:r w:rsidRPr="00E4691A">
        <w:rPr>
          <w:lang w:val="en-US"/>
        </w:rPr>
        <w:t>tieneNumero</w:t>
      </w:r>
      <w:proofErr w:type="spellEnd"/>
      <w:r w:rsidRPr="00E4691A">
        <w:rPr>
          <w:lang w:val="en-US"/>
        </w:rPr>
        <w:t>;</w:t>
      </w:r>
    </w:p>
    <w:p w14:paraId="49C25D8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408A65D9" w14:textId="77777777" w:rsidR="00E4691A" w:rsidRPr="00E4691A" w:rsidRDefault="00E4691A" w:rsidP="00E4691A">
      <w:pPr>
        <w:rPr>
          <w:lang w:val="en-US"/>
        </w:rPr>
      </w:pPr>
    </w:p>
    <w:p w14:paraId="187207F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69A7F87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6BF43C2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{String} _</w:t>
      </w:r>
      <w:proofErr w:type="spellStart"/>
      <w:r w:rsidRPr="00E4691A">
        <w:rPr>
          <w:lang w:val="en-US"/>
        </w:rPr>
        <w:t>tamanhoDelPerro</w:t>
      </w:r>
      <w:proofErr w:type="spellEnd"/>
    </w:p>
    <w:p w14:paraId="13B5A51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Boolean</w:t>
      </w:r>
    </w:p>
    <w:p w14:paraId="3A8AA73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743CBBB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n-US"/>
        </w:rPr>
        <w:t>tamanhoDelPerroValido</w:t>
      </w:r>
      <w:proofErr w:type="spellEnd"/>
      <w:r w:rsidRPr="00E4691A">
        <w:rPr>
          <w:lang w:val="en-US"/>
        </w:rPr>
        <w:t>(_</w:t>
      </w:r>
      <w:proofErr w:type="spellStart"/>
      <w:proofErr w:type="gramStart"/>
      <w:r w:rsidRPr="00E4691A">
        <w:rPr>
          <w:lang w:val="en-US"/>
        </w:rPr>
        <w:t>tamanhoDelPerro</w:t>
      </w:r>
      <w:proofErr w:type="spellEnd"/>
      <w:r w:rsidRPr="00E4691A">
        <w:rPr>
          <w:lang w:val="en-US"/>
        </w:rPr>
        <w:t>) {</w:t>
      </w:r>
      <w:proofErr w:type="gramEnd"/>
    </w:p>
    <w:p w14:paraId="58FB6A0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valido</w:t>
      </w:r>
      <w:proofErr w:type="spellEnd"/>
      <w:r w:rsidRPr="00E4691A">
        <w:rPr>
          <w:lang w:val="en-US"/>
        </w:rPr>
        <w:t xml:space="preserve"> = false;</w:t>
      </w:r>
    </w:p>
    <w:p w14:paraId="401F47B7" w14:textId="77777777" w:rsidR="00E4691A" w:rsidRPr="00E4691A" w:rsidRDefault="00E4691A" w:rsidP="00E4691A">
      <w:pPr>
        <w:rPr>
          <w:lang w:val="en-US"/>
        </w:rPr>
      </w:pPr>
    </w:p>
    <w:p w14:paraId="0B0F01AA" w14:textId="77777777" w:rsidR="00E4691A" w:rsidRPr="0097294E" w:rsidRDefault="00E4691A" w:rsidP="00E4691A">
      <w:r w:rsidRPr="00E4691A">
        <w:rPr>
          <w:lang w:val="en-US"/>
        </w:rPr>
        <w:t xml:space="preserve">    if (_</w:t>
      </w:r>
      <w:proofErr w:type="spellStart"/>
      <w:proofErr w:type="gramStart"/>
      <w:r w:rsidRPr="00E4691A">
        <w:rPr>
          <w:lang w:val="en-US"/>
        </w:rPr>
        <w:t>tamanhoDelPerro</w:t>
      </w:r>
      <w:proofErr w:type="spellEnd"/>
      <w:r w:rsidRPr="00E4691A">
        <w:rPr>
          <w:lang w:val="en-US"/>
        </w:rPr>
        <w:t xml:space="preserve"> !</w:t>
      </w:r>
      <w:proofErr w:type="gramEnd"/>
      <w:r w:rsidRPr="00E4691A">
        <w:rPr>
          <w:lang w:val="en-US"/>
        </w:rPr>
        <w:t xml:space="preserve">== </w:t>
      </w:r>
      <w:r w:rsidRPr="0097294E">
        <w:t>"x</w:t>
      </w:r>
      <w:proofErr w:type="gramStart"/>
      <w:r w:rsidRPr="0097294E">
        <w:t>") {</w:t>
      </w:r>
      <w:proofErr w:type="gramEnd"/>
    </w:p>
    <w:p w14:paraId="59BF837D" w14:textId="77777777" w:rsidR="00E4691A" w:rsidRPr="0097294E" w:rsidRDefault="00E4691A" w:rsidP="00E4691A">
      <w:r w:rsidRPr="0097294E">
        <w:t xml:space="preserve">      valido = true;</w:t>
      </w:r>
    </w:p>
    <w:p w14:paraId="23243D1C" w14:textId="77777777" w:rsidR="00E4691A" w:rsidRPr="00E4691A" w:rsidRDefault="00E4691A" w:rsidP="00E4691A">
      <w:pPr>
        <w:rPr>
          <w:lang w:val="es-ES"/>
        </w:rPr>
      </w:pPr>
      <w:r w:rsidRPr="0097294E">
        <w:t xml:space="preserve">    </w:t>
      </w:r>
      <w:r w:rsidRPr="00E4691A">
        <w:rPr>
          <w:lang w:val="es-ES"/>
        </w:rPr>
        <w:t>}</w:t>
      </w:r>
    </w:p>
    <w:p w14:paraId="404927D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valido;</w:t>
      </w:r>
    </w:p>
    <w:p w14:paraId="51899C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27469679" w14:textId="77777777" w:rsidR="00E4691A" w:rsidRPr="00E4691A" w:rsidRDefault="00E4691A" w:rsidP="00E4691A">
      <w:pPr>
        <w:rPr>
          <w:lang w:val="es-ES"/>
        </w:rPr>
      </w:pPr>
    </w:p>
    <w:p w14:paraId="5A0778F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6BB8BA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28CC3D4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_cliente</w:t>
      </w:r>
    </w:p>
    <w:p w14:paraId="3E568A8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_paseador</w:t>
      </w:r>
    </w:p>
    <w:p w14:paraId="190C50E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Boolean</w:t>
      </w:r>
      <w:proofErr w:type="spellEnd"/>
    </w:p>
    <w:p w14:paraId="08897AA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1D340BE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comprobarCompatibilidadTamanhos</w:t>
      </w:r>
      <w:proofErr w:type="spellEnd"/>
      <w:r w:rsidRPr="00E4691A">
        <w:rPr>
          <w:lang w:val="es-ES"/>
        </w:rPr>
        <w:t>(_cliente, _paseador) {</w:t>
      </w:r>
    </w:p>
    <w:p w14:paraId="70B85FB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paseosDePaseador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this.buscarContratacionesDePaseador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paseador.id</w:t>
      </w:r>
      <w:proofErr w:type="spellEnd"/>
      <w:r w:rsidRPr="00E4691A">
        <w:rPr>
          <w:lang w:val="es-ES"/>
        </w:rPr>
        <w:t>);</w:t>
      </w:r>
    </w:p>
    <w:p w14:paraId="6C3D23C1" w14:textId="77777777" w:rsidR="00E4691A" w:rsidRPr="00E4691A" w:rsidRDefault="00E4691A" w:rsidP="00E4691A">
      <w:pPr>
        <w:rPr>
          <w:lang w:val="es-ES"/>
        </w:rPr>
      </w:pPr>
    </w:p>
    <w:p w14:paraId="0091A48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tamanhoEsCompatible</w:t>
      </w:r>
      <w:proofErr w:type="spellEnd"/>
      <w:r w:rsidRPr="00E4691A">
        <w:rPr>
          <w:lang w:val="en-US"/>
        </w:rPr>
        <w:t xml:space="preserve"> = true;</w:t>
      </w:r>
    </w:p>
    <w:p w14:paraId="6E612A1A" w14:textId="77777777" w:rsidR="00E4691A" w:rsidRPr="00E4691A" w:rsidRDefault="00E4691A" w:rsidP="00E4691A">
      <w:pPr>
        <w:rPr>
          <w:lang w:val="en-US"/>
        </w:rPr>
      </w:pPr>
    </w:p>
    <w:p w14:paraId="2099129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tamanhoDelPerroDelPaseoAAceptar</w:t>
      </w:r>
      <w:proofErr w:type="spellEnd"/>
      <w:r w:rsidRPr="00E4691A">
        <w:rPr>
          <w:lang w:val="en-US"/>
        </w:rPr>
        <w:t xml:space="preserve"> = _</w:t>
      </w:r>
      <w:proofErr w:type="spellStart"/>
      <w:proofErr w:type="gramStart"/>
      <w:r w:rsidRPr="00E4691A">
        <w:rPr>
          <w:lang w:val="en-US"/>
        </w:rPr>
        <w:t>cliente.perroCliente.tamanhoPerro</w:t>
      </w:r>
      <w:proofErr w:type="spellEnd"/>
      <w:proofErr w:type="gramEnd"/>
      <w:r w:rsidRPr="00E4691A">
        <w:rPr>
          <w:lang w:val="en-US"/>
        </w:rPr>
        <w:t>;</w:t>
      </w:r>
    </w:p>
    <w:p w14:paraId="2B6B2CDC" w14:textId="77777777" w:rsidR="00E4691A" w:rsidRPr="00E4691A" w:rsidRDefault="00E4691A" w:rsidP="00E4691A">
      <w:pPr>
        <w:rPr>
          <w:lang w:val="en-US"/>
        </w:rPr>
      </w:pPr>
    </w:p>
    <w:p w14:paraId="49A4AD0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4D8E5C0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while 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paseosDePaseador.length</w:t>
      </w:r>
      <w:proofErr w:type="spellEnd"/>
      <w:r w:rsidRPr="00E4691A">
        <w:rPr>
          <w:lang w:val="en-US"/>
        </w:rPr>
        <w:t xml:space="preserve"> &amp;&amp; </w:t>
      </w:r>
      <w:proofErr w:type="spellStart"/>
      <w:proofErr w:type="gramStart"/>
      <w:r w:rsidRPr="00E4691A">
        <w:rPr>
          <w:lang w:val="en-US"/>
        </w:rPr>
        <w:t>tamanhoEsCompatible</w:t>
      </w:r>
      <w:proofErr w:type="spellEnd"/>
      <w:r w:rsidRPr="00E4691A">
        <w:rPr>
          <w:lang w:val="en-US"/>
        </w:rPr>
        <w:t>) {</w:t>
      </w:r>
      <w:proofErr w:type="gramEnd"/>
    </w:p>
    <w:p w14:paraId="696D4FC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item = </w:t>
      </w:r>
      <w:proofErr w:type="spellStart"/>
      <w:r w:rsidRPr="00E4691A">
        <w:rPr>
          <w:lang w:val="en-US"/>
        </w:rPr>
        <w:t>paseosDePaseador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2199AFCD" w14:textId="77777777" w:rsidR="00E4691A" w:rsidRPr="00E4691A" w:rsidRDefault="00E4691A" w:rsidP="00E4691A">
      <w:pPr>
        <w:rPr>
          <w:lang w:val="en-US"/>
        </w:rPr>
      </w:pPr>
    </w:p>
    <w:p w14:paraId="1FFA1BA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</w:t>
      </w:r>
      <w:proofErr w:type="spellStart"/>
      <w:r w:rsidRPr="00E4691A">
        <w:rPr>
          <w:lang w:val="en-US"/>
        </w:rPr>
        <w:t>tamanhoDelPerroDeUnPaseoDePaseador</w:t>
      </w:r>
      <w:proofErr w:type="spellEnd"/>
      <w:r w:rsidRPr="00E4691A">
        <w:rPr>
          <w:lang w:val="en-US"/>
        </w:rPr>
        <w:t xml:space="preserve"> =</w:t>
      </w:r>
    </w:p>
    <w:p w14:paraId="5903706B" w14:textId="77777777" w:rsidR="00E4691A" w:rsidRPr="0097294E" w:rsidRDefault="00E4691A" w:rsidP="00E4691A">
      <w:r w:rsidRPr="00E4691A">
        <w:rPr>
          <w:lang w:val="en-US"/>
        </w:rPr>
        <w:t xml:space="preserve">        </w:t>
      </w:r>
      <w:proofErr w:type="spellStart"/>
      <w:r w:rsidRPr="0097294E">
        <w:t>item.cliente.perroCliente.tamanhoPerro</w:t>
      </w:r>
      <w:proofErr w:type="spellEnd"/>
      <w:r w:rsidRPr="0097294E">
        <w:t>;</w:t>
      </w:r>
    </w:p>
    <w:p w14:paraId="73FC8CCA" w14:textId="77777777" w:rsidR="00E4691A" w:rsidRPr="0097294E" w:rsidRDefault="00E4691A" w:rsidP="00E4691A"/>
    <w:p w14:paraId="3AB20C02" w14:textId="77777777" w:rsidR="00E4691A" w:rsidRPr="00E4691A" w:rsidRDefault="00E4691A" w:rsidP="00E4691A">
      <w:pPr>
        <w:rPr>
          <w:lang w:val="es-ES"/>
        </w:rPr>
      </w:pPr>
      <w:r w:rsidRPr="0097294E">
        <w:t xml:space="preserve">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perrosCompatibles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this.puedenIrJuntos</w:t>
      </w:r>
      <w:proofErr w:type="spellEnd"/>
      <w:r w:rsidRPr="00E4691A">
        <w:rPr>
          <w:lang w:val="es-ES"/>
        </w:rPr>
        <w:t>(</w:t>
      </w:r>
    </w:p>
    <w:p w14:paraId="5B836E7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tamanhoDelPerroDelPaseoAAceptar</w:t>
      </w:r>
      <w:proofErr w:type="spellEnd"/>
      <w:r w:rsidRPr="00E4691A">
        <w:rPr>
          <w:lang w:val="es-ES"/>
        </w:rPr>
        <w:t>,</w:t>
      </w:r>
    </w:p>
    <w:p w14:paraId="5C3269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tamanhoDelPerroDeUnPaseoDePaseador</w:t>
      </w:r>
      <w:proofErr w:type="spellEnd"/>
    </w:p>
    <w:p w14:paraId="14F343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);</w:t>
      </w:r>
    </w:p>
    <w:p w14:paraId="535F1A17" w14:textId="77777777" w:rsidR="00E4691A" w:rsidRPr="00E4691A" w:rsidRDefault="00E4691A" w:rsidP="00E4691A">
      <w:pPr>
        <w:rPr>
          <w:lang w:val="es-ES"/>
        </w:rPr>
      </w:pPr>
    </w:p>
    <w:p w14:paraId="0278C73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</w:p>
    <w:p w14:paraId="6E7E465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item.estado</w:t>
      </w:r>
      <w:proofErr w:type="spellEnd"/>
      <w:r w:rsidRPr="00E4691A">
        <w:rPr>
          <w:lang w:val="es-ES"/>
        </w:rPr>
        <w:t xml:space="preserve"> === ESTADO_DE_CONTRATACION[1] &amp;&amp;</w:t>
      </w:r>
    </w:p>
    <w:p w14:paraId="7D5C6F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perrosCompatibles.length</w:t>
      </w:r>
      <w:proofErr w:type="spellEnd"/>
      <w:r w:rsidRPr="00E4691A">
        <w:rPr>
          <w:lang w:val="es-ES"/>
        </w:rPr>
        <w:t xml:space="preserve"> !== 0</w:t>
      </w:r>
    </w:p>
    <w:p w14:paraId="5E1BB1E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) {</w:t>
      </w:r>
    </w:p>
    <w:p w14:paraId="678520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tamanhoEsCompatible</w:t>
      </w:r>
      <w:proofErr w:type="spellEnd"/>
      <w:r w:rsidRPr="00E4691A">
        <w:rPr>
          <w:lang w:val="es-ES"/>
        </w:rPr>
        <w:t xml:space="preserve"> = false;</w:t>
      </w:r>
    </w:p>
    <w:p w14:paraId="792FFA5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40A4E5C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i++;</w:t>
      </w:r>
    </w:p>
    <w:p w14:paraId="1110DAD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4EA83D20" w14:textId="77777777" w:rsidR="00E4691A" w:rsidRPr="00E4691A" w:rsidRDefault="00E4691A" w:rsidP="00E4691A">
      <w:pPr>
        <w:rPr>
          <w:lang w:val="es-ES"/>
        </w:rPr>
      </w:pPr>
    </w:p>
    <w:p w14:paraId="273DD85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tamanhoEsCompatible</w:t>
      </w:r>
      <w:proofErr w:type="spellEnd"/>
      <w:r w:rsidRPr="00E4691A">
        <w:rPr>
          <w:lang w:val="es-ES"/>
        </w:rPr>
        <w:t>;</w:t>
      </w:r>
    </w:p>
    <w:p w14:paraId="0AA1EBD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00E11CE1" w14:textId="77777777" w:rsidR="00E4691A" w:rsidRPr="00E4691A" w:rsidRDefault="00E4691A" w:rsidP="00E4691A">
      <w:pPr>
        <w:rPr>
          <w:lang w:val="es-ES"/>
        </w:rPr>
      </w:pPr>
    </w:p>
    <w:p w14:paraId="571D96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252ACB9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75D008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</w:t>
      </w:r>
      <w:proofErr w:type="spellStart"/>
      <w:r w:rsidRPr="00E4691A">
        <w:rPr>
          <w:lang w:val="es-ES"/>
        </w:rPr>
        <w:t>idPaseo</w:t>
      </w:r>
      <w:proofErr w:type="spellEnd"/>
    </w:p>
    <w:p w14:paraId="48DAC27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Boolean</w:t>
      </w:r>
      <w:proofErr w:type="spellEnd"/>
    </w:p>
    <w:p w14:paraId="0B63497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7B0531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tieneCuposNecesariosParaAceptarUnPaseo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 {</w:t>
      </w:r>
    </w:p>
    <w:p w14:paraId="1142C6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paseo = </w:t>
      </w:r>
      <w:proofErr w:type="spellStart"/>
      <w:r w:rsidRPr="00E4691A">
        <w:rPr>
          <w:lang w:val="es-ES"/>
        </w:rPr>
        <w:t>this.buscarContratacionPorId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);</w:t>
      </w:r>
    </w:p>
    <w:p w14:paraId="49D0709F" w14:textId="77777777" w:rsidR="00E4691A" w:rsidRPr="00E4691A" w:rsidRDefault="00E4691A" w:rsidP="00E4691A">
      <w:pPr>
        <w:rPr>
          <w:lang w:val="es-ES"/>
        </w:rPr>
      </w:pPr>
    </w:p>
    <w:p w14:paraId="5C7D63A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cupoNecesario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this.definirCupoSegunTamanho</w:t>
      </w:r>
      <w:proofErr w:type="spellEnd"/>
      <w:r w:rsidRPr="00E4691A">
        <w:rPr>
          <w:lang w:val="es-ES"/>
        </w:rPr>
        <w:t>(</w:t>
      </w:r>
    </w:p>
    <w:p w14:paraId="5165842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paseo.cliente.perroCliente</w:t>
      </w:r>
      <w:proofErr w:type="spellEnd"/>
    </w:p>
    <w:p w14:paraId="3E8B3D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7ED3C007" w14:textId="77777777" w:rsidR="00E4691A" w:rsidRPr="00E4691A" w:rsidRDefault="00E4691A" w:rsidP="00E4691A">
      <w:pPr>
        <w:rPr>
          <w:lang w:val="es-ES"/>
        </w:rPr>
      </w:pPr>
    </w:p>
    <w:p w14:paraId="1C7AD45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(</w:t>
      </w:r>
    </w:p>
    <w:p w14:paraId="2F2FDFF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paseo.paseador.cupoMaximo</w:t>
      </w:r>
      <w:proofErr w:type="spellEnd"/>
      <w:r w:rsidRPr="00E4691A">
        <w:rPr>
          <w:lang w:val="es-ES"/>
        </w:rPr>
        <w:t xml:space="preserve"> - </w:t>
      </w:r>
      <w:proofErr w:type="spellStart"/>
      <w:r w:rsidRPr="00E4691A">
        <w:rPr>
          <w:lang w:val="es-ES"/>
        </w:rPr>
        <w:t>paseo.paseador.cupoActual</w:t>
      </w:r>
      <w:proofErr w:type="spellEnd"/>
      <w:r w:rsidRPr="00E4691A">
        <w:rPr>
          <w:lang w:val="es-ES"/>
        </w:rPr>
        <w:t xml:space="preserve"> &gt;= </w:t>
      </w:r>
      <w:proofErr w:type="spellStart"/>
      <w:r w:rsidRPr="00E4691A">
        <w:rPr>
          <w:lang w:val="es-ES"/>
        </w:rPr>
        <w:t>cupoNecesario</w:t>
      </w:r>
      <w:proofErr w:type="spellEnd"/>
    </w:p>
    <w:p w14:paraId="5AB118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571117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5CB47E6" w14:textId="77777777" w:rsidR="00E4691A" w:rsidRPr="00E4691A" w:rsidRDefault="00E4691A" w:rsidP="00E4691A">
      <w:pPr>
        <w:rPr>
          <w:lang w:val="es-ES"/>
        </w:rPr>
      </w:pPr>
    </w:p>
    <w:p w14:paraId="22922B6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5C9706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28E1234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_tamanhoPerro1</w:t>
      </w:r>
    </w:p>
    <w:p w14:paraId="60145A2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_tamanhoPerro2</w:t>
      </w:r>
    </w:p>
    <w:p w14:paraId="07D261F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String</w:t>
      </w:r>
    </w:p>
    <w:p w14:paraId="2D04AFC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27D8FD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puedenIrJuntos</w:t>
      </w:r>
      <w:proofErr w:type="spellEnd"/>
      <w:r w:rsidRPr="00E4691A">
        <w:rPr>
          <w:lang w:val="es-ES"/>
        </w:rPr>
        <w:t>(_tamanhoPerro1, _tamanhoPerro2) {</w:t>
      </w:r>
    </w:p>
    <w:p w14:paraId="4A6EC55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errores = "";</w:t>
      </w:r>
    </w:p>
    <w:p w14:paraId="16945F83" w14:textId="77777777" w:rsidR="00E4691A" w:rsidRPr="00E4691A" w:rsidRDefault="00E4691A" w:rsidP="00E4691A">
      <w:pPr>
        <w:rPr>
          <w:lang w:val="es-ES"/>
        </w:rPr>
      </w:pPr>
    </w:p>
    <w:p w14:paraId="5520E91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_tamanhoPerro1 = _tamanhoPerro1.toLowerCase();</w:t>
      </w:r>
    </w:p>
    <w:p w14:paraId="6A9A587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_tamanhoPerro2 = _tamanhoPerro2.toLowerCase();</w:t>
      </w:r>
    </w:p>
    <w:p w14:paraId="3E41A467" w14:textId="77777777" w:rsidR="00E4691A" w:rsidRPr="00E4691A" w:rsidRDefault="00E4691A" w:rsidP="00E4691A">
      <w:pPr>
        <w:rPr>
          <w:lang w:val="es-ES"/>
        </w:rPr>
      </w:pPr>
    </w:p>
    <w:p w14:paraId="774CD9F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(_tamanhoPerro1 === "chico" &amp;&amp; _tamanhoPerro2 === "grande") {</w:t>
      </w:r>
    </w:p>
    <w:p w14:paraId="5A5284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errores += "Error, el Paseador tiene Paseos Asignados con Perros Grandes";</w:t>
      </w:r>
    </w:p>
    <w:p w14:paraId="2AABCC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1BD714B6" w14:textId="77777777" w:rsidR="00E4691A" w:rsidRPr="00E4691A" w:rsidRDefault="00E4691A" w:rsidP="00E4691A">
      <w:pPr>
        <w:rPr>
          <w:lang w:val="es-ES"/>
        </w:rPr>
      </w:pPr>
    </w:p>
    <w:p w14:paraId="25424F2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(_tamanhoPerro1 === "grande" &amp;&amp; _tamanhoPerro2 === "chico") {</w:t>
      </w:r>
    </w:p>
    <w:p w14:paraId="7BE263A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errores += "Error, el Paseador tiene Paseos Asignados con Perros Chicos";</w:t>
      </w:r>
    </w:p>
    <w:p w14:paraId="3714EB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38A07F18" w14:textId="77777777" w:rsidR="00E4691A" w:rsidRPr="00E4691A" w:rsidRDefault="00E4691A" w:rsidP="00E4691A">
      <w:pPr>
        <w:rPr>
          <w:lang w:val="es-ES"/>
        </w:rPr>
      </w:pPr>
    </w:p>
    <w:p w14:paraId="00387C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errores;</w:t>
      </w:r>
    </w:p>
    <w:p w14:paraId="11FA2CB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5928070" w14:textId="77777777" w:rsidR="00E4691A" w:rsidRPr="00E4691A" w:rsidRDefault="00E4691A" w:rsidP="00E4691A">
      <w:pPr>
        <w:rPr>
          <w:lang w:val="es-ES"/>
        </w:rPr>
      </w:pPr>
    </w:p>
    <w:p w14:paraId="205618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21FB3FD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3ECCD7C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_paseador</w:t>
      </w:r>
    </w:p>
    <w:p w14:paraId="537F8B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_cliente</w:t>
      </w:r>
    </w:p>
    <w:p w14:paraId="5F26A16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Boolean</w:t>
      </w:r>
      <w:proofErr w:type="spellEnd"/>
    </w:p>
    <w:p w14:paraId="680B357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110E63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paseadorTieneCuposNecesariosParaAtenderCliente</w:t>
      </w:r>
      <w:proofErr w:type="spellEnd"/>
      <w:r w:rsidRPr="00E4691A">
        <w:rPr>
          <w:lang w:val="es-ES"/>
        </w:rPr>
        <w:t>(_paseador, _cliente) {</w:t>
      </w:r>
    </w:p>
    <w:p w14:paraId="7014C6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cupoQueImplicaPerroDelCliente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this.definirCupoSegunTamanho</w:t>
      </w:r>
      <w:proofErr w:type="spellEnd"/>
      <w:r w:rsidRPr="00E4691A">
        <w:rPr>
          <w:lang w:val="es-ES"/>
        </w:rPr>
        <w:t>(</w:t>
      </w:r>
    </w:p>
    <w:p w14:paraId="680D97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cliente.perroCliente</w:t>
      </w:r>
      <w:proofErr w:type="spellEnd"/>
    </w:p>
    <w:p w14:paraId="6C8530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4C95D144" w14:textId="77777777" w:rsidR="00E4691A" w:rsidRPr="00E4691A" w:rsidRDefault="00E4691A" w:rsidP="00E4691A">
      <w:pPr>
        <w:rPr>
          <w:lang w:val="es-ES"/>
        </w:rPr>
      </w:pPr>
    </w:p>
    <w:p w14:paraId="2A89EA0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(</w:t>
      </w:r>
    </w:p>
    <w:p w14:paraId="07E4F87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paseador.cupoActual</w:t>
      </w:r>
      <w:proofErr w:type="spellEnd"/>
      <w:r w:rsidRPr="00E4691A">
        <w:rPr>
          <w:lang w:val="es-ES"/>
        </w:rPr>
        <w:t xml:space="preserve"> + </w:t>
      </w:r>
      <w:proofErr w:type="spellStart"/>
      <w:r w:rsidRPr="00E4691A">
        <w:rPr>
          <w:lang w:val="es-ES"/>
        </w:rPr>
        <w:t>cupoQueImplicaPerroDelCliente</w:t>
      </w:r>
      <w:proofErr w:type="spellEnd"/>
      <w:r w:rsidRPr="00E4691A">
        <w:rPr>
          <w:lang w:val="es-ES"/>
        </w:rPr>
        <w:t xml:space="preserve"> &lt;=</w:t>
      </w:r>
    </w:p>
    <w:p w14:paraId="761C13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_</w:t>
      </w:r>
      <w:proofErr w:type="spellStart"/>
      <w:r w:rsidRPr="00E4691A">
        <w:rPr>
          <w:lang w:val="es-ES"/>
        </w:rPr>
        <w:t>paseador.cupoMaximo</w:t>
      </w:r>
      <w:proofErr w:type="spellEnd"/>
    </w:p>
    <w:p w14:paraId="2E2C44D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7358E5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34732988" w14:textId="77777777" w:rsidR="00E4691A" w:rsidRPr="00E4691A" w:rsidRDefault="00E4691A" w:rsidP="00E4691A">
      <w:pPr>
        <w:rPr>
          <w:lang w:val="es-ES"/>
        </w:rPr>
      </w:pPr>
    </w:p>
    <w:p w14:paraId="410D09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******************** ******************** //</w:t>
      </w:r>
    </w:p>
    <w:p w14:paraId="2C258A6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BÚSQUEDA DE USUARIOS ******************** //</w:t>
      </w:r>
    </w:p>
    <w:p w14:paraId="373AFB04" w14:textId="77777777" w:rsidR="00E4691A" w:rsidRPr="00E4691A" w:rsidRDefault="00E4691A" w:rsidP="00E4691A">
      <w:pPr>
        <w:rPr>
          <w:lang w:val="es-ES"/>
        </w:rPr>
      </w:pPr>
    </w:p>
    <w:p w14:paraId="6CBC966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******************** ******************** //</w:t>
      </w:r>
    </w:p>
    <w:p w14:paraId="19E1DD7C" w14:textId="77777777" w:rsidR="00E4691A" w:rsidRPr="00E4691A" w:rsidRDefault="00E4691A" w:rsidP="00E4691A">
      <w:pPr>
        <w:rPr>
          <w:lang w:val="es-ES"/>
        </w:rPr>
      </w:pPr>
    </w:p>
    <w:p w14:paraId="08FA943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10150E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12E1A12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nombreUsuario</w:t>
      </w:r>
      <w:proofErr w:type="spellEnd"/>
    </w:p>
    <w:p w14:paraId="74F00A8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37D0506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4DA87EC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existeUsuario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</w:t>
      </w:r>
      <w:proofErr w:type="spellEnd"/>
      <w:r w:rsidRPr="00E4691A">
        <w:rPr>
          <w:lang w:val="es-ES"/>
        </w:rPr>
        <w:t>) {</w:t>
      </w:r>
    </w:p>
    <w:p w14:paraId="541403C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&gt;</w:t>
      </w:r>
    </w:p>
    <w:p w14:paraId="1EE132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nombreEncontrado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;</w:t>
      </w:r>
    </w:p>
    <w:p w14:paraId="405BFA9F" w14:textId="77777777" w:rsidR="00E4691A" w:rsidRPr="00E4691A" w:rsidRDefault="00E4691A" w:rsidP="00E4691A">
      <w:pPr>
        <w:rPr>
          <w:lang w:val="es-ES"/>
        </w:rPr>
      </w:pPr>
    </w:p>
    <w:p w14:paraId="23AA8B9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this.buscarCliente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</w:t>
      </w:r>
      <w:proofErr w:type="spellEnd"/>
      <w:r w:rsidRPr="00E4691A">
        <w:rPr>
          <w:lang w:val="es-ES"/>
        </w:rPr>
        <w:t>)) {</w:t>
      </w:r>
    </w:p>
    <w:p w14:paraId="60B9F3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nombreEncontrado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this.buscarCliente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</w:t>
      </w:r>
      <w:proofErr w:type="spellEnd"/>
      <w:r w:rsidRPr="00E4691A">
        <w:rPr>
          <w:lang w:val="es-ES"/>
        </w:rPr>
        <w:t>);</w:t>
      </w:r>
    </w:p>
    <w:p w14:paraId="58CF9D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2FD22A0D" w14:textId="77777777" w:rsidR="00E4691A" w:rsidRPr="00E4691A" w:rsidRDefault="00E4691A" w:rsidP="00E4691A">
      <w:pPr>
        <w:rPr>
          <w:lang w:val="es-ES"/>
        </w:rPr>
      </w:pPr>
    </w:p>
    <w:p w14:paraId="2CA40C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this.buscarPaseador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</w:t>
      </w:r>
      <w:proofErr w:type="spellEnd"/>
      <w:r w:rsidRPr="00E4691A">
        <w:rPr>
          <w:lang w:val="es-ES"/>
        </w:rPr>
        <w:t>)) {</w:t>
      </w:r>
    </w:p>
    <w:p w14:paraId="2C7EFF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nombreEncontrado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this.buscarPaseador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</w:t>
      </w:r>
      <w:proofErr w:type="spellEnd"/>
      <w:r w:rsidRPr="00E4691A">
        <w:rPr>
          <w:lang w:val="es-ES"/>
        </w:rPr>
        <w:t>);</w:t>
      </w:r>
    </w:p>
    <w:p w14:paraId="1F20B7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45193EBC" w14:textId="77777777" w:rsidR="00E4691A" w:rsidRPr="00E4691A" w:rsidRDefault="00E4691A" w:rsidP="00E4691A">
      <w:pPr>
        <w:rPr>
          <w:lang w:val="es-ES"/>
        </w:rPr>
      </w:pPr>
    </w:p>
    <w:p w14:paraId="748893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nombreEncontrado</w:t>
      </w:r>
      <w:proofErr w:type="spellEnd"/>
      <w:r w:rsidRPr="00E4691A">
        <w:rPr>
          <w:lang w:val="es-ES"/>
        </w:rPr>
        <w:t>;</w:t>
      </w:r>
    </w:p>
    <w:p w14:paraId="369FDEF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2E387022" w14:textId="77777777" w:rsidR="00E4691A" w:rsidRPr="00E4691A" w:rsidRDefault="00E4691A" w:rsidP="00E4691A">
      <w:pPr>
        <w:rPr>
          <w:lang w:val="es-ES"/>
        </w:rPr>
      </w:pPr>
    </w:p>
    <w:p w14:paraId="4632A51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1FF51E6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199D341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nombreCliente</w:t>
      </w:r>
      <w:proofErr w:type="spellEnd"/>
    </w:p>
    <w:p w14:paraId="3EE3E6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480D3F1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3F3A49B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buscarCliente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) {</w:t>
      </w:r>
    </w:p>
    <w:p w14:paraId="3A2AF50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clienteEncontrado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;</w:t>
      </w:r>
    </w:p>
    <w:p w14:paraId="1D07F26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54EC1F5B" w14:textId="77777777" w:rsidR="00E4691A" w:rsidRPr="00E4691A" w:rsidRDefault="00E4691A" w:rsidP="00E4691A">
      <w:pPr>
        <w:rPr>
          <w:lang w:val="en-US"/>
        </w:rPr>
      </w:pPr>
    </w:p>
    <w:p w14:paraId="017BC52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while (</w:t>
      </w:r>
      <w:proofErr w:type="spellStart"/>
      <w:r w:rsidRPr="00E4691A">
        <w:rPr>
          <w:lang w:val="en-US"/>
        </w:rPr>
        <w:t>clienteEncontrado</w:t>
      </w:r>
      <w:proofErr w:type="spellEnd"/>
      <w:r w:rsidRPr="00E4691A">
        <w:rPr>
          <w:lang w:val="en-US"/>
        </w:rPr>
        <w:t xml:space="preserve"> === null &amp;&amp;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this.clientes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>) {</w:t>
      </w:r>
    </w:p>
    <w:p w14:paraId="0446E3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lastRenderedPageBreak/>
        <w:t xml:space="preserve">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this.clientes</w:t>
      </w:r>
      <w:proofErr w:type="spellEnd"/>
      <w:r w:rsidRPr="00E4691A">
        <w:rPr>
          <w:lang w:val="es-ES"/>
        </w:rPr>
        <w:t>[i].alias == _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>) {</w:t>
      </w:r>
    </w:p>
    <w:p w14:paraId="2E85FA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// el cliente existe</w:t>
      </w:r>
    </w:p>
    <w:p w14:paraId="64F3A4C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n-US"/>
        </w:rPr>
        <w:t>clienteEncontrado</w:t>
      </w:r>
      <w:proofErr w:type="spellEnd"/>
      <w:r w:rsidRPr="00E4691A">
        <w:rPr>
          <w:lang w:val="en-US"/>
        </w:rPr>
        <w:t xml:space="preserve"> = </w:t>
      </w:r>
      <w:proofErr w:type="spellStart"/>
      <w:proofErr w:type="gramStart"/>
      <w:r w:rsidRPr="00E4691A">
        <w:rPr>
          <w:lang w:val="en-US"/>
        </w:rPr>
        <w:t>this.clientes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7205757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}</w:t>
      </w:r>
    </w:p>
    <w:p w14:paraId="56775E0B" w14:textId="77777777" w:rsidR="00E4691A" w:rsidRPr="00E4691A" w:rsidRDefault="00E4691A" w:rsidP="00E4691A">
      <w:pPr>
        <w:rPr>
          <w:lang w:val="en-US"/>
        </w:rPr>
      </w:pPr>
    </w:p>
    <w:p w14:paraId="3C5FBEB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++;</w:t>
      </w:r>
    </w:p>
    <w:p w14:paraId="4024297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4658139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</w:t>
      </w:r>
      <w:proofErr w:type="spellStart"/>
      <w:r w:rsidRPr="00E4691A">
        <w:rPr>
          <w:lang w:val="en-US"/>
        </w:rPr>
        <w:t>clienteEncontrado</w:t>
      </w:r>
      <w:proofErr w:type="spellEnd"/>
      <w:r w:rsidRPr="00E4691A">
        <w:rPr>
          <w:lang w:val="en-US"/>
        </w:rPr>
        <w:t>;</w:t>
      </w:r>
    </w:p>
    <w:p w14:paraId="3BF4AC1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347B1AEB" w14:textId="77777777" w:rsidR="00E4691A" w:rsidRPr="00E4691A" w:rsidRDefault="00E4691A" w:rsidP="00E4691A">
      <w:pPr>
        <w:rPr>
          <w:lang w:val="en-US"/>
        </w:rPr>
      </w:pPr>
    </w:p>
    <w:p w14:paraId="71C4690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16FF4D6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5B4A148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</w:t>
      </w:r>
      <w:proofErr w:type="gramStart"/>
      <w:r w:rsidRPr="00E4691A">
        <w:rPr>
          <w:lang w:val="en-US"/>
        </w:rPr>
        <w:t>Number} _</w:t>
      </w:r>
      <w:proofErr w:type="gramEnd"/>
      <w:r w:rsidRPr="00E4691A">
        <w:rPr>
          <w:lang w:val="en-US"/>
        </w:rPr>
        <w:t>idCliente</w:t>
      </w:r>
    </w:p>
    <w:p w14:paraId="440184C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Object</w:t>
      </w:r>
    </w:p>
    <w:p w14:paraId="094EF5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</w:t>
      </w:r>
      <w:r w:rsidRPr="00E4691A">
        <w:rPr>
          <w:lang w:val="es-ES"/>
        </w:rPr>
        <w:t>*/</w:t>
      </w:r>
    </w:p>
    <w:p w14:paraId="353C2FD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buscarClientePorId</w:t>
      </w:r>
      <w:proofErr w:type="spellEnd"/>
      <w:r w:rsidRPr="00E4691A">
        <w:rPr>
          <w:lang w:val="es-ES"/>
        </w:rPr>
        <w:t>(_idCliente) {</w:t>
      </w:r>
    </w:p>
    <w:p w14:paraId="610499F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clienteEncontrado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;</w:t>
      </w:r>
    </w:p>
    <w:p w14:paraId="08941F9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358C5219" w14:textId="77777777" w:rsidR="00E4691A" w:rsidRPr="00E4691A" w:rsidRDefault="00E4691A" w:rsidP="00E4691A">
      <w:pPr>
        <w:rPr>
          <w:lang w:val="en-US"/>
        </w:rPr>
      </w:pPr>
    </w:p>
    <w:p w14:paraId="6336610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while (</w:t>
      </w:r>
      <w:proofErr w:type="spellStart"/>
      <w:r w:rsidRPr="00E4691A">
        <w:rPr>
          <w:lang w:val="en-US"/>
        </w:rPr>
        <w:t>clienteEncontrado</w:t>
      </w:r>
      <w:proofErr w:type="spellEnd"/>
      <w:r w:rsidRPr="00E4691A">
        <w:rPr>
          <w:lang w:val="en-US"/>
        </w:rPr>
        <w:t xml:space="preserve"> === null &amp;&amp;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this.clientes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>) {</w:t>
      </w:r>
    </w:p>
    <w:p w14:paraId="3835ECA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</w:t>
      </w:r>
      <w:proofErr w:type="spellStart"/>
      <w:proofErr w:type="gramStart"/>
      <w:r w:rsidRPr="00E4691A">
        <w:rPr>
          <w:lang w:val="en-US"/>
        </w:rPr>
        <w:t>this.clientes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].id == _</w:t>
      </w:r>
      <w:proofErr w:type="gramStart"/>
      <w:r w:rsidRPr="00E4691A">
        <w:rPr>
          <w:lang w:val="en-US"/>
        </w:rPr>
        <w:t>idCliente) {</w:t>
      </w:r>
      <w:proofErr w:type="gramEnd"/>
    </w:p>
    <w:p w14:paraId="07C41CE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lastRenderedPageBreak/>
        <w:t xml:space="preserve">        </w:t>
      </w:r>
      <w:r w:rsidRPr="00E4691A">
        <w:rPr>
          <w:lang w:val="es-ES"/>
        </w:rPr>
        <w:t>// el cliente existe</w:t>
      </w:r>
    </w:p>
    <w:p w14:paraId="0995B52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clienteEncontrado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this.clientes</w:t>
      </w:r>
      <w:proofErr w:type="spellEnd"/>
      <w:r w:rsidRPr="00E4691A">
        <w:rPr>
          <w:lang w:val="es-ES"/>
        </w:rPr>
        <w:t>[i];</w:t>
      </w:r>
    </w:p>
    <w:p w14:paraId="4F52FD2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3DC650D4" w14:textId="77777777" w:rsidR="00E4691A" w:rsidRPr="00E4691A" w:rsidRDefault="00E4691A" w:rsidP="00E4691A">
      <w:pPr>
        <w:rPr>
          <w:lang w:val="es-ES"/>
        </w:rPr>
      </w:pPr>
    </w:p>
    <w:p w14:paraId="7C17AD6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i++;</w:t>
      </w:r>
    </w:p>
    <w:p w14:paraId="33653B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4DAFA9F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clienteEncontrado</w:t>
      </w:r>
      <w:proofErr w:type="spellEnd"/>
      <w:r w:rsidRPr="00E4691A">
        <w:rPr>
          <w:lang w:val="es-ES"/>
        </w:rPr>
        <w:t>;</w:t>
      </w:r>
    </w:p>
    <w:p w14:paraId="6718A9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383A9A5F" w14:textId="77777777" w:rsidR="00E4691A" w:rsidRPr="00E4691A" w:rsidRDefault="00E4691A" w:rsidP="00E4691A">
      <w:pPr>
        <w:rPr>
          <w:lang w:val="es-ES"/>
        </w:rPr>
      </w:pPr>
    </w:p>
    <w:p w14:paraId="3B4102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4812A01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0D9387B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nombrePaseador</w:t>
      </w:r>
      <w:proofErr w:type="spellEnd"/>
    </w:p>
    <w:p w14:paraId="6FCB362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61E93D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4BE92E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buscarPaseador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) {</w:t>
      </w:r>
    </w:p>
    <w:p w14:paraId="4BA3AD7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paseadorEncontrado</w:t>
      </w:r>
      <w:proofErr w:type="spellEnd"/>
      <w:r w:rsidRPr="00E4691A">
        <w:rPr>
          <w:lang w:val="en-US"/>
        </w:rPr>
        <w:t xml:space="preserve"> = null;</w:t>
      </w:r>
    </w:p>
    <w:p w14:paraId="6141F98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3B0FA230" w14:textId="77777777" w:rsidR="00E4691A" w:rsidRPr="00E4691A" w:rsidRDefault="00E4691A" w:rsidP="00E4691A">
      <w:pPr>
        <w:rPr>
          <w:lang w:val="en-US"/>
        </w:rPr>
      </w:pPr>
    </w:p>
    <w:p w14:paraId="61CDF0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</w:t>
      </w:r>
      <w:proofErr w:type="spellStart"/>
      <w:r w:rsidRPr="00E4691A">
        <w:rPr>
          <w:lang w:val="es-ES"/>
        </w:rPr>
        <w:t>while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paseadorEncontrado</w:t>
      </w:r>
      <w:proofErr w:type="spellEnd"/>
      <w:r w:rsidRPr="00E4691A">
        <w:rPr>
          <w:lang w:val="es-ES"/>
        </w:rPr>
        <w:t xml:space="preserve"> ===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 xml:space="preserve"> &amp;&amp; i &lt; </w:t>
      </w:r>
      <w:proofErr w:type="spellStart"/>
      <w:r w:rsidRPr="00E4691A">
        <w:rPr>
          <w:lang w:val="es-ES"/>
        </w:rPr>
        <w:t>this.paseadores.length</w:t>
      </w:r>
      <w:proofErr w:type="spellEnd"/>
      <w:r w:rsidRPr="00E4691A">
        <w:rPr>
          <w:lang w:val="es-ES"/>
        </w:rPr>
        <w:t>) {</w:t>
      </w:r>
    </w:p>
    <w:p w14:paraId="34A2124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this.paseadores</w:t>
      </w:r>
      <w:proofErr w:type="spellEnd"/>
      <w:r w:rsidRPr="00E4691A">
        <w:rPr>
          <w:lang w:val="es-ES"/>
        </w:rPr>
        <w:t>[i].alias == _</w:t>
      </w:r>
      <w:proofErr w:type="spellStart"/>
      <w:r w:rsidRPr="00E4691A">
        <w:rPr>
          <w:lang w:val="es-ES"/>
        </w:rPr>
        <w:t>nombrePaseador</w:t>
      </w:r>
      <w:proofErr w:type="spellEnd"/>
      <w:r w:rsidRPr="00E4691A">
        <w:rPr>
          <w:lang w:val="es-ES"/>
        </w:rPr>
        <w:t>) {</w:t>
      </w:r>
    </w:p>
    <w:p w14:paraId="48A4839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// el paseador existe</w:t>
      </w:r>
    </w:p>
    <w:p w14:paraId="6A580D9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  </w:t>
      </w:r>
      <w:proofErr w:type="spellStart"/>
      <w:r w:rsidRPr="00E4691A">
        <w:rPr>
          <w:lang w:val="es-ES"/>
        </w:rPr>
        <w:t>paseadorEncontrado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this.paseadores</w:t>
      </w:r>
      <w:proofErr w:type="spellEnd"/>
      <w:r w:rsidRPr="00E4691A">
        <w:rPr>
          <w:lang w:val="es-ES"/>
        </w:rPr>
        <w:t>[i];</w:t>
      </w:r>
    </w:p>
    <w:p w14:paraId="4F0F4C3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18EC2124" w14:textId="77777777" w:rsidR="00E4691A" w:rsidRPr="00E4691A" w:rsidRDefault="00E4691A" w:rsidP="00E4691A">
      <w:pPr>
        <w:rPr>
          <w:lang w:val="es-ES"/>
        </w:rPr>
      </w:pPr>
    </w:p>
    <w:p w14:paraId="35C0344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i++;</w:t>
      </w:r>
    </w:p>
    <w:p w14:paraId="29A245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5146E68A" w14:textId="77777777" w:rsidR="00E4691A" w:rsidRPr="00E4691A" w:rsidRDefault="00E4691A" w:rsidP="00E4691A">
      <w:pPr>
        <w:rPr>
          <w:lang w:val="es-ES"/>
        </w:rPr>
      </w:pPr>
    </w:p>
    <w:p w14:paraId="28070A8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paseadorEncontrado</w:t>
      </w:r>
      <w:proofErr w:type="spellEnd"/>
      <w:r w:rsidRPr="00E4691A">
        <w:rPr>
          <w:lang w:val="es-ES"/>
        </w:rPr>
        <w:t>;</w:t>
      </w:r>
    </w:p>
    <w:p w14:paraId="312AF6E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}</w:t>
      </w:r>
    </w:p>
    <w:p w14:paraId="584F591B" w14:textId="77777777" w:rsidR="00E4691A" w:rsidRPr="00E4691A" w:rsidRDefault="00E4691A" w:rsidP="00E4691A">
      <w:pPr>
        <w:rPr>
          <w:lang w:val="en-US"/>
        </w:rPr>
      </w:pPr>
    </w:p>
    <w:p w14:paraId="771A427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4573B68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032E2BF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{Number} _</w:t>
      </w:r>
      <w:proofErr w:type="spellStart"/>
      <w:r w:rsidRPr="00E4691A">
        <w:rPr>
          <w:lang w:val="en-US"/>
        </w:rPr>
        <w:t>idPaseador</w:t>
      </w:r>
      <w:proofErr w:type="spellEnd"/>
    </w:p>
    <w:p w14:paraId="1D5A65A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Object</w:t>
      </w:r>
    </w:p>
    <w:p w14:paraId="2FFB4C6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56AE0E5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s-ES"/>
        </w:rPr>
        <w:t>buscarPaseadorPorId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>) {</w:t>
      </w:r>
    </w:p>
    <w:p w14:paraId="6E69D98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paseadorEncontrado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;</w:t>
      </w:r>
    </w:p>
    <w:p w14:paraId="6DCBF94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4526C06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id = Number(_</w:t>
      </w:r>
      <w:proofErr w:type="spellStart"/>
      <w:r w:rsidRPr="00E4691A">
        <w:rPr>
          <w:lang w:val="en-US"/>
        </w:rPr>
        <w:t>idPaseador</w:t>
      </w:r>
      <w:proofErr w:type="spellEnd"/>
      <w:r w:rsidRPr="00E4691A">
        <w:rPr>
          <w:lang w:val="en-US"/>
        </w:rPr>
        <w:t>);</w:t>
      </w:r>
    </w:p>
    <w:p w14:paraId="7AB1193E" w14:textId="77777777" w:rsidR="00E4691A" w:rsidRPr="00E4691A" w:rsidRDefault="00E4691A" w:rsidP="00E4691A">
      <w:pPr>
        <w:rPr>
          <w:lang w:val="en-US"/>
        </w:rPr>
      </w:pPr>
    </w:p>
    <w:p w14:paraId="7722653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while 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this.paseadores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 xml:space="preserve"> &amp;&amp; </w:t>
      </w:r>
      <w:proofErr w:type="spellStart"/>
      <w:r w:rsidRPr="00E4691A">
        <w:rPr>
          <w:lang w:val="en-US"/>
        </w:rPr>
        <w:t>paseadorEncontrado</w:t>
      </w:r>
      <w:proofErr w:type="spellEnd"/>
      <w:r w:rsidRPr="00E4691A">
        <w:rPr>
          <w:lang w:val="en-US"/>
        </w:rPr>
        <w:t xml:space="preserve"> === </w:t>
      </w:r>
      <w:proofErr w:type="gramStart"/>
      <w:r w:rsidRPr="00E4691A">
        <w:rPr>
          <w:lang w:val="en-US"/>
        </w:rPr>
        <w:t>null) {</w:t>
      </w:r>
      <w:proofErr w:type="gramEnd"/>
    </w:p>
    <w:p w14:paraId="7D910AC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</w:t>
      </w:r>
      <w:proofErr w:type="spellStart"/>
      <w:proofErr w:type="gramStart"/>
      <w:r w:rsidRPr="00E4691A">
        <w:rPr>
          <w:lang w:val="en-US"/>
        </w:rPr>
        <w:t>this.paseadores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].id === </w:t>
      </w:r>
      <w:proofErr w:type="gramStart"/>
      <w:r w:rsidRPr="00E4691A">
        <w:rPr>
          <w:lang w:val="en-US"/>
        </w:rPr>
        <w:t>id) {</w:t>
      </w:r>
      <w:proofErr w:type="gramEnd"/>
    </w:p>
    <w:p w14:paraId="40583A0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lastRenderedPageBreak/>
        <w:t xml:space="preserve">        </w:t>
      </w:r>
      <w:proofErr w:type="spellStart"/>
      <w:r w:rsidRPr="00E4691A">
        <w:rPr>
          <w:lang w:val="es-ES"/>
        </w:rPr>
        <w:t>paseadorEncontrado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this.paseadores</w:t>
      </w:r>
      <w:proofErr w:type="spellEnd"/>
      <w:r w:rsidRPr="00E4691A">
        <w:rPr>
          <w:lang w:val="es-ES"/>
        </w:rPr>
        <w:t>[i];</w:t>
      </w:r>
    </w:p>
    <w:p w14:paraId="13B628F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4E4EFF3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i++;</w:t>
      </w:r>
    </w:p>
    <w:p w14:paraId="47A2FA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526F744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paseadorEncontrado</w:t>
      </w:r>
      <w:proofErr w:type="spellEnd"/>
      <w:r w:rsidRPr="00E4691A">
        <w:rPr>
          <w:lang w:val="es-ES"/>
        </w:rPr>
        <w:t>;</w:t>
      </w:r>
    </w:p>
    <w:p w14:paraId="18CBD75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}</w:t>
      </w:r>
    </w:p>
    <w:p w14:paraId="5F1072B4" w14:textId="77777777" w:rsidR="00E4691A" w:rsidRPr="00E4691A" w:rsidRDefault="00E4691A" w:rsidP="00E4691A">
      <w:pPr>
        <w:rPr>
          <w:lang w:val="en-US"/>
        </w:rPr>
      </w:pPr>
    </w:p>
    <w:p w14:paraId="150D3E4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381B104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014CF9A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</w:t>
      </w:r>
      <w:proofErr w:type="gramStart"/>
      <w:r w:rsidRPr="00E4691A">
        <w:rPr>
          <w:lang w:val="en-US"/>
        </w:rPr>
        <w:t>Object} _</w:t>
      </w:r>
      <w:proofErr w:type="spellStart"/>
      <w:proofErr w:type="gramEnd"/>
      <w:r w:rsidRPr="00E4691A">
        <w:rPr>
          <w:lang w:val="en-US"/>
        </w:rPr>
        <w:t>cliente</w:t>
      </w:r>
      <w:proofErr w:type="spellEnd"/>
    </w:p>
    <w:p w14:paraId="0112E89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Object</w:t>
      </w:r>
    </w:p>
    <w:p w14:paraId="4D71D00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2246ACD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n-US"/>
        </w:rPr>
        <w:t>llamarPaseadoresDisponiblesParaCliente</w:t>
      </w:r>
      <w:proofErr w:type="spellEnd"/>
      <w:r w:rsidRPr="00E4691A">
        <w:rPr>
          <w:lang w:val="en-US"/>
        </w:rPr>
        <w:t>(_</w:t>
      </w:r>
      <w:proofErr w:type="spellStart"/>
      <w:proofErr w:type="gramStart"/>
      <w:r w:rsidRPr="00E4691A">
        <w:rPr>
          <w:lang w:val="en-US"/>
        </w:rPr>
        <w:t>cliente</w:t>
      </w:r>
      <w:proofErr w:type="spellEnd"/>
      <w:r w:rsidRPr="00E4691A">
        <w:rPr>
          <w:lang w:val="en-US"/>
        </w:rPr>
        <w:t>) {</w:t>
      </w:r>
      <w:proofErr w:type="gramEnd"/>
    </w:p>
    <w:p w14:paraId="0C609A5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paseadoresAEvaluar</w:t>
      </w:r>
      <w:proofErr w:type="spellEnd"/>
      <w:r w:rsidRPr="00E4691A">
        <w:rPr>
          <w:lang w:val="en-US"/>
        </w:rPr>
        <w:t xml:space="preserve"> = [];</w:t>
      </w:r>
    </w:p>
    <w:p w14:paraId="710E5306" w14:textId="77777777" w:rsidR="00E4691A" w:rsidRPr="00E4691A" w:rsidRDefault="00E4691A" w:rsidP="00E4691A">
      <w:pPr>
        <w:rPr>
          <w:lang w:val="en-US"/>
        </w:rPr>
      </w:pPr>
    </w:p>
    <w:p w14:paraId="4D93EF5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this.paseadores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3F518E4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item = </w:t>
      </w:r>
      <w:proofErr w:type="spellStart"/>
      <w:proofErr w:type="gramStart"/>
      <w:r w:rsidRPr="00E4691A">
        <w:rPr>
          <w:lang w:val="en-US"/>
        </w:rPr>
        <w:t>this.paseadores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36CC4A68" w14:textId="77777777" w:rsidR="00E4691A" w:rsidRPr="00E4691A" w:rsidRDefault="00E4691A" w:rsidP="00E4691A">
      <w:pPr>
        <w:rPr>
          <w:lang w:val="en-US"/>
        </w:rPr>
      </w:pPr>
    </w:p>
    <w:p w14:paraId="564F40F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</w:p>
    <w:p w14:paraId="397CEF2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// condiciones para mostrarle un Paseador a un Cliente</w:t>
      </w:r>
    </w:p>
    <w:p w14:paraId="08EF31F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this.paseadorTieneCuposNecesariosParaAtenderCliente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>, _cliente) &amp;&amp;</w:t>
      </w:r>
    </w:p>
    <w:p w14:paraId="5B5D7E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  </w:t>
      </w:r>
      <w:proofErr w:type="spellStart"/>
      <w:r w:rsidRPr="00E4691A">
        <w:rPr>
          <w:lang w:val="es-ES"/>
        </w:rPr>
        <w:t>this.comprobarCompatibilidadTamanhos</w:t>
      </w:r>
      <w:proofErr w:type="spellEnd"/>
      <w:r w:rsidRPr="00E4691A">
        <w:rPr>
          <w:lang w:val="es-ES"/>
        </w:rPr>
        <w:t xml:space="preserve">(_cliente, 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>)</w:t>
      </w:r>
    </w:p>
    <w:p w14:paraId="2CD2269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) {</w:t>
      </w:r>
    </w:p>
    <w:p w14:paraId="151F43F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paseadoresAEvaluar.push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this.paseadores</w:t>
      </w:r>
      <w:proofErr w:type="spellEnd"/>
      <w:r w:rsidRPr="00E4691A">
        <w:rPr>
          <w:lang w:val="es-ES"/>
        </w:rPr>
        <w:t>[i]);</w:t>
      </w:r>
    </w:p>
    <w:p w14:paraId="6B7F8E7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1789FB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2382FA74" w14:textId="77777777" w:rsidR="00E4691A" w:rsidRPr="00E4691A" w:rsidRDefault="00E4691A" w:rsidP="00E4691A">
      <w:pPr>
        <w:rPr>
          <w:lang w:val="es-ES"/>
        </w:rPr>
      </w:pPr>
    </w:p>
    <w:p w14:paraId="72CF058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paseadoresAEvaluar</w:t>
      </w:r>
      <w:proofErr w:type="spellEnd"/>
      <w:r w:rsidRPr="00E4691A">
        <w:rPr>
          <w:lang w:val="es-ES"/>
        </w:rPr>
        <w:t>;</w:t>
      </w:r>
    </w:p>
    <w:p w14:paraId="0B1356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7FE91860" w14:textId="77777777" w:rsidR="00E4691A" w:rsidRPr="00E4691A" w:rsidRDefault="00E4691A" w:rsidP="00E4691A">
      <w:pPr>
        <w:rPr>
          <w:lang w:val="es-ES"/>
        </w:rPr>
      </w:pPr>
    </w:p>
    <w:p w14:paraId="2C5912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 ******************** //</w:t>
      </w:r>
    </w:p>
    <w:p w14:paraId="70260E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LOGIN ******************** //</w:t>
      </w:r>
    </w:p>
    <w:p w14:paraId="7F130226" w14:textId="77777777" w:rsidR="00E4691A" w:rsidRPr="00E4691A" w:rsidRDefault="00E4691A" w:rsidP="00E4691A">
      <w:pPr>
        <w:rPr>
          <w:lang w:val="es-ES"/>
        </w:rPr>
      </w:pPr>
    </w:p>
    <w:p w14:paraId="17465BD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 ******************** //</w:t>
      </w:r>
    </w:p>
    <w:p w14:paraId="013D7669" w14:textId="77777777" w:rsidR="00E4691A" w:rsidRPr="00E4691A" w:rsidRDefault="00E4691A" w:rsidP="00E4691A">
      <w:pPr>
        <w:rPr>
          <w:lang w:val="es-ES"/>
        </w:rPr>
      </w:pPr>
    </w:p>
    <w:p w14:paraId="2DF45B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1277A5B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busca que coincida Alias y Contraseña</w:t>
      </w:r>
    </w:p>
    <w:p w14:paraId="131DEE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nombreUsuario</w:t>
      </w:r>
      <w:proofErr w:type="spellEnd"/>
    </w:p>
    <w:p w14:paraId="7E4D0A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{String} _</w:t>
      </w:r>
      <w:proofErr w:type="spellStart"/>
      <w:r w:rsidRPr="00E4691A">
        <w:rPr>
          <w:lang w:val="es-ES"/>
        </w:rPr>
        <w:t>contrasenhaUsuario</w:t>
      </w:r>
      <w:proofErr w:type="spellEnd"/>
    </w:p>
    <w:p w14:paraId="6C9BD43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Boolean</w:t>
      </w:r>
      <w:proofErr w:type="spellEnd"/>
    </w:p>
    <w:p w14:paraId="312897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7D48BD6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laContrasenhaEsCorrecta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contrasenhaUsuario</w:t>
      </w:r>
      <w:proofErr w:type="spellEnd"/>
      <w:r w:rsidRPr="00E4691A">
        <w:rPr>
          <w:lang w:val="es-ES"/>
        </w:rPr>
        <w:t>) {</w:t>
      </w:r>
    </w:p>
    <w:p w14:paraId="6A97D3B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this.clientes</w:t>
      </w:r>
      <w:proofErr w:type="spellEnd"/>
      <w:r w:rsidRPr="00E4691A">
        <w:rPr>
          <w:lang w:val="es-ES"/>
        </w:rPr>
        <w:t>[i].</w:t>
      </w:r>
      <w:proofErr w:type="spellStart"/>
      <w:r w:rsidRPr="00E4691A">
        <w:rPr>
          <w:lang w:val="es-ES"/>
        </w:rPr>
        <w:t>passCliente</w:t>
      </w:r>
      <w:proofErr w:type="spellEnd"/>
      <w:r w:rsidRPr="00E4691A">
        <w:rPr>
          <w:lang w:val="es-ES"/>
        </w:rPr>
        <w:t xml:space="preserve"> === _</w:t>
      </w:r>
      <w:proofErr w:type="spellStart"/>
      <w:r w:rsidRPr="00E4691A">
        <w:rPr>
          <w:lang w:val="es-ES"/>
        </w:rPr>
        <w:t>contrasenhaUsuario</w:t>
      </w:r>
      <w:proofErr w:type="spellEnd"/>
      <w:r w:rsidRPr="00E4691A">
        <w:rPr>
          <w:lang w:val="es-ES"/>
        </w:rPr>
        <w:t>) {</w:t>
      </w:r>
    </w:p>
    <w:p w14:paraId="5DA1FA8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// la </w:t>
      </w:r>
      <w:proofErr w:type="spellStart"/>
      <w:r w:rsidRPr="00E4691A">
        <w:rPr>
          <w:lang w:val="es-ES"/>
        </w:rPr>
        <w:t>funcion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fElUsuarioEsCorrecto</w:t>
      </w:r>
      <w:proofErr w:type="spellEnd"/>
      <w:r w:rsidRPr="00E4691A">
        <w:rPr>
          <w:lang w:val="es-ES"/>
        </w:rPr>
        <w:t xml:space="preserve"> retorna como true si:</w:t>
      </w:r>
    </w:p>
    <w:p w14:paraId="2A141D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// 1. el usuario existe</w:t>
      </w:r>
    </w:p>
    <w:p w14:paraId="60C439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// 2. la </w:t>
      </w:r>
      <w:proofErr w:type="spellStart"/>
      <w:r w:rsidRPr="00E4691A">
        <w:rPr>
          <w:lang w:val="es-ES"/>
        </w:rPr>
        <w:t>contrasenha</w:t>
      </w:r>
      <w:proofErr w:type="spellEnd"/>
      <w:r w:rsidRPr="00E4691A">
        <w:rPr>
          <w:lang w:val="es-ES"/>
        </w:rPr>
        <w:t xml:space="preserve"> es la correcta</w:t>
      </w:r>
    </w:p>
    <w:p w14:paraId="62CC11E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</w:t>
      </w:r>
      <w:r w:rsidRPr="00E4691A">
        <w:rPr>
          <w:lang w:val="en-US"/>
        </w:rPr>
        <w:t>return true;</w:t>
      </w:r>
    </w:p>
    <w:p w14:paraId="49D71D9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5C96E17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2353F071" w14:textId="77777777" w:rsidR="00E4691A" w:rsidRPr="00E4691A" w:rsidRDefault="00E4691A" w:rsidP="00E4691A">
      <w:pPr>
        <w:rPr>
          <w:lang w:val="en-US"/>
        </w:rPr>
      </w:pPr>
    </w:p>
    <w:p w14:paraId="663BD59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207E316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243A796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{String} _</w:t>
      </w:r>
      <w:proofErr w:type="spellStart"/>
      <w:r w:rsidRPr="00E4691A">
        <w:rPr>
          <w:lang w:val="en-US"/>
        </w:rPr>
        <w:t>nombreUsuarioLogin</w:t>
      </w:r>
      <w:proofErr w:type="spellEnd"/>
    </w:p>
    <w:p w14:paraId="724FA88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</w:t>
      </w:r>
      <w:proofErr w:type="gramStart"/>
      <w:r w:rsidRPr="00E4691A">
        <w:rPr>
          <w:lang w:val="en-US"/>
        </w:rPr>
        <w:t>String} _</w:t>
      </w:r>
      <w:proofErr w:type="spellStart"/>
      <w:proofErr w:type="gramEnd"/>
      <w:r w:rsidRPr="00E4691A">
        <w:rPr>
          <w:lang w:val="en-US"/>
        </w:rPr>
        <w:t>passUsuarioLogin</w:t>
      </w:r>
      <w:proofErr w:type="spellEnd"/>
    </w:p>
    <w:p w14:paraId="7501FE0A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</w:t>
      </w:r>
      <w:r w:rsidRPr="0097294E">
        <w:rPr>
          <w:lang w:val="en-US"/>
        </w:rPr>
        <w:t>* @returns Boolean</w:t>
      </w:r>
    </w:p>
    <w:p w14:paraId="687BB726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 </w:t>
      </w:r>
      <w:r w:rsidRPr="00E4691A">
        <w:rPr>
          <w:lang w:val="es-ES"/>
        </w:rPr>
        <w:t>*/</w:t>
      </w:r>
    </w:p>
    <w:p w14:paraId="6D2E0DD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loginUsuario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nombreUsuarioLogin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passUsuarioLogin</w:t>
      </w:r>
      <w:proofErr w:type="spellEnd"/>
      <w:r w:rsidRPr="00E4691A">
        <w:rPr>
          <w:lang w:val="es-ES"/>
        </w:rPr>
        <w:t>) {</w:t>
      </w:r>
    </w:p>
    <w:p w14:paraId="1AD5AD3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usuarioEncontrado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this.existeUsuario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nombreUsuarioLogin</w:t>
      </w:r>
      <w:proofErr w:type="spellEnd"/>
      <w:r w:rsidRPr="00E4691A">
        <w:rPr>
          <w:lang w:val="es-ES"/>
        </w:rPr>
        <w:t>);</w:t>
      </w:r>
    </w:p>
    <w:p w14:paraId="12624B15" w14:textId="77777777" w:rsidR="00E4691A" w:rsidRPr="00E4691A" w:rsidRDefault="00E4691A" w:rsidP="00E4691A">
      <w:pPr>
        <w:rPr>
          <w:lang w:val="es-ES"/>
        </w:rPr>
      </w:pPr>
    </w:p>
    <w:p w14:paraId="5FE718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</w:p>
    <w:p w14:paraId="3F91B59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usuarioEncontrado</w:t>
      </w:r>
      <w:proofErr w:type="spellEnd"/>
      <w:r w:rsidRPr="00E4691A">
        <w:rPr>
          <w:lang w:val="es-ES"/>
        </w:rPr>
        <w:t xml:space="preserve"> !==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 xml:space="preserve"> &amp;&amp;</w:t>
      </w:r>
    </w:p>
    <w:p w14:paraId="53F0FF2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(</w:t>
      </w:r>
      <w:proofErr w:type="spellStart"/>
      <w:r w:rsidRPr="00E4691A">
        <w:rPr>
          <w:lang w:val="es-ES"/>
        </w:rPr>
        <w:t>usuarioEncontrado.passCliente</w:t>
      </w:r>
      <w:proofErr w:type="spellEnd"/>
      <w:r w:rsidRPr="00E4691A">
        <w:rPr>
          <w:lang w:val="es-ES"/>
        </w:rPr>
        <w:t xml:space="preserve"> == _</w:t>
      </w:r>
      <w:proofErr w:type="spellStart"/>
      <w:r w:rsidRPr="00E4691A">
        <w:rPr>
          <w:lang w:val="es-ES"/>
        </w:rPr>
        <w:t>passUsuarioLogin</w:t>
      </w:r>
      <w:proofErr w:type="spellEnd"/>
      <w:r w:rsidRPr="00E4691A">
        <w:rPr>
          <w:lang w:val="es-ES"/>
        </w:rPr>
        <w:t xml:space="preserve"> ||</w:t>
      </w:r>
    </w:p>
    <w:p w14:paraId="5F7A7B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usuarioEncontrado.passPaseador</w:t>
      </w:r>
      <w:proofErr w:type="spellEnd"/>
      <w:r w:rsidRPr="00E4691A">
        <w:rPr>
          <w:lang w:val="es-ES"/>
        </w:rPr>
        <w:t xml:space="preserve"> == _</w:t>
      </w:r>
      <w:proofErr w:type="spellStart"/>
      <w:r w:rsidRPr="00E4691A">
        <w:rPr>
          <w:lang w:val="es-ES"/>
        </w:rPr>
        <w:t>passUsuarioLogin</w:t>
      </w:r>
      <w:proofErr w:type="spellEnd"/>
      <w:r w:rsidRPr="00E4691A">
        <w:rPr>
          <w:lang w:val="es-ES"/>
        </w:rPr>
        <w:t>)</w:t>
      </w:r>
    </w:p>
    <w:p w14:paraId="78F1025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lastRenderedPageBreak/>
        <w:t xml:space="preserve">    </w:t>
      </w:r>
      <w:r w:rsidRPr="00E4691A">
        <w:rPr>
          <w:lang w:val="en-US"/>
        </w:rPr>
        <w:t>) {</w:t>
      </w:r>
    </w:p>
    <w:p w14:paraId="50F4D71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</w:t>
      </w:r>
      <w:proofErr w:type="spellStart"/>
      <w:proofErr w:type="gramStart"/>
      <w:r w:rsidRPr="00E4691A">
        <w:rPr>
          <w:lang w:val="en-US"/>
        </w:rPr>
        <w:t>this.usuarioLogueado</w:t>
      </w:r>
      <w:proofErr w:type="spellEnd"/>
      <w:proofErr w:type="gramEnd"/>
      <w:r w:rsidRPr="00E4691A">
        <w:rPr>
          <w:lang w:val="en-US"/>
        </w:rPr>
        <w:t xml:space="preserve"> = </w:t>
      </w:r>
      <w:proofErr w:type="spellStart"/>
      <w:r w:rsidRPr="00E4691A">
        <w:rPr>
          <w:lang w:val="en-US"/>
        </w:rPr>
        <w:t>usuarioEncontrado</w:t>
      </w:r>
      <w:proofErr w:type="spellEnd"/>
      <w:r w:rsidRPr="00E4691A">
        <w:rPr>
          <w:lang w:val="en-US"/>
        </w:rPr>
        <w:t>;</w:t>
      </w:r>
    </w:p>
    <w:p w14:paraId="5BEC92C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return true;</w:t>
      </w:r>
    </w:p>
    <w:p w14:paraId="1DC8AF9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37043980" w14:textId="77777777" w:rsidR="00E4691A" w:rsidRPr="00E4691A" w:rsidRDefault="00E4691A" w:rsidP="00E4691A">
      <w:pPr>
        <w:rPr>
          <w:lang w:val="en-US"/>
        </w:rPr>
      </w:pPr>
    </w:p>
    <w:p w14:paraId="381EA59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false;</w:t>
      </w:r>
    </w:p>
    <w:p w14:paraId="0AC34D47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r w:rsidRPr="0097294E">
        <w:rPr>
          <w:lang w:val="en-US"/>
        </w:rPr>
        <w:t>}</w:t>
      </w:r>
    </w:p>
    <w:p w14:paraId="017851D9" w14:textId="77777777" w:rsidR="00E4691A" w:rsidRPr="0097294E" w:rsidRDefault="00E4691A" w:rsidP="00E4691A">
      <w:pPr>
        <w:rPr>
          <w:lang w:val="en-US"/>
        </w:rPr>
      </w:pPr>
    </w:p>
    <w:p w14:paraId="7FE89605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</w:t>
      </w:r>
      <w:r w:rsidRPr="00E4691A">
        <w:rPr>
          <w:lang w:val="es-ES"/>
        </w:rPr>
        <w:t>// ******************** ****************** ******************** //</w:t>
      </w:r>
    </w:p>
    <w:p w14:paraId="18D033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BÚSQUEDA DE PASEOS ******************** //</w:t>
      </w:r>
    </w:p>
    <w:p w14:paraId="065E54C0" w14:textId="77777777" w:rsidR="00E4691A" w:rsidRPr="00E4691A" w:rsidRDefault="00E4691A" w:rsidP="00E4691A">
      <w:pPr>
        <w:rPr>
          <w:lang w:val="es-ES"/>
        </w:rPr>
      </w:pPr>
    </w:p>
    <w:p w14:paraId="6BE5F0D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****************** ******************** //</w:t>
      </w:r>
    </w:p>
    <w:p w14:paraId="6F562114" w14:textId="77777777" w:rsidR="00E4691A" w:rsidRPr="00E4691A" w:rsidRDefault="00E4691A" w:rsidP="00E4691A">
      <w:pPr>
        <w:rPr>
          <w:lang w:val="es-ES"/>
        </w:rPr>
      </w:pPr>
    </w:p>
    <w:p w14:paraId="563FF18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6E21AC3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1CD8DAE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</w:t>
      </w:r>
      <w:proofErr w:type="spellStart"/>
      <w:r w:rsidRPr="00E4691A">
        <w:rPr>
          <w:lang w:val="es-ES"/>
        </w:rPr>
        <w:t>idPaseo</w:t>
      </w:r>
      <w:proofErr w:type="spellEnd"/>
    </w:p>
    <w:p w14:paraId="465396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0FB731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01DF7F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buscarContratacionPorId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 {</w:t>
      </w:r>
    </w:p>
    <w:p w14:paraId="761CDC5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;</w:t>
      </w:r>
    </w:p>
    <w:p w14:paraId="4C3D0CA2" w14:textId="77777777" w:rsidR="00E4691A" w:rsidRPr="00E4691A" w:rsidRDefault="00E4691A" w:rsidP="00E4691A">
      <w:pPr>
        <w:rPr>
          <w:lang w:val="es-ES"/>
        </w:rPr>
      </w:pPr>
    </w:p>
    <w:p w14:paraId="5D1A815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lastRenderedPageBreak/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</w:t>
      </w:r>
    </w:p>
    <w:p w14:paraId="5CE09BF4" w14:textId="77777777" w:rsidR="00E4691A" w:rsidRPr="00E4691A" w:rsidRDefault="00E4691A" w:rsidP="00E4691A">
      <w:pPr>
        <w:rPr>
          <w:lang w:val="en-US"/>
        </w:rPr>
      </w:pPr>
    </w:p>
    <w:p w14:paraId="2FCBC61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while (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this.contrataciones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 xml:space="preserve"> &amp;&amp; </w:t>
      </w:r>
      <w:proofErr w:type="spellStart"/>
      <w:r w:rsidRPr="00E4691A">
        <w:rPr>
          <w:lang w:val="en-US"/>
        </w:rPr>
        <w:t>paseoEncontrado</w:t>
      </w:r>
      <w:proofErr w:type="spellEnd"/>
      <w:r w:rsidRPr="00E4691A">
        <w:rPr>
          <w:lang w:val="en-US"/>
        </w:rPr>
        <w:t xml:space="preserve"> == </w:t>
      </w:r>
      <w:proofErr w:type="gramStart"/>
      <w:r w:rsidRPr="00E4691A">
        <w:rPr>
          <w:lang w:val="en-US"/>
        </w:rPr>
        <w:t>null) {</w:t>
      </w:r>
      <w:proofErr w:type="gramEnd"/>
    </w:p>
    <w:p w14:paraId="377A5FA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</w:t>
      </w:r>
      <w:proofErr w:type="spellStart"/>
      <w:proofErr w:type="gramStart"/>
      <w:r w:rsidRPr="00E4691A">
        <w:rPr>
          <w:lang w:val="en-US"/>
        </w:rPr>
        <w:t>this.contrataciones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].id == _</w:t>
      </w:r>
      <w:proofErr w:type="spellStart"/>
      <w:r w:rsidRPr="00E4691A">
        <w:rPr>
          <w:lang w:val="en-US"/>
        </w:rPr>
        <w:t>idPaseo</w:t>
      </w:r>
      <w:proofErr w:type="spellEnd"/>
      <w:r w:rsidRPr="00E4691A">
        <w:rPr>
          <w:lang w:val="en-US"/>
        </w:rPr>
        <w:t>) {</w:t>
      </w:r>
    </w:p>
    <w:p w14:paraId="6CB37B1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s-ES"/>
        </w:rPr>
        <w:t>paseoEncontrado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this.contrataciones</w:t>
      </w:r>
      <w:proofErr w:type="spellEnd"/>
      <w:r w:rsidRPr="00E4691A">
        <w:rPr>
          <w:lang w:val="es-ES"/>
        </w:rPr>
        <w:t>[i];</w:t>
      </w:r>
    </w:p>
    <w:p w14:paraId="3C85951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6BB48F1B" w14:textId="77777777" w:rsidR="00E4691A" w:rsidRPr="00E4691A" w:rsidRDefault="00E4691A" w:rsidP="00E4691A">
      <w:pPr>
        <w:rPr>
          <w:lang w:val="es-ES"/>
        </w:rPr>
      </w:pPr>
    </w:p>
    <w:p w14:paraId="08E2E82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i++;</w:t>
      </w:r>
    </w:p>
    <w:p w14:paraId="03F12F5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56B29451" w14:textId="77777777" w:rsidR="00E4691A" w:rsidRPr="00E4691A" w:rsidRDefault="00E4691A" w:rsidP="00E4691A">
      <w:pPr>
        <w:rPr>
          <w:lang w:val="es-ES"/>
        </w:rPr>
      </w:pPr>
    </w:p>
    <w:p w14:paraId="1BF0D49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paseoEncontrado</w:t>
      </w:r>
      <w:proofErr w:type="spellEnd"/>
      <w:r w:rsidRPr="00E4691A">
        <w:rPr>
          <w:lang w:val="es-ES"/>
        </w:rPr>
        <w:t>;</w:t>
      </w:r>
    </w:p>
    <w:p w14:paraId="0118BE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2D3E370F" w14:textId="77777777" w:rsidR="00E4691A" w:rsidRPr="00E4691A" w:rsidRDefault="00E4691A" w:rsidP="00E4691A">
      <w:pPr>
        <w:rPr>
          <w:lang w:val="es-ES"/>
        </w:rPr>
      </w:pPr>
    </w:p>
    <w:p w14:paraId="46D2F6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263D8B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222D7B0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</w:t>
      </w:r>
      <w:proofErr w:type="spellStart"/>
      <w:r w:rsidRPr="00E4691A">
        <w:rPr>
          <w:lang w:val="es-ES"/>
        </w:rPr>
        <w:t>idPaseador</w:t>
      </w:r>
      <w:proofErr w:type="spellEnd"/>
    </w:p>
    <w:p w14:paraId="45D4BDE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_estado</w:t>
      </w:r>
    </w:p>
    <w:p w14:paraId="0D85963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58E093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3A7EAF5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buscarContratacionesDePaseadorConCiertoEstado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>, _estado) {</w:t>
      </w:r>
    </w:p>
    <w:p w14:paraId="291A287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solsDePaseador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this.buscarContratacionesDePaseador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>);</w:t>
      </w:r>
    </w:p>
    <w:p w14:paraId="6B8F91CE" w14:textId="77777777" w:rsidR="00E4691A" w:rsidRPr="00E4691A" w:rsidRDefault="00E4691A" w:rsidP="00E4691A">
      <w:pPr>
        <w:rPr>
          <w:lang w:val="es-ES"/>
        </w:rPr>
      </w:pPr>
    </w:p>
    <w:p w14:paraId="7DD9829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solsDePaseadorEnEstado</w:t>
      </w:r>
      <w:proofErr w:type="spellEnd"/>
      <w:r w:rsidRPr="00E4691A">
        <w:rPr>
          <w:lang w:val="en-US"/>
        </w:rPr>
        <w:t xml:space="preserve"> = [];</w:t>
      </w:r>
    </w:p>
    <w:p w14:paraId="1C73FDAD" w14:textId="77777777" w:rsidR="00E4691A" w:rsidRPr="00E4691A" w:rsidRDefault="00E4691A" w:rsidP="00E4691A">
      <w:pPr>
        <w:rPr>
          <w:lang w:val="en-US"/>
        </w:rPr>
      </w:pPr>
    </w:p>
    <w:p w14:paraId="28D7A47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if (</w:t>
      </w:r>
      <w:proofErr w:type="spellStart"/>
      <w:proofErr w:type="gramStart"/>
      <w:r w:rsidRPr="00E4691A">
        <w:rPr>
          <w:lang w:val="en-US"/>
        </w:rPr>
        <w:t>solsDePaseador.length</w:t>
      </w:r>
      <w:proofErr w:type="spellEnd"/>
      <w:r w:rsidRPr="00E4691A">
        <w:rPr>
          <w:lang w:val="en-US"/>
        </w:rPr>
        <w:t xml:space="preserve"> !</w:t>
      </w:r>
      <w:proofErr w:type="gramEnd"/>
      <w:r w:rsidRPr="00E4691A">
        <w:rPr>
          <w:lang w:val="en-US"/>
        </w:rPr>
        <w:t xml:space="preserve">== </w:t>
      </w:r>
      <w:proofErr w:type="gramStart"/>
      <w:r w:rsidRPr="00E4691A">
        <w:rPr>
          <w:lang w:val="en-US"/>
        </w:rPr>
        <w:t>0) {</w:t>
      </w:r>
      <w:proofErr w:type="gramEnd"/>
    </w:p>
    <w:p w14:paraId="73CC980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solsDePaseador.length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0AF062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item = </w:t>
      </w:r>
      <w:proofErr w:type="spellStart"/>
      <w:r w:rsidRPr="00E4691A">
        <w:rPr>
          <w:lang w:val="es-ES"/>
        </w:rPr>
        <w:t>solsDePaseador</w:t>
      </w:r>
      <w:proofErr w:type="spellEnd"/>
      <w:r w:rsidRPr="00E4691A">
        <w:rPr>
          <w:lang w:val="es-ES"/>
        </w:rPr>
        <w:t>[i];</w:t>
      </w:r>
    </w:p>
    <w:p w14:paraId="42FE2B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item.estado</w:t>
      </w:r>
      <w:proofErr w:type="spellEnd"/>
      <w:r w:rsidRPr="00E4691A">
        <w:rPr>
          <w:lang w:val="es-ES"/>
        </w:rPr>
        <w:t xml:space="preserve"> == ESTADO_DE_CONTRATACION[_estado]) {</w:t>
      </w:r>
    </w:p>
    <w:p w14:paraId="2BDF3BE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</w:t>
      </w:r>
      <w:proofErr w:type="spellStart"/>
      <w:r w:rsidRPr="00E4691A">
        <w:rPr>
          <w:lang w:val="es-ES"/>
        </w:rPr>
        <w:t>solsDePaseadorEnEstado.push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>);</w:t>
      </w:r>
    </w:p>
    <w:p w14:paraId="2E0A10D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}</w:t>
      </w:r>
    </w:p>
    <w:p w14:paraId="5335E9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564A6BB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00145F59" w14:textId="77777777" w:rsidR="00E4691A" w:rsidRPr="00E4691A" w:rsidRDefault="00E4691A" w:rsidP="00E4691A">
      <w:pPr>
        <w:rPr>
          <w:lang w:val="es-ES"/>
        </w:rPr>
      </w:pPr>
    </w:p>
    <w:p w14:paraId="289A8E7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solsDePaseadorEnEstado</w:t>
      </w:r>
      <w:proofErr w:type="spellEnd"/>
      <w:r w:rsidRPr="00E4691A">
        <w:rPr>
          <w:lang w:val="es-ES"/>
        </w:rPr>
        <w:t>;</w:t>
      </w:r>
    </w:p>
    <w:p w14:paraId="4C57F00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}</w:t>
      </w:r>
    </w:p>
    <w:p w14:paraId="64A015A1" w14:textId="77777777" w:rsidR="00E4691A" w:rsidRPr="00E4691A" w:rsidRDefault="00E4691A" w:rsidP="00E4691A">
      <w:pPr>
        <w:rPr>
          <w:lang w:val="en-US"/>
        </w:rPr>
      </w:pPr>
    </w:p>
    <w:p w14:paraId="6C6AC09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566A56E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4895199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{Number} _</w:t>
      </w:r>
      <w:proofErr w:type="spellStart"/>
      <w:r w:rsidRPr="00E4691A">
        <w:rPr>
          <w:lang w:val="en-US"/>
        </w:rPr>
        <w:t>idPaseador</w:t>
      </w:r>
      <w:proofErr w:type="spellEnd"/>
    </w:p>
    <w:p w14:paraId="1B0278E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Object</w:t>
      </w:r>
    </w:p>
    <w:p w14:paraId="48E4728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7F0BA67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s-ES"/>
        </w:rPr>
        <w:t>buscarPaseosCanceladosConNotificacionPendiente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>) {</w:t>
      </w:r>
    </w:p>
    <w:p w14:paraId="7CFE57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paseosCancelados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this.buscarContratacionesDePaseadorConCiertoEstado</w:t>
      </w:r>
      <w:proofErr w:type="spellEnd"/>
      <w:r w:rsidRPr="00E4691A">
        <w:rPr>
          <w:lang w:val="es-ES"/>
        </w:rPr>
        <w:t>(</w:t>
      </w:r>
    </w:p>
    <w:p w14:paraId="4472D10F" w14:textId="77777777" w:rsidR="00E4691A" w:rsidRPr="0097294E" w:rsidRDefault="00E4691A" w:rsidP="00E4691A">
      <w:r w:rsidRPr="00E4691A">
        <w:rPr>
          <w:lang w:val="es-ES"/>
        </w:rPr>
        <w:t xml:space="preserve">      </w:t>
      </w:r>
      <w:r w:rsidRPr="0097294E">
        <w:t>_idPaseador,</w:t>
      </w:r>
    </w:p>
    <w:p w14:paraId="03CB15E1" w14:textId="77777777" w:rsidR="00E4691A" w:rsidRPr="00E4691A" w:rsidRDefault="00E4691A" w:rsidP="00E4691A">
      <w:pPr>
        <w:rPr>
          <w:lang w:val="en-US"/>
        </w:rPr>
      </w:pPr>
      <w:r w:rsidRPr="0097294E">
        <w:t xml:space="preserve">      </w:t>
      </w:r>
      <w:r w:rsidRPr="00E4691A">
        <w:rPr>
          <w:lang w:val="en-US"/>
        </w:rPr>
        <w:t>5</w:t>
      </w:r>
    </w:p>
    <w:p w14:paraId="2112FBA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);</w:t>
      </w:r>
    </w:p>
    <w:p w14:paraId="704D283B" w14:textId="77777777" w:rsidR="00E4691A" w:rsidRPr="00E4691A" w:rsidRDefault="00E4691A" w:rsidP="00E4691A">
      <w:pPr>
        <w:rPr>
          <w:lang w:val="en-US"/>
        </w:rPr>
      </w:pPr>
    </w:p>
    <w:p w14:paraId="5B0D553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paseosSinNotificar</w:t>
      </w:r>
      <w:proofErr w:type="spellEnd"/>
      <w:r w:rsidRPr="00E4691A">
        <w:rPr>
          <w:lang w:val="en-US"/>
        </w:rPr>
        <w:t xml:space="preserve"> = [];</w:t>
      </w:r>
    </w:p>
    <w:p w14:paraId="298B33DD" w14:textId="77777777" w:rsidR="00E4691A" w:rsidRPr="00E4691A" w:rsidRDefault="00E4691A" w:rsidP="00E4691A">
      <w:pPr>
        <w:rPr>
          <w:lang w:val="en-US"/>
        </w:rPr>
      </w:pPr>
    </w:p>
    <w:p w14:paraId="5C517C0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paseosCancelados.length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3D10E59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item = </w:t>
      </w:r>
      <w:proofErr w:type="spellStart"/>
      <w:r w:rsidRPr="00E4691A">
        <w:rPr>
          <w:lang w:val="en-US"/>
        </w:rPr>
        <w:t>paseosCancelados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4C45077B" w14:textId="77777777" w:rsidR="00E4691A" w:rsidRPr="00E4691A" w:rsidRDefault="00E4691A" w:rsidP="00E4691A">
      <w:pPr>
        <w:rPr>
          <w:lang w:val="en-US"/>
        </w:rPr>
      </w:pPr>
    </w:p>
    <w:p w14:paraId="0F3CDEE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</w:t>
      </w:r>
      <w:proofErr w:type="spellStart"/>
      <w:proofErr w:type="gramStart"/>
      <w:r w:rsidRPr="00E4691A">
        <w:rPr>
          <w:lang w:val="en-US"/>
        </w:rPr>
        <w:t>item.notificado</w:t>
      </w:r>
      <w:proofErr w:type="spellEnd"/>
      <w:proofErr w:type="gramEnd"/>
      <w:r w:rsidRPr="00E4691A">
        <w:rPr>
          <w:lang w:val="en-US"/>
        </w:rPr>
        <w:t xml:space="preserve"> == </w:t>
      </w:r>
      <w:proofErr w:type="gramStart"/>
      <w:r w:rsidRPr="00E4691A">
        <w:rPr>
          <w:lang w:val="en-US"/>
        </w:rPr>
        <w:t>false) {</w:t>
      </w:r>
      <w:proofErr w:type="gramEnd"/>
    </w:p>
    <w:p w14:paraId="2D4079B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n-US"/>
        </w:rPr>
        <w:t>paseosSinNotificar.push</w:t>
      </w:r>
      <w:proofErr w:type="spellEnd"/>
      <w:r w:rsidRPr="00E4691A">
        <w:rPr>
          <w:lang w:val="en-US"/>
        </w:rPr>
        <w:t>(item);</w:t>
      </w:r>
    </w:p>
    <w:p w14:paraId="1D896E7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}</w:t>
      </w:r>
    </w:p>
    <w:p w14:paraId="3C5FAC0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3D57C92F" w14:textId="77777777" w:rsidR="00E4691A" w:rsidRPr="00E4691A" w:rsidRDefault="00E4691A" w:rsidP="00E4691A">
      <w:pPr>
        <w:rPr>
          <w:lang w:val="en-US"/>
        </w:rPr>
      </w:pPr>
    </w:p>
    <w:p w14:paraId="6BCDE9D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</w:t>
      </w:r>
      <w:proofErr w:type="spellStart"/>
      <w:r w:rsidRPr="00E4691A">
        <w:rPr>
          <w:lang w:val="en-US"/>
        </w:rPr>
        <w:t>paseosSinNotificar</w:t>
      </w:r>
      <w:proofErr w:type="spellEnd"/>
      <w:r w:rsidRPr="00E4691A">
        <w:rPr>
          <w:lang w:val="en-US"/>
        </w:rPr>
        <w:t>;</w:t>
      </w:r>
    </w:p>
    <w:p w14:paraId="5590A7C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29828DC9" w14:textId="77777777" w:rsidR="00E4691A" w:rsidRPr="00E4691A" w:rsidRDefault="00E4691A" w:rsidP="00E4691A">
      <w:pPr>
        <w:rPr>
          <w:lang w:val="en-US"/>
        </w:rPr>
      </w:pPr>
    </w:p>
    <w:p w14:paraId="10862CD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0672FF4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04B767F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{Number} _</w:t>
      </w:r>
      <w:proofErr w:type="spellStart"/>
      <w:r w:rsidRPr="00E4691A">
        <w:rPr>
          <w:lang w:val="en-US"/>
        </w:rPr>
        <w:t>idPaseador</w:t>
      </w:r>
      <w:proofErr w:type="spellEnd"/>
    </w:p>
    <w:p w14:paraId="0B1B175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 * @returns Object</w:t>
      </w:r>
    </w:p>
    <w:p w14:paraId="295A299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02FA2AF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n-US"/>
        </w:rPr>
        <w:t>buscarContratacionesDePaseador</w:t>
      </w:r>
      <w:proofErr w:type="spellEnd"/>
      <w:r w:rsidRPr="00E4691A">
        <w:rPr>
          <w:lang w:val="en-US"/>
        </w:rPr>
        <w:t>(_</w:t>
      </w:r>
      <w:proofErr w:type="spellStart"/>
      <w:r w:rsidRPr="00E4691A">
        <w:rPr>
          <w:lang w:val="en-US"/>
        </w:rPr>
        <w:t>idPaseador</w:t>
      </w:r>
      <w:proofErr w:type="spellEnd"/>
      <w:r w:rsidRPr="00E4691A">
        <w:rPr>
          <w:lang w:val="en-US"/>
        </w:rPr>
        <w:t>) {</w:t>
      </w:r>
    </w:p>
    <w:p w14:paraId="524E5C6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solsDePaseador</w:t>
      </w:r>
      <w:proofErr w:type="spellEnd"/>
      <w:r w:rsidRPr="00E4691A">
        <w:rPr>
          <w:lang w:val="en-US"/>
        </w:rPr>
        <w:t xml:space="preserve"> = [];</w:t>
      </w:r>
    </w:p>
    <w:p w14:paraId="233AE69C" w14:textId="77777777" w:rsidR="00E4691A" w:rsidRPr="00E4691A" w:rsidRDefault="00E4691A" w:rsidP="00E4691A">
      <w:pPr>
        <w:rPr>
          <w:lang w:val="en-US"/>
        </w:rPr>
      </w:pPr>
    </w:p>
    <w:p w14:paraId="25ADB25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this.contrataciones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139F418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item = </w:t>
      </w:r>
      <w:proofErr w:type="spellStart"/>
      <w:proofErr w:type="gramStart"/>
      <w:r w:rsidRPr="00E4691A">
        <w:rPr>
          <w:lang w:val="en-US"/>
        </w:rPr>
        <w:t>this.contrataciones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5FA2431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(item.paseador.id == _</w:t>
      </w:r>
      <w:proofErr w:type="spellStart"/>
      <w:proofErr w:type="gramStart"/>
      <w:r w:rsidRPr="00E4691A">
        <w:rPr>
          <w:lang w:val="en-US"/>
        </w:rPr>
        <w:t>idPaseador</w:t>
      </w:r>
      <w:proofErr w:type="spellEnd"/>
      <w:r w:rsidRPr="00E4691A">
        <w:rPr>
          <w:lang w:val="en-US"/>
        </w:rPr>
        <w:t>) {</w:t>
      </w:r>
      <w:proofErr w:type="gramEnd"/>
    </w:p>
    <w:p w14:paraId="6EF4C22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n-US"/>
        </w:rPr>
        <w:t>solsDePaseador.push</w:t>
      </w:r>
      <w:proofErr w:type="spellEnd"/>
      <w:r w:rsidRPr="00E4691A">
        <w:rPr>
          <w:lang w:val="en-US"/>
        </w:rPr>
        <w:t>(item);</w:t>
      </w:r>
    </w:p>
    <w:p w14:paraId="3EC8B16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}</w:t>
      </w:r>
    </w:p>
    <w:p w14:paraId="344B6E0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4CC9BF30" w14:textId="77777777" w:rsidR="00E4691A" w:rsidRPr="00E4691A" w:rsidRDefault="00E4691A" w:rsidP="00E4691A">
      <w:pPr>
        <w:rPr>
          <w:lang w:val="en-US"/>
        </w:rPr>
      </w:pPr>
    </w:p>
    <w:p w14:paraId="72B885C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</w:t>
      </w:r>
      <w:proofErr w:type="spellStart"/>
      <w:r w:rsidRPr="00E4691A">
        <w:rPr>
          <w:lang w:val="en-US"/>
        </w:rPr>
        <w:t>solsDePaseador</w:t>
      </w:r>
      <w:proofErr w:type="spellEnd"/>
      <w:r w:rsidRPr="00E4691A">
        <w:rPr>
          <w:lang w:val="en-US"/>
        </w:rPr>
        <w:t>;</w:t>
      </w:r>
    </w:p>
    <w:p w14:paraId="2BF202D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7E646F49" w14:textId="77777777" w:rsidR="00E4691A" w:rsidRPr="00E4691A" w:rsidRDefault="00E4691A" w:rsidP="00E4691A">
      <w:pPr>
        <w:rPr>
          <w:lang w:val="en-US"/>
        </w:rPr>
      </w:pPr>
    </w:p>
    <w:p w14:paraId="6E0E3AA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32ED11A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4BCC012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</w:t>
      </w:r>
      <w:proofErr w:type="gramStart"/>
      <w:r w:rsidRPr="00E4691A">
        <w:rPr>
          <w:lang w:val="en-US"/>
        </w:rPr>
        <w:t>Number} _</w:t>
      </w:r>
      <w:proofErr w:type="gramEnd"/>
      <w:r w:rsidRPr="00E4691A">
        <w:rPr>
          <w:lang w:val="en-US"/>
        </w:rPr>
        <w:t>idCliente</w:t>
      </w:r>
    </w:p>
    <w:p w14:paraId="6C55E15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@returns Object</w:t>
      </w:r>
    </w:p>
    <w:p w14:paraId="35B2466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*/</w:t>
      </w:r>
    </w:p>
    <w:p w14:paraId="1342E29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n-US"/>
        </w:rPr>
        <w:t>traerContratacionesDeCliente</w:t>
      </w:r>
      <w:proofErr w:type="spellEnd"/>
      <w:r w:rsidRPr="00E4691A">
        <w:rPr>
          <w:lang w:val="en-US"/>
        </w:rPr>
        <w:t>(_idCliente) {</w:t>
      </w:r>
    </w:p>
    <w:p w14:paraId="07FC5FA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  let </w:t>
      </w:r>
      <w:proofErr w:type="spellStart"/>
      <w:r w:rsidRPr="00E4691A">
        <w:rPr>
          <w:lang w:val="en-US"/>
        </w:rPr>
        <w:t>paseosDelCliente</w:t>
      </w:r>
      <w:proofErr w:type="spellEnd"/>
      <w:r w:rsidRPr="00E4691A">
        <w:rPr>
          <w:lang w:val="en-US"/>
        </w:rPr>
        <w:t xml:space="preserve"> = [];</w:t>
      </w:r>
    </w:p>
    <w:p w14:paraId="77EF43FD" w14:textId="77777777" w:rsidR="00E4691A" w:rsidRPr="00E4691A" w:rsidRDefault="00E4691A" w:rsidP="00E4691A">
      <w:pPr>
        <w:rPr>
          <w:lang w:val="en-US"/>
        </w:rPr>
      </w:pPr>
    </w:p>
    <w:p w14:paraId="3110407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this.contrataciones</w:t>
      </w:r>
      <w:proofErr w:type="gramEnd"/>
      <w:r w:rsidRPr="00E4691A">
        <w:rPr>
          <w:lang w:val="en-US"/>
        </w:rPr>
        <w:t>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5784E88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let item = </w:t>
      </w:r>
      <w:proofErr w:type="spellStart"/>
      <w:proofErr w:type="gramStart"/>
      <w:r w:rsidRPr="00E4691A">
        <w:rPr>
          <w:lang w:val="en-US"/>
        </w:rPr>
        <w:t>this.contrataciones</w:t>
      </w:r>
      <w:proofErr w:type="spellEnd"/>
      <w:proofErr w:type="gram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20D91C5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(item.cliente.id == _</w:t>
      </w:r>
      <w:proofErr w:type="gramStart"/>
      <w:r w:rsidRPr="00E4691A">
        <w:rPr>
          <w:lang w:val="en-US"/>
        </w:rPr>
        <w:t>idCliente) {</w:t>
      </w:r>
      <w:proofErr w:type="gramEnd"/>
    </w:p>
    <w:p w14:paraId="44222B1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n-US"/>
        </w:rPr>
        <w:t>paseosDelCliente.push</w:t>
      </w:r>
      <w:proofErr w:type="spellEnd"/>
      <w:r w:rsidRPr="00E4691A">
        <w:rPr>
          <w:lang w:val="en-US"/>
        </w:rPr>
        <w:t>(item);</w:t>
      </w:r>
    </w:p>
    <w:p w14:paraId="6DDD307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}</w:t>
      </w:r>
    </w:p>
    <w:p w14:paraId="5998DD6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5873B893" w14:textId="77777777" w:rsidR="00E4691A" w:rsidRPr="00E4691A" w:rsidRDefault="00E4691A" w:rsidP="00E4691A">
      <w:pPr>
        <w:rPr>
          <w:lang w:val="en-US"/>
        </w:rPr>
      </w:pPr>
    </w:p>
    <w:p w14:paraId="6A7CC3A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</w:t>
      </w:r>
      <w:proofErr w:type="spellStart"/>
      <w:r w:rsidRPr="00E4691A">
        <w:rPr>
          <w:lang w:val="en-US"/>
        </w:rPr>
        <w:t>paseosDelCliente</w:t>
      </w:r>
      <w:proofErr w:type="spellEnd"/>
      <w:r w:rsidRPr="00E4691A">
        <w:rPr>
          <w:lang w:val="en-US"/>
        </w:rPr>
        <w:t>;</w:t>
      </w:r>
    </w:p>
    <w:p w14:paraId="4F6ADF3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5202435B" w14:textId="77777777" w:rsidR="00E4691A" w:rsidRPr="00E4691A" w:rsidRDefault="00E4691A" w:rsidP="00E4691A">
      <w:pPr>
        <w:rPr>
          <w:lang w:val="en-US"/>
        </w:rPr>
      </w:pPr>
    </w:p>
    <w:p w14:paraId="3BDED5F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/**</w:t>
      </w:r>
    </w:p>
    <w:p w14:paraId="6EC46C9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</w:t>
      </w:r>
    </w:p>
    <w:p w14:paraId="00874F6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</w:t>
      </w:r>
      <w:proofErr w:type="gramStart"/>
      <w:r w:rsidRPr="00E4691A">
        <w:rPr>
          <w:lang w:val="en-US"/>
        </w:rPr>
        <w:t>Number} _</w:t>
      </w:r>
      <w:proofErr w:type="gramEnd"/>
      <w:r w:rsidRPr="00E4691A">
        <w:rPr>
          <w:lang w:val="en-US"/>
        </w:rPr>
        <w:t>idCliente</w:t>
      </w:r>
    </w:p>
    <w:p w14:paraId="61FDD4D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* @param {</w:t>
      </w:r>
      <w:proofErr w:type="gramStart"/>
      <w:r w:rsidRPr="00E4691A">
        <w:rPr>
          <w:lang w:val="en-US"/>
        </w:rPr>
        <w:t>Number} _</w:t>
      </w:r>
      <w:proofErr w:type="spellStart"/>
      <w:proofErr w:type="gramEnd"/>
      <w:r w:rsidRPr="00E4691A">
        <w:rPr>
          <w:lang w:val="en-US"/>
        </w:rPr>
        <w:t>estado</w:t>
      </w:r>
      <w:proofErr w:type="spellEnd"/>
    </w:p>
    <w:p w14:paraId="61DB45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</w:t>
      </w:r>
      <w:r w:rsidRPr="00E4691A">
        <w:rPr>
          <w:lang w:val="es-ES"/>
        </w:rPr>
        <w:t xml:space="preserve">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340CCF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6A87BA7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clienteTieneSolicitudesConCiertoEstado</w:t>
      </w:r>
      <w:proofErr w:type="spellEnd"/>
      <w:r w:rsidRPr="00E4691A">
        <w:rPr>
          <w:lang w:val="es-ES"/>
        </w:rPr>
        <w:t>(_idCliente, _estado) {</w:t>
      </w:r>
    </w:p>
    <w:p w14:paraId="740893C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paseos = </w:t>
      </w:r>
      <w:proofErr w:type="spellStart"/>
      <w:r w:rsidRPr="00E4691A">
        <w:rPr>
          <w:lang w:val="es-ES"/>
        </w:rPr>
        <w:t>this.traerContratacionesDeCliente</w:t>
      </w:r>
      <w:proofErr w:type="spellEnd"/>
      <w:r w:rsidRPr="00E4691A">
        <w:rPr>
          <w:lang w:val="es-ES"/>
        </w:rPr>
        <w:t>(_idCliente);</w:t>
      </w:r>
    </w:p>
    <w:p w14:paraId="08196C5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>let sols = [];</w:t>
      </w:r>
    </w:p>
    <w:p w14:paraId="525E30FA" w14:textId="77777777" w:rsidR="00E4691A" w:rsidRPr="00E4691A" w:rsidRDefault="00E4691A" w:rsidP="00E4691A">
      <w:pPr>
        <w:rPr>
          <w:lang w:val="en-US"/>
        </w:rPr>
      </w:pPr>
    </w:p>
    <w:p w14:paraId="0289CBD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if (</w:t>
      </w:r>
      <w:proofErr w:type="spellStart"/>
      <w:proofErr w:type="gramStart"/>
      <w:r w:rsidRPr="00E4691A">
        <w:rPr>
          <w:lang w:val="en-US"/>
        </w:rPr>
        <w:t>paseos.length</w:t>
      </w:r>
      <w:proofErr w:type="spellEnd"/>
      <w:r w:rsidRPr="00E4691A">
        <w:rPr>
          <w:lang w:val="en-US"/>
        </w:rPr>
        <w:t xml:space="preserve"> !=</w:t>
      </w:r>
      <w:proofErr w:type="gramEnd"/>
      <w:r w:rsidRPr="00E4691A">
        <w:rPr>
          <w:lang w:val="en-US"/>
        </w:rPr>
        <w:t xml:space="preserve">= </w:t>
      </w:r>
      <w:proofErr w:type="gramStart"/>
      <w:r w:rsidRPr="00E4691A">
        <w:rPr>
          <w:lang w:val="en-US"/>
        </w:rPr>
        <w:t>0) {</w:t>
      </w:r>
      <w:proofErr w:type="gramEnd"/>
    </w:p>
    <w:p w14:paraId="7B5D31C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paseos.length</w:t>
      </w:r>
      <w:proofErr w:type="spellEnd"/>
      <w:proofErr w:type="gram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414C384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(paseos[i].estado == ESTADO_DE_CONTRATACION[_estado]) {</w:t>
      </w:r>
    </w:p>
    <w:p w14:paraId="2417CC3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    </w:t>
      </w:r>
      <w:proofErr w:type="spellStart"/>
      <w:proofErr w:type="gramStart"/>
      <w:r w:rsidRPr="00E4691A">
        <w:rPr>
          <w:lang w:val="en-US"/>
        </w:rPr>
        <w:t>sols.push</w:t>
      </w:r>
      <w:proofErr w:type="spellEnd"/>
      <w:proofErr w:type="gramEnd"/>
      <w:r w:rsidRPr="00E4691A">
        <w:rPr>
          <w:lang w:val="en-US"/>
        </w:rPr>
        <w:t>(paseos[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]);</w:t>
      </w:r>
    </w:p>
    <w:p w14:paraId="400149D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}</w:t>
      </w:r>
    </w:p>
    <w:p w14:paraId="0C79C4D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}</w:t>
      </w:r>
    </w:p>
    <w:p w14:paraId="36817E3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}</w:t>
      </w:r>
    </w:p>
    <w:p w14:paraId="20D3E577" w14:textId="77777777" w:rsidR="00E4691A" w:rsidRPr="00E4691A" w:rsidRDefault="00E4691A" w:rsidP="00E4691A">
      <w:pPr>
        <w:rPr>
          <w:lang w:val="en-US"/>
        </w:rPr>
      </w:pPr>
    </w:p>
    <w:p w14:paraId="7C16C5C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sols;</w:t>
      </w:r>
    </w:p>
    <w:p w14:paraId="10ADF19C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r w:rsidRPr="0097294E">
        <w:rPr>
          <w:lang w:val="en-US"/>
        </w:rPr>
        <w:t>}</w:t>
      </w:r>
    </w:p>
    <w:p w14:paraId="7C1A9575" w14:textId="77777777" w:rsidR="00E4691A" w:rsidRPr="0097294E" w:rsidRDefault="00E4691A" w:rsidP="00E4691A">
      <w:pPr>
        <w:rPr>
          <w:lang w:val="en-US"/>
        </w:rPr>
      </w:pPr>
    </w:p>
    <w:p w14:paraId="22E494A7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</w:t>
      </w:r>
      <w:r w:rsidRPr="00E4691A">
        <w:rPr>
          <w:lang w:val="es-ES"/>
        </w:rPr>
        <w:t>// ******************** ********************** ************************ //</w:t>
      </w:r>
    </w:p>
    <w:p w14:paraId="36279A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MODIFICACIÓN DE PASEOS ************************ //</w:t>
      </w:r>
    </w:p>
    <w:p w14:paraId="286EF174" w14:textId="77777777" w:rsidR="00E4691A" w:rsidRPr="00E4691A" w:rsidRDefault="00E4691A" w:rsidP="00E4691A">
      <w:pPr>
        <w:rPr>
          <w:lang w:val="es-ES"/>
        </w:rPr>
      </w:pPr>
    </w:p>
    <w:p w14:paraId="4331BEF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******************** ********************** ************************ //</w:t>
      </w:r>
    </w:p>
    <w:p w14:paraId="6676E82F" w14:textId="77777777" w:rsidR="00E4691A" w:rsidRPr="00E4691A" w:rsidRDefault="00E4691A" w:rsidP="00E4691A">
      <w:pPr>
        <w:rPr>
          <w:lang w:val="es-ES"/>
        </w:rPr>
      </w:pPr>
    </w:p>
    <w:p w14:paraId="7AB63B9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3C19455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3085A5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</w:t>
      </w:r>
      <w:proofErr w:type="spellStart"/>
      <w:r w:rsidRPr="00E4691A">
        <w:rPr>
          <w:lang w:val="es-ES"/>
        </w:rPr>
        <w:t>idPaseo</w:t>
      </w:r>
      <w:proofErr w:type="spellEnd"/>
    </w:p>
    <w:p w14:paraId="122413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*/</w:t>
      </w:r>
    </w:p>
    <w:p w14:paraId="0D12D7D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cambiarPropiedadNotificado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 {</w:t>
      </w:r>
    </w:p>
    <w:p w14:paraId="26EF3BB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 xml:space="preserve"> = Number(_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);</w:t>
      </w:r>
    </w:p>
    <w:p w14:paraId="42D2581C" w14:textId="77777777" w:rsidR="00E4691A" w:rsidRPr="00E4691A" w:rsidRDefault="00E4691A" w:rsidP="00E4691A">
      <w:pPr>
        <w:rPr>
          <w:lang w:val="es-ES"/>
        </w:rPr>
      </w:pPr>
    </w:p>
    <w:p w14:paraId="1A8AFD5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paseo = </w:t>
      </w:r>
      <w:proofErr w:type="spellStart"/>
      <w:r w:rsidRPr="00E4691A">
        <w:rPr>
          <w:lang w:val="es-ES"/>
        </w:rPr>
        <w:t>this.buscarContratacionPorId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);</w:t>
      </w:r>
    </w:p>
    <w:p w14:paraId="6125E445" w14:textId="77777777" w:rsidR="00E4691A" w:rsidRPr="00E4691A" w:rsidRDefault="00E4691A" w:rsidP="00E4691A">
      <w:pPr>
        <w:rPr>
          <w:lang w:val="es-ES"/>
        </w:rPr>
      </w:pPr>
    </w:p>
    <w:p w14:paraId="05B319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paseo.notificado</w:t>
      </w:r>
      <w:proofErr w:type="spellEnd"/>
      <w:r w:rsidRPr="00E4691A">
        <w:rPr>
          <w:lang w:val="es-ES"/>
        </w:rPr>
        <w:t xml:space="preserve"> = true;</w:t>
      </w:r>
    </w:p>
    <w:p w14:paraId="42F7C5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3664EA4F" w14:textId="77777777" w:rsidR="00E4691A" w:rsidRPr="00E4691A" w:rsidRDefault="00E4691A" w:rsidP="00E4691A">
      <w:pPr>
        <w:rPr>
          <w:lang w:val="es-ES"/>
        </w:rPr>
      </w:pPr>
    </w:p>
    <w:p w14:paraId="587D9D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66010EC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51A150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</w:t>
      </w:r>
      <w:proofErr w:type="spellStart"/>
      <w:r w:rsidRPr="00E4691A">
        <w:rPr>
          <w:lang w:val="es-ES"/>
        </w:rPr>
        <w:t>idPaseo</w:t>
      </w:r>
      <w:proofErr w:type="spellEnd"/>
    </w:p>
    <w:p w14:paraId="3499EE4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{Number} _estado</w:t>
      </w:r>
    </w:p>
    <w:p w14:paraId="1057FBD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1A64D7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29ACEB8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cambiarEstadoDeContratacion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, _estado) {</w:t>
      </w:r>
    </w:p>
    <w:p w14:paraId="69D538B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busco el paseo</w:t>
      </w:r>
    </w:p>
    <w:p w14:paraId="33EDC30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paseo = </w:t>
      </w:r>
      <w:proofErr w:type="spellStart"/>
      <w:r w:rsidRPr="00E4691A">
        <w:rPr>
          <w:lang w:val="es-ES"/>
        </w:rPr>
        <w:t>this.buscarContratacionPorId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);</w:t>
      </w:r>
    </w:p>
    <w:p w14:paraId="43600217" w14:textId="77777777" w:rsidR="00E4691A" w:rsidRPr="00E4691A" w:rsidRDefault="00E4691A" w:rsidP="00E4691A">
      <w:pPr>
        <w:rPr>
          <w:lang w:val="es-ES"/>
        </w:rPr>
      </w:pPr>
    </w:p>
    <w:p w14:paraId="553D13A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(paseo ==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) {</w:t>
      </w:r>
    </w:p>
    <w:p w14:paraId="2328E68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>;</w:t>
      </w:r>
    </w:p>
    <w:p w14:paraId="7321C87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}</w:t>
      </w:r>
    </w:p>
    <w:p w14:paraId="7213CF12" w14:textId="77777777" w:rsidR="00E4691A" w:rsidRPr="00E4691A" w:rsidRDefault="00E4691A" w:rsidP="00E4691A">
      <w:pPr>
        <w:rPr>
          <w:lang w:val="es-ES"/>
        </w:rPr>
      </w:pPr>
    </w:p>
    <w:p w14:paraId="7CFBE9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this.tipoDeUsuario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this.usuarioLogueado.alias</w:t>
      </w:r>
      <w:proofErr w:type="spellEnd"/>
      <w:r w:rsidRPr="00E4691A">
        <w:rPr>
          <w:lang w:val="es-ES"/>
        </w:rPr>
        <w:t>);</w:t>
      </w:r>
    </w:p>
    <w:p w14:paraId="674A7487" w14:textId="77777777" w:rsidR="00E4691A" w:rsidRPr="00E4691A" w:rsidRDefault="00E4691A" w:rsidP="00E4691A">
      <w:pPr>
        <w:rPr>
          <w:lang w:val="es-ES"/>
        </w:rPr>
      </w:pPr>
    </w:p>
    <w:p w14:paraId="2E653EE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(_estado == 1) {</w:t>
      </w:r>
    </w:p>
    <w:p w14:paraId="7D29FD6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// &gt; redundante ?</w:t>
      </w:r>
    </w:p>
    <w:p w14:paraId="4EEC27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</w:p>
    <w:p w14:paraId="54B6F84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!</w:t>
      </w:r>
      <w:proofErr w:type="spellStart"/>
      <w:r w:rsidRPr="00E4691A">
        <w:rPr>
          <w:lang w:val="es-ES"/>
        </w:rPr>
        <w:t>this.comprobarCompatibilidadTamanhos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paseo.cliente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paseo.paseador</w:t>
      </w:r>
      <w:proofErr w:type="spellEnd"/>
      <w:r w:rsidRPr="00E4691A">
        <w:rPr>
          <w:lang w:val="es-ES"/>
        </w:rPr>
        <w:t>)</w:t>
      </w:r>
    </w:p>
    <w:p w14:paraId="0A60DA9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) {</w:t>
      </w:r>
    </w:p>
    <w:p w14:paraId="40AEE8A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paseo.motivo</w:t>
      </w:r>
      <w:proofErr w:type="spellEnd"/>
      <w:r w:rsidRPr="00E4691A">
        <w:rPr>
          <w:lang w:val="es-ES"/>
        </w:rPr>
        <w:t xml:space="preserve"> = "Cancelado por restricciones de tamaño del perro";</w:t>
      </w:r>
    </w:p>
    <w:p w14:paraId="111F92E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paseo.estado</w:t>
      </w:r>
      <w:proofErr w:type="spellEnd"/>
      <w:r w:rsidRPr="00E4691A">
        <w:rPr>
          <w:lang w:val="es-ES"/>
        </w:rPr>
        <w:t xml:space="preserve"> = ESTADO_DE_CONTRATACION[5];</w:t>
      </w:r>
    </w:p>
    <w:p w14:paraId="035277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if (!</w:t>
      </w:r>
      <w:proofErr w:type="spellStart"/>
      <w:r w:rsidRPr="00E4691A">
        <w:rPr>
          <w:lang w:val="es-ES"/>
        </w:rPr>
        <w:t>this.tieneCuposNecesariosParaAceptarUnPaseo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idPaseo</w:t>
      </w:r>
      <w:proofErr w:type="spellEnd"/>
      <w:r w:rsidRPr="00E4691A">
        <w:rPr>
          <w:lang w:val="es-ES"/>
        </w:rPr>
        <w:t>)) {</w:t>
      </w:r>
    </w:p>
    <w:p w14:paraId="0DB24D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paseo.motivo</w:t>
      </w:r>
      <w:proofErr w:type="spellEnd"/>
      <w:r w:rsidRPr="00E4691A">
        <w:rPr>
          <w:lang w:val="es-ES"/>
        </w:rPr>
        <w:t xml:space="preserve"> = "Cancelado por falta de cupos";</w:t>
      </w:r>
    </w:p>
    <w:p w14:paraId="0C4BF13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paseo.estado</w:t>
      </w:r>
      <w:proofErr w:type="spellEnd"/>
      <w:r w:rsidRPr="00E4691A">
        <w:rPr>
          <w:lang w:val="es-ES"/>
        </w:rPr>
        <w:t xml:space="preserve"> = ESTADO_DE_CONTRATACION[5];</w:t>
      </w:r>
    </w:p>
    <w:p w14:paraId="5871B9F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1DF7797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// &lt; redundante ?</w:t>
      </w:r>
    </w:p>
    <w:p w14:paraId="39FCA4ED" w14:textId="77777777" w:rsidR="00E4691A" w:rsidRPr="00E4691A" w:rsidRDefault="00E4691A" w:rsidP="00E4691A">
      <w:pPr>
        <w:rPr>
          <w:lang w:val="es-ES"/>
        </w:rPr>
      </w:pPr>
    </w:p>
    <w:p w14:paraId="2C4FDCE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paseo.estado</w:t>
      </w:r>
      <w:proofErr w:type="spellEnd"/>
      <w:r w:rsidRPr="00E4691A">
        <w:rPr>
          <w:lang w:val="es-ES"/>
        </w:rPr>
        <w:t xml:space="preserve"> = ESTADO_DE_CONTRATACION[1];</w:t>
      </w:r>
    </w:p>
    <w:p w14:paraId="0ED99A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this.cancelarPaseosPendientesIncompatibles</w:t>
      </w:r>
      <w:proofErr w:type="spellEnd"/>
      <w:r w:rsidRPr="00E4691A">
        <w:rPr>
          <w:lang w:val="es-ES"/>
        </w:rPr>
        <w:t>(paseo);</w:t>
      </w:r>
    </w:p>
    <w:p w14:paraId="4CFD770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32CC6C5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(_estado == 2) {</w:t>
      </w:r>
    </w:p>
    <w:p w14:paraId="6763FCF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</w:t>
      </w:r>
      <w:proofErr w:type="spellStart"/>
      <w:r w:rsidRPr="00E4691A">
        <w:rPr>
          <w:lang w:val="es-ES"/>
        </w:rPr>
        <w:t>paseo.motivo</w:t>
      </w:r>
      <w:proofErr w:type="spellEnd"/>
      <w:r w:rsidRPr="00E4691A">
        <w:rPr>
          <w:lang w:val="es-ES"/>
        </w:rPr>
        <w:t xml:space="preserve"> = `Cancelado por ${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}`;</w:t>
      </w:r>
    </w:p>
    <w:p w14:paraId="01EBBF7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paseo.estado</w:t>
      </w:r>
      <w:proofErr w:type="spellEnd"/>
      <w:r w:rsidRPr="00E4691A">
        <w:rPr>
          <w:lang w:val="es-ES"/>
        </w:rPr>
        <w:t xml:space="preserve"> = ESTADO_DE_CONTRATACION[_estado];</w:t>
      </w:r>
    </w:p>
    <w:p w14:paraId="4C1DBD4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(_estado == 3) {</w:t>
      </w:r>
    </w:p>
    <w:p w14:paraId="2BF346B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paseo.motivo</w:t>
      </w:r>
      <w:proofErr w:type="spellEnd"/>
      <w:r w:rsidRPr="00E4691A">
        <w:rPr>
          <w:lang w:val="es-ES"/>
        </w:rPr>
        <w:t xml:space="preserve"> = `Cerrado por ${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}`;</w:t>
      </w:r>
    </w:p>
    <w:p w14:paraId="2EEC46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paseo.estado</w:t>
      </w:r>
      <w:proofErr w:type="spellEnd"/>
      <w:r w:rsidRPr="00E4691A">
        <w:rPr>
          <w:lang w:val="es-ES"/>
        </w:rPr>
        <w:t xml:space="preserve"> = ESTADO_DE_CONTRATACION[_estado];</w:t>
      </w:r>
    </w:p>
    <w:p w14:paraId="394CFD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(_estado == 4) {</w:t>
      </w:r>
    </w:p>
    <w:p w14:paraId="59A89FF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paseo.motivo</w:t>
      </w:r>
      <w:proofErr w:type="spellEnd"/>
      <w:r w:rsidRPr="00E4691A">
        <w:rPr>
          <w:lang w:val="es-ES"/>
        </w:rPr>
        <w:t xml:space="preserve"> = `Rechazado por ${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}`;</w:t>
      </w:r>
    </w:p>
    <w:p w14:paraId="350E472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paseo.estado</w:t>
      </w:r>
      <w:proofErr w:type="spellEnd"/>
      <w:r w:rsidRPr="00E4691A">
        <w:rPr>
          <w:lang w:val="es-ES"/>
        </w:rPr>
        <w:t xml:space="preserve"> = ESTADO_DE_CONTRATACION[_estado];</w:t>
      </w:r>
    </w:p>
    <w:p w14:paraId="7FCBD33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4972EC73" w14:textId="77777777" w:rsidR="00E4691A" w:rsidRPr="00E4691A" w:rsidRDefault="00E4691A" w:rsidP="00E4691A">
      <w:pPr>
        <w:rPr>
          <w:lang w:val="es-ES"/>
        </w:rPr>
      </w:pPr>
    </w:p>
    <w:p w14:paraId="58E5E13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this.sobreescribirCuposDePaseador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paseo.paseador</w:t>
      </w:r>
      <w:proofErr w:type="spellEnd"/>
      <w:r w:rsidRPr="00E4691A">
        <w:rPr>
          <w:lang w:val="es-ES"/>
        </w:rPr>
        <w:t>);</w:t>
      </w:r>
    </w:p>
    <w:p w14:paraId="05FD512D" w14:textId="77777777" w:rsidR="00E4691A" w:rsidRPr="00E4691A" w:rsidRDefault="00E4691A" w:rsidP="00E4691A">
      <w:pPr>
        <w:rPr>
          <w:lang w:val="es-ES"/>
        </w:rPr>
      </w:pPr>
    </w:p>
    <w:p w14:paraId="621FD12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paseo;</w:t>
      </w:r>
    </w:p>
    <w:p w14:paraId="79A8EDD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0B9FF70" w14:textId="77777777" w:rsidR="00E4691A" w:rsidRPr="00E4691A" w:rsidRDefault="00E4691A" w:rsidP="00E4691A">
      <w:pPr>
        <w:rPr>
          <w:lang w:val="es-ES"/>
        </w:rPr>
      </w:pPr>
    </w:p>
    <w:p w14:paraId="5A8968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/**</w:t>
      </w:r>
    </w:p>
    <w:p w14:paraId="6489E0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</w:t>
      </w:r>
    </w:p>
    <w:p w14:paraId="187D0B4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_paseo</w:t>
      </w:r>
    </w:p>
    <w:p w14:paraId="1025EEF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*/</w:t>
      </w:r>
    </w:p>
    <w:p w14:paraId="1A4C791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cancelarPaseosPendientesIncompatibles</w:t>
      </w:r>
      <w:proofErr w:type="spellEnd"/>
      <w:r w:rsidRPr="00E4691A">
        <w:rPr>
          <w:lang w:val="es-ES"/>
        </w:rPr>
        <w:t>(_paseo) {</w:t>
      </w:r>
    </w:p>
    <w:p w14:paraId="02CDD2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paseador = _</w:t>
      </w:r>
      <w:proofErr w:type="spellStart"/>
      <w:r w:rsidRPr="00E4691A">
        <w:rPr>
          <w:lang w:val="es-ES"/>
        </w:rPr>
        <w:t>paseo.paseador</w:t>
      </w:r>
      <w:proofErr w:type="spellEnd"/>
      <w:r w:rsidRPr="00E4691A">
        <w:rPr>
          <w:lang w:val="es-ES"/>
        </w:rPr>
        <w:t>;</w:t>
      </w:r>
    </w:p>
    <w:p w14:paraId="2D1DCB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paseos = </w:t>
      </w:r>
      <w:proofErr w:type="spellStart"/>
      <w:r w:rsidRPr="00E4691A">
        <w:rPr>
          <w:lang w:val="es-ES"/>
        </w:rPr>
        <w:t>this.buscarContratacionesDePaseador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paseador.id</w:t>
      </w:r>
      <w:proofErr w:type="spellEnd"/>
      <w:r w:rsidRPr="00E4691A">
        <w:rPr>
          <w:lang w:val="es-ES"/>
        </w:rPr>
        <w:t>);</w:t>
      </w:r>
    </w:p>
    <w:p w14:paraId="6B0E5E2F" w14:textId="77777777" w:rsidR="00E4691A" w:rsidRPr="00E4691A" w:rsidRDefault="00E4691A" w:rsidP="00E4691A">
      <w:pPr>
        <w:rPr>
          <w:lang w:val="es-ES"/>
        </w:rPr>
      </w:pPr>
    </w:p>
    <w:p w14:paraId="21402DE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capacidadDisponible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paseador.cupoMaximo</w:t>
      </w:r>
      <w:proofErr w:type="spellEnd"/>
      <w:r w:rsidRPr="00E4691A">
        <w:rPr>
          <w:lang w:val="es-ES"/>
        </w:rPr>
        <w:t xml:space="preserve"> - </w:t>
      </w:r>
      <w:proofErr w:type="spellStart"/>
      <w:r w:rsidRPr="00E4691A">
        <w:rPr>
          <w:lang w:val="es-ES"/>
        </w:rPr>
        <w:t>paseador.cupoActual</w:t>
      </w:r>
      <w:proofErr w:type="spellEnd"/>
      <w:r w:rsidRPr="00E4691A">
        <w:rPr>
          <w:lang w:val="es-ES"/>
        </w:rPr>
        <w:t>;</w:t>
      </w:r>
    </w:p>
    <w:p w14:paraId="362DE86F" w14:textId="77777777" w:rsidR="00E4691A" w:rsidRPr="00E4691A" w:rsidRDefault="00E4691A" w:rsidP="00E4691A">
      <w:pPr>
        <w:rPr>
          <w:lang w:val="es-ES"/>
        </w:rPr>
      </w:pPr>
    </w:p>
    <w:p w14:paraId="1A3ACB4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paseos.length</w:t>
      </w:r>
      <w:proofErr w:type="spellEnd"/>
      <w:proofErr w:type="gram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5C9564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 xml:space="preserve"> = paseos[i];</w:t>
      </w:r>
    </w:p>
    <w:p w14:paraId="6A42DF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item.estado</w:t>
      </w:r>
      <w:proofErr w:type="spellEnd"/>
      <w:r w:rsidRPr="00E4691A">
        <w:rPr>
          <w:lang w:val="es-ES"/>
        </w:rPr>
        <w:t xml:space="preserve"> == ESTADO_DE_CONTRATACION[0]) {</w:t>
      </w:r>
    </w:p>
    <w:p w14:paraId="2283A3A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errores = "";</w:t>
      </w:r>
    </w:p>
    <w:p w14:paraId="2F2B47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</w:p>
    <w:p w14:paraId="2A513C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</w:t>
      </w:r>
      <w:proofErr w:type="spellStart"/>
      <w:r w:rsidRPr="00E4691A">
        <w:rPr>
          <w:lang w:val="es-ES"/>
        </w:rPr>
        <w:t>capacidadDisponible</w:t>
      </w:r>
      <w:proofErr w:type="spellEnd"/>
      <w:r w:rsidRPr="00E4691A">
        <w:rPr>
          <w:lang w:val="es-ES"/>
        </w:rPr>
        <w:t xml:space="preserve"> &lt;</w:t>
      </w:r>
    </w:p>
    <w:p w14:paraId="09779F0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</w:t>
      </w:r>
      <w:proofErr w:type="spellStart"/>
      <w:r w:rsidRPr="00E4691A">
        <w:rPr>
          <w:lang w:val="es-ES"/>
        </w:rPr>
        <w:t>this.definirCupoSegunTamanho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item.cliente.perroCliente</w:t>
      </w:r>
      <w:proofErr w:type="spellEnd"/>
      <w:r w:rsidRPr="00E4691A">
        <w:rPr>
          <w:lang w:val="es-ES"/>
        </w:rPr>
        <w:t>)</w:t>
      </w:r>
    </w:p>
    <w:p w14:paraId="4D1C668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) {</w:t>
      </w:r>
    </w:p>
    <w:p w14:paraId="5596D9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errores += "Falta de Cupos&lt;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&gt;";</w:t>
      </w:r>
    </w:p>
    <w:p w14:paraId="1727EE5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}</w:t>
      </w:r>
    </w:p>
    <w:p w14:paraId="71EFA5A5" w14:textId="77777777" w:rsidR="00E4691A" w:rsidRPr="00E4691A" w:rsidRDefault="00E4691A" w:rsidP="00E4691A">
      <w:pPr>
        <w:rPr>
          <w:lang w:val="es-ES"/>
        </w:rPr>
      </w:pPr>
    </w:p>
    <w:p w14:paraId="11B2989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</w:p>
    <w:p w14:paraId="0B939C4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</w:t>
      </w:r>
      <w:proofErr w:type="spellStart"/>
      <w:r w:rsidRPr="00E4691A">
        <w:rPr>
          <w:lang w:val="es-ES"/>
        </w:rPr>
        <w:t>this.puedenIrJuntos</w:t>
      </w:r>
      <w:proofErr w:type="spellEnd"/>
      <w:r w:rsidRPr="00E4691A">
        <w:rPr>
          <w:lang w:val="es-ES"/>
        </w:rPr>
        <w:t>(</w:t>
      </w:r>
    </w:p>
    <w:p w14:paraId="38DE88E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  </w:t>
      </w:r>
      <w:proofErr w:type="spellStart"/>
      <w:r w:rsidRPr="00E4691A">
        <w:rPr>
          <w:lang w:val="es-ES"/>
        </w:rPr>
        <w:t>item.cliente.perroCliente.tamanhoPerro</w:t>
      </w:r>
      <w:proofErr w:type="spellEnd"/>
      <w:r w:rsidRPr="00E4691A">
        <w:rPr>
          <w:lang w:val="es-ES"/>
        </w:rPr>
        <w:t>,</w:t>
      </w:r>
    </w:p>
    <w:p w14:paraId="4C3732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  _</w:t>
      </w:r>
      <w:proofErr w:type="spellStart"/>
      <w:r w:rsidRPr="00E4691A">
        <w:rPr>
          <w:lang w:val="es-ES"/>
        </w:rPr>
        <w:t>paseo.cliente.perroCliente.tamanhoPerro</w:t>
      </w:r>
      <w:proofErr w:type="spellEnd"/>
    </w:p>
    <w:p w14:paraId="7CA9979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) !== ""</w:t>
      </w:r>
    </w:p>
    <w:p w14:paraId="112998D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) {</w:t>
      </w:r>
    </w:p>
    <w:p w14:paraId="03D8EB8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    errores += "Tamaño Incompatible";</w:t>
      </w:r>
    </w:p>
    <w:p w14:paraId="33D0BD8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}</w:t>
      </w:r>
    </w:p>
    <w:p w14:paraId="6A0417A5" w14:textId="77777777" w:rsidR="00E4691A" w:rsidRPr="00E4691A" w:rsidRDefault="00E4691A" w:rsidP="00E4691A">
      <w:pPr>
        <w:rPr>
          <w:lang w:val="es-ES"/>
        </w:rPr>
      </w:pPr>
    </w:p>
    <w:p w14:paraId="3A0BFDD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gramStart"/>
      <w:r w:rsidRPr="00E4691A">
        <w:rPr>
          <w:lang w:val="es-ES"/>
        </w:rPr>
        <w:t>errores !</w:t>
      </w:r>
      <w:proofErr w:type="gramEnd"/>
      <w:r w:rsidRPr="00E4691A">
        <w:rPr>
          <w:lang w:val="es-ES"/>
        </w:rPr>
        <w:t>== "") {</w:t>
      </w:r>
    </w:p>
    <w:p w14:paraId="7916065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</w:t>
      </w:r>
      <w:proofErr w:type="spellStart"/>
      <w:r w:rsidRPr="00E4691A">
        <w:rPr>
          <w:lang w:val="es-ES"/>
        </w:rPr>
        <w:t>item.motivo</w:t>
      </w:r>
      <w:proofErr w:type="spellEnd"/>
      <w:r w:rsidRPr="00E4691A">
        <w:rPr>
          <w:lang w:val="es-ES"/>
        </w:rPr>
        <w:t xml:space="preserve"> = errores;</w:t>
      </w:r>
    </w:p>
    <w:p w14:paraId="5CFDD3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</w:t>
      </w:r>
      <w:proofErr w:type="spellStart"/>
      <w:r w:rsidRPr="00E4691A">
        <w:rPr>
          <w:lang w:val="es-ES"/>
        </w:rPr>
        <w:t>item.estado</w:t>
      </w:r>
      <w:proofErr w:type="spellEnd"/>
      <w:r w:rsidRPr="00E4691A">
        <w:rPr>
          <w:lang w:val="es-ES"/>
        </w:rPr>
        <w:t xml:space="preserve"> = ESTADO_DE_CONTRATACION[5];</w:t>
      </w:r>
    </w:p>
    <w:p w14:paraId="10B81E6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}</w:t>
      </w:r>
    </w:p>
    <w:p w14:paraId="027390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268A402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20CB59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342B0719" w14:textId="77777777" w:rsidR="00E4691A" w:rsidRPr="00E4691A" w:rsidRDefault="00E4691A" w:rsidP="00E4691A">
      <w:pPr>
        <w:rPr>
          <w:lang w:val="es-ES"/>
        </w:rPr>
      </w:pPr>
    </w:p>
    <w:p w14:paraId="71BC1B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fin de la clase Sistema</w:t>
      </w:r>
    </w:p>
    <w:p w14:paraId="587EB4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56882D41" w14:textId="018D3FEA" w:rsidR="00E4691A" w:rsidRDefault="00E4691A" w:rsidP="00E4691A">
      <w:pPr>
        <w:rPr>
          <w:lang w:val="es-ES"/>
        </w:rPr>
      </w:pPr>
      <w:r w:rsidRPr="00E4691A">
        <w:rPr>
          <w:lang w:val="es-ES"/>
        </w:rPr>
        <w:t>// fin de la clase Sistema</w:t>
      </w:r>
    </w:p>
    <w:p w14:paraId="17646541" w14:textId="1370EC6C" w:rsidR="00E4691A" w:rsidRPr="00E4691A" w:rsidRDefault="00E4691A" w:rsidP="00E4691A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0AABBE81" w14:textId="5600E76F" w:rsidR="00C8044B" w:rsidRPr="00C8044B" w:rsidRDefault="00C8044B" w:rsidP="00A2322C">
      <w:pPr>
        <w:pStyle w:val="Titulo2Numerado"/>
        <w:numPr>
          <w:ilvl w:val="2"/>
          <w:numId w:val="15"/>
        </w:numPr>
      </w:pPr>
      <w:bookmarkStart w:id="95" w:name="_Toc201852759"/>
      <w:r w:rsidRPr="00A24ADD">
        <w:rPr>
          <w:lang w:val="es-ES"/>
        </w:rPr>
        <w:lastRenderedPageBreak/>
        <w:t xml:space="preserve">Archivo </w:t>
      </w:r>
      <w:proofErr w:type="spellStart"/>
      <w:r>
        <w:rPr>
          <w:lang w:val="es-ES"/>
        </w:rPr>
        <w:t>Codigo</w:t>
      </w:r>
      <w:bookmarkEnd w:id="95"/>
      <w:proofErr w:type="spellEnd"/>
    </w:p>
    <w:p w14:paraId="2AD0FC8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/*********************************************/</w:t>
      </w:r>
    </w:p>
    <w:p w14:paraId="2E74E8D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 P1 OBLIGATORIO ////////////////</w:t>
      </w:r>
    </w:p>
    <w:p w14:paraId="5614539F" w14:textId="77777777" w:rsidR="00E4691A" w:rsidRPr="00E4691A" w:rsidRDefault="00E4691A" w:rsidP="00E4691A">
      <w:pPr>
        <w:rPr>
          <w:lang w:val="es-ES"/>
        </w:rPr>
      </w:pPr>
    </w:p>
    <w:p w14:paraId="64D8CF5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 TÍTULO: ¡VAMOS A PASEAR!</w:t>
      </w:r>
    </w:p>
    <w:p w14:paraId="6C97B2A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 GRUPO: M1D</w:t>
      </w:r>
    </w:p>
    <w:p w14:paraId="12AE377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 TURNO: MATUTINO</w:t>
      </w:r>
    </w:p>
    <w:p w14:paraId="4091C47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 DOCENTE: FEDERICO MARTÍNEZ</w:t>
      </w:r>
    </w:p>
    <w:p w14:paraId="332BD2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 HECHO POR: DIEGO WEBLE</w:t>
      </w:r>
    </w:p>
    <w:p w14:paraId="3335FE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 NRO. DE ESTUDIANTE: 363671</w:t>
      </w:r>
    </w:p>
    <w:p w14:paraId="395EB0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 FECHA DE ENTREGA: 26/06/2025, 9PM</w:t>
      </w:r>
    </w:p>
    <w:p w14:paraId="00ACB2CB" w14:textId="77777777" w:rsidR="00E4691A" w:rsidRPr="00E4691A" w:rsidRDefault="00E4691A" w:rsidP="00E4691A">
      <w:pPr>
        <w:rPr>
          <w:lang w:val="es-ES"/>
        </w:rPr>
      </w:pPr>
    </w:p>
    <w:p w14:paraId="7C53D65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 ////////////// ////////////////</w:t>
      </w:r>
    </w:p>
    <w:p w14:paraId="37526AC0" w14:textId="77777777" w:rsidR="00E4691A" w:rsidRPr="00E4691A" w:rsidRDefault="00E4691A" w:rsidP="00E4691A">
      <w:pPr>
        <w:rPr>
          <w:lang w:val="es-ES"/>
        </w:rPr>
      </w:pPr>
    </w:p>
    <w:p w14:paraId="6FD60E1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/*********************************************/</w:t>
      </w:r>
    </w:p>
    <w:p w14:paraId="01E81128" w14:textId="77777777" w:rsidR="00E4691A" w:rsidRPr="00E4691A" w:rsidRDefault="00E4691A" w:rsidP="00E4691A">
      <w:pPr>
        <w:rPr>
          <w:lang w:val="es-ES"/>
        </w:rPr>
      </w:pPr>
    </w:p>
    <w:p w14:paraId="3EE6DC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/*********************************************/</w:t>
      </w:r>
    </w:p>
    <w:p w14:paraId="3993269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 SANITY CHECK ////////////////</w:t>
      </w:r>
    </w:p>
    <w:p w14:paraId="5D3BAAD2" w14:textId="77777777" w:rsidR="00E4691A" w:rsidRPr="00E4691A" w:rsidRDefault="00E4691A" w:rsidP="00E4691A">
      <w:pPr>
        <w:rPr>
          <w:lang w:val="es-ES"/>
        </w:rPr>
      </w:pPr>
    </w:p>
    <w:p w14:paraId="551516D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/*********************************************/</w:t>
      </w:r>
    </w:p>
    <w:p w14:paraId="25198302" w14:textId="77777777" w:rsidR="00E4691A" w:rsidRPr="00E4691A" w:rsidRDefault="00E4691A" w:rsidP="00E4691A">
      <w:pPr>
        <w:rPr>
          <w:lang w:val="es-ES"/>
        </w:rPr>
      </w:pPr>
    </w:p>
    <w:p w14:paraId="5EC39B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console.log("2025, P1 OBLIGATORIO, M1D, DIEGO WEBLE (363671)");</w:t>
      </w:r>
    </w:p>
    <w:p w14:paraId="113EAF8C" w14:textId="77777777" w:rsidR="00E4691A" w:rsidRPr="00E4691A" w:rsidRDefault="00E4691A" w:rsidP="00E4691A">
      <w:pPr>
        <w:rPr>
          <w:lang w:val="es-ES"/>
        </w:rPr>
      </w:pPr>
    </w:p>
    <w:p w14:paraId="2CE14D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/*********************************************************************/</w:t>
      </w:r>
    </w:p>
    <w:p w14:paraId="5A773C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CREACIÓN DE SISTEMA ////////////////////////</w:t>
      </w:r>
    </w:p>
    <w:p w14:paraId="2B4CD508" w14:textId="77777777" w:rsidR="00E4691A" w:rsidRPr="00E4691A" w:rsidRDefault="00E4691A" w:rsidP="00E4691A">
      <w:pPr>
        <w:rPr>
          <w:lang w:val="es-ES"/>
        </w:rPr>
      </w:pPr>
    </w:p>
    <w:p w14:paraId="3D95545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/*********************************************************************/</w:t>
      </w:r>
    </w:p>
    <w:p w14:paraId="24D195E7" w14:textId="77777777" w:rsidR="00E4691A" w:rsidRPr="00E4691A" w:rsidRDefault="00E4691A" w:rsidP="00E4691A">
      <w:pPr>
        <w:rPr>
          <w:lang w:val="es-ES"/>
        </w:rPr>
      </w:pPr>
    </w:p>
    <w:p w14:paraId="177081E8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const</w:t>
      </w:r>
      <w:proofErr w:type="spellEnd"/>
      <w:r w:rsidRPr="00E4691A">
        <w:rPr>
          <w:lang w:val="es-ES"/>
        </w:rPr>
        <w:t xml:space="preserve"> SISTEMA = new Sistema();</w:t>
      </w:r>
    </w:p>
    <w:p w14:paraId="52346398" w14:textId="77777777" w:rsidR="00E4691A" w:rsidRPr="00E4691A" w:rsidRDefault="00E4691A" w:rsidP="00E4691A">
      <w:pPr>
        <w:rPr>
          <w:lang w:val="es-ES"/>
        </w:rPr>
      </w:pPr>
    </w:p>
    <w:p w14:paraId="3EDD8E8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/**************************************************/</w:t>
      </w:r>
    </w:p>
    <w:p w14:paraId="54B2398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 PRECARGA DE DATOS ////////////////</w:t>
      </w:r>
    </w:p>
    <w:p w14:paraId="54567B89" w14:textId="77777777" w:rsidR="00E4691A" w:rsidRPr="00E4691A" w:rsidRDefault="00E4691A" w:rsidP="00E4691A">
      <w:pPr>
        <w:rPr>
          <w:lang w:val="es-ES"/>
        </w:rPr>
      </w:pPr>
    </w:p>
    <w:p w14:paraId="14CE222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/**************************************************/</w:t>
      </w:r>
    </w:p>
    <w:p w14:paraId="4300A415" w14:textId="77777777" w:rsidR="00E4691A" w:rsidRPr="00E4691A" w:rsidRDefault="00E4691A" w:rsidP="00E4691A">
      <w:pPr>
        <w:rPr>
          <w:lang w:val="es-ES"/>
        </w:rPr>
      </w:pPr>
    </w:p>
    <w:p w14:paraId="0AA38DC7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SISTEMA.precargarDatos</w:t>
      </w:r>
      <w:proofErr w:type="spellEnd"/>
      <w:r w:rsidRPr="00E4691A">
        <w:rPr>
          <w:lang w:val="es-ES"/>
        </w:rPr>
        <w:t>();</w:t>
      </w:r>
    </w:p>
    <w:p w14:paraId="3F82BE18" w14:textId="77777777" w:rsidR="00E4691A" w:rsidRPr="00E4691A" w:rsidRDefault="00E4691A" w:rsidP="00E4691A">
      <w:pPr>
        <w:rPr>
          <w:lang w:val="es-ES"/>
        </w:rPr>
      </w:pPr>
    </w:p>
    <w:p w14:paraId="15C37E6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/*****************************************************************/</w:t>
      </w:r>
    </w:p>
    <w:p w14:paraId="07D50D8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 VARIABLES Y CONSTANTES GLOBALES ////////////////</w:t>
      </w:r>
    </w:p>
    <w:p w14:paraId="13750BA0" w14:textId="77777777" w:rsidR="00E4691A" w:rsidRPr="00E4691A" w:rsidRDefault="00E4691A" w:rsidP="00E4691A">
      <w:pPr>
        <w:rPr>
          <w:lang w:val="es-ES"/>
        </w:rPr>
      </w:pPr>
    </w:p>
    <w:p w14:paraId="0C4BBE3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/*****************************************************************/</w:t>
      </w:r>
    </w:p>
    <w:p w14:paraId="50CCE33A" w14:textId="77777777" w:rsidR="00E4691A" w:rsidRPr="00E4691A" w:rsidRDefault="00E4691A" w:rsidP="00E4691A">
      <w:pPr>
        <w:rPr>
          <w:lang w:val="es-ES"/>
        </w:rPr>
      </w:pPr>
    </w:p>
    <w:p w14:paraId="5F35F818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lastRenderedPageBreak/>
        <w:t>const</w:t>
      </w:r>
      <w:proofErr w:type="spellEnd"/>
      <w:r w:rsidRPr="00E4691A">
        <w:rPr>
          <w:lang w:val="es-ES"/>
        </w:rPr>
        <w:t xml:space="preserve"> CLASE_PAGE = "page";</w:t>
      </w:r>
    </w:p>
    <w:p w14:paraId="347B8A42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const</w:t>
      </w:r>
      <w:proofErr w:type="spellEnd"/>
      <w:r w:rsidRPr="00E4691A">
        <w:rPr>
          <w:lang w:val="es-ES"/>
        </w:rPr>
        <w:t xml:space="preserve"> CLASE_PASEADOR_NAVEGACION = "pagina-paseador";</w:t>
      </w:r>
    </w:p>
    <w:p w14:paraId="0273E224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const</w:t>
      </w:r>
      <w:proofErr w:type="spellEnd"/>
      <w:r w:rsidRPr="00E4691A">
        <w:rPr>
          <w:lang w:val="es-ES"/>
        </w:rPr>
        <w:t xml:space="preserve"> CLASE_CLIENTE_NAVEGACION = "pagina-cliente";</w:t>
      </w:r>
    </w:p>
    <w:p w14:paraId="32B74297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const</w:t>
      </w:r>
      <w:proofErr w:type="spellEnd"/>
      <w:r w:rsidRPr="00E4691A">
        <w:rPr>
          <w:lang w:val="es-ES"/>
        </w:rPr>
        <w:t xml:space="preserve"> CLASE_PASEADOR_DIV = "</w:t>
      </w:r>
      <w:proofErr w:type="spellStart"/>
      <w:r w:rsidRPr="00E4691A">
        <w:rPr>
          <w:lang w:val="es-ES"/>
        </w:rPr>
        <w:t>div</w:t>
      </w:r>
      <w:proofErr w:type="spellEnd"/>
      <w:r w:rsidRPr="00E4691A">
        <w:rPr>
          <w:lang w:val="es-ES"/>
        </w:rPr>
        <w:t>-paseador";</w:t>
      </w:r>
    </w:p>
    <w:p w14:paraId="3B826796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const</w:t>
      </w:r>
      <w:proofErr w:type="spellEnd"/>
      <w:r w:rsidRPr="00E4691A">
        <w:rPr>
          <w:lang w:val="es-ES"/>
        </w:rPr>
        <w:t xml:space="preserve"> CLASE_CLIENTE_DIV = "</w:t>
      </w:r>
      <w:proofErr w:type="spellStart"/>
      <w:r w:rsidRPr="00E4691A">
        <w:rPr>
          <w:lang w:val="es-ES"/>
        </w:rPr>
        <w:t>div</w:t>
      </w:r>
      <w:proofErr w:type="spellEnd"/>
      <w:r w:rsidRPr="00E4691A">
        <w:rPr>
          <w:lang w:val="es-ES"/>
        </w:rPr>
        <w:t>-cliente";</w:t>
      </w:r>
    </w:p>
    <w:p w14:paraId="14CCAFF9" w14:textId="77777777" w:rsidR="00E4691A" w:rsidRPr="00E4691A" w:rsidRDefault="00E4691A" w:rsidP="00E4691A">
      <w:pPr>
        <w:rPr>
          <w:lang w:val="es-ES"/>
        </w:rPr>
      </w:pPr>
    </w:p>
    <w:p w14:paraId="0B87AC1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/***********************************************************/</w:t>
      </w:r>
    </w:p>
    <w:p w14:paraId="6EE0BC0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 FUNCIÓN DE ARRANQUE ///////////////////</w:t>
      </w:r>
    </w:p>
    <w:p w14:paraId="3E9A26B2" w14:textId="77777777" w:rsidR="00E4691A" w:rsidRPr="00E4691A" w:rsidRDefault="00E4691A" w:rsidP="00E4691A">
      <w:pPr>
        <w:rPr>
          <w:lang w:val="es-ES"/>
        </w:rPr>
      </w:pPr>
    </w:p>
    <w:p w14:paraId="3ACB3F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/***********************************************************/</w:t>
      </w:r>
    </w:p>
    <w:p w14:paraId="2250CEC0" w14:textId="77777777" w:rsidR="00E4691A" w:rsidRPr="00E4691A" w:rsidRDefault="00E4691A" w:rsidP="00E4691A">
      <w:pPr>
        <w:rPr>
          <w:lang w:val="es-ES"/>
        </w:rPr>
      </w:pPr>
    </w:p>
    <w:p w14:paraId="111851C7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iniciarAplicacion</w:t>
      </w:r>
      <w:proofErr w:type="spellEnd"/>
      <w:r w:rsidRPr="00E4691A">
        <w:rPr>
          <w:lang w:val="es-ES"/>
        </w:rPr>
        <w:t>();</w:t>
      </w:r>
    </w:p>
    <w:p w14:paraId="6D05F158" w14:textId="77777777" w:rsidR="00E4691A" w:rsidRPr="00E4691A" w:rsidRDefault="00E4691A" w:rsidP="00E4691A">
      <w:pPr>
        <w:rPr>
          <w:lang w:val="es-ES"/>
        </w:rPr>
      </w:pPr>
    </w:p>
    <w:p w14:paraId="1808A3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/***********************************************************/</w:t>
      </w:r>
    </w:p>
    <w:p w14:paraId="1E7CBE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 INPUTS DEL LOGIN PRECARGADOS /////////////</w:t>
      </w:r>
    </w:p>
    <w:p w14:paraId="32ACCD78" w14:textId="77777777" w:rsidR="00E4691A" w:rsidRPr="00E4691A" w:rsidRDefault="00E4691A" w:rsidP="00E4691A">
      <w:pPr>
        <w:rPr>
          <w:lang w:val="es-ES"/>
        </w:rPr>
      </w:pPr>
    </w:p>
    <w:p w14:paraId="2A53326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/***********************************************************/</w:t>
      </w:r>
    </w:p>
    <w:p w14:paraId="54C1BA5D" w14:textId="77777777" w:rsidR="00E4691A" w:rsidRPr="00E4691A" w:rsidRDefault="00E4691A" w:rsidP="00E4691A">
      <w:pPr>
        <w:rPr>
          <w:lang w:val="es-ES"/>
        </w:rPr>
      </w:pPr>
    </w:p>
    <w:p w14:paraId="271761EC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txtNombreUsuario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SISTEMA.clientes</w:t>
      </w:r>
      <w:proofErr w:type="spellEnd"/>
      <w:r w:rsidRPr="00E4691A">
        <w:rPr>
          <w:lang w:val="es-ES"/>
        </w:rPr>
        <w:t>[0].alias;</w:t>
      </w:r>
    </w:p>
    <w:p w14:paraId="47144FEF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txtPassLogin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SISTEMA.clientes</w:t>
      </w:r>
      <w:proofErr w:type="spellEnd"/>
      <w:r w:rsidRPr="00E4691A">
        <w:rPr>
          <w:lang w:val="es-ES"/>
        </w:rPr>
        <w:t>[0].</w:t>
      </w:r>
      <w:proofErr w:type="spellStart"/>
      <w:r w:rsidRPr="00E4691A">
        <w:rPr>
          <w:lang w:val="es-ES"/>
        </w:rPr>
        <w:t>passCliente</w:t>
      </w:r>
      <w:proofErr w:type="spellEnd"/>
      <w:r w:rsidRPr="00E4691A">
        <w:rPr>
          <w:lang w:val="es-ES"/>
        </w:rPr>
        <w:t>;</w:t>
      </w:r>
    </w:p>
    <w:p w14:paraId="714B5C50" w14:textId="77777777" w:rsidR="00E4691A" w:rsidRPr="00E4691A" w:rsidRDefault="00E4691A" w:rsidP="00E4691A">
      <w:pPr>
        <w:rPr>
          <w:lang w:val="es-ES"/>
        </w:rPr>
      </w:pPr>
    </w:p>
    <w:p w14:paraId="732156C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//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txtNombreUsuario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SISTEMA.paseadores</w:t>
      </w:r>
      <w:proofErr w:type="spellEnd"/>
      <w:r w:rsidRPr="00E4691A">
        <w:rPr>
          <w:lang w:val="es-ES"/>
        </w:rPr>
        <w:t>[0].alias;</w:t>
      </w:r>
    </w:p>
    <w:p w14:paraId="610A275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//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txtPassLogin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</w:t>
      </w:r>
    </w:p>
    <w:p w14:paraId="5D933C5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//   </w:t>
      </w:r>
      <w:proofErr w:type="spellStart"/>
      <w:r w:rsidRPr="00E4691A">
        <w:rPr>
          <w:lang w:val="es-ES"/>
        </w:rPr>
        <w:t>SISTEMA.paseadores</w:t>
      </w:r>
      <w:proofErr w:type="spellEnd"/>
      <w:r w:rsidRPr="00E4691A">
        <w:rPr>
          <w:lang w:val="es-ES"/>
        </w:rPr>
        <w:t>[0].</w:t>
      </w:r>
      <w:proofErr w:type="spellStart"/>
      <w:r w:rsidRPr="00E4691A">
        <w:rPr>
          <w:lang w:val="es-ES"/>
        </w:rPr>
        <w:t>passPaseador</w:t>
      </w:r>
      <w:proofErr w:type="spellEnd"/>
      <w:r w:rsidRPr="00E4691A">
        <w:rPr>
          <w:lang w:val="es-ES"/>
        </w:rPr>
        <w:t>;</w:t>
      </w:r>
    </w:p>
    <w:p w14:paraId="747EE7B6" w14:textId="77777777" w:rsidR="00E4691A" w:rsidRPr="00E4691A" w:rsidRDefault="00E4691A" w:rsidP="00E4691A">
      <w:pPr>
        <w:rPr>
          <w:lang w:val="es-ES"/>
        </w:rPr>
      </w:pPr>
    </w:p>
    <w:p w14:paraId="438C38F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/***********************************************************/</w:t>
      </w:r>
    </w:p>
    <w:p w14:paraId="75721B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EVENTOS //////////////////////////</w:t>
      </w:r>
    </w:p>
    <w:p w14:paraId="358FE0FA" w14:textId="77777777" w:rsidR="00E4691A" w:rsidRPr="00E4691A" w:rsidRDefault="00E4691A" w:rsidP="00E4691A">
      <w:pPr>
        <w:rPr>
          <w:lang w:val="es-ES"/>
        </w:rPr>
      </w:pPr>
    </w:p>
    <w:p w14:paraId="6BB6A0C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/***********************************************************/</w:t>
      </w:r>
    </w:p>
    <w:p w14:paraId="5842B07B" w14:textId="77777777" w:rsidR="00E4691A" w:rsidRPr="00E4691A" w:rsidRDefault="00E4691A" w:rsidP="00E4691A">
      <w:pPr>
        <w:rPr>
          <w:lang w:val="es-ES"/>
        </w:rPr>
      </w:pPr>
    </w:p>
    <w:p w14:paraId="117955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document.querySelector("#btnIniciarSesion").addEventListener("click", </w:t>
      </w:r>
      <w:proofErr w:type="spellStart"/>
      <w:r w:rsidRPr="00E4691A">
        <w:rPr>
          <w:lang w:val="es-ES"/>
        </w:rPr>
        <w:t>fLogin</w:t>
      </w:r>
      <w:proofErr w:type="spellEnd"/>
      <w:r w:rsidRPr="00E4691A">
        <w:rPr>
          <w:lang w:val="es-ES"/>
        </w:rPr>
        <w:t>);</w:t>
      </w:r>
    </w:p>
    <w:p w14:paraId="76E10BA7" w14:textId="77777777" w:rsidR="00E4691A" w:rsidRPr="00E4691A" w:rsidRDefault="00E4691A" w:rsidP="00E4691A">
      <w:pPr>
        <w:rPr>
          <w:lang w:val="es-ES"/>
        </w:rPr>
      </w:pPr>
    </w:p>
    <w:p w14:paraId="3289013A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document</w:t>
      </w:r>
      <w:proofErr w:type="spellEnd"/>
    </w:p>
    <w:p w14:paraId="4D00D5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.</w:t>
      </w:r>
      <w:proofErr w:type="spellStart"/>
      <w:r w:rsidRPr="00E4691A">
        <w:rPr>
          <w:lang w:val="es-ES"/>
        </w:rPr>
        <w:t>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btnRegistrarse</w:t>
      </w:r>
      <w:proofErr w:type="spellEnd"/>
      <w:r w:rsidRPr="00E4691A">
        <w:rPr>
          <w:lang w:val="es-ES"/>
        </w:rPr>
        <w:t>")</w:t>
      </w:r>
    </w:p>
    <w:p w14:paraId="341606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.</w:t>
      </w:r>
      <w:proofErr w:type="spellStart"/>
      <w:r w:rsidRPr="00E4691A">
        <w:rPr>
          <w:lang w:val="es-ES"/>
        </w:rPr>
        <w:t>addEventListener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click</w:t>
      </w:r>
      <w:proofErr w:type="spellEnd"/>
      <w:r w:rsidRPr="00E4691A">
        <w:rPr>
          <w:lang w:val="es-ES"/>
        </w:rPr>
        <w:t xml:space="preserve">", </w:t>
      </w:r>
      <w:proofErr w:type="spellStart"/>
      <w:r w:rsidRPr="00E4691A">
        <w:rPr>
          <w:lang w:val="es-ES"/>
        </w:rPr>
        <w:t>fMostrarPaginaDeRegistro</w:t>
      </w:r>
      <w:proofErr w:type="spellEnd"/>
      <w:r w:rsidRPr="00E4691A">
        <w:rPr>
          <w:lang w:val="es-ES"/>
        </w:rPr>
        <w:t>);</w:t>
      </w:r>
    </w:p>
    <w:p w14:paraId="4C088E46" w14:textId="77777777" w:rsidR="00E4691A" w:rsidRPr="00E4691A" w:rsidRDefault="00E4691A" w:rsidP="00E4691A">
      <w:pPr>
        <w:rPr>
          <w:lang w:val="es-ES"/>
        </w:rPr>
      </w:pPr>
    </w:p>
    <w:p w14:paraId="7F46FA14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document</w:t>
      </w:r>
      <w:proofErr w:type="spellEnd"/>
    </w:p>
    <w:p w14:paraId="60F4CB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.</w:t>
      </w:r>
      <w:proofErr w:type="spellStart"/>
      <w:r w:rsidRPr="00E4691A">
        <w:rPr>
          <w:lang w:val="es-ES"/>
        </w:rPr>
        <w:t>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btnLoguearme</w:t>
      </w:r>
      <w:proofErr w:type="spellEnd"/>
      <w:r w:rsidRPr="00E4691A">
        <w:rPr>
          <w:lang w:val="es-ES"/>
        </w:rPr>
        <w:t>")</w:t>
      </w:r>
    </w:p>
    <w:p w14:paraId="2A34846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.</w:t>
      </w:r>
      <w:proofErr w:type="spellStart"/>
      <w:r w:rsidRPr="00E4691A">
        <w:rPr>
          <w:lang w:val="es-ES"/>
        </w:rPr>
        <w:t>addEventListener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click</w:t>
      </w:r>
      <w:proofErr w:type="spellEnd"/>
      <w:r w:rsidRPr="00E4691A">
        <w:rPr>
          <w:lang w:val="es-ES"/>
        </w:rPr>
        <w:t xml:space="preserve">", </w:t>
      </w:r>
      <w:proofErr w:type="spellStart"/>
      <w:r w:rsidRPr="00E4691A">
        <w:rPr>
          <w:lang w:val="es-ES"/>
        </w:rPr>
        <w:t>fMostrarPaginaDeLogueo</w:t>
      </w:r>
      <w:proofErr w:type="spellEnd"/>
      <w:r w:rsidRPr="00E4691A">
        <w:rPr>
          <w:lang w:val="es-ES"/>
        </w:rPr>
        <w:t>);</w:t>
      </w:r>
    </w:p>
    <w:p w14:paraId="3BC9387E" w14:textId="77777777" w:rsidR="00E4691A" w:rsidRPr="00E4691A" w:rsidRDefault="00E4691A" w:rsidP="00E4691A">
      <w:pPr>
        <w:rPr>
          <w:lang w:val="es-ES"/>
        </w:rPr>
      </w:pPr>
    </w:p>
    <w:p w14:paraId="31890D05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btnLogout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addEventListener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click</w:t>
      </w:r>
      <w:proofErr w:type="spellEnd"/>
      <w:r w:rsidRPr="00E4691A">
        <w:rPr>
          <w:lang w:val="es-ES"/>
        </w:rPr>
        <w:t xml:space="preserve">", </w:t>
      </w:r>
      <w:proofErr w:type="spellStart"/>
      <w:r w:rsidRPr="00E4691A">
        <w:rPr>
          <w:lang w:val="es-ES"/>
        </w:rPr>
        <w:t>fLogout</w:t>
      </w:r>
      <w:proofErr w:type="spellEnd"/>
      <w:r w:rsidRPr="00E4691A">
        <w:rPr>
          <w:lang w:val="es-ES"/>
        </w:rPr>
        <w:t>);</w:t>
      </w:r>
    </w:p>
    <w:p w14:paraId="71C54B16" w14:textId="77777777" w:rsidR="00E4691A" w:rsidRPr="00E4691A" w:rsidRDefault="00E4691A" w:rsidP="00E4691A">
      <w:pPr>
        <w:rPr>
          <w:lang w:val="es-ES"/>
        </w:rPr>
      </w:pPr>
    </w:p>
    <w:p w14:paraId="38DE75C4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document</w:t>
      </w:r>
      <w:proofErr w:type="spellEnd"/>
    </w:p>
    <w:p w14:paraId="4958B3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.</w:t>
      </w:r>
      <w:proofErr w:type="spellStart"/>
      <w:r w:rsidRPr="00E4691A">
        <w:rPr>
          <w:lang w:val="es-ES"/>
        </w:rPr>
        <w:t>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btnRegistrarCliente</w:t>
      </w:r>
      <w:proofErr w:type="spellEnd"/>
      <w:r w:rsidRPr="00E4691A">
        <w:rPr>
          <w:lang w:val="es-ES"/>
        </w:rPr>
        <w:t>")</w:t>
      </w:r>
    </w:p>
    <w:p w14:paraId="6AFA54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.</w:t>
      </w:r>
      <w:proofErr w:type="spellStart"/>
      <w:r w:rsidRPr="00E4691A">
        <w:rPr>
          <w:lang w:val="es-ES"/>
        </w:rPr>
        <w:t>addEventListener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click</w:t>
      </w:r>
      <w:proofErr w:type="spellEnd"/>
      <w:r w:rsidRPr="00E4691A">
        <w:rPr>
          <w:lang w:val="es-ES"/>
        </w:rPr>
        <w:t xml:space="preserve">", </w:t>
      </w:r>
      <w:proofErr w:type="spellStart"/>
      <w:r w:rsidRPr="00E4691A">
        <w:rPr>
          <w:lang w:val="es-ES"/>
        </w:rPr>
        <w:t>fRegistrarCliente</w:t>
      </w:r>
      <w:proofErr w:type="spellEnd"/>
      <w:r w:rsidRPr="00E4691A">
        <w:rPr>
          <w:lang w:val="es-ES"/>
        </w:rPr>
        <w:t>);</w:t>
      </w:r>
    </w:p>
    <w:p w14:paraId="207FD37A" w14:textId="77777777" w:rsidR="00E4691A" w:rsidRPr="00E4691A" w:rsidRDefault="00E4691A" w:rsidP="00E4691A">
      <w:pPr>
        <w:rPr>
          <w:lang w:val="es-ES"/>
        </w:rPr>
      </w:pPr>
    </w:p>
    <w:p w14:paraId="62E0C543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fHabilitarBotonesParaNavegar</w:t>
      </w:r>
      <w:proofErr w:type="spellEnd"/>
      <w:r w:rsidRPr="00E4691A">
        <w:rPr>
          <w:lang w:val="es-ES"/>
        </w:rPr>
        <w:t>();</w:t>
      </w:r>
    </w:p>
    <w:p w14:paraId="63FC824A" w14:textId="77777777" w:rsidR="00E4691A" w:rsidRPr="00E4691A" w:rsidRDefault="00E4691A" w:rsidP="00E4691A">
      <w:pPr>
        <w:rPr>
          <w:lang w:val="es-ES"/>
        </w:rPr>
      </w:pPr>
    </w:p>
    <w:p w14:paraId="691F40C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/**************************************************************************************************************/</w:t>
      </w:r>
    </w:p>
    <w:p w14:paraId="6F03E6D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////////////////////////////////////////////////// FUNCIONES //////////////////////////////////////////////////</w:t>
      </w:r>
    </w:p>
    <w:p w14:paraId="03BC48FD" w14:textId="77777777" w:rsidR="00E4691A" w:rsidRPr="00E4691A" w:rsidRDefault="00E4691A" w:rsidP="00E4691A">
      <w:pPr>
        <w:rPr>
          <w:lang w:val="es-ES"/>
        </w:rPr>
      </w:pPr>
    </w:p>
    <w:p w14:paraId="6948B4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/**************************************************************************************************************/</w:t>
      </w:r>
    </w:p>
    <w:p w14:paraId="2550D517" w14:textId="77777777" w:rsidR="00E4691A" w:rsidRPr="00E4691A" w:rsidRDefault="00E4691A" w:rsidP="00E4691A">
      <w:pPr>
        <w:rPr>
          <w:lang w:val="es-ES"/>
        </w:rPr>
      </w:pPr>
    </w:p>
    <w:p w14:paraId="290B9EA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3DD281E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4FCF345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@returns </w:t>
      </w:r>
      <w:proofErr w:type="spellStart"/>
      <w:r w:rsidRPr="00E4691A">
        <w:rPr>
          <w:lang w:val="es-ES"/>
        </w:rPr>
        <w:t>Object</w:t>
      </w:r>
      <w:proofErr w:type="spellEnd"/>
    </w:p>
    <w:p w14:paraId="5B17E63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3EE89CEF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 {</w:t>
      </w:r>
    </w:p>
    <w:p w14:paraId="7CD9507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SISTEMA.usuarioLogueado</w:t>
      </w:r>
      <w:proofErr w:type="spellEnd"/>
      <w:r w:rsidRPr="00E4691A">
        <w:rPr>
          <w:lang w:val="es-ES"/>
        </w:rPr>
        <w:t>;</w:t>
      </w:r>
    </w:p>
    <w:p w14:paraId="37EFF42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0B76C581" w14:textId="77777777" w:rsidR="00E4691A" w:rsidRPr="00E4691A" w:rsidRDefault="00E4691A" w:rsidP="00E4691A">
      <w:pPr>
        <w:rPr>
          <w:lang w:val="es-ES"/>
        </w:rPr>
      </w:pPr>
    </w:p>
    <w:p w14:paraId="66839BF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/*********************************************************************/</w:t>
      </w:r>
    </w:p>
    <w:p w14:paraId="62030BC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FUNCIÓN DE ARRANQUE ////////////////////////</w:t>
      </w:r>
    </w:p>
    <w:p w14:paraId="29E6A75B" w14:textId="77777777" w:rsidR="00E4691A" w:rsidRPr="00E4691A" w:rsidRDefault="00E4691A" w:rsidP="00E4691A">
      <w:pPr>
        <w:rPr>
          <w:lang w:val="es-ES"/>
        </w:rPr>
      </w:pPr>
    </w:p>
    <w:p w14:paraId="10AF296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/*********************************************************************/</w:t>
      </w:r>
    </w:p>
    <w:p w14:paraId="2AD3F1A4" w14:textId="77777777" w:rsidR="00E4691A" w:rsidRPr="00E4691A" w:rsidRDefault="00E4691A" w:rsidP="00E4691A">
      <w:pPr>
        <w:rPr>
          <w:lang w:val="es-ES"/>
        </w:rPr>
      </w:pPr>
    </w:p>
    <w:p w14:paraId="1FE9F44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6D4CF72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Inicia la Aplicación, se muestra el </w:t>
      </w:r>
      <w:proofErr w:type="spellStart"/>
      <w:r w:rsidRPr="00E4691A">
        <w:rPr>
          <w:lang w:val="es-ES"/>
        </w:rPr>
        <w:t>Logueo</w:t>
      </w:r>
      <w:proofErr w:type="spellEnd"/>
      <w:r w:rsidRPr="00E4691A">
        <w:rPr>
          <w:lang w:val="es-ES"/>
        </w:rPr>
        <w:t xml:space="preserve"> de Usuarios</w:t>
      </w:r>
    </w:p>
    <w:p w14:paraId="3CB23ED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1D220724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iniciarAplicacion</w:t>
      </w:r>
      <w:proofErr w:type="spellEnd"/>
      <w:r w:rsidRPr="00E4691A">
        <w:rPr>
          <w:lang w:val="es-ES"/>
        </w:rPr>
        <w:t>() {</w:t>
      </w:r>
    </w:p>
    <w:p w14:paraId="3D78B0A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(CLASE_CLIENTE_NAVEGACION);</w:t>
      </w:r>
    </w:p>
    <w:p w14:paraId="5A1E59A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(CLASE_PASEADOR_NAVEGACION);</w:t>
      </w:r>
    </w:p>
    <w:p w14:paraId="596130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(CLASE_PAGE);</w:t>
      </w:r>
    </w:p>
    <w:p w14:paraId="008430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fMostrarElementosPorID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divLogin</w:t>
      </w:r>
      <w:proofErr w:type="spellEnd"/>
      <w:r w:rsidRPr="00E4691A">
        <w:rPr>
          <w:lang w:val="es-ES"/>
        </w:rPr>
        <w:t>");</w:t>
      </w:r>
    </w:p>
    <w:p w14:paraId="6A533133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proofErr w:type="spellStart"/>
      <w:proofErr w:type="gramStart"/>
      <w:r w:rsidRPr="0097294E">
        <w:rPr>
          <w:lang w:val="en-US"/>
        </w:rPr>
        <w:t>document.querySelector</w:t>
      </w:r>
      <w:proofErr w:type="spellEnd"/>
      <w:r w:rsidRPr="0097294E">
        <w:rPr>
          <w:lang w:val="en-US"/>
        </w:rPr>
        <w:t>("#</w:t>
      </w:r>
      <w:proofErr w:type="spellStart"/>
      <w:proofErr w:type="gramEnd"/>
      <w:r w:rsidRPr="0097294E">
        <w:rPr>
          <w:lang w:val="en-US"/>
        </w:rPr>
        <w:t>pieDePagina</w:t>
      </w:r>
      <w:proofErr w:type="spellEnd"/>
      <w:r w:rsidRPr="0097294E">
        <w:rPr>
          <w:lang w:val="en-US"/>
        </w:rPr>
        <w:t>"</w:t>
      </w:r>
      <w:proofErr w:type="gramStart"/>
      <w:r w:rsidRPr="0097294E">
        <w:rPr>
          <w:lang w:val="en-US"/>
        </w:rPr>
        <w:t>).</w:t>
      </w:r>
      <w:proofErr w:type="spellStart"/>
      <w:r w:rsidRPr="0097294E">
        <w:rPr>
          <w:lang w:val="en-US"/>
        </w:rPr>
        <w:t>style</w:t>
      </w:r>
      <w:proofErr w:type="gramEnd"/>
      <w:r w:rsidRPr="0097294E">
        <w:rPr>
          <w:lang w:val="en-US"/>
        </w:rPr>
        <w:t>.background</w:t>
      </w:r>
      <w:proofErr w:type="spellEnd"/>
      <w:r w:rsidRPr="0097294E">
        <w:rPr>
          <w:lang w:val="en-US"/>
        </w:rPr>
        <w:t xml:space="preserve"> </w:t>
      </w:r>
      <w:proofErr w:type="gramStart"/>
      <w:r w:rsidRPr="0097294E">
        <w:rPr>
          <w:lang w:val="en-US"/>
        </w:rPr>
        <w:t>= "#</w:t>
      </w:r>
      <w:proofErr w:type="gramEnd"/>
      <w:r w:rsidRPr="0097294E">
        <w:rPr>
          <w:lang w:val="en-US"/>
        </w:rPr>
        <w:t>819A91";</w:t>
      </w:r>
    </w:p>
    <w:p w14:paraId="1493641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573C79B" w14:textId="77777777" w:rsidR="00E4691A" w:rsidRPr="00E4691A" w:rsidRDefault="00E4691A" w:rsidP="00E4691A">
      <w:pPr>
        <w:rPr>
          <w:lang w:val="es-ES"/>
        </w:rPr>
      </w:pPr>
    </w:p>
    <w:p w14:paraId="75BD6B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/***********************************************************************/</w:t>
      </w:r>
    </w:p>
    <w:p w14:paraId="7EDDD09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"SESIONES" DE USUARIO ////////////////////////</w:t>
      </w:r>
    </w:p>
    <w:p w14:paraId="1E99374F" w14:textId="77777777" w:rsidR="00E4691A" w:rsidRPr="00E4691A" w:rsidRDefault="00E4691A" w:rsidP="00E4691A">
      <w:pPr>
        <w:rPr>
          <w:lang w:val="es-ES"/>
        </w:rPr>
      </w:pPr>
    </w:p>
    <w:p w14:paraId="76EB998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/***********************************************************************/</w:t>
      </w:r>
    </w:p>
    <w:p w14:paraId="476EBDD8" w14:textId="77777777" w:rsidR="00E4691A" w:rsidRPr="00E4691A" w:rsidRDefault="00E4691A" w:rsidP="00E4691A">
      <w:pPr>
        <w:rPr>
          <w:lang w:val="es-ES"/>
        </w:rPr>
      </w:pPr>
    </w:p>
    <w:p w14:paraId="7E75D8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0A03F46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Se corroboran y validan los Datos de los Campos del Login</w:t>
      </w:r>
    </w:p>
    <w:p w14:paraId="54C2CBB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00EC25D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fLogin</w:t>
      </w:r>
      <w:proofErr w:type="spellEnd"/>
      <w:r w:rsidRPr="00E4691A">
        <w:rPr>
          <w:lang w:val="es-ES"/>
        </w:rPr>
        <w:t>() {</w:t>
      </w:r>
    </w:p>
    <w:p w14:paraId="6143462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</w:t>
      </w:r>
      <w:proofErr w:type="gramStart"/>
      <w:r w:rsidRPr="00E4691A">
        <w:rPr>
          <w:lang w:val="es-ES"/>
        </w:rPr>
        <w:t>limpio errores</w:t>
      </w:r>
      <w:proofErr w:type="gramEnd"/>
      <w:r w:rsidRPr="00E4691A">
        <w:rPr>
          <w:lang w:val="es-ES"/>
        </w:rPr>
        <w:t xml:space="preserve"> del login</w:t>
      </w:r>
    </w:p>
    <w:p w14:paraId="6CE7DE6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pAvisosEnElLogin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 "";</w:t>
      </w:r>
    </w:p>
    <w:p w14:paraId="164BD5C9" w14:textId="77777777" w:rsidR="00E4691A" w:rsidRPr="00E4691A" w:rsidRDefault="00E4691A" w:rsidP="00E4691A">
      <w:pPr>
        <w:rPr>
          <w:lang w:val="es-ES"/>
        </w:rPr>
      </w:pPr>
    </w:p>
    <w:p w14:paraId="765534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nombreUsuarioLogin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txtNombreUsuario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3DD35EB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contrasenhaUsuarioLogin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txtPassLogin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70E65CFD" w14:textId="77777777" w:rsidR="00E4691A" w:rsidRPr="00E4691A" w:rsidRDefault="00E4691A" w:rsidP="00E4691A">
      <w:pPr>
        <w:rPr>
          <w:lang w:val="es-ES"/>
        </w:rPr>
      </w:pPr>
    </w:p>
    <w:p w14:paraId="508A381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SISTEMA.loginUsuario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nombreUsuarioLogin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contrasenhaUsuarioLogin</w:t>
      </w:r>
      <w:proofErr w:type="spellEnd"/>
      <w:r w:rsidRPr="00E4691A">
        <w:rPr>
          <w:lang w:val="es-ES"/>
        </w:rPr>
        <w:t>)) {</w:t>
      </w:r>
    </w:p>
    <w:p w14:paraId="6195BC3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fLoginExitoso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nombreUsuarioLogin</w:t>
      </w:r>
      <w:proofErr w:type="spellEnd"/>
      <w:r w:rsidRPr="00E4691A">
        <w:rPr>
          <w:lang w:val="es-ES"/>
        </w:rPr>
        <w:t>);</w:t>
      </w:r>
    </w:p>
    <w:p w14:paraId="486274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0411C4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pAvisosEnElLogin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</w:t>
      </w:r>
    </w:p>
    <w:p w14:paraId="38B18CD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"&lt;p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='</w:t>
      </w:r>
      <w:proofErr w:type="spellStart"/>
      <w:r w:rsidRPr="00E4691A">
        <w:rPr>
          <w:lang w:val="es-ES"/>
        </w:rPr>
        <w:t>pErrores</w:t>
      </w:r>
      <w:proofErr w:type="spellEnd"/>
      <w:r w:rsidRPr="00E4691A">
        <w:rPr>
          <w:lang w:val="es-ES"/>
        </w:rPr>
        <w:t>'&gt;¡Usuario o Contraseña incorrectos!&lt;/p&gt;";</w:t>
      </w:r>
    </w:p>
    <w:p w14:paraId="0E73DB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0DA988F5" w14:textId="77777777" w:rsidR="00E4691A" w:rsidRPr="00E4691A" w:rsidRDefault="00E4691A" w:rsidP="00E4691A">
      <w:pPr>
        <w:rPr>
          <w:lang w:val="es-ES"/>
        </w:rPr>
      </w:pPr>
    </w:p>
    <w:p w14:paraId="3BF7D2E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txtPassLogin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 "";</w:t>
      </w:r>
    </w:p>
    <w:p w14:paraId="2D63C99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}</w:t>
      </w:r>
    </w:p>
    <w:p w14:paraId="683919CA" w14:textId="77777777" w:rsidR="00E4691A" w:rsidRPr="00E4691A" w:rsidRDefault="00E4691A" w:rsidP="00E4691A">
      <w:pPr>
        <w:rPr>
          <w:lang w:val="es-ES"/>
        </w:rPr>
      </w:pPr>
    </w:p>
    <w:p w14:paraId="719F513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07FBAE5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Oculta todas las Vistas destinadas a cada Usuario</w:t>
      </w:r>
    </w:p>
    <w:p w14:paraId="5D5BB66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2270E70F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fLogout</w:t>
      </w:r>
      <w:proofErr w:type="spellEnd"/>
      <w:r w:rsidRPr="00E4691A">
        <w:rPr>
          <w:lang w:val="es-ES"/>
        </w:rPr>
        <w:t>() {</w:t>
      </w:r>
    </w:p>
    <w:p w14:paraId="605CDD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SISTEMA.logout</w:t>
      </w:r>
      <w:proofErr w:type="spellEnd"/>
      <w:r w:rsidRPr="00E4691A">
        <w:rPr>
          <w:lang w:val="es-ES"/>
        </w:rPr>
        <w:t>();</w:t>
      </w:r>
    </w:p>
    <w:p w14:paraId="65BA9EC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iniciarAplicacion</w:t>
      </w:r>
      <w:proofErr w:type="spellEnd"/>
      <w:r w:rsidRPr="00E4691A">
        <w:rPr>
          <w:lang w:val="es-ES"/>
        </w:rPr>
        <w:t>();</w:t>
      </w:r>
    </w:p>
    <w:p w14:paraId="4369C4F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(CLASE_CLIENTE_NAVEGACION);</w:t>
      </w:r>
    </w:p>
    <w:p w14:paraId="4BB5B9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(CLASE_PASEADOR_NAVEGACION);</w:t>
      </w:r>
    </w:p>
    <w:p w14:paraId="158FD8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pFooterTipoDeUsuario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 "";</w:t>
      </w:r>
    </w:p>
    <w:p w14:paraId="4A65756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31564464" w14:textId="77777777" w:rsidR="00E4691A" w:rsidRPr="00E4691A" w:rsidRDefault="00E4691A" w:rsidP="00E4691A">
      <w:pPr>
        <w:rPr>
          <w:lang w:val="es-ES"/>
        </w:rPr>
      </w:pPr>
    </w:p>
    <w:p w14:paraId="558A84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3E174E7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1F2A696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</w:t>
      </w:r>
      <w:proofErr w:type="spellStart"/>
      <w:r w:rsidRPr="00E4691A">
        <w:rPr>
          <w:lang w:val="es-ES"/>
        </w:rPr>
        <w:t>nombreUsuarioDeLogin</w:t>
      </w:r>
      <w:proofErr w:type="spellEnd"/>
    </w:p>
    <w:p w14:paraId="391A48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404AAD9B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fLoginExitoso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nombreUsuarioDeLogin</w:t>
      </w:r>
      <w:proofErr w:type="spellEnd"/>
      <w:r w:rsidRPr="00E4691A">
        <w:rPr>
          <w:lang w:val="es-ES"/>
        </w:rPr>
        <w:t>) {</w:t>
      </w:r>
    </w:p>
    <w:p w14:paraId="0BF2E4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txtNombreUsuario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 "";</w:t>
      </w:r>
    </w:p>
    <w:p w14:paraId="00332B7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fOcultarElementosPorID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divLogin</w:t>
      </w:r>
      <w:proofErr w:type="spellEnd"/>
      <w:r w:rsidRPr="00E4691A">
        <w:rPr>
          <w:lang w:val="es-ES"/>
        </w:rPr>
        <w:t>");</w:t>
      </w:r>
    </w:p>
    <w:p w14:paraId="4617D26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1AEF35D3" w14:textId="77777777" w:rsidR="00E4691A" w:rsidRPr="00E4691A" w:rsidRDefault="00E4691A" w:rsidP="00E4691A">
      <w:pPr>
        <w:rPr>
          <w:lang w:val="es-ES"/>
        </w:rPr>
      </w:pPr>
    </w:p>
    <w:p w14:paraId="65F0AC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SISTEMA.buscarPaseador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nombreUsuarioDeLogin</w:t>
      </w:r>
      <w:proofErr w:type="spellEnd"/>
      <w:r w:rsidRPr="00E4691A">
        <w:rPr>
          <w:lang w:val="es-ES"/>
        </w:rPr>
        <w:t>)) {</w:t>
      </w:r>
    </w:p>
    <w:p w14:paraId="5D0EFF3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(CLASE_CLIENTE_NAVEGACION);</w:t>
      </w:r>
    </w:p>
    <w:p w14:paraId="23616A0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fMostrarElementosPorClase</w:t>
      </w:r>
      <w:proofErr w:type="spellEnd"/>
      <w:r w:rsidRPr="00E4691A">
        <w:rPr>
          <w:lang w:val="es-ES"/>
        </w:rPr>
        <w:t>(CLASE_PASEADOR_NAVEGACION);</w:t>
      </w:r>
    </w:p>
    <w:p w14:paraId="6B2E275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fMostrarElementosPorID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divPerfilPaseador</w:t>
      </w:r>
      <w:proofErr w:type="spellEnd"/>
      <w:r w:rsidRPr="00E4691A">
        <w:rPr>
          <w:lang w:val="es-ES"/>
        </w:rPr>
        <w:t>");</w:t>
      </w:r>
    </w:p>
    <w:p w14:paraId="64A95F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fCargarDatosDePaseador</w:t>
      </w:r>
      <w:proofErr w:type="spellEnd"/>
      <w:r w:rsidRPr="00E4691A">
        <w:rPr>
          <w:lang w:val="es-ES"/>
        </w:rPr>
        <w:t>(usuario);</w:t>
      </w:r>
    </w:p>
    <w:p w14:paraId="50C63732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proofErr w:type="spellStart"/>
      <w:proofErr w:type="gramStart"/>
      <w:r w:rsidRPr="0097294E">
        <w:rPr>
          <w:lang w:val="en-US"/>
        </w:rPr>
        <w:t>document.querySelector</w:t>
      </w:r>
      <w:proofErr w:type="spellEnd"/>
      <w:r w:rsidRPr="0097294E">
        <w:rPr>
          <w:lang w:val="en-US"/>
        </w:rPr>
        <w:t>("#</w:t>
      </w:r>
      <w:proofErr w:type="spellStart"/>
      <w:proofErr w:type="gramEnd"/>
      <w:r w:rsidRPr="0097294E">
        <w:rPr>
          <w:lang w:val="en-US"/>
        </w:rPr>
        <w:t>pieDePagina</w:t>
      </w:r>
      <w:proofErr w:type="spellEnd"/>
      <w:r w:rsidRPr="0097294E">
        <w:rPr>
          <w:lang w:val="en-US"/>
        </w:rPr>
        <w:t>"</w:t>
      </w:r>
      <w:proofErr w:type="gramStart"/>
      <w:r w:rsidRPr="0097294E">
        <w:rPr>
          <w:lang w:val="en-US"/>
        </w:rPr>
        <w:t>).</w:t>
      </w:r>
      <w:proofErr w:type="spellStart"/>
      <w:r w:rsidRPr="0097294E">
        <w:rPr>
          <w:lang w:val="en-US"/>
        </w:rPr>
        <w:t>style</w:t>
      </w:r>
      <w:proofErr w:type="gramEnd"/>
      <w:r w:rsidRPr="0097294E">
        <w:rPr>
          <w:lang w:val="en-US"/>
        </w:rPr>
        <w:t>.background</w:t>
      </w:r>
      <w:proofErr w:type="spellEnd"/>
      <w:r w:rsidRPr="0097294E">
        <w:rPr>
          <w:lang w:val="en-US"/>
        </w:rPr>
        <w:t xml:space="preserve"> </w:t>
      </w:r>
      <w:proofErr w:type="gramStart"/>
      <w:r w:rsidRPr="0097294E">
        <w:rPr>
          <w:lang w:val="en-US"/>
        </w:rPr>
        <w:t>= "#</w:t>
      </w:r>
      <w:proofErr w:type="gramEnd"/>
      <w:r w:rsidRPr="0097294E">
        <w:rPr>
          <w:lang w:val="en-US"/>
        </w:rPr>
        <w:t>727D73";</w:t>
      </w:r>
    </w:p>
    <w:p w14:paraId="5F404A3C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</w:t>
      </w:r>
      <w:r w:rsidRPr="00E4691A">
        <w:rPr>
          <w:lang w:val="es-ES"/>
        </w:rPr>
        <w:t xml:space="preserve">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406CCE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(CLASE_PASEADOR_NAVEGACION);</w:t>
      </w:r>
    </w:p>
    <w:p w14:paraId="292E107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fMostrarElementosPorClase</w:t>
      </w:r>
      <w:proofErr w:type="spellEnd"/>
      <w:r w:rsidRPr="00E4691A">
        <w:rPr>
          <w:lang w:val="es-ES"/>
        </w:rPr>
        <w:t>(CLASE_CLIENTE_NAVEGACION);</w:t>
      </w:r>
    </w:p>
    <w:p w14:paraId="6739FA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fMostrarElementosPorID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divClientePedirPaseos</w:t>
      </w:r>
      <w:proofErr w:type="spellEnd"/>
      <w:r w:rsidRPr="00E4691A">
        <w:rPr>
          <w:lang w:val="es-ES"/>
        </w:rPr>
        <w:t>");</w:t>
      </w:r>
    </w:p>
    <w:p w14:paraId="365B0B58" w14:textId="77777777" w:rsidR="00E4691A" w:rsidRPr="00E4691A" w:rsidRDefault="00E4691A" w:rsidP="00E4691A">
      <w:pPr>
        <w:rPr>
          <w:lang w:val="es-ES"/>
        </w:rPr>
      </w:pPr>
    </w:p>
    <w:p w14:paraId="5DCEF4E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fCargarDatosDeCliente</w:t>
      </w:r>
      <w:proofErr w:type="spellEnd"/>
      <w:r w:rsidRPr="00E4691A">
        <w:rPr>
          <w:lang w:val="es-ES"/>
        </w:rPr>
        <w:t>(usuario);</w:t>
      </w:r>
    </w:p>
    <w:p w14:paraId="679521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5F2A437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36BC9B4" w14:textId="77777777" w:rsidR="00E4691A" w:rsidRPr="00E4691A" w:rsidRDefault="00E4691A" w:rsidP="00E4691A">
      <w:pPr>
        <w:rPr>
          <w:lang w:val="es-ES"/>
        </w:rPr>
      </w:pPr>
    </w:p>
    <w:p w14:paraId="0926008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/**********************************************************/</w:t>
      </w:r>
    </w:p>
    <w:p w14:paraId="11EF9B9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CÁLCULOS ////////////////////////</w:t>
      </w:r>
    </w:p>
    <w:p w14:paraId="30314B3F" w14:textId="77777777" w:rsidR="00E4691A" w:rsidRPr="00E4691A" w:rsidRDefault="00E4691A" w:rsidP="00E4691A">
      <w:pPr>
        <w:rPr>
          <w:lang w:val="es-ES"/>
        </w:rPr>
      </w:pPr>
    </w:p>
    <w:p w14:paraId="6E2083BB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>/**********************************************************/</w:t>
      </w:r>
    </w:p>
    <w:p w14:paraId="706A8096" w14:textId="77777777" w:rsidR="00E4691A" w:rsidRPr="0097294E" w:rsidRDefault="00E4691A" w:rsidP="00E4691A">
      <w:pPr>
        <w:rPr>
          <w:lang w:val="en-US"/>
        </w:rPr>
      </w:pPr>
    </w:p>
    <w:p w14:paraId="40D3EACF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lastRenderedPageBreak/>
        <w:t>/**</w:t>
      </w:r>
    </w:p>
    <w:p w14:paraId="1CE3EBD5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*</w:t>
      </w:r>
    </w:p>
    <w:p w14:paraId="6EDAFBAE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* @param {Number} _cupoActual</w:t>
      </w:r>
    </w:p>
    <w:p w14:paraId="61F62FFB" w14:textId="77777777" w:rsidR="00E4691A" w:rsidRPr="00E4691A" w:rsidRDefault="00E4691A" w:rsidP="00E4691A">
      <w:pPr>
        <w:rPr>
          <w:lang w:val="en-US"/>
        </w:rPr>
      </w:pPr>
      <w:r w:rsidRPr="0097294E">
        <w:rPr>
          <w:lang w:val="en-US"/>
        </w:rPr>
        <w:t xml:space="preserve"> </w:t>
      </w:r>
      <w:r w:rsidRPr="00E4691A">
        <w:rPr>
          <w:lang w:val="en-US"/>
        </w:rPr>
        <w:t>* @param {Number} _</w:t>
      </w:r>
      <w:proofErr w:type="spellStart"/>
      <w:r w:rsidRPr="00E4691A">
        <w:rPr>
          <w:lang w:val="en-US"/>
        </w:rPr>
        <w:t>cupoMaximo</w:t>
      </w:r>
      <w:proofErr w:type="spellEnd"/>
    </w:p>
    <w:p w14:paraId="3C9B8E12" w14:textId="77777777" w:rsidR="00E4691A" w:rsidRPr="0097294E" w:rsidRDefault="00E4691A" w:rsidP="00E4691A">
      <w:r w:rsidRPr="00E4691A">
        <w:rPr>
          <w:lang w:val="en-US"/>
        </w:rPr>
        <w:t xml:space="preserve"> </w:t>
      </w:r>
      <w:r w:rsidRPr="0097294E">
        <w:t>* @returns Number</w:t>
      </w:r>
    </w:p>
    <w:p w14:paraId="36A612DE" w14:textId="77777777" w:rsidR="00E4691A" w:rsidRPr="0097294E" w:rsidRDefault="00E4691A" w:rsidP="00E4691A">
      <w:r w:rsidRPr="0097294E">
        <w:t xml:space="preserve"> */</w:t>
      </w:r>
    </w:p>
    <w:p w14:paraId="1C2EAFAF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fCalcularPorcentajeOcupacion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, _</w:t>
      </w:r>
      <w:proofErr w:type="spellStart"/>
      <w:r w:rsidRPr="00E4691A">
        <w:rPr>
          <w:lang w:val="es-ES"/>
        </w:rPr>
        <w:t>cupoMaximo</w:t>
      </w:r>
      <w:proofErr w:type="spellEnd"/>
      <w:r w:rsidRPr="00E4691A">
        <w:rPr>
          <w:lang w:val="es-ES"/>
        </w:rPr>
        <w:t>) {</w:t>
      </w:r>
    </w:p>
    <w:p w14:paraId="461688A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se evita la división por cero</w:t>
      </w:r>
    </w:p>
    <w:p w14:paraId="6985D58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if (_</w:t>
      </w:r>
      <w:proofErr w:type="spellStart"/>
      <w:r w:rsidRPr="00E4691A">
        <w:rPr>
          <w:lang w:val="en-US"/>
        </w:rPr>
        <w:t>cupoMaximo</w:t>
      </w:r>
      <w:proofErr w:type="spellEnd"/>
      <w:r w:rsidRPr="00E4691A">
        <w:rPr>
          <w:lang w:val="en-US"/>
        </w:rPr>
        <w:t xml:space="preserve"> == </w:t>
      </w:r>
      <w:proofErr w:type="gramStart"/>
      <w:r w:rsidRPr="00E4691A">
        <w:rPr>
          <w:lang w:val="en-US"/>
        </w:rPr>
        <w:t>0) {</w:t>
      </w:r>
      <w:proofErr w:type="gramEnd"/>
    </w:p>
    <w:p w14:paraId="4E5D418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return 0;</w:t>
      </w:r>
    </w:p>
    <w:p w14:paraId="6AA6EB2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2098D3BF" w14:textId="77777777" w:rsidR="00E4691A" w:rsidRPr="00E4691A" w:rsidRDefault="00E4691A" w:rsidP="00E4691A">
      <w:pPr>
        <w:rPr>
          <w:lang w:val="en-US"/>
        </w:rPr>
      </w:pPr>
    </w:p>
    <w:p w14:paraId="22001B4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return (_</w:t>
      </w:r>
      <w:proofErr w:type="spellStart"/>
      <w:r w:rsidRPr="00E4691A">
        <w:rPr>
          <w:lang w:val="en-US"/>
        </w:rPr>
        <w:t>cupoActual</w:t>
      </w:r>
      <w:proofErr w:type="spellEnd"/>
      <w:r w:rsidRPr="00E4691A">
        <w:rPr>
          <w:lang w:val="en-US"/>
        </w:rPr>
        <w:t xml:space="preserve"> / _</w:t>
      </w:r>
      <w:proofErr w:type="spellStart"/>
      <w:r w:rsidRPr="00E4691A">
        <w:rPr>
          <w:lang w:val="en-US"/>
        </w:rPr>
        <w:t>cupoMaximo</w:t>
      </w:r>
      <w:proofErr w:type="spellEnd"/>
      <w:r w:rsidRPr="00E4691A">
        <w:rPr>
          <w:lang w:val="en-US"/>
        </w:rPr>
        <w:t>) * 100;</w:t>
      </w:r>
    </w:p>
    <w:p w14:paraId="79236B46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>}</w:t>
      </w:r>
    </w:p>
    <w:p w14:paraId="5ED75FA1" w14:textId="77777777" w:rsidR="00E4691A" w:rsidRPr="0097294E" w:rsidRDefault="00E4691A" w:rsidP="00E4691A">
      <w:pPr>
        <w:rPr>
          <w:lang w:val="en-US"/>
        </w:rPr>
      </w:pPr>
    </w:p>
    <w:p w14:paraId="077C7F6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/****************************************************************/</w:t>
      </w:r>
    </w:p>
    <w:p w14:paraId="4E314D9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CARGA DE DATOS ////////////////////////</w:t>
      </w:r>
    </w:p>
    <w:p w14:paraId="54798CC4" w14:textId="77777777" w:rsidR="00E4691A" w:rsidRPr="00E4691A" w:rsidRDefault="00E4691A" w:rsidP="00E4691A">
      <w:pPr>
        <w:rPr>
          <w:lang w:val="es-ES"/>
        </w:rPr>
      </w:pPr>
    </w:p>
    <w:p w14:paraId="561A13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/****************************************************************/</w:t>
      </w:r>
    </w:p>
    <w:p w14:paraId="417AFA9C" w14:textId="77777777" w:rsidR="00E4691A" w:rsidRPr="00E4691A" w:rsidRDefault="00E4691A" w:rsidP="00E4691A">
      <w:pPr>
        <w:rPr>
          <w:lang w:val="es-ES"/>
        </w:rPr>
      </w:pPr>
    </w:p>
    <w:p w14:paraId="25ECFD2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0FB889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*</w:t>
      </w:r>
    </w:p>
    <w:p w14:paraId="358A4B2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_usuario</w:t>
      </w:r>
    </w:p>
    <w:p w14:paraId="1571989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41F7C401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fCargarDatosDePaseador</w:t>
      </w:r>
      <w:proofErr w:type="spellEnd"/>
      <w:r w:rsidRPr="00E4691A">
        <w:rPr>
          <w:lang w:val="es-ES"/>
        </w:rPr>
        <w:t>(_usuario) {</w:t>
      </w:r>
    </w:p>
    <w:p w14:paraId="59272A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fCargarDatosDePerfil</w:t>
      </w:r>
      <w:proofErr w:type="spellEnd"/>
      <w:r w:rsidRPr="00E4691A">
        <w:rPr>
          <w:lang w:val="es-ES"/>
        </w:rPr>
        <w:t>();</w:t>
      </w:r>
    </w:p>
    <w:p w14:paraId="4E94D160" w14:textId="77777777" w:rsidR="00E4691A" w:rsidRPr="00E4691A" w:rsidRDefault="00E4691A" w:rsidP="00E4691A">
      <w:pPr>
        <w:rPr>
          <w:lang w:val="es-ES"/>
        </w:rPr>
      </w:pPr>
    </w:p>
    <w:p w14:paraId="3E3127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usuario.id</w:t>
      </w:r>
      <w:proofErr w:type="spellEnd"/>
      <w:r w:rsidRPr="00E4691A">
        <w:rPr>
          <w:lang w:val="es-ES"/>
        </w:rPr>
        <w:t>;</w:t>
      </w:r>
    </w:p>
    <w:p w14:paraId="7ED5264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usuario.cupoActual</w:t>
      </w:r>
      <w:proofErr w:type="spellEnd"/>
      <w:r w:rsidRPr="00E4691A">
        <w:rPr>
          <w:lang w:val="es-ES"/>
        </w:rPr>
        <w:t>;</w:t>
      </w:r>
    </w:p>
    <w:p w14:paraId="52297B2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cupoMaximo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usuario.cupoMaximo</w:t>
      </w:r>
      <w:proofErr w:type="spellEnd"/>
      <w:r w:rsidRPr="00E4691A">
        <w:rPr>
          <w:lang w:val="es-ES"/>
        </w:rPr>
        <w:t>;</w:t>
      </w:r>
    </w:p>
    <w:p w14:paraId="1C677F6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porcentaje = </w:t>
      </w:r>
      <w:proofErr w:type="spellStart"/>
      <w:r w:rsidRPr="00E4691A">
        <w:rPr>
          <w:lang w:val="es-ES"/>
        </w:rPr>
        <w:t>fCalcularPorcentajeOcupacion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cupoMaximo</w:t>
      </w:r>
      <w:proofErr w:type="spellEnd"/>
      <w:r w:rsidRPr="00E4691A">
        <w:rPr>
          <w:lang w:val="es-ES"/>
        </w:rPr>
        <w:t>);</w:t>
      </w:r>
    </w:p>
    <w:p w14:paraId="498EAD1D" w14:textId="77777777" w:rsidR="00E4691A" w:rsidRPr="00E4691A" w:rsidRDefault="00E4691A" w:rsidP="00E4691A">
      <w:pPr>
        <w:rPr>
          <w:lang w:val="es-ES"/>
        </w:rPr>
      </w:pPr>
    </w:p>
    <w:p w14:paraId="01941B9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divPaginaPaseadorCupos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 `</w:t>
      </w:r>
    </w:p>
    <w:p w14:paraId="29F2179D" w14:textId="77777777" w:rsidR="00E4691A" w:rsidRPr="00E4691A" w:rsidRDefault="00E4691A" w:rsidP="00E4691A">
      <w:pPr>
        <w:rPr>
          <w:lang w:val="es-ES"/>
        </w:rPr>
      </w:pPr>
    </w:p>
    <w:p w14:paraId="4780B3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&lt;h3&gt;Cupos en Uso: ${</w:t>
      </w:r>
      <w:proofErr w:type="spellStart"/>
      <w:r w:rsidRPr="00E4691A">
        <w:rPr>
          <w:lang w:val="es-ES"/>
        </w:rPr>
        <w:t>cupoActual</w:t>
      </w:r>
      <w:proofErr w:type="spellEnd"/>
      <w:r w:rsidRPr="00E4691A">
        <w:rPr>
          <w:lang w:val="es-ES"/>
        </w:rPr>
        <w:t>} &lt;/h3&gt;</w:t>
      </w:r>
    </w:p>
    <w:p w14:paraId="2F782B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&lt;h3&gt; Cupo Máximo: ${</w:t>
      </w:r>
      <w:proofErr w:type="spellStart"/>
      <w:r w:rsidRPr="00E4691A">
        <w:rPr>
          <w:lang w:val="es-ES"/>
        </w:rPr>
        <w:t>cupoMaximo</w:t>
      </w:r>
      <w:proofErr w:type="spellEnd"/>
      <w:r w:rsidRPr="00E4691A">
        <w:rPr>
          <w:lang w:val="es-ES"/>
        </w:rPr>
        <w:t>}&lt;/h3&gt;</w:t>
      </w:r>
    </w:p>
    <w:p w14:paraId="30342BE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&lt;h3&gt; Porcentaje Utilizado: ${</w:t>
      </w:r>
      <w:proofErr w:type="spellStart"/>
      <w:r w:rsidRPr="00E4691A">
        <w:rPr>
          <w:lang w:val="es-ES"/>
        </w:rPr>
        <w:t>porcentaje.toFixed</w:t>
      </w:r>
      <w:proofErr w:type="spellEnd"/>
      <w:r w:rsidRPr="00E4691A">
        <w:rPr>
          <w:lang w:val="es-ES"/>
        </w:rPr>
        <w:t>(0)}%&lt;/h3&gt;</w:t>
      </w:r>
    </w:p>
    <w:p w14:paraId="5C847EF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`;</w:t>
      </w:r>
    </w:p>
    <w:p w14:paraId="62072829" w14:textId="77777777" w:rsidR="00E4691A" w:rsidRPr="00E4691A" w:rsidRDefault="00E4691A" w:rsidP="00E4691A">
      <w:pPr>
        <w:rPr>
          <w:lang w:val="es-ES"/>
        </w:rPr>
      </w:pPr>
    </w:p>
    <w:p w14:paraId="479C9EB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solsPendientes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SISTEMA.buscarContratacionesDePaseadorConCiertoEstado</w:t>
      </w:r>
      <w:proofErr w:type="spellEnd"/>
      <w:r w:rsidRPr="00E4691A">
        <w:rPr>
          <w:lang w:val="es-ES"/>
        </w:rPr>
        <w:t>(</w:t>
      </w:r>
    </w:p>
    <w:p w14:paraId="5E81829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>,</w:t>
      </w:r>
    </w:p>
    <w:p w14:paraId="297B7F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0</w:t>
      </w:r>
    </w:p>
    <w:p w14:paraId="01D6FE2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);</w:t>
      </w:r>
    </w:p>
    <w:p w14:paraId="2FE12843" w14:textId="77777777" w:rsidR="00E4691A" w:rsidRPr="00E4691A" w:rsidRDefault="00E4691A" w:rsidP="00E4691A">
      <w:pPr>
        <w:rPr>
          <w:lang w:val="es-ES"/>
        </w:rPr>
      </w:pPr>
    </w:p>
    <w:p w14:paraId="6BD2631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solsCanceladasSinNotificar</w:t>
      </w:r>
      <w:proofErr w:type="spellEnd"/>
      <w:r w:rsidRPr="00E4691A">
        <w:rPr>
          <w:lang w:val="es-ES"/>
        </w:rPr>
        <w:t xml:space="preserve"> =</w:t>
      </w:r>
    </w:p>
    <w:p w14:paraId="0131390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SISTEMA.buscarPaseosCanceladosConNotificacionPendiente(idPaseador);</w:t>
      </w:r>
    </w:p>
    <w:p w14:paraId="5865DE84" w14:textId="77777777" w:rsidR="00E4691A" w:rsidRPr="00E4691A" w:rsidRDefault="00E4691A" w:rsidP="00E4691A">
      <w:pPr>
        <w:rPr>
          <w:lang w:val="es-ES"/>
        </w:rPr>
      </w:pPr>
    </w:p>
    <w:p w14:paraId="57165C6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solsEnCurso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SISTEMA.buscarContratacionesDePaseadorConCiertoEstado</w:t>
      </w:r>
      <w:proofErr w:type="spellEnd"/>
      <w:r w:rsidRPr="00E4691A">
        <w:rPr>
          <w:lang w:val="es-ES"/>
        </w:rPr>
        <w:t>(</w:t>
      </w:r>
    </w:p>
    <w:p w14:paraId="0FE390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>,</w:t>
      </w:r>
    </w:p>
    <w:p w14:paraId="2824566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1</w:t>
      </w:r>
    </w:p>
    <w:p w14:paraId="1513AB9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);</w:t>
      </w:r>
    </w:p>
    <w:p w14:paraId="2EAAE1ED" w14:textId="77777777" w:rsidR="00E4691A" w:rsidRPr="00E4691A" w:rsidRDefault="00E4691A" w:rsidP="00E4691A">
      <w:pPr>
        <w:rPr>
          <w:lang w:val="es-ES"/>
        </w:rPr>
      </w:pPr>
    </w:p>
    <w:p w14:paraId="6CAA16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solsHistorial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SISTEMA.buscarContratacionesDePaseador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idPaseador</w:t>
      </w:r>
      <w:proofErr w:type="spellEnd"/>
      <w:r w:rsidRPr="00E4691A">
        <w:rPr>
          <w:lang w:val="es-ES"/>
        </w:rPr>
        <w:t>);</w:t>
      </w:r>
    </w:p>
    <w:p w14:paraId="5434623B" w14:textId="77777777" w:rsidR="00E4691A" w:rsidRPr="00E4691A" w:rsidRDefault="00E4691A" w:rsidP="00E4691A">
      <w:pPr>
        <w:rPr>
          <w:lang w:val="es-ES"/>
        </w:rPr>
      </w:pPr>
    </w:p>
    <w:p w14:paraId="78A94F9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1260469B" w14:textId="77777777" w:rsidR="00E4691A" w:rsidRPr="00E4691A" w:rsidRDefault="00E4691A" w:rsidP="00E4691A">
      <w:pPr>
        <w:rPr>
          <w:lang w:val="es-ES"/>
        </w:rPr>
      </w:pPr>
    </w:p>
    <w:p w14:paraId="128152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idDivPaginaPaseadorSolicitudesPendientes</w:t>
      </w:r>
      <w:proofErr w:type="spellEnd"/>
      <w:r w:rsidRPr="00E4691A">
        <w:rPr>
          <w:lang w:val="es-ES"/>
        </w:rPr>
        <w:t xml:space="preserve"> =</w:t>
      </w:r>
    </w:p>
    <w:p w14:paraId="06468F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"#</w:t>
      </w:r>
      <w:proofErr w:type="spellStart"/>
      <w:r w:rsidRPr="00E4691A">
        <w:rPr>
          <w:lang w:val="es-ES"/>
        </w:rPr>
        <w:t>divPaginaPaseadorSolicitudesPendientes</w:t>
      </w:r>
      <w:proofErr w:type="spellEnd"/>
      <w:r w:rsidRPr="00E4691A">
        <w:rPr>
          <w:lang w:val="es-ES"/>
        </w:rPr>
        <w:t>";</w:t>
      </w:r>
    </w:p>
    <w:p w14:paraId="5C04B83F" w14:textId="77777777" w:rsidR="00E4691A" w:rsidRPr="00E4691A" w:rsidRDefault="00E4691A" w:rsidP="00E4691A">
      <w:pPr>
        <w:rPr>
          <w:lang w:val="es-ES"/>
        </w:rPr>
      </w:pPr>
    </w:p>
    <w:p w14:paraId="3C1D356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solsPendientes.length</w:t>
      </w:r>
      <w:proofErr w:type="spellEnd"/>
      <w:r w:rsidRPr="00E4691A">
        <w:rPr>
          <w:lang w:val="es-ES"/>
        </w:rPr>
        <w:t xml:space="preserve"> !== 0) {</w:t>
      </w:r>
    </w:p>
    <w:p w14:paraId="4795CB0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</w:t>
      </w:r>
    </w:p>
    <w:p w14:paraId="589B21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</w:t>
      </w:r>
      <w:proofErr w:type="spellStart"/>
      <w:r w:rsidRPr="00E4691A">
        <w:rPr>
          <w:lang w:val="es-ES"/>
        </w:rPr>
        <w:t>solsPendientes</w:t>
      </w:r>
      <w:proofErr w:type="spellEnd"/>
      <w:r w:rsidRPr="00E4691A">
        <w:rPr>
          <w:lang w:val="es-ES"/>
        </w:rPr>
        <w:t>,</w:t>
      </w:r>
    </w:p>
    <w:p w14:paraId="52683BB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idDivPaginaPaseadorSolicitudesPendientes</w:t>
      </w:r>
      <w:proofErr w:type="spellEnd"/>
      <w:r w:rsidRPr="00E4691A">
        <w:rPr>
          <w:lang w:val="es-ES"/>
        </w:rPr>
        <w:t>,</w:t>
      </w:r>
    </w:p>
    <w:p w14:paraId="03C7F9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fGenerarOpciones</w:t>
      </w:r>
      <w:proofErr w:type="spellEnd"/>
    </w:p>
    <w:p w14:paraId="29B8C6E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30B372D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6F4A9E8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 informo que no tiene </w:t>
      </w:r>
      <w:proofErr w:type="spellStart"/>
      <w:r w:rsidRPr="00E4691A">
        <w:rPr>
          <w:lang w:val="es-ES"/>
        </w:rPr>
        <w:t>sols</w:t>
      </w:r>
      <w:proofErr w:type="spellEnd"/>
      <w:r w:rsidRPr="00E4691A">
        <w:rPr>
          <w:lang w:val="es-ES"/>
        </w:rPr>
        <w:t xml:space="preserve"> pendientes</w:t>
      </w:r>
    </w:p>
    <w:p w14:paraId="1CB00F1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fMostrarMensajeEnElementoSegunId(idDivPaginaPaseadorSolicitudesPendientes);</w:t>
      </w:r>
    </w:p>
    <w:p w14:paraId="293E9BE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1EEA9A7" w14:textId="77777777" w:rsidR="00E4691A" w:rsidRPr="00E4691A" w:rsidRDefault="00E4691A" w:rsidP="00E4691A">
      <w:pPr>
        <w:rPr>
          <w:lang w:val="es-ES"/>
        </w:rPr>
      </w:pPr>
    </w:p>
    <w:p w14:paraId="1BEF5E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48FEF338" w14:textId="77777777" w:rsidR="00E4691A" w:rsidRPr="00E4691A" w:rsidRDefault="00E4691A" w:rsidP="00E4691A">
      <w:pPr>
        <w:rPr>
          <w:lang w:val="es-ES"/>
        </w:rPr>
      </w:pPr>
    </w:p>
    <w:p w14:paraId="77C599D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idDivPaginaPaseadorSolicitudesPendientesSinNotificar</w:t>
      </w:r>
      <w:proofErr w:type="spellEnd"/>
      <w:r w:rsidRPr="00E4691A">
        <w:rPr>
          <w:lang w:val="es-ES"/>
        </w:rPr>
        <w:t xml:space="preserve"> =</w:t>
      </w:r>
    </w:p>
    <w:p w14:paraId="72AC8A0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"#</w:t>
      </w:r>
      <w:proofErr w:type="spellStart"/>
      <w:r w:rsidRPr="00E4691A">
        <w:rPr>
          <w:lang w:val="es-ES"/>
        </w:rPr>
        <w:t>divPaginaPaseadorSolicitudesPendientesSinNotificar</w:t>
      </w:r>
      <w:proofErr w:type="spellEnd"/>
      <w:r w:rsidRPr="00E4691A">
        <w:rPr>
          <w:lang w:val="es-ES"/>
        </w:rPr>
        <w:t>";</w:t>
      </w:r>
    </w:p>
    <w:p w14:paraId="6038FBBF" w14:textId="77777777" w:rsidR="00E4691A" w:rsidRPr="00E4691A" w:rsidRDefault="00E4691A" w:rsidP="00E4691A">
      <w:pPr>
        <w:rPr>
          <w:lang w:val="es-ES"/>
        </w:rPr>
      </w:pPr>
    </w:p>
    <w:p w14:paraId="051EC5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solsCanceladasSinNotificar.length</w:t>
      </w:r>
      <w:proofErr w:type="spellEnd"/>
      <w:r w:rsidRPr="00E4691A">
        <w:rPr>
          <w:lang w:val="es-ES"/>
        </w:rPr>
        <w:t xml:space="preserve"> !== 0) {</w:t>
      </w:r>
    </w:p>
    <w:p w14:paraId="0883D89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</w:t>
      </w:r>
    </w:p>
    <w:p w14:paraId="4517F1F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solsCanceladasSinNotificar</w:t>
      </w:r>
      <w:proofErr w:type="spellEnd"/>
      <w:r w:rsidRPr="00E4691A">
        <w:rPr>
          <w:lang w:val="es-ES"/>
        </w:rPr>
        <w:t>,</w:t>
      </w:r>
    </w:p>
    <w:p w14:paraId="42AB636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idDivPaginaPaseadorSolicitudesPendientesSinNotificar</w:t>
      </w:r>
      <w:proofErr w:type="spellEnd"/>
      <w:r w:rsidRPr="00E4691A">
        <w:rPr>
          <w:lang w:val="es-ES"/>
        </w:rPr>
        <w:t>,</w:t>
      </w:r>
    </w:p>
    <w:p w14:paraId="4411673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fGenerarOpciones</w:t>
      </w:r>
      <w:proofErr w:type="spellEnd"/>
    </w:p>
    <w:p w14:paraId="6AB1B26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);</w:t>
      </w:r>
    </w:p>
    <w:p w14:paraId="3E15D1D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661FF65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fMostrarMensajeEnElementoSegunId</w:t>
      </w:r>
      <w:proofErr w:type="spellEnd"/>
      <w:r w:rsidRPr="00E4691A">
        <w:rPr>
          <w:lang w:val="es-ES"/>
        </w:rPr>
        <w:t>(</w:t>
      </w:r>
    </w:p>
    <w:p w14:paraId="7339CA7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idDivPaginaPaseadorSolicitudesPendientesSinNotificar</w:t>
      </w:r>
      <w:proofErr w:type="spellEnd"/>
    </w:p>
    <w:p w14:paraId="0B18D17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52283F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D0BD093" w14:textId="77777777" w:rsidR="00E4691A" w:rsidRPr="00E4691A" w:rsidRDefault="00E4691A" w:rsidP="00E4691A">
      <w:pPr>
        <w:rPr>
          <w:lang w:val="es-ES"/>
        </w:rPr>
      </w:pPr>
    </w:p>
    <w:p w14:paraId="794D789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2C17DC99" w14:textId="77777777" w:rsidR="00E4691A" w:rsidRPr="00E4691A" w:rsidRDefault="00E4691A" w:rsidP="00E4691A">
      <w:pPr>
        <w:rPr>
          <w:lang w:val="es-ES"/>
        </w:rPr>
      </w:pPr>
    </w:p>
    <w:p w14:paraId="2A76A5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idDivPaginaPaseadorHistorico</w:t>
      </w:r>
      <w:proofErr w:type="spellEnd"/>
      <w:r w:rsidRPr="00E4691A">
        <w:rPr>
          <w:lang w:val="es-ES"/>
        </w:rPr>
        <w:t xml:space="preserve"> = "#</w:t>
      </w:r>
      <w:proofErr w:type="spellStart"/>
      <w:r w:rsidRPr="00E4691A">
        <w:rPr>
          <w:lang w:val="es-ES"/>
        </w:rPr>
        <w:t>divPaginaPaseadorHistorico</w:t>
      </w:r>
      <w:proofErr w:type="spellEnd"/>
      <w:r w:rsidRPr="00E4691A">
        <w:rPr>
          <w:lang w:val="es-ES"/>
        </w:rPr>
        <w:t>";</w:t>
      </w:r>
    </w:p>
    <w:p w14:paraId="24C2DF72" w14:textId="77777777" w:rsidR="00E4691A" w:rsidRPr="00E4691A" w:rsidRDefault="00E4691A" w:rsidP="00E4691A">
      <w:pPr>
        <w:rPr>
          <w:lang w:val="es-ES"/>
        </w:rPr>
      </w:pPr>
    </w:p>
    <w:p w14:paraId="6302E09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solsHistorial.length</w:t>
      </w:r>
      <w:proofErr w:type="spellEnd"/>
      <w:r w:rsidRPr="00E4691A">
        <w:rPr>
          <w:lang w:val="es-ES"/>
        </w:rPr>
        <w:t xml:space="preserve"> !== 0) {</w:t>
      </w:r>
    </w:p>
    <w:p w14:paraId="006E17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</w:t>
      </w:r>
    </w:p>
    <w:p w14:paraId="1A9420B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solsHistorial</w:t>
      </w:r>
      <w:proofErr w:type="spellEnd"/>
      <w:r w:rsidRPr="00E4691A">
        <w:rPr>
          <w:lang w:val="es-ES"/>
        </w:rPr>
        <w:t>,</w:t>
      </w:r>
    </w:p>
    <w:p w14:paraId="3FB7CF0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idDivPaginaPaseadorHistorico</w:t>
      </w:r>
      <w:proofErr w:type="spellEnd"/>
      <w:r w:rsidRPr="00E4691A">
        <w:rPr>
          <w:lang w:val="es-ES"/>
        </w:rPr>
        <w:t>,</w:t>
      </w:r>
    </w:p>
    <w:p w14:paraId="098DBD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fGenerarOpciones</w:t>
      </w:r>
      <w:proofErr w:type="spellEnd"/>
    </w:p>
    <w:p w14:paraId="1D9F857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0BCF4A4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2A61FDF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 informo que no tiene </w:t>
      </w:r>
      <w:proofErr w:type="spellStart"/>
      <w:r w:rsidRPr="00E4691A">
        <w:rPr>
          <w:lang w:val="es-ES"/>
        </w:rPr>
        <w:t>sols</w:t>
      </w:r>
      <w:proofErr w:type="spellEnd"/>
      <w:r w:rsidRPr="00E4691A">
        <w:rPr>
          <w:lang w:val="es-ES"/>
        </w:rPr>
        <w:t xml:space="preserve"> pendientes</w:t>
      </w:r>
    </w:p>
    <w:p w14:paraId="0C586A4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fMostrarMensajeEnElementoSegunId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idDivPaginaPaseadorHistorico</w:t>
      </w:r>
      <w:proofErr w:type="spellEnd"/>
      <w:r w:rsidRPr="00E4691A">
        <w:rPr>
          <w:lang w:val="es-ES"/>
        </w:rPr>
        <w:t>);</w:t>
      </w:r>
    </w:p>
    <w:p w14:paraId="36F140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032A635" w14:textId="77777777" w:rsidR="00E4691A" w:rsidRPr="00E4691A" w:rsidRDefault="00E4691A" w:rsidP="00E4691A">
      <w:pPr>
        <w:rPr>
          <w:lang w:val="es-ES"/>
        </w:rPr>
      </w:pPr>
    </w:p>
    <w:p w14:paraId="121F32A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51E6B34A" w14:textId="77777777" w:rsidR="00E4691A" w:rsidRPr="00E4691A" w:rsidRDefault="00E4691A" w:rsidP="00E4691A">
      <w:pPr>
        <w:rPr>
          <w:lang w:val="es-ES"/>
        </w:rPr>
      </w:pPr>
    </w:p>
    <w:p w14:paraId="1A7905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idDivPaginaPaseadorPaseosEnCurso</w:t>
      </w:r>
      <w:proofErr w:type="spellEnd"/>
      <w:r w:rsidRPr="00E4691A">
        <w:rPr>
          <w:lang w:val="es-ES"/>
        </w:rPr>
        <w:t xml:space="preserve"> = `#divPaginaPaseadorPaseosEnCurso`;</w:t>
      </w:r>
    </w:p>
    <w:p w14:paraId="2FD24E37" w14:textId="77777777" w:rsidR="00E4691A" w:rsidRPr="00E4691A" w:rsidRDefault="00E4691A" w:rsidP="00E4691A">
      <w:pPr>
        <w:rPr>
          <w:lang w:val="es-ES"/>
        </w:rPr>
      </w:pPr>
    </w:p>
    <w:p w14:paraId="320F541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solsEnCurso.length</w:t>
      </w:r>
      <w:proofErr w:type="spellEnd"/>
      <w:r w:rsidRPr="00E4691A">
        <w:rPr>
          <w:lang w:val="es-ES"/>
        </w:rPr>
        <w:t xml:space="preserve"> !== 0) {</w:t>
      </w:r>
    </w:p>
    <w:p w14:paraId="111AEF5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</w:t>
      </w:r>
    </w:p>
    <w:p w14:paraId="515BF04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solsEnCurso</w:t>
      </w:r>
      <w:proofErr w:type="spellEnd"/>
      <w:r w:rsidRPr="00E4691A">
        <w:rPr>
          <w:lang w:val="es-ES"/>
        </w:rPr>
        <w:t>,</w:t>
      </w:r>
    </w:p>
    <w:p w14:paraId="4F1CFB2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idDivPaginaPaseadorPaseosEnCurso</w:t>
      </w:r>
      <w:proofErr w:type="spellEnd"/>
      <w:r w:rsidRPr="00E4691A">
        <w:rPr>
          <w:lang w:val="es-ES"/>
        </w:rPr>
        <w:t>,</w:t>
      </w:r>
    </w:p>
    <w:p w14:paraId="25DBE5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fGenerarOpciones</w:t>
      </w:r>
      <w:proofErr w:type="spellEnd"/>
    </w:p>
    <w:p w14:paraId="0003338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15DBECC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31174D0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 informo que no tiene </w:t>
      </w:r>
      <w:proofErr w:type="spellStart"/>
      <w:r w:rsidRPr="00E4691A">
        <w:rPr>
          <w:lang w:val="es-ES"/>
        </w:rPr>
        <w:t>sols</w:t>
      </w:r>
      <w:proofErr w:type="spellEnd"/>
      <w:r w:rsidRPr="00E4691A">
        <w:rPr>
          <w:lang w:val="es-ES"/>
        </w:rPr>
        <w:t xml:space="preserve"> pendientes</w:t>
      </w:r>
    </w:p>
    <w:p w14:paraId="65F22EA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fMostrarMensajeEnElementoSegunId(idDivPaginaPaseadorPaseosEnCurso);</w:t>
      </w:r>
    </w:p>
    <w:p w14:paraId="16F505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50D8BBA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25A3D25B" w14:textId="77777777" w:rsidR="00E4691A" w:rsidRPr="00E4691A" w:rsidRDefault="00E4691A" w:rsidP="00E4691A">
      <w:pPr>
        <w:rPr>
          <w:lang w:val="es-ES"/>
        </w:rPr>
      </w:pPr>
    </w:p>
    <w:p w14:paraId="18C9BAF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/**</w:t>
      </w:r>
    </w:p>
    <w:p w14:paraId="0E172B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29F7C0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_usuario</w:t>
      </w:r>
    </w:p>
    <w:p w14:paraId="20ADFDD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4DF076CD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fCargarDatosDeCliente</w:t>
      </w:r>
      <w:proofErr w:type="spellEnd"/>
      <w:r w:rsidRPr="00E4691A">
        <w:rPr>
          <w:lang w:val="es-ES"/>
        </w:rPr>
        <w:t>(_usuario) {</w:t>
      </w:r>
    </w:p>
    <w:p w14:paraId="1D0A71D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fCargarDatosDePerfil</w:t>
      </w:r>
      <w:proofErr w:type="spellEnd"/>
      <w:r w:rsidRPr="00E4691A">
        <w:rPr>
          <w:lang w:val="es-ES"/>
        </w:rPr>
        <w:t>();</w:t>
      </w:r>
    </w:p>
    <w:p w14:paraId="34BCFC26" w14:textId="77777777" w:rsidR="00E4691A" w:rsidRPr="00E4691A" w:rsidRDefault="00E4691A" w:rsidP="00E4691A">
      <w:pPr>
        <w:rPr>
          <w:lang w:val="es-ES"/>
        </w:rPr>
      </w:pPr>
    </w:p>
    <w:p w14:paraId="5122118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clienteId</w:t>
      </w:r>
      <w:proofErr w:type="spellEnd"/>
      <w:r w:rsidRPr="00E4691A">
        <w:rPr>
          <w:lang w:val="es-ES"/>
        </w:rPr>
        <w:t xml:space="preserve"> = _</w:t>
      </w:r>
      <w:proofErr w:type="spellStart"/>
      <w:r w:rsidRPr="00E4691A">
        <w:rPr>
          <w:lang w:val="es-ES"/>
        </w:rPr>
        <w:t>usuario.id</w:t>
      </w:r>
      <w:proofErr w:type="spellEnd"/>
      <w:r w:rsidRPr="00E4691A">
        <w:rPr>
          <w:lang w:val="es-ES"/>
        </w:rPr>
        <w:t>;</w:t>
      </w:r>
    </w:p>
    <w:p w14:paraId="23063138" w14:textId="77777777" w:rsidR="00E4691A" w:rsidRPr="00E4691A" w:rsidRDefault="00E4691A" w:rsidP="00E4691A">
      <w:pPr>
        <w:rPr>
          <w:lang w:val="es-ES"/>
        </w:rPr>
      </w:pPr>
    </w:p>
    <w:p w14:paraId="3F9B036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solPendiente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SISTEMA.clienteTieneSolicitudesConCiertoEstado</w:t>
      </w:r>
      <w:proofErr w:type="spellEnd"/>
      <w:r w:rsidRPr="00E4691A">
        <w:rPr>
          <w:lang w:val="es-ES"/>
        </w:rPr>
        <w:t>(</w:t>
      </w:r>
    </w:p>
    <w:p w14:paraId="38DDE93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clienteId</w:t>
      </w:r>
      <w:proofErr w:type="spellEnd"/>
      <w:r w:rsidRPr="00E4691A">
        <w:rPr>
          <w:lang w:val="es-ES"/>
        </w:rPr>
        <w:t>,</w:t>
      </w:r>
    </w:p>
    <w:p w14:paraId="3448032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0</w:t>
      </w:r>
    </w:p>
    <w:p w14:paraId="49AD966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);</w:t>
      </w:r>
    </w:p>
    <w:p w14:paraId="2370DAB2" w14:textId="77777777" w:rsidR="00E4691A" w:rsidRPr="00E4691A" w:rsidRDefault="00E4691A" w:rsidP="00E4691A">
      <w:pPr>
        <w:rPr>
          <w:lang w:val="es-ES"/>
        </w:rPr>
      </w:pPr>
    </w:p>
    <w:p w14:paraId="3B82A53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solEnCurso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SISTEMA.clienteTieneSolicitudesConCiertoEstado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clienteId</w:t>
      </w:r>
      <w:proofErr w:type="spellEnd"/>
      <w:r w:rsidRPr="00E4691A">
        <w:rPr>
          <w:lang w:val="es-ES"/>
        </w:rPr>
        <w:t>, 1);</w:t>
      </w:r>
    </w:p>
    <w:p w14:paraId="1E0A3FC6" w14:textId="77777777" w:rsidR="00E4691A" w:rsidRPr="00E4691A" w:rsidRDefault="00E4691A" w:rsidP="00E4691A">
      <w:pPr>
        <w:rPr>
          <w:lang w:val="es-ES"/>
        </w:rPr>
      </w:pPr>
    </w:p>
    <w:p w14:paraId="0A3D594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se entiende Historial como el conjunto entero de Contrataciones de un Usuario</w:t>
      </w:r>
    </w:p>
    <w:p w14:paraId="6E961A0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solsHistorial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SISTEMA.traerContratacionesDeCliente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clienteId</w:t>
      </w:r>
      <w:proofErr w:type="spellEnd"/>
      <w:r w:rsidRPr="00E4691A">
        <w:rPr>
          <w:lang w:val="es-ES"/>
        </w:rPr>
        <w:t>);</w:t>
      </w:r>
    </w:p>
    <w:p w14:paraId="0F70A130" w14:textId="77777777" w:rsidR="00E4691A" w:rsidRPr="00E4691A" w:rsidRDefault="00E4691A" w:rsidP="00E4691A">
      <w:pPr>
        <w:rPr>
          <w:lang w:val="es-ES"/>
        </w:rPr>
      </w:pPr>
    </w:p>
    <w:p w14:paraId="6EE455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48B5B4E4" w14:textId="77777777" w:rsidR="00E4691A" w:rsidRPr="00E4691A" w:rsidRDefault="00E4691A" w:rsidP="00E4691A">
      <w:pPr>
        <w:rPr>
          <w:lang w:val="es-ES"/>
        </w:rPr>
      </w:pPr>
    </w:p>
    <w:p w14:paraId="7DE959A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idDivClienteSolicitudPendiente</w:t>
      </w:r>
      <w:proofErr w:type="spellEnd"/>
      <w:r w:rsidRPr="00E4691A">
        <w:rPr>
          <w:lang w:val="es-ES"/>
        </w:rPr>
        <w:t xml:space="preserve"> = "#</w:t>
      </w:r>
      <w:proofErr w:type="spellStart"/>
      <w:r w:rsidRPr="00E4691A">
        <w:rPr>
          <w:lang w:val="es-ES"/>
        </w:rPr>
        <w:t>divClienteSolicitudPendiente</w:t>
      </w:r>
      <w:proofErr w:type="spellEnd"/>
      <w:r w:rsidRPr="00E4691A">
        <w:rPr>
          <w:lang w:val="es-ES"/>
        </w:rPr>
        <w:t>";</w:t>
      </w:r>
    </w:p>
    <w:p w14:paraId="7C2253A8" w14:textId="77777777" w:rsidR="00E4691A" w:rsidRPr="00E4691A" w:rsidRDefault="00E4691A" w:rsidP="00E4691A">
      <w:pPr>
        <w:rPr>
          <w:lang w:val="es-ES"/>
        </w:rPr>
      </w:pPr>
    </w:p>
    <w:p w14:paraId="4BF0402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Si las Sol Pendiente del Cliente no es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:</w:t>
      </w:r>
    </w:p>
    <w:p w14:paraId="5AD9F6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solPendiente.length</w:t>
      </w:r>
      <w:proofErr w:type="spellEnd"/>
      <w:r w:rsidRPr="00E4691A">
        <w:rPr>
          <w:lang w:val="es-ES"/>
        </w:rPr>
        <w:t xml:space="preserve"> !== 0) {</w:t>
      </w:r>
    </w:p>
    <w:p w14:paraId="76C7012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Le muestro los datos de dicha Solicitud</w:t>
      </w:r>
    </w:p>
    <w:p w14:paraId="4B8434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</w:t>
      </w:r>
    </w:p>
    <w:p w14:paraId="29D8111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solPendiente</w:t>
      </w:r>
      <w:proofErr w:type="spellEnd"/>
      <w:r w:rsidRPr="00E4691A">
        <w:rPr>
          <w:lang w:val="es-ES"/>
        </w:rPr>
        <w:t>,</w:t>
      </w:r>
    </w:p>
    <w:p w14:paraId="6113AC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idDivClienteSolicitudPendiente</w:t>
      </w:r>
      <w:proofErr w:type="spellEnd"/>
      <w:r w:rsidRPr="00E4691A">
        <w:rPr>
          <w:lang w:val="es-ES"/>
        </w:rPr>
        <w:t>,</w:t>
      </w:r>
    </w:p>
    <w:p w14:paraId="4ADB858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fGenerarOpciones</w:t>
      </w:r>
      <w:proofErr w:type="spellEnd"/>
    </w:p>
    <w:p w14:paraId="629DA3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548E50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Deshabilito el Ingreso de Paseos</w:t>
      </w:r>
    </w:p>
    <w:p w14:paraId="72B82F4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fDesHabilitarPedidoDePaseos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solPendiente</w:t>
      </w:r>
      <w:proofErr w:type="spellEnd"/>
      <w:r w:rsidRPr="00E4691A">
        <w:rPr>
          <w:lang w:val="es-ES"/>
        </w:rPr>
        <w:t>);</w:t>
      </w:r>
    </w:p>
    <w:p w14:paraId="1EFA2A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7E3A98F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Si el Cliente no tiene una Solicitud Pendiente</w:t>
      </w:r>
    </w:p>
    <w:p w14:paraId="290C631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 Le informo que no tiene una Solicitud Pendiente</w:t>
      </w:r>
    </w:p>
    <w:p w14:paraId="5B41B4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fMostrarMensajeEnElementoSegunId(idDivClienteSolicitudPendiente);</w:t>
      </w:r>
    </w:p>
    <w:p w14:paraId="02AC1D9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1FF801C0" w14:textId="77777777" w:rsidR="00E4691A" w:rsidRPr="00E4691A" w:rsidRDefault="00E4691A" w:rsidP="00E4691A">
      <w:pPr>
        <w:rPr>
          <w:lang w:val="es-ES"/>
        </w:rPr>
      </w:pPr>
    </w:p>
    <w:p w14:paraId="0867D8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12F1337B" w14:textId="77777777" w:rsidR="00E4691A" w:rsidRPr="00E4691A" w:rsidRDefault="00E4691A" w:rsidP="00E4691A">
      <w:pPr>
        <w:rPr>
          <w:lang w:val="es-ES"/>
        </w:rPr>
      </w:pPr>
    </w:p>
    <w:p w14:paraId="4A50B11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idDivClientePaseadoresYPerros</w:t>
      </w:r>
      <w:proofErr w:type="spellEnd"/>
      <w:r w:rsidRPr="00E4691A">
        <w:rPr>
          <w:lang w:val="es-ES"/>
        </w:rPr>
        <w:t xml:space="preserve"> = "#</w:t>
      </w:r>
      <w:proofErr w:type="spellStart"/>
      <w:r w:rsidRPr="00E4691A">
        <w:rPr>
          <w:lang w:val="es-ES"/>
        </w:rPr>
        <w:t>divClientePaseadoresYPerros</w:t>
      </w:r>
      <w:proofErr w:type="spellEnd"/>
      <w:r w:rsidRPr="00E4691A">
        <w:rPr>
          <w:lang w:val="es-ES"/>
        </w:rPr>
        <w:t>";</w:t>
      </w:r>
    </w:p>
    <w:p w14:paraId="14A70DDC" w14:textId="77777777" w:rsidR="00E4691A" w:rsidRPr="00E4691A" w:rsidRDefault="00E4691A" w:rsidP="00E4691A">
      <w:pPr>
        <w:rPr>
          <w:lang w:val="es-ES"/>
        </w:rPr>
      </w:pPr>
    </w:p>
    <w:p w14:paraId="67CB7B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solEnCurso.length</w:t>
      </w:r>
      <w:proofErr w:type="spellEnd"/>
      <w:r w:rsidRPr="00E4691A">
        <w:rPr>
          <w:lang w:val="es-ES"/>
        </w:rPr>
        <w:t xml:space="preserve"> !== 0) {</w:t>
      </w:r>
    </w:p>
    <w:p w14:paraId="044CC6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</w:t>
      </w:r>
    </w:p>
    <w:p w14:paraId="1077154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solEnCurso</w:t>
      </w:r>
      <w:proofErr w:type="spellEnd"/>
      <w:r w:rsidRPr="00E4691A">
        <w:rPr>
          <w:lang w:val="es-ES"/>
        </w:rPr>
        <w:t>,</w:t>
      </w:r>
    </w:p>
    <w:p w14:paraId="437860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idDivClientePaseadoresYPerros</w:t>
      </w:r>
      <w:proofErr w:type="spellEnd"/>
      <w:r w:rsidRPr="00E4691A">
        <w:rPr>
          <w:lang w:val="es-ES"/>
        </w:rPr>
        <w:t>,</w:t>
      </w:r>
    </w:p>
    <w:p w14:paraId="7C096D9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fGenerarOpciones</w:t>
      </w:r>
      <w:proofErr w:type="spellEnd"/>
    </w:p>
    <w:p w14:paraId="10BF4E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1637E5EF" w14:textId="77777777" w:rsidR="00E4691A" w:rsidRPr="00E4691A" w:rsidRDefault="00E4691A" w:rsidP="00E4691A">
      <w:pPr>
        <w:rPr>
          <w:lang w:val="es-ES"/>
        </w:rPr>
      </w:pPr>
    </w:p>
    <w:p w14:paraId="797CAF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fDesHabilitarPedidoDePaseos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solEnCurso</w:t>
      </w:r>
      <w:proofErr w:type="spellEnd"/>
      <w:r w:rsidRPr="00E4691A">
        <w:rPr>
          <w:lang w:val="es-ES"/>
        </w:rPr>
        <w:t>);</w:t>
      </w:r>
    </w:p>
    <w:p w14:paraId="3F72461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1DF78D6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fMostrarMensajeEnElementoSegunId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idDivClientePaseadoresYPerros</w:t>
      </w:r>
      <w:proofErr w:type="spellEnd"/>
      <w:r w:rsidRPr="00E4691A">
        <w:rPr>
          <w:lang w:val="es-ES"/>
        </w:rPr>
        <w:t>);</w:t>
      </w:r>
    </w:p>
    <w:p w14:paraId="3CF7EF2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0E9F4D85" w14:textId="77777777" w:rsidR="00E4691A" w:rsidRPr="00E4691A" w:rsidRDefault="00E4691A" w:rsidP="00E4691A">
      <w:pPr>
        <w:rPr>
          <w:lang w:val="es-ES"/>
        </w:rPr>
      </w:pPr>
    </w:p>
    <w:p w14:paraId="106D955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570658DC" w14:textId="77777777" w:rsidR="00E4691A" w:rsidRPr="00E4691A" w:rsidRDefault="00E4691A" w:rsidP="00E4691A">
      <w:pPr>
        <w:rPr>
          <w:lang w:val="es-ES"/>
        </w:rPr>
      </w:pPr>
    </w:p>
    <w:p w14:paraId="298BC3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solPendiente.length</w:t>
      </w:r>
      <w:proofErr w:type="spellEnd"/>
      <w:r w:rsidRPr="00E4691A">
        <w:rPr>
          <w:lang w:val="es-ES"/>
        </w:rPr>
        <w:t xml:space="preserve"> == 0 &amp;&amp; </w:t>
      </w:r>
      <w:proofErr w:type="spellStart"/>
      <w:r w:rsidRPr="00E4691A">
        <w:rPr>
          <w:lang w:val="es-ES"/>
        </w:rPr>
        <w:t>solEnCurso.length</w:t>
      </w:r>
      <w:proofErr w:type="spellEnd"/>
      <w:r w:rsidRPr="00E4691A">
        <w:rPr>
          <w:lang w:val="es-ES"/>
        </w:rPr>
        <w:t xml:space="preserve"> == 0) {</w:t>
      </w:r>
    </w:p>
    <w:p w14:paraId="71CDFAC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fHabilitarPedidoDePaseos</w:t>
      </w:r>
      <w:proofErr w:type="spellEnd"/>
      <w:r w:rsidRPr="00E4691A">
        <w:rPr>
          <w:lang w:val="es-ES"/>
        </w:rPr>
        <w:t>();</w:t>
      </w:r>
    </w:p>
    <w:p w14:paraId="0619F1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fHabilitarSltDePaseadoresDisponibles</w:t>
      </w:r>
      <w:proofErr w:type="spellEnd"/>
      <w:r w:rsidRPr="00E4691A">
        <w:rPr>
          <w:lang w:val="es-ES"/>
        </w:rPr>
        <w:t>();</w:t>
      </w:r>
    </w:p>
    <w:p w14:paraId="2C5242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ADE0A89" w14:textId="77777777" w:rsidR="00E4691A" w:rsidRPr="00E4691A" w:rsidRDefault="00E4691A" w:rsidP="00E4691A">
      <w:pPr>
        <w:rPr>
          <w:lang w:val="es-ES"/>
        </w:rPr>
      </w:pPr>
    </w:p>
    <w:p w14:paraId="6347097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37427F55" w14:textId="77777777" w:rsidR="00E4691A" w:rsidRPr="00E4691A" w:rsidRDefault="00E4691A" w:rsidP="00E4691A">
      <w:pPr>
        <w:rPr>
          <w:lang w:val="es-ES"/>
        </w:rPr>
      </w:pPr>
    </w:p>
    <w:p w14:paraId="0D1BB1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idDivClienteHistorialSolicitudes</w:t>
      </w:r>
      <w:proofErr w:type="spellEnd"/>
      <w:r w:rsidRPr="00E4691A">
        <w:rPr>
          <w:lang w:val="es-ES"/>
        </w:rPr>
        <w:t xml:space="preserve"> = "#</w:t>
      </w:r>
      <w:proofErr w:type="spellStart"/>
      <w:r w:rsidRPr="00E4691A">
        <w:rPr>
          <w:lang w:val="es-ES"/>
        </w:rPr>
        <w:t>divClienteHistorialSolicitudes</w:t>
      </w:r>
      <w:proofErr w:type="spellEnd"/>
      <w:r w:rsidRPr="00E4691A">
        <w:rPr>
          <w:lang w:val="es-ES"/>
        </w:rPr>
        <w:t>";</w:t>
      </w:r>
    </w:p>
    <w:p w14:paraId="7A7D075A" w14:textId="77777777" w:rsidR="00E4691A" w:rsidRPr="00E4691A" w:rsidRDefault="00E4691A" w:rsidP="00E4691A">
      <w:pPr>
        <w:rPr>
          <w:lang w:val="es-ES"/>
        </w:rPr>
      </w:pPr>
    </w:p>
    <w:p w14:paraId="298FF4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solsHistorial.length</w:t>
      </w:r>
      <w:proofErr w:type="spellEnd"/>
      <w:r w:rsidRPr="00E4691A">
        <w:rPr>
          <w:lang w:val="es-ES"/>
        </w:rPr>
        <w:t xml:space="preserve"> !== 0) {</w:t>
      </w:r>
    </w:p>
    <w:p w14:paraId="129216A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</w:t>
      </w:r>
    </w:p>
    <w:p w14:paraId="097BB12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solsHistorial</w:t>
      </w:r>
      <w:proofErr w:type="spellEnd"/>
      <w:r w:rsidRPr="00E4691A">
        <w:rPr>
          <w:lang w:val="es-ES"/>
        </w:rPr>
        <w:t>,</w:t>
      </w:r>
    </w:p>
    <w:p w14:paraId="6948E12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idDivClienteHistorialSolicitudes</w:t>
      </w:r>
      <w:proofErr w:type="spellEnd"/>
      <w:r w:rsidRPr="00E4691A">
        <w:rPr>
          <w:lang w:val="es-ES"/>
        </w:rPr>
        <w:t>,</w:t>
      </w:r>
    </w:p>
    <w:p w14:paraId="2BF1FB1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fGenerarOpciones</w:t>
      </w:r>
      <w:proofErr w:type="spellEnd"/>
    </w:p>
    <w:p w14:paraId="7D3A99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4C1E4A9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41204D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fMostrarMensajeEnElementoSegunId(idDivClienteHistorialSolicitudes);</w:t>
      </w:r>
    </w:p>
    <w:p w14:paraId="0F3B053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644B55F" w14:textId="77777777" w:rsidR="00E4691A" w:rsidRPr="00E4691A" w:rsidRDefault="00E4691A" w:rsidP="00E4691A">
      <w:pPr>
        <w:rPr>
          <w:lang w:val="es-ES"/>
        </w:rPr>
      </w:pPr>
    </w:p>
    <w:p w14:paraId="74EEF0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0D9C9D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fCargarListadoDePaseadores</w:t>
      </w:r>
      <w:proofErr w:type="spellEnd"/>
      <w:r w:rsidRPr="00E4691A">
        <w:rPr>
          <w:lang w:val="es-ES"/>
        </w:rPr>
        <w:t>();</w:t>
      </w:r>
    </w:p>
    <w:p w14:paraId="4C4A215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52ED755F" w14:textId="77777777" w:rsidR="00E4691A" w:rsidRPr="00E4691A" w:rsidRDefault="00E4691A" w:rsidP="00E4691A">
      <w:pPr>
        <w:rPr>
          <w:lang w:val="es-ES"/>
        </w:rPr>
      </w:pPr>
    </w:p>
    <w:p w14:paraId="7ABC9F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314EDAA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Listado con todos los Paseadores y la cantidad</w:t>
      </w:r>
    </w:p>
    <w:p w14:paraId="3925FC1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de Perros que tiene asignados actualmente</w:t>
      </w:r>
    </w:p>
    <w:p w14:paraId="0144377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3110FD3E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fCargarListadoDePaseadores</w:t>
      </w:r>
      <w:proofErr w:type="spellEnd"/>
      <w:r w:rsidRPr="00E4691A">
        <w:rPr>
          <w:lang w:val="es-ES"/>
        </w:rPr>
        <w:t>() {</w:t>
      </w:r>
    </w:p>
    <w:p w14:paraId="73CFF6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listadoPaseadoresParaCliente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</w:t>
      </w:r>
    </w:p>
    <w:p w14:paraId="0C368D2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"#</w:t>
      </w:r>
      <w:proofErr w:type="spellStart"/>
      <w:r w:rsidRPr="00E4691A">
        <w:rPr>
          <w:lang w:val="es-ES"/>
        </w:rPr>
        <w:t>divClienteListadoPaseadores</w:t>
      </w:r>
      <w:proofErr w:type="spellEnd"/>
      <w:r w:rsidRPr="00E4691A">
        <w:rPr>
          <w:lang w:val="es-ES"/>
        </w:rPr>
        <w:t>"</w:t>
      </w:r>
    </w:p>
    <w:p w14:paraId="23D19B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);</w:t>
      </w:r>
    </w:p>
    <w:p w14:paraId="3B3F07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listadoPaseadoresParaCliente.innerHTML</w:t>
      </w:r>
      <w:proofErr w:type="spellEnd"/>
      <w:r w:rsidRPr="00E4691A">
        <w:rPr>
          <w:lang w:val="es-ES"/>
        </w:rPr>
        <w:t xml:space="preserve"> = "";</w:t>
      </w:r>
    </w:p>
    <w:p w14:paraId="7BFC6FC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listadoPaseadoresParaCliente.innerHTML</w:t>
      </w:r>
      <w:proofErr w:type="spellEnd"/>
      <w:r w:rsidRPr="00E4691A">
        <w:rPr>
          <w:lang w:val="es-ES"/>
        </w:rPr>
        <w:t xml:space="preserve"> = `&lt;h2&gt;¡Estos son todos nuestros Paseadores!&lt;/h2&gt;`;</w:t>
      </w:r>
    </w:p>
    <w:p w14:paraId="1E590AE6" w14:textId="77777777" w:rsidR="00E4691A" w:rsidRPr="00E4691A" w:rsidRDefault="00E4691A" w:rsidP="00E4691A">
      <w:pPr>
        <w:rPr>
          <w:lang w:val="es-ES"/>
        </w:rPr>
      </w:pPr>
    </w:p>
    <w:p w14:paraId="5903D8B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 xml:space="preserve">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proofErr w:type="gramStart"/>
      <w:r w:rsidRPr="00E4691A">
        <w:rPr>
          <w:lang w:val="en-US"/>
        </w:rPr>
        <w:t>SISTEMA.paseadores.length</w:t>
      </w:r>
      <w:proofErr w:type="spellEnd"/>
      <w:proofErr w:type="gram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039DE96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item = </w:t>
      </w:r>
      <w:proofErr w:type="spellStart"/>
      <w:r w:rsidRPr="00E4691A">
        <w:rPr>
          <w:lang w:val="en-US"/>
        </w:rPr>
        <w:t>SISTEMA.paseadores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5C0FF719" w14:textId="77777777" w:rsidR="00E4691A" w:rsidRPr="00E4691A" w:rsidRDefault="00E4691A" w:rsidP="00E4691A">
      <w:pPr>
        <w:rPr>
          <w:lang w:val="en-US"/>
        </w:rPr>
      </w:pPr>
    </w:p>
    <w:p w14:paraId="6B875C6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lastRenderedPageBreak/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paseosDelItem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SISTEMA.buscarContratacionesDePaseadorConCiertoEstado</w:t>
      </w:r>
      <w:proofErr w:type="spellEnd"/>
      <w:r w:rsidRPr="00E4691A">
        <w:rPr>
          <w:lang w:val="es-ES"/>
        </w:rPr>
        <w:t>(</w:t>
      </w:r>
    </w:p>
    <w:p w14:paraId="42F027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item.id</w:t>
      </w:r>
      <w:proofErr w:type="spellEnd"/>
      <w:r w:rsidRPr="00E4691A">
        <w:rPr>
          <w:lang w:val="es-ES"/>
        </w:rPr>
        <w:t>,</w:t>
      </w:r>
    </w:p>
    <w:p w14:paraId="12336A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1</w:t>
      </w:r>
    </w:p>
    <w:p w14:paraId="599885F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4B5940F5" w14:textId="77777777" w:rsidR="00E4691A" w:rsidRPr="00E4691A" w:rsidRDefault="00E4691A" w:rsidP="00E4691A">
      <w:pPr>
        <w:rPr>
          <w:lang w:val="es-ES"/>
        </w:rPr>
      </w:pPr>
    </w:p>
    <w:p w14:paraId="3A1DCF1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nroDePerrosAsignados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paseosDelItem.length</w:t>
      </w:r>
      <w:proofErr w:type="spellEnd"/>
      <w:r w:rsidRPr="00E4691A">
        <w:rPr>
          <w:lang w:val="es-ES"/>
        </w:rPr>
        <w:t>;</w:t>
      </w:r>
    </w:p>
    <w:p w14:paraId="249FA31E" w14:textId="77777777" w:rsidR="00E4691A" w:rsidRPr="00E4691A" w:rsidRDefault="00E4691A" w:rsidP="00E4691A">
      <w:pPr>
        <w:rPr>
          <w:lang w:val="es-ES"/>
        </w:rPr>
      </w:pPr>
    </w:p>
    <w:p w14:paraId="1B417AF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nroDePerrosAsignados</w:t>
      </w:r>
      <w:proofErr w:type="spellEnd"/>
      <w:r w:rsidRPr="00E4691A">
        <w:rPr>
          <w:lang w:val="es-ES"/>
        </w:rPr>
        <w:t xml:space="preserve"> &lt; 0) {</w:t>
      </w:r>
    </w:p>
    <w:p w14:paraId="3A17DB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nroDePerrosAsignados</w:t>
      </w:r>
      <w:proofErr w:type="spellEnd"/>
      <w:r w:rsidRPr="00E4691A">
        <w:rPr>
          <w:lang w:val="es-ES"/>
        </w:rPr>
        <w:t xml:space="preserve"> = 0;</w:t>
      </w:r>
    </w:p>
    <w:p w14:paraId="403F5D8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59F4EA20" w14:textId="77777777" w:rsidR="00E4691A" w:rsidRPr="00E4691A" w:rsidRDefault="00E4691A" w:rsidP="00E4691A">
      <w:pPr>
        <w:rPr>
          <w:lang w:val="es-ES"/>
        </w:rPr>
      </w:pPr>
    </w:p>
    <w:p w14:paraId="23C6A9C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paseador = `</w:t>
      </w:r>
    </w:p>
    <w:p w14:paraId="176C6D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&lt;!-- TABLA --&gt;</w:t>
      </w:r>
    </w:p>
    <w:p w14:paraId="35C0B6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&lt;table&gt;</w:t>
      </w:r>
    </w:p>
    <w:p w14:paraId="3D362F3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</w:t>
      </w:r>
      <w:r w:rsidRPr="00E4691A">
        <w:rPr>
          <w:lang w:val="en-US"/>
        </w:rPr>
        <w:t>&lt;</w:t>
      </w:r>
      <w:proofErr w:type="spellStart"/>
      <w:r w:rsidRPr="00E4691A">
        <w:rPr>
          <w:lang w:val="en-US"/>
        </w:rPr>
        <w:t>thead</w:t>
      </w:r>
      <w:proofErr w:type="spellEnd"/>
      <w:r w:rsidRPr="00E4691A">
        <w:rPr>
          <w:lang w:val="en-US"/>
        </w:rPr>
        <w:t>&gt;</w:t>
      </w:r>
    </w:p>
    <w:p w14:paraId="62BDFC4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&lt;tr&gt;</w:t>
      </w:r>
    </w:p>
    <w:p w14:paraId="2D847C4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  <w:proofErr w:type="spellStart"/>
      <w:r w:rsidRPr="00E4691A">
        <w:rPr>
          <w:lang w:val="en-US"/>
        </w:rPr>
        <w:t>Paseador</w:t>
      </w:r>
      <w:proofErr w:type="spellEnd"/>
      <w:r w:rsidRPr="00E4691A">
        <w:rPr>
          <w:lang w:val="en-US"/>
        </w:rPr>
        <w:t>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4EA057A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 xml:space="preserve">&gt;Perros </w:t>
      </w:r>
      <w:proofErr w:type="spellStart"/>
      <w:r w:rsidRPr="00E4691A">
        <w:rPr>
          <w:lang w:val="en-US"/>
        </w:rPr>
        <w:t>Asignados</w:t>
      </w:r>
      <w:proofErr w:type="spellEnd"/>
      <w:r w:rsidRPr="00E4691A">
        <w:rPr>
          <w:lang w:val="en-US"/>
        </w:rPr>
        <w:t>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784F93C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&lt;/tr&gt;</w:t>
      </w:r>
    </w:p>
    <w:p w14:paraId="1FE5520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&lt;/</w:t>
      </w:r>
      <w:proofErr w:type="spellStart"/>
      <w:r w:rsidRPr="00E4691A">
        <w:rPr>
          <w:lang w:val="en-US"/>
        </w:rPr>
        <w:t>thead</w:t>
      </w:r>
      <w:proofErr w:type="spellEnd"/>
      <w:r w:rsidRPr="00E4691A">
        <w:rPr>
          <w:lang w:val="en-US"/>
        </w:rPr>
        <w:t>&gt;</w:t>
      </w:r>
    </w:p>
    <w:p w14:paraId="3B8784A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&lt;</w:t>
      </w:r>
      <w:proofErr w:type="spellStart"/>
      <w:r w:rsidRPr="00E4691A">
        <w:rPr>
          <w:lang w:val="en-US"/>
        </w:rPr>
        <w:t>tbody</w:t>
      </w:r>
      <w:proofErr w:type="spellEnd"/>
      <w:r w:rsidRPr="00E4691A">
        <w:rPr>
          <w:lang w:val="en-US"/>
        </w:rPr>
        <w:t>&gt;</w:t>
      </w:r>
    </w:p>
    <w:p w14:paraId="58F9769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      &lt;tr&gt;</w:t>
      </w:r>
    </w:p>
    <w:p w14:paraId="7546D92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&lt;td&gt;</w:t>
      </w:r>
    </w:p>
    <w:p w14:paraId="3A06127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  ${</w:t>
      </w:r>
      <w:proofErr w:type="spellStart"/>
      <w:proofErr w:type="gramStart"/>
      <w:r w:rsidRPr="00E4691A">
        <w:rPr>
          <w:lang w:val="en-US"/>
        </w:rPr>
        <w:t>item.nombre</w:t>
      </w:r>
      <w:proofErr w:type="spellEnd"/>
      <w:proofErr w:type="gramEnd"/>
      <w:r w:rsidRPr="00E4691A">
        <w:rPr>
          <w:lang w:val="en-US"/>
        </w:rPr>
        <w:t>}</w:t>
      </w:r>
    </w:p>
    <w:p w14:paraId="15FE98BA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</w:t>
      </w:r>
      <w:r w:rsidRPr="0097294E">
        <w:rPr>
          <w:lang w:val="en-US"/>
        </w:rPr>
        <w:t>&lt;/td&gt;</w:t>
      </w:r>
    </w:p>
    <w:p w14:paraId="6335CDF7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        </w:t>
      </w:r>
      <w:r w:rsidRPr="00E4691A">
        <w:rPr>
          <w:lang w:val="es-ES"/>
        </w:rPr>
        <w:t>&lt;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&gt;${</w:t>
      </w:r>
      <w:proofErr w:type="spellStart"/>
      <w:r w:rsidRPr="00E4691A">
        <w:rPr>
          <w:lang w:val="es-ES"/>
        </w:rPr>
        <w:t>nroDePerrosAsignados</w:t>
      </w:r>
      <w:proofErr w:type="spellEnd"/>
      <w:r w:rsidRPr="00E4691A">
        <w:rPr>
          <w:lang w:val="es-ES"/>
        </w:rPr>
        <w:t>}&lt;/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</w:t>
      </w:r>
    </w:p>
    <w:p w14:paraId="222B77F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&lt;/</w:t>
      </w:r>
      <w:proofErr w:type="spellStart"/>
      <w:r w:rsidRPr="00E4691A">
        <w:rPr>
          <w:lang w:val="es-ES"/>
        </w:rPr>
        <w:t>tr</w:t>
      </w:r>
      <w:proofErr w:type="spellEnd"/>
      <w:r w:rsidRPr="00E4691A">
        <w:rPr>
          <w:lang w:val="es-ES"/>
        </w:rPr>
        <w:t>&gt;</w:t>
      </w:r>
    </w:p>
    <w:p w14:paraId="78A6F707" w14:textId="77777777" w:rsidR="00E4691A" w:rsidRPr="0097294E" w:rsidRDefault="00E4691A" w:rsidP="00E4691A">
      <w:r w:rsidRPr="00E4691A">
        <w:rPr>
          <w:lang w:val="es-ES"/>
        </w:rPr>
        <w:t xml:space="preserve">      </w:t>
      </w:r>
      <w:r w:rsidRPr="0097294E">
        <w:t>&lt;/tbody&gt;</w:t>
      </w:r>
    </w:p>
    <w:p w14:paraId="385FCABE" w14:textId="77777777" w:rsidR="00E4691A" w:rsidRPr="0097294E" w:rsidRDefault="00E4691A" w:rsidP="00E4691A">
      <w:r w:rsidRPr="0097294E">
        <w:t xml:space="preserve">    &lt;/table&gt;</w:t>
      </w:r>
    </w:p>
    <w:p w14:paraId="4DF1B6F6" w14:textId="77777777" w:rsidR="00E4691A" w:rsidRPr="0097294E" w:rsidRDefault="00E4691A" w:rsidP="00E4691A">
      <w:r w:rsidRPr="0097294E">
        <w:t xml:space="preserve">    &lt;h3&gt;&lt;/h3&gt;</w:t>
      </w:r>
    </w:p>
    <w:p w14:paraId="4D04D056" w14:textId="77777777" w:rsidR="00E4691A" w:rsidRPr="0097294E" w:rsidRDefault="00E4691A" w:rsidP="00E4691A">
      <w:r w:rsidRPr="0097294E">
        <w:t xml:space="preserve">    &lt;hr /&gt;`;</w:t>
      </w:r>
    </w:p>
    <w:p w14:paraId="4CB94C55" w14:textId="77777777" w:rsidR="00E4691A" w:rsidRPr="0097294E" w:rsidRDefault="00E4691A" w:rsidP="00E4691A"/>
    <w:p w14:paraId="7BB23197" w14:textId="77777777" w:rsidR="00E4691A" w:rsidRPr="00E4691A" w:rsidRDefault="00E4691A" w:rsidP="00E4691A">
      <w:pPr>
        <w:rPr>
          <w:lang w:val="es-ES"/>
        </w:rPr>
      </w:pPr>
      <w:r w:rsidRPr="0097294E">
        <w:t xml:space="preserve">    </w:t>
      </w:r>
      <w:proofErr w:type="spellStart"/>
      <w:r w:rsidRPr="00E4691A">
        <w:rPr>
          <w:lang w:val="es-ES"/>
        </w:rPr>
        <w:t>listadoPaseadoresParaCliente.innerHTML</w:t>
      </w:r>
      <w:proofErr w:type="spellEnd"/>
      <w:r w:rsidRPr="00E4691A">
        <w:rPr>
          <w:lang w:val="es-ES"/>
        </w:rPr>
        <w:t xml:space="preserve"> += paseador;</w:t>
      </w:r>
    </w:p>
    <w:p w14:paraId="7E25707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7D58030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347A2619" w14:textId="77777777" w:rsidR="00E4691A" w:rsidRPr="00E4691A" w:rsidRDefault="00E4691A" w:rsidP="00E4691A">
      <w:pPr>
        <w:rPr>
          <w:lang w:val="es-ES"/>
        </w:rPr>
      </w:pPr>
    </w:p>
    <w:p w14:paraId="4D146A3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233BB7B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Dependiendo del Usuario que se </w:t>
      </w:r>
      <w:proofErr w:type="spellStart"/>
      <w:r w:rsidRPr="00E4691A">
        <w:rPr>
          <w:lang w:val="es-ES"/>
        </w:rPr>
        <w:t>Logueó</w:t>
      </w:r>
      <w:proofErr w:type="spellEnd"/>
      <w:r w:rsidRPr="00E4691A">
        <w:rPr>
          <w:lang w:val="es-ES"/>
        </w:rPr>
        <w:t>, se cargan sus Datos</w:t>
      </w:r>
    </w:p>
    <w:p w14:paraId="4503CB5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@returns</w:t>
      </w:r>
    </w:p>
    <w:p w14:paraId="3D9D67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A8A4D9B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fCargarDatosDePerfil</w:t>
      </w:r>
      <w:proofErr w:type="spellEnd"/>
      <w:r w:rsidRPr="00E4691A">
        <w:rPr>
          <w:lang w:val="es-ES"/>
        </w:rPr>
        <w:t>() {</w:t>
      </w:r>
    </w:p>
    <w:p w14:paraId="06D00D6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769DDC16" w14:textId="77777777" w:rsidR="00E4691A" w:rsidRPr="00E4691A" w:rsidRDefault="00E4691A" w:rsidP="00E4691A">
      <w:pPr>
        <w:rPr>
          <w:lang w:val="es-ES"/>
        </w:rPr>
      </w:pPr>
    </w:p>
    <w:p w14:paraId="21112B6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datosUsr</w:t>
      </w:r>
      <w:proofErr w:type="spellEnd"/>
      <w:r w:rsidRPr="00E4691A">
        <w:rPr>
          <w:lang w:val="es-ES"/>
        </w:rPr>
        <w:t xml:space="preserve"> = `</w:t>
      </w:r>
    </w:p>
    <w:p w14:paraId="2ABA1DF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Tu ID: ${</w:t>
      </w:r>
      <w:proofErr w:type="spellStart"/>
      <w:r w:rsidRPr="00E4691A">
        <w:rPr>
          <w:lang w:val="es-ES"/>
        </w:rPr>
        <w:t>usuario.id</w:t>
      </w:r>
      <w:proofErr w:type="spellEnd"/>
      <w:r w:rsidRPr="00E4691A">
        <w:rPr>
          <w:lang w:val="es-ES"/>
        </w:rPr>
        <w:t>}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</w:t>
      </w:r>
    </w:p>
    <w:p w14:paraId="411BDA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Nombre de Usuario: ${</w:t>
      </w:r>
      <w:proofErr w:type="spellStart"/>
      <w:r w:rsidRPr="00E4691A">
        <w:rPr>
          <w:lang w:val="es-ES"/>
        </w:rPr>
        <w:t>usuario.alias</w:t>
      </w:r>
      <w:proofErr w:type="spellEnd"/>
      <w:r w:rsidRPr="00E4691A">
        <w:rPr>
          <w:lang w:val="es-ES"/>
        </w:rPr>
        <w:t>}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</w:t>
      </w:r>
    </w:p>
    <w:p w14:paraId="64A6D1E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`;</w:t>
      </w:r>
    </w:p>
    <w:p w14:paraId="6ECF716B" w14:textId="77777777" w:rsidR="00E4691A" w:rsidRPr="00E4691A" w:rsidRDefault="00E4691A" w:rsidP="00E4691A">
      <w:pPr>
        <w:rPr>
          <w:lang w:val="es-ES"/>
        </w:rPr>
      </w:pPr>
    </w:p>
    <w:p w14:paraId="273F02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pPieDePagina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pFooterTipoDeUsuario</w:t>
      </w:r>
      <w:proofErr w:type="spellEnd"/>
      <w:r w:rsidRPr="00E4691A">
        <w:rPr>
          <w:lang w:val="es-ES"/>
        </w:rPr>
        <w:t>");</w:t>
      </w:r>
    </w:p>
    <w:p w14:paraId="3747CA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pPieDePagina.innerHTML</w:t>
      </w:r>
      <w:proofErr w:type="spellEnd"/>
      <w:r w:rsidRPr="00E4691A">
        <w:rPr>
          <w:lang w:val="es-ES"/>
        </w:rPr>
        <w:t xml:space="preserve"> = "";</w:t>
      </w:r>
    </w:p>
    <w:p w14:paraId="583B9587" w14:textId="77777777" w:rsidR="00E4691A" w:rsidRPr="00E4691A" w:rsidRDefault="00E4691A" w:rsidP="00E4691A">
      <w:pPr>
        <w:rPr>
          <w:lang w:val="es-ES"/>
        </w:rPr>
      </w:pPr>
    </w:p>
    <w:p w14:paraId="00E436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// si el Usuario es Paseador, solo se cargan los datos ID y Nombre de Usuario</w:t>
      </w:r>
    </w:p>
    <w:p w14:paraId="4E052FF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SISTEMA.buscarPaseador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usuario.alias</w:t>
      </w:r>
      <w:proofErr w:type="spellEnd"/>
      <w:r w:rsidRPr="00E4691A">
        <w:rPr>
          <w:lang w:val="es-ES"/>
        </w:rPr>
        <w:t xml:space="preserve">) !==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) {</w:t>
      </w:r>
    </w:p>
    <w:p w14:paraId="380F30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vistaInicialPaseador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divInfoPaseador</w:t>
      </w:r>
      <w:proofErr w:type="spellEnd"/>
      <w:r w:rsidRPr="00E4691A">
        <w:rPr>
          <w:lang w:val="es-ES"/>
        </w:rPr>
        <w:t>");</w:t>
      </w:r>
    </w:p>
    <w:p w14:paraId="39CAC5B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vistaInicialPaseador.innerHTML</w:t>
      </w:r>
      <w:proofErr w:type="spellEnd"/>
      <w:r w:rsidRPr="00E4691A">
        <w:rPr>
          <w:lang w:val="es-ES"/>
        </w:rPr>
        <w:t xml:space="preserve"> = "";</w:t>
      </w:r>
    </w:p>
    <w:p w14:paraId="330F12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vistaInicialPaseador.innerHTML</w:t>
      </w:r>
      <w:proofErr w:type="spellEnd"/>
      <w:r w:rsidRPr="00E4691A">
        <w:rPr>
          <w:lang w:val="es-ES"/>
        </w:rPr>
        <w:t xml:space="preserve"> += </w:t>
      </w:r>
      <w:proofErr w:type="spellStart"/>
      <w:r w:rsidRPr="00E4691A">
        <w:rPr>
          <w:lang w:val="es-ES"/>
        </w:rPr>
        <w:t>datosUsr</w:t>
      </w:r>
      <w:proofErr w:type="spellEnd"/>
      <w:r w:rsidRPr="00E4691A">
        <w:rPr>
          <w:lang w:val="es-ES"/>
        </w:rPr>
        <w:t>;</w:t>
      </w:r>
    </w:p>
    <w:p w14:paraId="644AA9F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pPieDePagina.innerHTML</w:t>
      </w:r>
      <w:proofErr w:type="spellEnd"/>
      <w:r w:rsidRPr="00E4691A">
        <w:rPr>
          <w:lang w:val="es-ES"/>
        </w:rPr>
        <w:t xml:space="preserve"> = "Vista Paseador";</w:t>
      </w:r>
    </w:p>
    <w:p w14:paraId="1F665B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return</w:t>
      </w:r>
      <w:proofErr w:type="spellEnd"/>
      <w:r w:rsidRPr="00E4691A">
        <w:rPr>
          <w:lang w:val="es-ES"/>
        </w:rPr>
        <w:t>;</w:t>
      </w:r>
    </w:p>
    <w:p w14:paraId="34C81BF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7BE4B707" w14:textId="77777777" w:rsidR="00E4691A" w:rsidRPr="00E4691A" w:rsidRDefault="00E4691A" w:rsidP="00E4691A">
      <w:pPr>
        <w:rPr>
          <w:lang w:val="es-ES"/>
        </w:rPr>
      </w:pPr>
    </w:p>
    <w:p w14:paraId="104E768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pPieDePagina.innerHTML</w:t>
      </w:r>
      <w:proofErr w:type="spellEnd"/>
      <w:r w:rsidRPr="00E4691A">
        <w:rPr>
          <w:lang w:val="es-ES"/>
        </w:rPr>
        <w:t xml:space="preserve"> = "Vista Cliente";</w:t>
      </w:r>
    </w:p>
    <w:p w14:paraId="2D2559E1" w14:textId="77777777" w:rsidR="00E4691A" w:rsidRPr="00E4691A" w:rsidRDefault="00E4691A" w:rsidP="00E4691A">
      <w:pPr>
        <w:rPr>
          <w:lang w:val="es-ES"/>
        </w:rPr>
      </w:pPr>
    </w:p>
    <w:p w14:paraId="0CF5E1D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// si el Usuario es Cliente, se cargan los datos ID y Nombre de Usuario Nombre y Tamaño de Perro</w:t>
      </w:r>
    </w:p>
    <w:p w14:paraId="4FE6759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vistaInicialCliente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divInfoCliente</w:t>
      </w:r>
      <w:proofErr w:type="spellEnd"/>
      <w:r w:rsidRPr="00E4691A">
        <w:rPr>
          <w:lang w:val="es-ES"/>
        </w:rPr>
        <w:t>");</w:t>
      </w:r>
    </w:p>
    <w:p w14:paraId="5739CBF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vistaInicialCliente.innerHTML</w:t>
      </w:r>
      <w:proofErr w:type="spellEnd"/>
      <w:r w:rsidRPr="00E4691A">
        <w:rPr>
          <w:lang w:val="es-ES"/>
        </w:rPr>
        <w:t xml:space="preserve"> = "";</w:t>
      </w:r>
    </w:p>
    <w:p w14:paraId="5F529FB7" w14:textId="77777777" w:rsidR="00E4691A" w:rsidRPr="00E4691A" w:rsidRDefault="00E4691A" w:rsidP="00E4691A">
      <w:pPr>
        <w:rPr>
          <w:lang w:val="es-ES"/>
        </w:rPr>
      </w:pPr>
    </w:p>
    <w:p w14:paraId="7FC6194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datosUsr</w:t>
      </w:r>
      <w:proofErr w:type="spellEnd"/>
      <w:r w:rsidRPr="00E4691A">
        <w:rPr>
          <w:lang w:val="es-ES"/>
        </w:rPr>
        <w:t xml:space="preserve"> += `</w:t>
      </w:r>
    </w:p>
    <w:p w14:paraId="6DC4A4E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Nombre de tu Perro: ${</w:t>
      </w:r>
      <w:proofErr w:type="spellStart"/>
      <w:r w:rsidRPr="00E4691A">
        <w:rPr>
          <w:lang w:val="es-ES"/>
        </w:rPr>
        <w:t>usuario.perroCliente.nombrePerro</w:t>
      </w:r>
      <w:proofErr w:type="spellEnd"/>
      <w:r w:rsidRPr="00E4691A">
        <w:rPr>
          <w:lang w:val="es-ES"/>
        </w:rPr>
        <w:t>}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</w:t>
      </w:r>
    </w:p>
    <w:p w14:paraId="2BF783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Tamaño Mascota: ${</w:t>
      </w:r>
      <w:proofErr w:type="spellStart"/>
      <w:r w:rsidRPr="00E4691A">
        <w:rPr>
          <w:lang w:val="es-ES"/>
        </w:rPr>
        <w:t>usuario.perroCliente.tamanhoPerro</w:t>
      </w:r>
      <w:proofErr w:type="spellEnd"/>
      <w:r w:rsidRPr="00E4691A">
        <w:rPr>
          <w:lang w:val="es-ES"/>
        </w:rPr>
        <w:t>}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</w:t>
      </w:r>
    </w:p>
    <w:p w14:paraId="516B1556" w14:textId="77777777" w:rsidR="00E4691A" w:rsidRPr="00EB5B1E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B5B1E">
        <w:rPr>
          <w:lang w:val="en-US"/>
        </w:rPr>
        <w:t>`;</w:t>
      </w:r>
    </w:p>
    <w:p w14:paraId="141E6401" w14:textId="77777777" w:rsidR="00E4691A" w:rsidRPr="00EB5B1E" w:rsidRDefault="00E4691A" w:rsidP="00E4691A">
      <w:pPr>
        <w:rPr>
          <w:lang w:val="en-US"/>
        </w:rPr>
      </w:pPr>
      <w:r w:rsidRPr="00EB5B1E">
        <w:rPr>
          <w:lang w:val="en-US"/>
        </w:rPr>
        <w:t xml:space="preserve">  </w:t>
      </w:r>
      <w:proofErr w:type="spellStart"/>
      <w:r w:rsidRPr="00EB5B1E">
        <w:rPr>
          <w:lang w:val="en-US"/>
        </w:rPr>
        <w:t>vistaInicialCliente.innerHTML</w:t>
      </w:r>
      <w:proofErr w:type="spellEnd"/>
      <w:r w:rsidRPr="00EB5B1E">
        <w:rPr>
          <w:lang w:val="en-US"/>
        </w:rPr>
        <w:t xml:space="preserve"> += </w:t>
      </w:r>
      <w:proofErr w:type="spellStart"/>
      <w:r w:rsidRPr="00EB5B1E">
        <w:rPr>
          <w:lang w:val="en-US"/>
        </w:rPr>
        <w:t>datosUsr</w:t>
      </w:r>
      <w:proofErr w:type="spellEnd"/>
      <w:r w:rsidRPr="00EB5B1E">
        <w:rPr>
          <w:lang w:val="en-US"/>
        </w:rPr>
        <w:t>;</w:t>
      </w:r>
    </w:p>
    <w:p w14:paraId="6CEF3315" w14:textId="77777777" w:rsidR="00E4691A" w:rsidRPr="00EB5B1E" w:rsidRDefault="00E4691A" w:rsidP="00E4691A">
      <w:pPr>
        <w:rPr>
          <w:lang w:val="en-US"/>
        </w:rPr>
      </w:pPr>
      <w:r w:rsidRPr="00EB5B1E">
        <w:rPr>
          <w:lang w:val="en-US"/>
        </w:rPr>
        <w:t>}</w:t>
      </w:r>
    </w:p>
    <w:p w14:paraId="2F8799BA" w14:textId="77777777" w:rsidR="00E4691A" w:rsidRPr="00EB5B1E" w:rsidRDefault="00E4691A" w:rsidP="00E4691A">
      <w:pPr>
        <w:rPr>
          <w:lang w:val="en-US"/>
        </w:rPr>
      </w:pPr>
    </w:p>
    <w:p w14:paraId="00213A08" w14:textId="77777777" w:rsidR="00E4691A" w:rsidRPr="00EB5B1E" w:rsidRDefault="00E4691A" w:rsidP="00E4691A">
      <w:pPr>
        <w:rPr>
          <w:lang w:val="en-US"/>
        </w:rPr>
      </w:pPr>
      <w:r w:rsidRPr="00EB5B1E">
        <w:rPr>
          <w:lang w:val="en-US"/>
        </w:rPr>
        <w:t>/**</w:t>
      </w:r>
    </w:p>
    <w:p w14:paraId="15BC06FF" w14:textId="77777777" w:rsidR="00E4691A" w:rsidRPr="00EB5B1E" w:rsidRDefault="00E4691A" w:rsidP="00E4691A">
      <w:pPr>
        <w:rPr>
          <w:lang w:val="en-US"/>
        </w:rPr>
      </w:pPr>
      <w:r w:rsidRPr="00EB5B1E">
        <w:rPr>
          <w:lang w:val="en-US"/>
        </w:rPr>
        <w:t xml:space="preserve"> *</w:t>
      </w:r>
    </w:p>
    <w:p w14:paraId="6965200E" w14:textId="77777777" w:rsidR="00E4691A" w:rsidRPr="00EB5B1E" w:rsidRDefault="00E4691A" w:rsidP="00E4691A">
      <w:pPr>
        <w:rPr>
          <w:lang w:val="en-US"/>
        </w:rPr>
      </w:pPr>
      <w:r w:rsidRPr="00EB5B1E">
        <w:rPr>
          <w:lang w:val="en-US"/>
        </w:rPr>
        <w:t xml:space="preserve"> * @param {</w:t>
      </w:r>
      <w:proofErr w:type="gramStart"/>
      <w:r w:rsidRPr="00EB5B1E">
        <w:rPr>
          <w:lang w:val="en-US"/>
        </w:rPr>
        <w:t>Object} _sols</w:t>
      </w:r>
      <w:proofErr w:type="gramEnd"/>
    </w:p>
    <w:p w14:paraId="678BA2DD" w14:textId="77777777" w:rsidR="00E4691A" w:rsidRPr="00E4691A" w:rsidRDefault="00E4691A" w:rsidP="00E4691A">
      <w:pPr>
        <w:rPr>
          <w:lang w:val="es-ES"/>
        </w:rPr>
      </w:pPr>
      <w:r w:rsidRPr="00EB5B1E">
        <w:rPr>
          <w:lang w:val="en-US"/>
        </w:rPr>
        <w:t xml:space="preserve"> </w:t>
      </w:r>
      <w:r w:rsidRPr="00E4691A">
        <w:rPr>
          <w:lang w:val="es-ES"/>
        </w:rPr>
        <w:t>* @param {String} _elemento</w:t>
      </w:r>
    </w:p>
    <w:p w14:paraId="72F3EC4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</w:t>
      </w: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>} _opciones</w:t>
      </w:r>
    </w:p>
    <w:p w14:paraId="12BC1A2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54483EA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fCargarSolicitudes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sols</w:t>
      </w:r>
      <w:proofErr w:type="spellEnd"/>
      <w:r w:rsidRPr="00E4691A">
        <w:rPr>
          <w:lang w:val="es-ES"/>
        </w:rPr>
        <w:t>, _elemento, _opciones) {</w:t>
      </w:r>
    </w:p>
    <w:p w14:paraId="40858C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divAlQueSeVolcaraInformacion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(_elemento);</w:t>
      </w:r>
    </w:p>
    <w:p w14:paraId="5E79C07E" w14:textId="77777777" w:rsidR="00E4691A" w:rsidRPr="00E4691A" w:rsidRDefault="00E4691A" w:rsidP="00E4691A">
      <w:pPr>
        <w:rPr>
          <w:lang w:val="es-ES"/>
        </w:rPr>
      </w:pPr>
    </w:p>
    <w:p w14:paraId="7FDA83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// limpio el </w:t>
      </w:r>
      <w:proofErr w:type="spellStart"/>
      <w:r w:rsidRPr="00E4691A">
        <w:rPr>
          <w:lang w:val="es-ES"/>
        </w:rPr>
        <w:t>div</w:t>
      </w:r>
      <w:proofErr w:type="spellEnd"/>
    </w:p>
    <w:p w14:paraId="7CE75A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divAlQueSeVolcaraInformacion.innerHTML</w:t>
      </w:r>
      <w:proofErr w:type="spellEnd"/>
      <w:r w:rsidRPr="00E4691A">
        <w:rPr>
          <w:lang w:val="es-ES"/>
        </w:rPr>
        <w:t xml:space="preserve"> = "";</w:t>
      </w:r>
    </w:p>
    <w:p w14:paraId="528D4B2D" w14:textId="77777777" w:rsidR="00E4691A" w:rsidRPr="00E4691A" w:rsidRDefault="00E4691A" w:rsidP="00E4691A">
      <w:pPr>
        <w:rPr>
          <w:lang w:val="es-ES"/>
        </w:rPr>
      </w:pPr>
    </w:p>
    <w:p w14:paraId="1189D21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 xml:space="preserve">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_</w:t>
      </w:r>
      <w:proofErr w:type="spellStart"/>
      <w:proofErr w:type="gramStart"/>
      <w:r w:rsidRPr="00E4691A">
        <w:rPr>
          <w:lang w:val="en-US"/>
        </w:rPr>
        <w:t>sols.length</w:t>
      </w:r>
      <w:proofErr w:type="spellEnd"/>
      <w:proofErr w:type="gramEnd"/>
      <w:r w:rsidRPr="00E4691A">
        <w:rPr>
          <w:lang w:val="en-US"/>
        </w:rPr>
        <w:t xml:space="preserve"> - 1;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&gt;=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-</w:t>
      </w:r>
      <w:proofErr w:type="gramStart"/>
      <w:r w:rsidRPr="00E4691A">
        <w:rPr>
          <w:lang w:val="en-US"/>
        </w:rPr>
        <w:t>-) {</w:t>
      </w:r>
      <w:proofErr w:type="gramEnd"/>
    </w:p>
    <w:p w14:paraId="6F4DA6E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item = _sols[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1108D10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nombrePerro</w:t>
      </w:r>
      <w:proofErr w:type="spellEnd"/>
      <w:r w:rsidRPr="00E4691A">
        <w:rPr>
          <w:lang w:val="en-US"/>
        </w:rPr>
        <w:t xml:space="preserve"> = </w:t>
      </w:r>
      <w:proofErr w:type="spellStart"/>
      <w:proofErr w:type="gramStart"/>
      <w:r w:rsidRPr="00E4691A">
        <w:rPr>
          <w:lang w:val="en-US"/>
        </w:rPr>
        <w:t>item.cliente</w:t>
      </w:r>
      <w:proofErr w:type="gramEnd"/>
      <w:r w:rsidRPr="00E4691A">
        <w:rPr>
          <w:lang w:val="en-US"/>
        </w:rPr>
        <w:t>.perroCliente.nombrePerro</w:t>
      </w:r>
      <w:proofErr w:type="spellEnd"/>
      <w:r w:rsidRPr="00E4691A">
        <w:rPr>
          <w:lang w:val="en-US"/>
        </w:rPr>
        <w:t>;</w:t>
      </w:r>
    </w:p>
    <w:p w14:paraId="1A46A1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tamanhoPerro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item.cliente.perroCliente.tamanhoPerro</w:t>
      </w:r>
      <w:proofErr w:type="spellEnd"/>
      <w:r w:rsidRPr="00E4691A">
        <w:rPr>
          <w:lang w:val="es-ES"/>
        </w:rPr>
        <w:t>;</w:t>
      </w:r>
    </w:p>
    <w:p w14:paraId="22BAF7A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fecha = </w:t>
      </w:r>
      <w:proofErr w:type="spellStart"/>
      <w:r w:rsidRPr="00E4691A">
        <w:rPr>
          <w:lang w:val="es-ES"/>
        </w:rPr>
        <w:t>item.fecha</w:t>
      </w:r>
      <w:proofErr w:type="spellEnd"/>
      <w:r w:rsidRPr="00E4691A">
        <w:rPr>
          <w:lang w:val="es-ES"/>
        </w:rPr>
        <w:t>;</w:t>
      </w:r>
    </w:p>
    <w:p w14:paraId="79BC10B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 xml:space="preserve">let hora = </w:t>
      </w:r>
      <w:proofErr w:type="spellStart"/>
      <w:proofErr w:type="gramStart"/>
      <w:r w:rsidRPr="00E4691A">
        <w:rPr>
          <w:lang w:val="en-US"/>
        </w:rPr>
        <w:t>item.hora</w:t>
      </w:r>
      <w:proofErr w:type="spellEnd"/>
      <w:proofErr w:type="gramEnd"/>
      <w:r w:rsidRPr="00E4691A">
        <w:rPr>
          <w:lang w:val="en-US"/>
        </w:rPr>
        <w:t>;</w:t>
      </w:r>
    </w:p>
    <w:p w14:paraId="3ED951A2" w14:textId="77777777" w:rsidR="00E4691A" w:rsidRPr="00E4691A" w:rsidRDefault="00E4691A" w:rsidP="00E4691A">
      <w:pPr>
        <w:rPr>
          <w:lang w:val="en-US"/>
        </w:rPr>
      </w:pPr>
    </w:p>
    <w:p w14:paraId="321D8D1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</w:t>
      </w:r>
      <w:proofErr w:type="spellStart"/>
      <w:r w:rsidRPr="00E4691A">
        <w:rPr>
          <w:lang w:val="en-US"/>
        </w:rPr>
        <w:t>motivoFila</w:t>
      </w:r>
      <w:proofErr w:type="spellEnd"/>
      <w:r w:rsidRPr="00E4691A">
        <w:rPr>
          <w:lang w:val="en-US"/>
        </w:rPr>
        <w:t xml:space="preserve"> = ``;</w:t>
      </w:r>
    </w:p>
    <w:p w14:paraId="32BA9202" w14:textId="77777777" w:rsidR="00E4691A" w:rsidRPr="00E4691A" w:rsidRDefault="00E4691A" w:rsidP="00E4691A">
      <w:pPr>
        <w:rPr>
          <w:lang w:val="en-US"/>
        </w:rPr>
      </w:pPr>
    </w:p>
    <w:p w14:paraId="3A802AB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if (</w:t>
      </w:r>
      <w:proofErr w:type="spellStart"/>
      <w:proofErr w:type="gramStart"/>
      <w:r w:rsidRPr="00E4691A">
        <w:rPr>
          <w:lang w:val="en-US"/>
        </w:rPr>
        <w:t>item.motivo</w:t>
      </w:r>
      <w:proofErr w:type="spellEnd"/>
      <w:r w:rsidRPr="00E4691A">
        <w:rPr>
          <w:lang w:val="en-US"/>
        </w:rPr>
        <w:t xml:space="preserve"> !=</w:t>
      </w:r>
      <w:proofErr w:type="gramEnd"/>
      <w:r w:rsidRPr="00E4691A">
        <w:rPr>
          <w:lang w:val="en-US"/>
        </w:rPr>
        <w:t xml:space="preserve">= </w:t>
      </w:r>
      <w:proofErr w:type="gramStart"/>
      <w:r w:rsidRPr="00E4691A">
        <w:rPr>
          <w:lang w:val="en-US"/>
        </w:rPr>
        <w:t>undefined) {</w:t>
      </w:r>
      <w:proofErr w:type="gramEnd"/>
    </w:p>
    <w:p w14:paraId="61F3C6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</w:t>
      </w:r>
      <w:proofErr w:type="spellStart"/>
      <w:r w:rsidRPr="00E4691A">
        <w:rPr>
          <w:lang w:val="es-ES"/>
        </w:rPr>
        <w:t>motivoFila</w:t>
      </w:r>
      <w:proofErr w:type="spellEnd"/>
      <w:r w:rsidRPr="00E4691A">
        <w:rPr>
          <w:lang w:val="es-ES"/>
        </w:rPr>
        <w:t xml:space="preserve"> = `&lt;</w:t>
      </w:r>
      <w:proofErr w:type="spellStart"/>
      <w:r w:rsidRPr="00E4691A">
        <w:rPr>
          <w:lang w:val="es-ES"/>
        </w:rPr>
        <w:t>th</w:t>
      </w:r>
      <w:proofErr w:type="spellEnd"/>
      <w:r w:rsidRPr="00E4691A">
        <w:rPr>
          <w:lang w:val="es-ES"/>
        </w:rPr>
        <w:t>&gt;Justificación&lt;/</w:t>
      </w:r>
      <w:proofErr w:type="spellStart"/>
      <w:r w:rsidRPr="00E4691A">
        <w:rPr>
          <w:lang w:val="es-ES"/>
        </w:rPr>
        <w:t>th</w:t>
      </w:r>
      <w:proofErr w:type="spellEnd"/>
      <w:r w:rsidRPr="00E4691A">
        <w:rPr>
          <w:lang w:val="es-ES"/>
        </w:rPr>
        <w:t>&gt;`;</w:t>
      </w:r>
    </w:p>
    <w:p w14:paraId="6010784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motivoContenido</w:t>
      </w:r>
      <w:proofErr w:type="spellEnd"/>
      <w:r w:rsidRPr="00E4691A">
        <w:rPr>
          <w:lang w:val="es-ES"/>
        </w:rPr>
        <w:t xml:space="preserve"> = `&lt;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&gt;${</w:t>
      </w:r>
      <w:proofErr w:type="spellStart"/>
      <w:r w:rsidRPr="00E4691A">
        <w:rPr>
          <w:lang w:val="es-ES"/>
        </w:rPr>
        <w:t>item.motivo</w:t>
      </w:r>
      <w:proofErr w:type="spellEnd"/>
      <w:r w:rsidRPr="00E4691A">
        <w:rPr>
          <w:lang w:val="es-ES"/>
        </w:rPr>
        <w:t>}&lt;/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&gt;`;</w:t>
      </w:r>
    </w:p>
    <w:p w14:paraId="72E206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</w:t>
      </w:r>
    </w:p>
    <w:p w14:paraId="6424AD4B" w14:textId="77777777" w:rsidR="00E4691A" w:rsidRPr="00E4691A" w:rsidRDefault="00E4691A" w:rsidP="00E4691A">
      <w:pPr>
        <w:rPr>
          <w:lang w:val="es-ES"/>
        </w:rPr>
      </w:pPr>
    </w:p>
    <w:p w14:paraId="6E1904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paseo = `&lt;</w:t>
      </w:r>
      <w:proofErr w:type="spellStart"/>
      <w:r w:rsidRPr="00E4691A">
        <w:rPr>
          <w:lang w:val="es-ES"/>
        </w:rPr>
        <w:t>hr</w:t>
      </w:r>
      <w:proofErr w:type="spellEnd"/>
      <w:r w:rsidRPr="00E4691A">
        <w:rPr>
          <w:lang w:val="es-ES"/>
        </w:rPr>
        <w:t xml:space="preserve"> /&gt;</w:t>
      </w:r>
    </w:p>
    <w:p w14:paraId="50D2EA3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&lt;!-- TABLA --&gt;</w:t>
      </w:r>
    </w:p>
    <w:p w14:paraId="4670A2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&lt;h3&gt;Detalle de la Solicitud #${item.id}&lt;/h3&gt;</w:t>
      </w:r>
    </w:p>
    <w:p w14:paraId="6A0AF39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r w:rsidRPr="00E4691A">
        <w:rPr>
          <w:lang w:val="en-US"/>
        </w:rPr>
        <w:t>&lt;table&gt;</w:t>
      </w:r>
    </w:p>
    <w:p w14:paraId="412FADC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    &lt;</w:t>
      </w:r>
      <w:proofErr w:type="spellStart"/>
      <w:r w:rsidRPr="00E4691A">
        <w:rPr>
          <w:lang w:val="en-US"/>
        </w:rPr>
        <w:t>thead</w:t>
      </w:r>
      <w:proofErr w:type="spellEnd"/>
      <w:r w:rsidRPr="00E4691A">
        <w:rPr>
          <w:lang w:val="en-US"/>
        </w:rPr>
        <w:t>&gt;</w:t>
      </w:r>
    </w:p>
    <w:p w14:paraId="5D29FDB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&lt;tr&gt;</w:t>
      </w:r>
    </w:p>
    <w:p w14:paraId="2EF804B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&gt;ID&lt;/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7BD9BE2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  <w:proofErr w:type="spellStart"/>
      <w:r w:rsidRPr="00E4691A">
        <w:rPr>
          <w:lang w:val="en-US"/>
        </w:rPr>
        <w:t>Paseador</w:t>
      </w:r>
      <w:proofErr w:type="spellEnd"/>
      <w:r w:rsidRPr="00E4691A">
        <w:rPr>
          <w:lang w:val="en-US"/>
        </w:rPr>
        <w:t>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6B6046D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  <w:proofErr w:type="spellStart"/>
      <w:r w:rsidRPr="00E4691A">
        <w:rPr>
          <w:lang w:val="en-US"/>
        </w:rPr>
        <w:t>Cliente</w:t>
      </w:r>
      <w:proofErr w:type="spellEnd"/>
      <w:r w:rsidRPr="00E4691A">
        <w:rPr>
          <w:lang w:val="en-US"/>
        </w:rPr>
        <w:t>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678B79C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&gt;Perro&lt;/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6CCAC97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  <w:proofErr w:type="spellStart"/>
      <w:r w:rsidRPr="00E4691A">
        <w:rPr>
          <w:lang w:val="en-US"/>
        </w:rPr>
        <w:t>Tamaño</w:t>
      </w:r>
      <w:proofErr w:type="spellEnd"/>
      <w:r w:rsidRPr="00E4691A">
        <w:rPr>
          <w:lang w:val="en-US"/>
        </w:rPr>
        <w:t>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3AA09B3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  <w:proofErr w:type="spellStart"/>
      <w:r w:rsidRPr="00E4691A">
        <w:rPr>
          <w:lang w:val="en-US"/>
        </w:rPr>
        <w:t>Fecha</w:t>
      </w:r>
      <w:proofErr w:type="spellEnd"/>
      <w:r w:rsidRPr="00E4691A">
        <w:rPr>
          <w:lang w:val="en-US"/>
        </w:rPr>
        <w:t>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3E6FB93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&gt;Estado&lt;/</w:t>
      </w:r>
      <w:proofErr w:type="spellStart"/>
      <w:r w:rsidRPr="00E4691A">
        <w:rPr>
          <w:lang w:val="en-US"/>
        </w:rPr>
        <w:t>th</w:t>
      </w:r>
      <w:proofErr w:type="spellEnd"/>
      <w:r w:rsidRPr="00E4691A">
        <w:rPr>
          <w:lang w:val="en-US"/>
        </w:rPr>
        <w:t>&gt;</w:t>
      </w:r>
    </w:p>
    <w:p w14:paraId="5F2249B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${</w:t>
      </w:r>
      <w:proofErr w:type="spellStart"/>
      <w:r w:rsidRPr="00E4691A">
        <w:rPr>
          <w:lang w:val="en-US"/>
        </w:rPr>
        <w:t>motivoFila</w:t>
      </w:r>
      <w:proofErr w:type="spellEnd"/>
      <w:r w:rsidRPr="00E4691A">
        <w:rPr>
          <w:lang w:val="en-US"/>
        </w:rPr>
        <w:t>}</w:t>
      </w:r>
    </w:p>
    <w:p w14:paraId="4172517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&lt;/tr&gt;</w:t>
      </w:r>
    </w:p>
    <w:p w14:paraId="59ACECB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&lt;/</w:t>
      </w:r>
      <w:proofErr w:type="spellStart"/>
      <w:r w:rsidRPr="00E4691A">
        <w:rPr>
          <w:lang w:val="en-US"/>
        </w:rPr>
        <w:t>thead</w:t>
      </w:r>
      <w:proofErr w:type="spellEnd"/>
      <w:r w:rsidRPr="00E4691A">
        <w:rPr>
          <w:lang w:val="en-US"/>
        </w:rPr>
        <w:t>&gt;</w:t>
      </w:r>
    </w:p>
    <w:p w14:paraId="5A03280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&lt;</w:t>
      </w:r>
      <w:proofErr w:type="spellStart"/>
      <w:r w:rsidRPr="00E4691A">
        <w:rPr>
          <w:lang w:val="en-US"/>
        </w:rPr>
        <w:t>tbody</w:t>
      </w:r>
      <w:proofErr w:type="spellEnd"/>
      <w:r w:rsidRPr="00E4691A">
        <w:rPr>
          <w:lang w:val="en-US"/>
        </w:rPr>
        <w:t>&gt;</w:t>
      </w:r>
    </w:p>
    <w:p w14:paraId="4623DA8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&lt;tr&gt;</w:t>
      </w:r>
    </w:p>
    <w:p w14:paraId="68825CA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&lt;td&gt;</w:t>
      </w:r>
    </w:p>
    <w:p w14:paraId="6C29720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  ${item.id}</w:t>
      </w:r>
    </w:p>
    <w:p w14:paraId="0D09081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&lt;/td&gt;</w:t>
      </w:r>
    </w:p>
    <w:p w14:paraId="2E88D43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&lt;td&gt;${</w:t>
      </w:r>
      <w:proofErr w:type="spellStart"/>
      <w:proofErr w:type="gramStart"/>
      <w:r w:rsidRPr="00E4691A">
        <w:rPr>
          <w:lang w:val="en-US"/>
        </w:rPr>
        <w:t>item.paseador</w:t>
      </w:r>
      <w:proofErr w:type="gramEnd"/>
      <w:r w:rsidRPr="00E4691A">
        <w:rPr>
          <w:lang w:val="en-US"/>
        </w:rPr>
        <w:t>.</w:t>
      </w:r>
      <w:proofErr w:type="gramStart"/>
      <w:r w:rsidRPr="00E4691A">
        <w:rPr>
          <w:lang w:val="en-US"/>
        </w:rPr>
        <w:t>nombre</w:t>
      </w:r>
      <w:proofErr w:type="spellEnd"/>
      <w:r w:rsidRPr="00E4691A">
        <w:rPr>
          <w:lang w:val="en-US"/>
        </w:rPr>
        <w:t>}&lt;</w:t>
      </w:r>
      <w:proofErr w:type="gramEnd"/>
      <w:r w:rsidRPr="00E4691A">
        <w:rPr>
          <w:lang w:val="en-US"/>
        </w:rPr>
        <w:t>/td&gt;</w:t>
      </w:r>
    </w:p>
    <w:p w14:paraId="52431F9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&lt;td&gt;${</w:t>
      </w:r>
      <w:proofErr w:type="spellStart"/>
      <w:proofErr w:type="gramStart"/>
      <w:r w:rsidRPr="00E4691A">
        <w:rPr>
          <w:lang w:val="en-US"/>
        </w:rPr>
        <w:t>item.cliente</w:t>
      </w:r>
      <w:proofErr w:type="gramEnd"/>
      <w:r w:rsidRPr="00E4691A">
        <w:rPr>
          <w:lang w:val="en-US"/>
        </w:rPr>
        <w:t>.</w:t>
      </w:r>
      <w:proofErr w:type="gramStart"/>
      <w:r w:rsidRPr="00E4691A">
        <w:rPr>
          <w:lang w:val="en-US"/>
        </w:rPr>
        <w:t>alias</w:t>
      </w:r>
      <w:proofErr w:type="spellEnd"/>
      <w:r w:rsidRPr="00E4691A">
        <w:rPr>
          <w:lang w:val="en-US"/>
        </w:rPr>
        <w:t>}&lt;</w:t>
      </w:r>
      <w:proofErr w:type="gramEnd"/>
      <w:r w:rsidRPr="00E4691A">
        <w:rPr>
          <w:lang w:val="en-US"/>
        </w:rPr>
        <w:t>/td&gt;</w:t>
      </w:r>
    </w:p>
    <w:p w14:paraId="741FF89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&lt;td&gt;${</w:t>
      </w:r>
      <w:proofErr w:type="spellStart"/>
      <w:r w:rsidRPr="00E4691A">
        <w:rPr>
          <w:lang w:val="en-US"/>
        </w:rPr>
        <w:t>nombrePerro</w:t>
      </w:r>
      <w:proofErr w:type="spellEnd"/>
      <w:r w:rsidRPr="00E4691A">
        <w:rPr>
          <w:lang w:val="en-US"/>
        </w:rPr>
        <w:t>}&lt;/td&gt;</w:t>
      </w:r>
    </w:p>
    <w:p w14:paraId="099081B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&lt;td&gt;${</w:t>
      </w:r>
      <w:proofErr w:type="spellStart"/>
      <w:r w:rsidRPr="00E4691A">
        <w:rPr>
          <w:lang w:val="en-US"/>
        </w:rPr>
        <w:t>tamanhoPerro</w:t>
      </w:r>
      <w:proofErr w:type="spellEnd"/>
      <w:r w:rsidRPr="00E4691A">
        <w:rPr>
          <w:lang w:val="en-US"/>
        </w:rPr>
        <w:t>}&lt;/td&gt;</w:t>
      </w:r>
    </w:p>
    <w:p w14:paraId="07CC05B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        &lt;td&gt;${</w:t>
      </w:r>
      <w:proofErr w:type="spellStart"/>
      <w:r w:rsidRPr="00E4691A">
        <w:rPr>
          <w:lang w:val="en-US"/>
        </w:rPr>
        <w:t>fecha</w:t>
      </w:r>
      <w:proofErr w:type="spellEnd"/>
      <w:r w:rsidRPr="00E4691A">
        <w:rPr>
          <w:lang w:val="en-US"/>
        </w:rPr>
        <w:t>} ${hora}&lt;/td&gt;</w:t>
      </w:r>
    </w:p>
    <w:p w14:paraId="39033F7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&lt;td&gt;${</w:t>
      </w:r>
      <w:proofErr w:type="spellStart"/>
      <w:proofErr w:type="gramStart"/>
      <w:r w:rsidRPr="00E4691A">
        <w:rPr>
          <w:lang w:val="en-US"/>
        </w:rPr>
        <w:t>item.estado</w:t>
      </w:r>
      <w:proofErr w:type="spellEnd"/>
      <w:proofErr w:type="gramEnd"/>
      <w:r w:rsidRPr="00E4691A">
        <w:rPr>
          <w:lang w:val="en-US"/>
        </w:rPr>
        <w:t>}&lt;/td&gt;</w:t>
      </w:r>
    </w:p>
    <w:p w14:paraId="4CA60B0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</w:t>
      </w:r>
      <w:proofErr w:type="gramStart"/>
      <w:r w:rsidRPr="00E4691A">
        <w:rPr>
          <w:lang w:val="en-US"/>
        </w:rPr>
        <w:t>${_</w:t>
      </w:r>
      <w:proofErr w:type="spellStart"/>
      <w:r w:rsidRPr="00E4691A">
        <w:rPr>
          <w:lang w:val="en-US"/>
        </w:rPr>
        <w:t>opciones</w:t>
      </w:r>
      <w:proofErr w:type="spellEnd"/>
      <w:r w:rsidRPr="00E4691A">
        <w:rPr>
          <w:lang w:val="en-US"/>
        </w:rPr>
        <w:t>(</w:t>
      </w:r>
      <w:proofErr w:type="gramEnd"/>
      <w:r w:rsidRPr="00E4691A">
        <w:rPr>
          <w:lang w:val="en-US"/>
        </w:rPr>
        <w:t>item, _</w:t>
      </w:r>
      <w:proofErr w:type="spellStart"/>
      <w:proofErr w:type="gramStart"/>
      <w:r w:rsidRPr="00E4691A">
        <w:rPr>
          <w:lang w:val="en-US"/>
        </w:rPr>
        <w:t>elemento</w:t>
      </w:r>
      <w:proofErr w:type="spellEnd"/>
      <w:r w:rsidRPr="00E4691A">
        <w:rPr>
          <w:lang w:val="en-US"/>
        </w:rPr>
        <w:t>)}</w:t>
      </w:r>
      <w:proofErr w:type="gramEnd"/>
    </w:p>
    <w:p w14:paraId="1902B74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&lt;/tr&gt;</w:t>
      </w:r>
    </w:p>
    <w:p w14:paraId="183D280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&lt;/</w:t>
      </w:r>
      <w:proofErr w:type="spellStart"/>
      <w:r w:rsidRPr="00E4691A">
        <w:rPr>
          <w:lang w:val="en-US"/>
        </w:rPr>
        <w:t>tbody</w:t>
      </w:r>
      <w:proofErr w:type="spellEnd"/>
      <w:r w:rsidRPr="00E4691A">
        <w:rPr>
          <w:lang w:val="en-US"/>
        </w:rPr>
        <w:t>&gt;</w:t>
      </w:r>
    </w:p>
    <w:p w14:paraId="7D35989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&lt;/table&gt;</w:t>
      </w:r>
    </w:p>
    <w:p w14:paraId="0C2ACE77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r w:rsidRPr="0097294E">
        <w:rPr>
          <w:lang w:val="en-US"/>
        </w:rPr>
        <w:t>&lt;h3&gt;&lt;/h3&gt;`;</w:t>
      </w:r>
    </w:p>
    <w:p w14:paraId="613F7256" w14:textId="77777777" w:rsidR="00E4691A" w:rsidRPr="0097294E" w:rsidRDefault="00E4691A" w:rsidP="00E4691A">
      <w:pPr>
        <w:rPr>
          <w:lang w:val="en-US"/>
        </w:rPr>
      </w:pPr>
    </w:p>
    <w:p w14:paraId="5A12358B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divAlQueSeVolcaraInformacion.innerHTML += paseo;</w:t>
      </w:r>
    </w:p>
    <w:p w14:paraId="079CE958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}</w:t>
      </w:r>
    </w:p>
    <w:p w14:paraId="29B09243" w14:textId="77777777" w:rsidR="00E4691A" w:rsidRPr="0097294E" w:rsidRDefault="00E4691A" w:rsidP="00E4691A">
      <w:pPr>
        <w:rPr>
          <w:lang w:val="en-US"/>
        </w:rPr>
      </w:pPr>
    </w:p>
    <w:p w14:paraId="75E7DE24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</w:t>
      </w:r>
      <w:proofErr w:type="spellStart"/>
      <w:r w:rsidRPr="00E4691A">
        <w:rPr>
          <w:lang w:val="es-ES"/>
        </w:rPr>
        <w:t>fDarEventosEnCargaDePaseos</w:t>
      </w:r>
      <w:proofErr w:type="spellEnd"/>
      <w:r w:rsidRPr="00E4691A">
        <w:rPr>
          <w:lang w:val="es-ES"/>
        </w:rPr>
        <w:t>(_elemento);</w:t>
      </w:r>
    </w:p>
    <w:p w14:paraId="5B42080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0F3C0064" w14:textId="77777777" w:rsidR="00E4691A" w:rsidRPr="00E4691A" w:rsidRDefault="00E4691A" w:rsidP="00E4691A">
      <w:pPr>
        <w:rPr>
          <w:lang w:val="es-ES"/>
        </w:rPr>
      </w:pPr>
    </w:p>
    <w:p w14:paraId="0BE7C7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55CE3B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63C54F9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</w:t>
      </w:r>
      <w:proofErr w:type="spellStart"/>
      <w:r w:rsidRPr="00E4691A">
        <w:rPr>
          <w:lang w:val="es-ES"/>
        </w:rPr>
        <w:t>item</w:t>
      </w:r>
      <w:proofErr w:type="spellEnd"/>
    </w:p>
    <w:p w14:paraId="238C09B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</w:t>
      </w:r>
      <w:proofErr w:type="spellStart"/>
      <w:r w:rsidRPr="00E4691A">
        <w:rPr>
          <w:lang w:val="es-ES"/>
        </w:rPr>
        <w:t>idElementoHtml</w:t>
      </w:r>
      <w:proofErr w:type="spellEnd"/>
    </w:p>
    <w:p w14:paraId="4E5C5BA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</w:t>
      </w:r>
      <w:r w:rsidRPr="00E4691A">
        <w:rPr>
          <w:lang w:val="en-US"/>
        </w:rPr>
        <w:t>* @returns String</w:t>
      </w:r>
    </w:p>
    <w:p w14:paraId="4834469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*/</w:t>
      </w:r>
    </w:p>
    <w:p w14:paraId="1886036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function </w:t>
      </w:r>
      <w:proofErr w:type="spellStart"/>
      <w:proofErr w:type="gramStart"/>
      <w:r w:rsidRPr="00E4691A">
        <w:rPr>
          <w:lang w:val="en-US"/>
        </w:rPr>
        <w:t>fGenerarOpciones</w:t>
      </w:r>
      <w:proofErr w:type="spellEnd"/>
      <w:r w:rsidRPr="00E4691A">
        <w:rPr>
          <w:lang w:val="en-US"/>
        </w:rPr>
        <w:t>(</w:t>
      </w:r>
      <w:proofErr w:type="gramEnd"/>
      <w:r w:rsidRPr="00E4691A">
        <w:rPr>
          <w:lang w:val="en-US"/>
        </w:rPr>
        <w:t>_item, _</w:t>
      </w:r>
      <w:proofErr w:type="spellStart"/>
      <w:proofErr w:type="gramStart"/>
      <w:r w:rsidRPr="00E4691A">
        <w:rPr>
          <w:lang w:val="en-US"/>
        </w:rPr>
        <w:t>idElementoHtml</w:t>
      </w:r>
      <w:proofErr w:type="spellEnd"/>
      <w:r w:rsidRPr="00E4691A">
        <w:rPr>
          <w:lang w:val="en-US"/>
        </w:rPr>
        <w:t>) {</w:t>
      </w:r>
      <w:proofErr w:type="gramEnd"/>
    </w:p>
    <w:p w14:paraId="683D3E6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let </w:t>
      </w:r>
      <w:proofErr w:type="spellStart"/>
      <w:r w:rsidRPr="00E4691A">
        <w:rPr>
          <w:lang w:val="en-US"/>
        </w:rPr>
        <w:t>resultado</w:t>
      </w:r>
      <w:proofErr w:type="spellEnd"/>
      <w:r w:rsidRPr="00E4691A">
        <w:rPr>
          <w:lang w:val="en-US"/>
        </w:rPr>
        <w:t xml:space="preserve"> = ``;</w:t>
      </w:r>
    </w:p>
    <w:p w14:paraId="108F501B" w14:textId="77777777" w:rsidR="00E4691A" w:rsidRPr="00E4691A" w:rsidRDefault="00E4691A" w:rsidP="00E4691A">
      <w:pPr>
        <w:rPr>
          <w:lang w:val="en-US"/>
        </w:rPr>
      </w:pPr>
    </w:p>
    <w:p w14:paraId="6500E41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switch (_</w:t>
      </w:r>
      <w:proofErr w:type="spellStart"/>
      <w:proofErr w:type="gramStart"/>
      <w:r w:rsidRPr="00E4691A">
        <w:rPr>
          <w:lang w:val="en-US"/>
        </w:rPr>
        <w:t>idElementoHtml</w:t>
      </w:r>
      <w:proofErr w:type="spellEnd"/>
      <w:r w:rsidRPr="00E4691A">
        <w:rPr>
          <w:lang w:val="en-US"/>
        </w:rPr>
        <w:t>) {</w:t>
      </w:r>
      <w:proofErr w:type="gramEnd"/>
    </w:p>
    <w:p w14:paraId="6E3C113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gramStart"/>
      <w:r w:rsidRPr="00E4691A">
        <w:rPr>
          <w:lang w:val="en-US"/>
        </w:rPr>
        <w:t>case "#</w:t>
      </w:r>
      <w:proofErr w:type="spellStart"/>
      <w:proofErr w:type="gramEnd"/>
      <w:r w:rsidRPr="00E4691A">
        <w:rPr>
          <w:lang w:val="en-US"/>
        </w:rPr>
        <w:t>divClienteHistorialSolicitudes</w:t>
      </w:r>
      <w:proofErr w:type="spellEnd"/>
      <w:r w:rsidRPr="00E4691A">
        <w:rPr>
          <w:lang w:val="en-US"/>
        </w:rPr>
        <w:t>":</w:t>
      </w:r>
    </w:p>
    <w:p w14:paraId="116E2FC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gramStart"/>
      <w:r w:rsidRPr="00E4691A">
        <w:rPr>
          <w:lang w:val="en-US"/>
        </w:rPr>
        <w:t>case "#</w:t>
      </w:r>
      <w:proofErr w:type="spellStart"/>
      <w:proofErr w:type="gramEnd"/>
      <w:r w:rsidRPr="00E4691A">
        <w:rPr>
          <w:lang w:val="en-US"/>
        </w:rPr>
        <w:t>divPaginaPaseadorHistorico</w:t>
      </w:r>
      <w:proofErr w:type="spellEnd"/>
      <w:r w:rsidRPr="00E4691A">
        <w:rPr>
          <w:lang w:val="en-US"/>
        </w:rPr>
        <w:t>":</w:t>
      </w:r>
    </w:p>
    <w:p w14:paraId="4B2C687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(_</w:t>
      </w:r>
      <w:proofErr w:type="spellStart"/>
      <w:proofErr w:type="gramStart"/>
      <w:r w:rsidRPr="00E4691A">
        <w:rPr>
          <w:lang w:val="en-US"/>
        </w:rPr>
        <w:t>item.motivo</w:t>
      </w:r>
      <w:proofErr w:type="spellEnd"/>
      <w:r w:rsidRPr="00E4691A">
        <w:rPr>
          <w:lang w:val="en-US"/>
        </w:rPr>
        <w:t xml:space="preserve"> !=</w:t>
      </w:r>
      <w:proofErr w:type="gramEnd"/>
      <w:r w:rsidRPr="00E4691A">
        <w:rPr>
          <w:lang w:val="en-US"/>
        </w:rPr>
        <w:t xml:space="preserve">= </w:t>
      </w:r>
      <w:proofErr w:type="gramStart"/>
      <w:r w:rsidRPr="00E4691A">
        <w:rPr>
          <w:lang w:val="en-US"/>
        </w:rPr>
        <w:t>undefined) {</w:t>
      </w:r>
      <w:proofErr w:type="gramEnd"/>
    </w:p>
    <w:p w14:paraId="01B0A8C0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</w:t>
      </w:r>
      <w:r w:rsidRPr="0097294E">
        <w:rPr>
          <w:lang w:val="en-US"/>
        </w:rPr>
        <w:t>resultado = `</w:t>
      </w:r>
    </w:p>
    <w:p w14:paraId="71468977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&lt;td&gt;${_item.motivo}</w:t>
      </w:r>
    </w:p>
    <w:p w14:paraId="3A149185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&lt;/td&gt;`;</w:t>
      </w:r>
    </w:p>
    <w:p w14:paraId="421F6C77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}</w:t>
      </w:r>
    </w:p>
    <w:p w14:paraId="4A90E034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  break;</w:t>
      </w:r>
    </w:p>
    <w:p w14:paraId="32F615F7" w14:textId="77777777" w:rsidR="00E4691A" w:rsidRPr="0097294E" w:rsidRDefault="00E4691A" w:rsidP="00E4691A">
      <w:pPr>
        <w:rPr>
          <w:lang w:val="en-US"/>
        </w:rPr>
      </w:pPr>
    </w:p>
    <w:p w14:paraId="25B56DDD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// &gt;</w:t>
      </w:r>
    </w:p>
    <w:p w14:paraId="3C44758D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t xml:space="preserve">    case "#divClienteSolicitudPendiente":</w:t>
      </w:r>
    </w:p>
    <w:p w14:paraId="295E79E4" w14:textId="77777777" w:rsidR="00E4691A" w:rsidRPr="00E4691A" w:rsidRDefault="00E4691A" w:rsidP="00E4691A">
      <w:pPr>
        <w:rPr>
          <w:lang w:val="es-ES"/>
        </w:rPr>
      </w:pPr>
      <w:r w:rsidRPr="0097294E">
        <w:rPr>
          <w:lang w:val="en-US"/>
        </w:rPr>
        <w:t xml:space="preserve">    </w:t>
      </w:r>
      <w:r w:rsidRPr="00E4691A">
        <w:rPr>
          <w:lang w:val="es-ES"/>
        </w:rPr>
        <w:t>case "#</w:t>
      </w:r>
      <w:proofErr w:type="spellStart"/>
      <w:r w:rsidRPr="00E4691A">
        <w:rPr>
          <w:lang w:val="es-ES"/>
        </w:rPr>
        <w:t>divClientePaseadoresYPerros</w:t>
      </w:r>
      <w:proofErr w:type="spellEnd"/>
      <w:r w:rsidRPr="00E4691A">
        <w:rPr>
          <w:lang w:val="es-ES"/>
        </w:rPr>
        <w:t>":</w:t>
      </w:r>
    </w:p>
    <w:p w14:paraId="2876E73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resultado = `</w:t>
      </w:r>
    </w:p>
    <w:p w14:paraId="7491C69B" w14:textId="77777777" w:rsidR="00E4691A" w:rsidRPr="0097294E" w:rsidRDefault="00E4691A" w:rsidP="00E4691A">
      <w:r w:rsidRPr="00E4691A">
        <w:rPr>
          <w:lang w:val="es-ES"/>
        </w:rPr>
        <w:t xml:space="preserve">        </w:t>
      </w:r>
      <w:r w:rsidRPr="0097294E">
        <w:t>&lt;td&gt;</w:t>
      </w:r>
    </w:p>
    <w:p w14:paraId="177D1209" w14:textId="77777777" w:rsidR="00E4691A" w:rsidRPr="0097294E" w:rsidRDefault="00E4691A" w:rsidP="00E4691A">
      <w:r w:rsidRPr="0097294E">
        <w:t xml:space="preserve">          &lt;button class="btnCancelarContratacion"</w:t>
      </w:r>
    </w:p>
    <w:p w14:paraId="3429A223" w14:textId="77777777" w:rsidR="00E4691A" w:rsidRPr="00E4691A" w:rsidRDefault="00E4691A" w:rsidP="00E4691A">
      <w:pPr>
        <w:rPr>
          <w:lang w:val="en-US"/>
        </w:rPr>
      </w:pPr>
      <w:r w:rsidRPr="0097294E">
        <w:t xml:space="preserve">          </w:t>
      </w:r>
      <w:r w:rsidRPr="00E4691A">
        <w:rPr>
          <w:lang w:val="en-US"/>
        </w:rPr>
        <w:t>data-</w:t>
      </w:r>
      <w:proofErr w:type="spellStart"/>
      <w:r w:rsidRPr="00E4691A">
        <w:rPr>
          <w:lang w:val="en-US"/>
        </w:rPr>
        <w:t>cancelar</w:t>
      </w:r>
      <w:proofErr w:type="spellEnd"/>
      <w:r w:rsidRPr="00E4691A">
        <w:rPr>
          <w:lang w:val="en-US"/>
        </w:rPr>
        <w:t>-paseo="</w:t>
      </w:r>
      <w:proofErr w:type="gramStart"/>
      <w:r w:rsidRPr="00E4691A">
        <w:rPr>
          <w:lang w:val="en-US"/>
        </w:rPr>
        <w:t>${_item.id}"</w:t>
      </w:r>
      <w:proofErr w:type="gramEnd"/>
      <w:r w:rsidRPr="00E4691A">
        <w:rPr>
          <w:lang w:val="en-US"/>
        </w:rPr>
        <w:t>&gt;</w:t>
      </w:r>
      <w:proofErr w:type="spellStart"/>
      <w:r w:rsidRPr="00E4691A">
        <w:rPr>
          <w:lang w:val="en-US"/>
        </w:rPr>
        <w:t>Cancelar</w:t>
      </w:r>
      <w:proofErr w:type="spellEnd"/>
      <w:r w:rsidRPr="00E4691A">
        <w:rPr>
          <w:lang w:val="en-US"/>
        </w:rPr>
        <w:t>&lt;/button&gt;</w:t>
      </w:r>
    </w:p>
    <w:p w14:paraId="3C3DDB6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r w:rsidRPr="00E4691A">
        <w:rPr>
          <w:lang w:val="es-ES"/>
        </w:rPr>
        <w:t>&lt;/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&gt;`;</w:t>
      </w:r>
    </w:p>
    <w:p w14:paraId="2C16CB39" w14:textId="77777777" w:rsidR="00E4691A" w:rsidRPr="00E4691A" w:rsidRDefault="00E4691A" w:rsidP="00E4691A">
      <w:pPr>
        <w:rPr>
          <w:lang w:val="es-ES"/>
        </w:rPr>
      </w:pPr>
    </w:p>
    <w:p w14:paraId="017F042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break;</w:t>
      </w:r>
    </w:p>
    <w:p w14:paraId="00CF19B9" w14:textId="77777777" w:rsidR="00E4691A" w:rsidRPr="00E4691A" w:rsidRDefault="00E4691A" w:rsidP="00E4691A">
      <w:pPr>
        <w:rPr>
          <w:lang w:val="es-ES"/>
        </w:rPr>
      </w:pPr>
    </w:p>
    <w:p w14:paraId="241A819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&gt;</w:t>
      </w:r>
    </w:p>
    <w:p w14:paraId="27EB13E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divPaginaPaseadorSolicitudesPendientes</w:t>
      </w:r>
      <w:proofErr w:type="spellEnd"/>
      <w:r w:rsidRPr="00E4691A">
        <w:rPr>
          <w:lang w:val="es-ES"/>
        </w:rPr>
        <w:t>":</w:t>
      </w:r>
    </w:p>
    <w:p w14:paraId="00664D8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resultado = `&lt;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</w:t>
      </w:r>
    </w:p>
    <w:p w14:paraId="6FB931B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btnRechazarContratacionUsrPaseador</w:t>
      </w:r>
      <w:proofErr w:type="spellEnd"/>
      <w:r w:rsidRPr="00E4691A">
        <w:rPr>
          <w:lang w:val="es-ES"/>
        </w:rPr>
        <w:t>"</w:t>
      </w:r>
    </w:p>
    <w:p w14:paraId="2EB5DA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data-rechazar-paseo-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-paseador="${_</w:t>
      </w:r>
      <w:proofErr w:type="spellStart"/>
      <w:r w:rsidRPr="00E4691A">
        <w:rPr>
          <w:lang w:val="es-ES"/>
        </w:rPr>
        <w:t>item.id</w:t>
      </w:r>
      <w:proofErr w:type="spellEnd"/>
      <w:r w:rsidRPr="00E4691A">
        <w:rPr>
          <w:lang w:val="es-ES"/>
        </w:rPr>
        <w:t>}"&gt;Rechazar&lt;/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>&gt;</w:t>
      </w:r>
    </w:p>
    <w:p w14:paraId="119B4881" w14:textId="77777777" w:rsidR="00E4691A" w:rsidRPr="00E4691A" w:rsidRDefault="00E4691A" w:rsidP="00E4691A">
      <w:pPr>
        <w:rPr>
          <w:lang w:val="es-ES"/>
        </w:rPr>
      </w:pPr>
    </w:p>
    <w:p w14:paraId="0D3931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btnAceptarContratacionUsrPaseador</w:t>
      </w:r>
      <w:proofErr w:type="spellEnd"/>
      <w:r w:rsidRPr="00E4691A">
        <w:rPr>
          <w:lang w:val="es-ES"/>
        </w:rPr>
        <w:t>"</w:t>
      </w:r>
    </w:p>
    <w:p w14:paraId="661A2A1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data-aceptar-paseo-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-paseador="${_</w:t>
      </w:r>
      <w:proofErr w:type="spellStart"/>
      <w:r w:rsidRPr="00E4691A">
        <w:rPr>
          <w:lang w:val="es-ES"/>
        </w:rPr>
        <w:t>item.id</w:t>
      </w:r>
      <w:proofErr w:type="spellEnd"/>
      <w:r w:rsidRPr="00E4691A">
        <w:rPr>
          <w:lang w:val="es-ES"/>
        </w:rPr>
        <w:t>}"&gt;Aceptar&lt;/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>&gt;</w:t>
      </w:r>
    </w:p>
    <w:p w14:paraId="14CE75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&lt;/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&gt;`;</w:t>
      </w:r>
    </w:p>
    <w:p w14:paraId="4F72F720" w14:textId="77777777" w:rsidR="00E4691A" w:rsidRPr="00E4691A" w:rsidRDefault="00E4691A" w:rsidP="00E4691A">
      <w:pPr>
        <w:rPr>
          <w:lang w:val="es-ES"/>
        </w:rPr>
      </w:pPr>
    </w:p>
    <w:p w14:paraId="087F590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1887F3B5" w14:textId="77777777" w:rsidR="00E4691A" w:rsidRPr="00E4691A" w:rsidRDefault="00E4691A" w:rsidP="00E4691A">
      <w:pPr>
        <w:rPr>
          <w:lang w:val="es-ES"/>
        </w:rPr>
      </w:pPr>
    </w:p>
    <w:p w14:paraId="329D32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&gt;</w:t>
      </w:r>
    </w:p>
    <w:p w14:paraId="539911D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divPaginaPaseadorPaseosEnCurso</w:t>
      </w:r>
      <w:proofErr w:type="spellEnd"/>
      <w:r w:rsidRPr="00E4691A">
        <w:rPr>
          <w:lang w:val="es-ES"/>
        </w:rPr>
        <w:t>":</w:t>
      </w:r>
    </w:p>
    <w:p w14:paraId="324EA7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resultado = `</w:t>
      </w:r>
    </w:p>
    <w:p w14:paraId="0E75C7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&lt;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</w:t>
      </w:r>
    </w:p>
    <w:p w14:paraId="5770D49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&lt;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btnCancelarContratacion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btn</w:t>
      </w:r>
      <w:proofErr w:type="spellEnd"/>
      <w:r w:rsidRPr="00E4691A">
        <w:rPr>
          <w:lang w:val="es-ES"/>
        </w:rPr>
        <w:t>-paseo"</w:t>
      </w:r>
    </w:p>
    <w:p w14:paraId="1E97F0C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data-cancelar-paseo='${_</w:t>
      </w:r>
      <w:proofErr w:type="spellStart"/>
      <w:r w:rsidRPr="00E4691A">
        <w:rPr>
          <w:lang w:val="es-ES"/>
        </w:rPr>
        <w:t>item.id</w:t>
      </w:r>
      <w:proofErr w:type="spellEnd"/>
      <w:r w:rsidRPr="00E4691A">
        <w:rPr>
          <w:lang w:val="es-ES"/>
        </w:rPr>
        <w:t>}'&gt;Cancelar&lt;/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>&gt;</w:t>
      </w:r>
    </w:p>
    <w:p w14:paraId="45FCF947" w14:textId="77777777" w:rsidR="00E4691A" w:rsidRPr="00E4691A" w:rsidRDefault="00E4691A" w:rsidP="00E4691A">
      <w:pPr>
        <w:rPr>
          <w:lang w:val="es-ES"/>
        </w:rPr>
      </w:pPr>
    </w:p>
    <w:p w14:paraId="14F403B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  &lt;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btnCerrarContratacionUsrPaseador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btn</w:t>
      </w:r>
      <w:proofErr w:type="spellEnd"/>
      <w:r w:rsidRPr="00E4691A">
        <w:rPr>
          <w:lang w:val="es-ES"/>
        </w:rPr>
        <w:t>-paseo"</w:t>
      </w:r>
    </w:p>
    <w:p w14:paraId="703F650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data-cerrar-paseo-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-paseador="${_</w:t>
      </w:r>
      <w:proofErr w:type="spellStart"/>
      <w:r w:rsidRPr="00E4691A">
        <w:rPr>
          <w:lang w:val="es-ES"/>
        </w:rPr>
        <w:t>item.id</w:t>
      </w:r>
      <w:proofErr w:type="spellEnd"/>
      <w:r w:rsidRPr="00E4691A">
        <w:rPr>
          <w:lang w:val="es-ES"/>
        </w:rPr>
        <w:t>}"&gt;Cerrar&lt;/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>&gt;</w:t>
      </w:r>
    </w:p>
    <w:p w14:paraId="4B13F72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</w:t>
      </w:r>
      <w:r w:rsidRPr="00E4691A">
        <w:rPr>
          <w:lang w:val="en-US"/>
        </w:rPr>
        <w:t>&lt;/td&gt;`;</w:t>
      </w:r>
    </w:p>
    <w:p w14:paraId="57FCF71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break;</w:t>
      </w:r>
    </w:p>
    <w:p w14:paraId="1E9F42F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gramStart"/>
      <w:r w:rsidRPr="00E4691A">
        <w:rPr>
          <w:lang w:val="en-US"/>
        </w:rPr>
        <w:t>case "#</w:t>
      </w:r>
      <w:proofErr w:type="spellStart"/>
      <w:proofErr w:type="gramEnd"/>
      <w:r w:rsidRPr="00E4691A">
        <w:rPr>
          <w:lang w:val="en-US"/>
        </w:rPr>
        <w:t>divPaginaPaseadorSolicitudesPendientesSinNotificar</w:t>
      </w:r>
      <w:proofErr w:type="spellEnd"/>
      <w:r w:rsidRPr="00E4691A">
        <w:rPr>
          <w:lang w:val="en-US"/>
        </w:rPr>
        <w:t>":</w:t>
      </w:r>
    </w:p>
    <w:p w14:paraId="5ED88D8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if (_</w:t>
      </w:r>
      <w:proofErr w:type="spellStart"/>
      <w:proofErr w:type="gramStart"/>
      <w:r w:rsidRPr="00E4691A">
        <w:rPr>
          <w:lang w:val="en-US"/>
        </w:rPr>
        <w:t>item.motivo</w:t>
      </w:r>
      <w:proofErr w:type="spellEnd"/>
      <w:r w:rsidRPr="00E4691A">
        <w:rPr>
          <w:lang w:val="en-US"/>
        </w:rPr>
        <w:t xml:space="preserve"> !=</w:t>
      </w:r>
      <w:proofErr w:type="gramEnd"/>
      <w:r w:rsidRPr="00E4691A">
        <w:rPr>
          <w:lang w:val="en-US"/>
        </w:rPr>
        <w:t xml:space="preserve">= </w:t>
      </w:r>
      <w:proofErr w:type="gramStart"/>
      <w:r w:rsidRPr="00E4691A">
        <w:rPr>
          <w:lang w:val="en-US"/>
        </w:rPr>
        <w:t>undefined) {</w:t>
      </w:r>
      <w:proofErr w:type="gramEnd"/>
    </w:p>
    <w:p w14:paraId="34BACD7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r w:rsidRPr="00E4691A">
        <w:rPr>
          <w:lang w:val="es-ES"/>
        </w:rPr>
        <w:t>resultado = `</w:t>
      </w:r>
    </w:p>
    <w:p w14:paraId="7D69EC8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&lt;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&gt;${_</w:t>
      </w:r>
      <w:proofErr w:type="spellStart"/>
      <w:r w:rsidRPr="00E4691A">
        <w:rPr>
          <w:lang w:val="es-ES"/>
        </w:rPr>
        <w:t>item.motivo</w:t>
      </w:r>
      <w:proofErr w:type="spellEnd"/>
      <w:r w:rsidRPr="00E4691A">
        <w:rPr>
          <w:lang w:val="es-ES"/>
        </w:rPr>
        <w:t>}</w:t>
      </w:r>
    </w:p>
    <w:p w14:paraId="63A3F91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&lt;/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&gt;`;</w:t>
      </w:r>
    </w:p>
    <w:p w14:paraId="2498DA5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16FC879C" w14:textId="77777777" w:rsidR="00E4691A" w:rsidRPr="00E4691A" w:rsidRDefault="00E4691A" w:rsidP="00E4691A">
      <w:pPr>
        <w:rPr>
          <w:lang w:val="es-ES"/>
        </w:rPr>
      </w:pPr>
    </w:p>
    <w:p w14:paraId="70EB1CE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resultado += `</w:t>
      </w:r>
    </w:p>
    <w:p w14:paraId="06C08A5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&lt;</w:t>
      </w:r>
      <w:proofErr w:type="spellStart"/>
      <w:r w:rsidRPr="00E4691A">
        <w:rPr>
          <w:lang w:val="es-ES"/>
        </w:rPr>
        <w:t>td</w:t>
      </w:r>
      <w:proofErr w:type="spellEnd"/>
      <w:r w:rsidRPr="00E4691A">
        <w:rPr>
          <w:lang w:val="es-ES"/>
        </w:rPr>
        <w:t>&gt;</w:t>
      </w:r>
    </w:p>
    <w:p w14:paraId="2388A6F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&lt;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btnDarsePorNotificado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btn</w:t>
      </w:r>
      <w:proofErr w:type="spellEnd"/>
      <w:r w:rsidRPr="00E4691A">
        <w:rPr>
          <w:lang w:val="es-ES"/>
        </w:rPr>
        <w:t>-paseo"</w:t>
      </w:r>
    </w:p>
    <w:p w14:paraId="4C7B214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data-darse-por-notificado-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-paseador="${_</w:t>
      </w:r>
      <w:proofErr w:type="spellStart"/>
      <w:r w:rsidRPr="00E4691A">
        <w:rPr>
          <w:lang w:val="es-ES"/>
        </w:rPr>
        <w:t>item.id</w:t>
      </w:r>
      <w:proofErr w:type="spellEnd"/>
      <w:r w:rsidRPr="00E4691A">
        <w:rPr>
          <w:lang w:val="es-ES"/>
        </w:rPr>
        <w:t>}"&gt;&amp;</w:t>
      </w:r>
      <w:proofErr w:type="spellStart"/>
      <w:r w:rsidRPr="00E4691A">
        <w:rPr>
          <w:lang w:val="es-ES"/>
        </w:rPr>
        <w:t>check</w:t>
      </w:r>
      <w:proofErr w:type="spellEnd"/>
      <w:r w:rsidRPr="00E4691A">
        <w:rPr>
          <w:lang w:val="es-ES"/>
        </w:rPr>
        <w:t>;</w:t>
      </w:r>
    </w:p>
    <w:p w14:paraId="2AB7C9A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</w:t>
      </w:r>
      <w:r w:rsidRPr="00E4691A">
        <w:rPr>
          <w:lang w:val="en-US"/>
        </w:rPr>
        <w:t>&lt;/button&gt;</w:t>
      </w:r>
    </w:p>
    <w:p w14:paraId="67BFDBF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&lt;/td&gt;`;</w:t>
      </w:r>
    </w:p>
    <w:p w14:paraId="46676E5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break;</w:t>
      </w:r>
    </w:p>
    <w:p w14:paraId="090031D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67847D63" w14:textId="77777777" w:rsidR="00E4691A" w:rsidRPr="00E4691A" w:rsidRDefault="00E4691A" w:rsidP="00E4691A">
      <w:pPr>
        <w:rPr>
          <w:lang w:val="en-US"/>
        </w:rPr>
      </w:pPr>
    </w:p>
    <w:p w14:paraId="60CB23F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return </w:t>
      </w:r>
      <w:proofErr w:type="spellStart"/>
      <w:r w:rsidRPr="00E4691A">
        <w:rPr>
          <w:lang w:val="en-US"/>
        </w:rPr>
        <w:t>resultado</w:t>
      </w:r>
      <w:proofErr w:type="spellEnd"/>
      <w:r w:rsidRPr="00E4691A">
        <w:rPr>
          <w:lang w:val="en-US"/>
        </w:rPr>
        <w:t>;</w:t>
      </w:r>
    </w:p>
    <w:p w14:paraId="6C2FB53C" w14:textId="77777777" w:rsidR="00E4691A" w:rsidRPr="0097294E" w:rsidRDefault="00E4691A" w:rsidP="00E4691A">
      <w:pPr>
        <w:rPr>
          <w:lang w:val="en-US"/>
        </w:rPr>
      </w:pPr>
      <w:r w:rsidRPr="0097294E">
        <w:rPr>
          <w:lang w:val="en-US"/>
        </w:rPr>
        <w:lastRenderedPageBreak/>
        <w:t>}</w:t>
      </w:r>
    </w:p>
    <w:p w14:paraId="7D48BE52" w14:textId="77777777" w:rsidR="00E4691A" w:rsidRPr="0097294E" w:rsidRDefault="00E4691A" w:rsidP="00E4691A">
      <w:pPr>
        <w:rPr>
          <w:lang w:val="en-US"/>
        </w:rPr>
      </w:pPr>
    </w:p>
    <w:p w14:paraId="6ABA55F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/************************************************************************/</w:t>
      </w:r>
    </w:p>
    <w:p w14:paraId="09818AA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 NOTIFICACIÓN DE PASEO CANCELADO POR SISTEMA //////////////</w:t>
      </w:r>
    </w:p>
    <w:p w14:paraId="49B1D86D" w14:textId="77777777" w:rsidR="00E4691A" w:rsidRPr="00E4691A" w:rsidRDefault="00E4691A" w:rsidP="00E4691A">
      <w:pPr>
        <w:rPr>
          <w:lang w:val="es-ES"/>
        </w:rPr>
      </w:pPr>
    </w:p>
    <w:p w14:paraId="46C8B5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/************************************************************************/</w:t>
      </w:r>
    </w:p>
    <w:p w14:paraId="1CEE6CCA" w14:textId="77777777" w:rsidR="00E4691A" w:rsidRPr="00E4691A" w:rsidRDefault="00E4691A" w:rsidP="00E4691A">
      <w:pPr>
        <w:rPr>
          <w:lang w:val="es-ES"/>
        </w:rPr>
      </w:pPr>
    </w:p>
    <w:p w14:paraId="01D04B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2EDB875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</w:t>
      </w:r>
      <w:proofErr w:type="spellStart"/>
      <w:r w:rsidRPr="00E4691A">
        <w:rPr>
          <w:lang w:val="es-ES"/>
        </w:rPr>
        <w:t>fDarsePorNotificado</w:t>
      </w:r>
      <w:proofErr w:type="spellEnd"/>
      <w:r w:rsidRPr="00E4691A">
        <w:rPr>
          <w:lang w:val="es-ES"/>
        </w:rPr>
        <w:t xml:space="preserve"> es llamada por </w:t>
      </w:r>
      <w:proofErr w:type="spellStart"/>
      <w:r w:rsidRPr="00E4691A">
        <w:rPr>
          <w:lang w:val="es-ES"/>
        </w:rPr>
        <w:t>fDarEventoBotonesDarsePorNotificadoPaseo</w:t>
      </w:r>
      <w:proofErr w:type="spellEnd"/>
    </w:p>
    <w:p w14:paraId="36E2E93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3A1AF6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Se actualiza la Propiedad booleana "Notificado" de la Clase Contratación</w:t>
      </w:r>
    </w:p>
    <w:p w14:paraId="377F77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3024CD6B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fDarsePorNotificado</w:t>
      </w:r>
      <w:proofErr w:type="spellEnd"/>
      <w:r w:rsidRPr="00E4691A">
        <w:rPr>
          <w:lang w:val="es-ES"/>
        </w:rPr>
        <w:t>() {</w:t>
      </w:r>
    </w:p>
    <w:p w14:paraId="0EE94D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paseoAMarcarComoNotificado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this.getAttribute</w:t>
      </w:r>
      <w:proofErr w:type="spellEnd"/>
      <w:r w:rsidRPr="00E4691A">
        <w:rPr>
          <w:lang w:val="es-ES"/>
        </w:rPr>
        <w:t>(</w:t>
      </w:r>
    </w:p>
    <w:p w14:paraId="27569EF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"data-darse-por-notificado-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-paseador"</w:t>
      </w:r>
    </w:p>
    <w:p w14:paraId="411D933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);</w:t>
      </w:r>
    </w:p>
    <w:p w14:paraId="26A5A03D" w14:textId="77777777" w:rsidR="00E4691A" w:rsidRPr="00E4691A" w:rsidRDefault="00E4691A" w:rsidP="00E4691A">
      <w:pPr>
        <w:rPr>
          <w:lang w:val="es-ES"/>
        </w:rPr>
      </w:pPr>
    </w:p>
    <w:p w14:paraId="3B01164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SISTEMA.cambiarPropiedadNotificado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paseoAMarcarComoNotificado</w:t>
      </w:r>
      <w:proofErr w:type="spellEnd"/>
      <w:r w:rsidRPr="00E4691A">
        <w:rPr>
          <w:lang w:val="es-ES"/>
        </w:rPr>
        <w:t>);</w:t>
      </w:r>
    </w:p>
    <w:p w14:paraId="33C0A4FE" w14:textId="77777777" w:rsidR="00E4691A" w:rsidRPr="00E4691A" w:rsidRDefault="00E4691A" w:rsidP="00E4691A">
      <w:pPr>
        <w:rPr>
          <w:lang w:val="es-ES"/>
        </w:rPr>
      </w:pPr>
    </w:p>
    <w:p w14:paraId="0086802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42EE8CB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fCargarDatosDePaseador</w:t>
      </w:r>
      <w:proofErr w:type="spellEnd"/>
      <w:r w:rsidRPr="00E4691A">
        <w:rPr>
          <w:lang w:val="es-ES"/>
        </w:rPr>
        <w:t>(usuario);</w:t>
      </w:r>
    </w:p>
    <w:p w14:paraId="549925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1247DB1C" w14:textId="77777777" w:rsidR="00E4691A" w:rsidRPr="00E4691A" w:rsidRDefault="00E4691A" w:rsidP="00E4691A">
      <w:pPr>
        <w:rPr>
          <w:lang w:val="es-ES"/>
        </w:rPr>
      </w:pPr>
    </w:p>
    <w:p w14:paraId="69AD728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/************************************************************************/</w:t>
      </w:r>
    </w:p>
    <w:p w14:paraId="3E10599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FUNCIONES PARA EVENTOS ////////////////////////</w:t>
      </w:r>
    </w:p>
    <w:p w14:paraId="144A1C46" w14:textId="77777777" w:rsidR="00E4691A" w:rsidRPr="00E4691A" w:rsidRDefault="00E4691A" w:rsidP="00E4691A">
      <w:pPr>
        <w:rPr>
          <w:lang w:val="es-ES"/>
        </w:rPr>
      </w:pPr>
    </w:p>
    <w:p w14:paraId="7A2B6D2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/************************************************************************/</w:t>
      </w:r>
    </w:p>
    <w:p w14:paraId="6F07C5E3" w14:textId="77777777" w:rsidR="00E4691A" w:rsidRPr="00E4691A" w:rsidRDefault="00E4691A" w:rsidP="00E4691A">
      <w:pPr>
        <w:rPr>
          <w:lang w:val="es-ES"/>
        </w:rPr>
      </w:pPr>
    </w:p>
    <w:p w14:paraId="183F896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5886281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2DBC58F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</w:t>
      </w:r>
      <w:proofErr w:type="spellStart"/>
      <w:r w:rsidRPr="00E4691A">
        <w:rPr>
          <w:lang w:val="es-ES"/>
        </w:rPr>
        <w:t>idElementoHtml</w:t>
      </w:r>
      <w:proofErr w:type="spellEnd"/>
    </w:p>
    <w:p w14:paraId="2DACC8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897A3FD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fDarEventosEnCargaDePaseos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idElementoHtml</w:t>
      </w:r>
      <w:proofErr w:type="spellEnd"/>
      <w:r w:rsidRPr="00E4691A">
        <w:rPr>
          <w:lang w:val="es-ES"/>
        </w:rPr>
        <w:t>) {</w:t>
      </w:r>
    </w:p>
    <w:p w14:paraId="4C7B13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switch (_</w:t>
      </w:r>
      <w:proofErr w:type="spellStart"/>
      <w:r w:rsidRPr="00E4691A">
        <w:rPr>
          <w:lang w:val="es-ES"/>
        </w:rPr>
        <w:t>idElementoHtml</w:t>
      </w:r>
      <w:proofErr w:type="spellEnd"/>
      <w:r w:rsidRPr="00E4691A">
        <w:rPr>
          <w:lang w:val="es-ES"/>
        </w:rPr>
        <w:t>) {</w:t>
      </w:r>
    </w:p>
    <w:p w14:paraId="2895BF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divPaginaPaseadorPaseosEnCurso</w:t>
      </w:r>
      <w:proofErr w:type="spellEnd"/>
      <w:r w:rsidRPr="00E4691A">
        <w:rPr>
          <w:lang w:val="es-ES"/>
        </w:rPr>
        <w:t>":</w:t>
      </w:r>
    </w:p>
    <w:p w14:paraId="13E132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fDarEventoBotonesCancelarPaseo</w:t>
      </w:r>
      <w:proofErr w:type="spellEnd"/>
      <w:r w:rsidRPr="00E4691A">
        <w:rPr>
          <w:lang w:val="es-ES"/>
        </w:rPr>
        <w:t>();</w:t>
      </w:r>
    </w:p>
    <w:p w14:paraId="414FA30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fDarEventosCerrarPaseo</w:t>
      </w:r>
      <w:proofErr w:type="spellEnd"/>
      <w:r w:rsidRPr="00E4691A">
        <w:rPr>
          <w:lang w:val="es-ES"/>
        </w:rPr>
        <w:t>();</w:t>
      </w:r>
    </w:p>
    <w:p w14:paraId="272ED9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4B47C671" w14:textId="77777777" w:rsidR="00E4691A" w:rsidRPr="00E4691A" w:rsidRDefault="00E4691A" w:rsidP="00E4691A">
      <w:pPr>
        <w:rPr>
          <w:lang w:val="es-ES"/>
        </w:rPr>
      </w:pPr>
    </w:p>
    <w:p w14:paraId="1B94B7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divClientePaseadoresYPerros</w:t>
      </w:r>
      <w:proofErr w:type="spellEnd"/>
      <w:r w:rsidRPr="00E4691A">
        <w:rPr>
          <w:lang w:val="es-ES"/>
        </w:rPr>
        <w:t>":</w:t>
      </w:r>
    </w:p>
    <w:p w14:paraId="333EDA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divClienteSolicitudPendiente</w:t>
      </w:r>
      <w:proofErr w:type="spellEnd"/>
      <w:r w:rsidRPr="00E4691A">
        <w:rPr>
          <w:lang w:val="es-ES"/>
        </w:rPr>
        <w:t>":</w:t>
      </w:r>
    </w:p>
    <w:p w14:paraId="0D474DA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fDarEventoBotonesCancelarPaseo</w:t>
      </w:r>
      <w:proofErr w:type="spellEnd"/>
      <w:r w:rsidRPr="00E4691A">
        <w:rPr>
          <w:lang w:val="es-ES"/>
        </w:rPr>
        <w:t>();</w:t>
      </w:r>
    </w:p>
    <w:p w14:paraId="037B8E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36150994" w14:textId="77777777" w:rsidR="00E4691A" w:rsidRPr="00E4691A" w:rsidRDefault="00E4691A" w:rsidP="00E4691A">
      <w:pPr>
        <w:rPr>
          <w:lang w:val="es-ES"/>
        </w:rPr>
      </w:pPr>
    </w:p>
    <w:p w14:paraId="601D3BE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divPaginaPaseadorSolicitudesPendientes</w:t>
      </w:r>
      <w:proofErr w:type="spellEnd"/>
      <w:r w:rsidRPr="00E4691A">
        <w:rPr>
          <w:lang w:val="es-ES"/>
        </w:rPr>
        <w:t>":</w:t>
      </w:r>
    </w:p>
    <w:p w14:paraId="5C8FA4D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fDarEventoBotonesAceptarPaseo</w:t>
      </w:r>
      <w:proofErr w:type="spellEnd"/>
      <w:r w:rsidRPr="00E4691A">
        <w:rPr>
          <w:lang w:val="es-ES"/>
        </w:rPr>
        <w:t>();</w:t>
      </w:r>
    </w:p>
    <w:p w14:paraId="0DB2E3F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fDarEventoBotonesRechazarPaseo</w:t>
      </w:r>
      <w:proofErr w:type="spellEnd"/>
      <w:r w:rsidRPr="00E4691A">
        <w:rPr>
          <w:lang w:val="es-ES"/>
        </w:rPr>
        <w:t>();</w:t>
      </w:r>
    </w:p>
    <w:p w14:paraId="22DFF56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04D69AF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divPaginaPaseadorSolicitudesPendientesSinNotificar</w:t>
      </w:r>
      <w:proofErr w:type="spellEnd"/>
      <w:r w:rsidRPr="00E4691A">
        <w:rPr>
          <w:lang w:val="es-ES"/>
        </w:rPr>
        <w:t>":</w:t>
      </w:r>
    </w:p>
    <w:p w14:paraId="38036C5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fDarEventoBotonesDarsePorNotificadoPaseo</w:t>
      </w:r>
      <w:proofErr w:type="spellEnd"/>
      <w:r w:rsidRPr="00E4691A">
        <w:rPr>
          <w:lang w:val="es-ES"/>
        </w:rPr>
        <w:t>();</w:t>
      </w:r>
    </w:p>
    <w:p w14:paraId="766110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04D3A94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7118D1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075D8638" w14:textId="77777777" w:rsidR="00E4691A" w:rsidRPr="00E4691A" w:rsidRDefault="00E4691A" w:rsidP="00E4691A">
      <w:pPr>
        <w:rPr>
          <w:lang w:val="es-ES"/>
        </w:rPr>
      </w:pPr>
    </w:p>
    <w:p w14:paraId="29F2B8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5FAD71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Se Habilita la "Escucha" de los Botones "</w:t>
      </w:r>
      <w:r w:rsidRPr="00E4691A">
        <w:rPr>
          <w:rFonts w:ascii="Segoe UI Symbol" w:hAnsi="Segoe UI Symbol" w:cs="Segoe UI Symbol"/>
          <w:lang w:val="es-ES"/>
        </w:rPr>
        <w:t>✓</w:t>
      </w:r>
      <w:r w:rsidRPr="00E4691A">
        <w:rPr>
          <w:lang w:val="es-ES"/>
        </w:rPr>
        <w:t>" de los Paseos Cancelados Autom</w:t>
      </w:r>
      <w:r w:rsidRPr="00E4691A">
        <w:rPr>
          <w:rFonts w:cs="Times New Roman"/>
          <w:lang w:val="es-ES"/>
        </w:rPr>
        <w:t>á</w:t>
      </w:r>
      <w:r w:rsidRPr="00E4691A">
        <w:rPr>
          <w:lang w:val="es-ES"/>
        </w:rPr>
        <w:t>ticamente</w:t>
      </w:r>
    </w:p>
    <w:p w14:paraId="1BDCC39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7F4745D3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fDarEventoBotonesDarsePorNotificadoPaseo</w:t>
      </w:r>
      <w:proofErr w:type="spellEnd"/>
      <w:r w:rsidRPr="00E4691A">
        <w:rPr>
          <w:lang w:val="es-ES"/>
        </w:rPr>
        <w:t>() {</w:t>
      </w:r>
    </w:p>
    <w:p w14:paraId="6C4E99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botonesDarsePorNotificadoPaseo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document.querySelectorAll</w:t>
      </w:r>
      <w:proofErr w:type="spellEnd"/>
      <w:r w:rsidRPr="00E4691A">
        <w:rPr>
          <w:lang w:val="es-ES"/>
        </w:rPr>
        <w:t>(</w:t>
      </w:r>
    </w:p>
    <w:p w14:paraId="1E6A5C9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</w:t>
      </w:r>
      <w:proofErr w:type="gramStart"/>
      <w:r w:rsidRPr="00E4691A">
        <w:rPr>
          <w:lang w:val="en-US"/>
        </w:rPr>
        <w:t>".</w:t>
      </w:r>
      <w:proofErr w:type="spellStart"/>
      <w:r w:rsidRPr="00E4691A">
        <w:rPr>
          <w:lang w:val="en-US"/>
        </w:rPr>
        <w:t>btnDarsePorNotificado</w:t>
      </w:r>
      <w:proofErr w:type="spellEnd"/>
      <w:proofErr w:type="gramEnd"/>
      <w:r w:rsidRPr="00E4691A">
        <w:rPr>
          <w:lang w:val="en-US"/>
        </w:rPr>
        <w:t>"</w:t>
      </w:r>
    </w:p>
    <w:p w14:paraId="716EBF2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);</w:t>
      </w:r>
    </w:p>
    <w:p w14:paraId="40A7509F" w14:textId="77777777" w:rsidR="00E4691A" w:rsidRPr="00E4691A" w:rsidRDefault="00E4691A" w:rsidP="00E4691A">
      <w:pPr>
        <w:rPr>
          <w:lang w:val="en-US"/>
        </w:rPr>
      </w:pPr>
    </w:p>
    <w:p w14:paraId="6DCCB28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botonesDarsePorNotificadoPaseo.length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60E921C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item = </w:t>
      </w:r>
      <w:proofErr w:type="spellStart"/>
      <w:r w:rsidRPr="00E4691A">
        <w:rPr>
          <w:lang w:val="en-US"/>
        </w:rPr>
        <w:t>botonesDarsePorNotificadoPaseo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6AC0E51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spellStart"/>
      <w:proofErr w:type="gramStart"/>
      <w:r w:rsidRPr="00E4691A">
        <w:rPr>
          <w:lang w:val="en-US"/>
        </w:rPr>
        <w:t>item.addEventListener</w:t>
      </w:r>
      <w:proofErr w:type="spellEnd"/>
      <w:proofErr w:type="gramEnd"/>
      <w:r w:rsidRPr="00E4691A">
        <w:rPr>
          <w:lang w:val="en-US"/>
        </w:rPr>
        <w:t xml:space="preserve">("click", </w:t>
      </w:r>
      <w:proofErr w:type="spellStart"/>
      <w:r w:rsidRPr="00E4691A">
        <w:rPr>
          <w:lang w:val="en-US"/>
        </w:rPr>
        <w:t>fDarsePorNotificado</w:t>
      </w:r>
      <w:proofErr w:type="spellEnd"/>
      <w:r w:rsidRPr="00E4691A">
        <w:rPr>
          <w:lang w:val="en-US"/>
        </w:rPr>
        <w:t>);</w:t>
      </w:r>
    </w:p>
    <w:p w14:paraId="0522A15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r w:rsidRPr="00E4691A">
        <w:rPr>
          <w:lang w:val="es-ES"/>
        </w:rPr>
        <w:t>}</w:t>
      </w:r>
    </w:p>
    <w:p w14:paraId="1C94609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034A86D5" w14:textId="77777777" w:rsidR="00E4691A" w:rsidRPr="00E4691A" w:rsidRDefault="00E4691A" w:rsidP="00E4691A">
      <w:pPr>
        <w:rPr>
          <w:lang w:val="es-ES"/>
        </w:rPr>
      </w:pPr>
    </w:p>
    <w:p w14:paraId="5D23442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2CFACE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2CC6AF8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D47F4A7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fDarEventoBotonesCancelarPaseo</w:t>
      </w:r>
      <w:proofErr w:type="spellEnd"/>
      <w:r w:rsidRPr="00E4691A">
        <w:rPr>
          <w:lang w:val="es-ES"/>
        </w:rPr>
        <w:t>() {</w:t>
      </w:r>
    </w:p>
    <w:p w14:paraId="2C81901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botonesCancelarPaseo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document.querySelectorAll</w:t>
      </w:r>
      <w:proofErr w:type="spellEnd"/>
      <w:r w:rsidRPr="00E4691A">
        <w:rPr>
          <w:lang w:val="es-ES"/>
        </w:rPr>
        <w:t>(</w:t>
      </w:r>
    </w:p>
    <w:p w14:paraId="0182CCD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".</w:t>
      </w:r>
      <w:proofErr w:type="spellStart"/>
      <w:r w:rsidRPr="00E4691A">
        <w:rPr>
          <w:lang w:val="es-ES"/>
        </w:rPr>
        <w:t>btnCancelarContratacion</w:t>
      </w:r>
      <w:proofErr w:type="spellEnd"/>
      <w:r w:rsidRPr="00E4691A">
        <w:rPr>
          <w:lang w:val="es-ES"/>
        </w:rPr>
        <w:t>"</w:t>
      </w:r>
    </w:p>
    <w:p w14:paraId="11F9AE0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);</w:t>
      </w:r>
    </w:p>
    <w:p w14:paraId="3294F192" w14:textId="77777777" w:rsidR="00E4691A" w:rsidRPr="00E4691A" w:rsidRDefault="00E4691A" w:rsidP="00E4691A">
      <w:pPr>
        <w:rPr>
          <w:lang w:val="en-US"/>
        </w:rPr>
      </w:pPr>
    </w:p>
    <w:p w14:paraId="17043C8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botonesCancelarPaseo.length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1892D80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item = </w:t>
      </w:r>
      <w:proofErr w:type="spellStart"/>
      <w:r w:rsidRPr="00E4691A">
        <w:rPr>
          <w:lang w:val="en-US"/>
        </w:rPr>
        <w:t>botonesCancelarPaseo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54756F1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spellStart"/>
      <w:proofErr w:type="gramStart"/>
      <w:r w:rsidRPr="00E4691A">
        <w:rPr>
          <w:lang w:val="en-US"/>
        </w:rPr>
        <w:t>item.addEventListener</w:t>
      </w:r>
      <w:proofErr w:type="spellEnd"/>
      <w:proofErr w:type="gramEnd"/>
      <w:r w:rsidRPr="00E4691A">
        <w:rPr>
          <w:lang w:val="en-US"/>
        </w:rPr>
        <w:t xml:space="preserve">("click", </w:t>
      </w:r>
      <w:proofErr w:type="spellStart"/>
      <w:r w:rsidRPr="00E4691A">
        <w:rPr>
          <w:lang w:val="en-US"/>
        </w:rPr>
        <w:t>fCancelarContratacion</w:t>
      </w:r>
      <w:proofErr w:type="spellEnd"/>
      <w:r w:rsidRPr="00E4691A">
        <w:rPr>
          <w:lang w:val="en-US"/>
        </w:rPr>
        <w:t>);</w:t>
      </w:r>
    </w:p>
    <w:p w14:paraId="3833F44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lastRenderedPageBreak/>
        <w:t xml:space="preserve">  </w:t>
      </w:r>
      <w:r w:rsidRPr="00E4691A">
        <w:rPr>
          <w:lang w:val="es-ES"/>
        </w:rPr>
        <w:t>}</w:t>
      </w:r>
    </w:p>
    <w:p w14:paraId="3C2F100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48693E9" w14:textId="77777777" w:rsidR="00E4691A" w:rsidRPr="00E4691A" w:rsidRDefault="00E4691A" w:rsidP="00E4691A">
      <w:pPr>
        <w:rPr>
          <w:lang w:val="es-ES"/>
        </w:rPr>
      </w:pPr>
    </w:p>
    <w:p w14:paraId="69E55AC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1ED7D44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58F6FDF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167A78C0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fDarEventosCerrarPaseo</w:t>
      </w:r>
      <w:proofErr w:type="spellEnd"/>
      <w:r w:rsidRPr="00E4691A">
        <w:rPr>
          <w:lang w:val="es-ES"/>
        </w:rPr>
        <w:t>() {</w:t>
      </w:r>
    </w:p>
    <w:p w14:paraId="73772D2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botonesCerrarPaseo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document.querySelectorAll</w:t>
      </w:r>
      <w:proofErr w:type="spellEnd"/>
      <w:r w:rsidRPr="00E4691A">
        <w:rPr>
          <w:lang w:val="es-ES"/>
        </w:rPr>
        <w:t>(</w:t>
      </w:r>
    </w:p>
    <w:p w14:paraId="3E0CDF8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".</w:t>
      </w:r>
      <w:proofErr w:type="spellStart"/>
      <w:r w:rsidRPr="00E4691A">
        <w:rPr>
          <w:lang w:val="es-ES"/>
        </w:rPr>
        <w:t>btnCerrarContratacionUsrPaseador</w:t>
      </w:r>
      <w:proofErr w:type="spellEnd"/>
      <w:r w:rsidRPr="00E4691A">
        <w:rPr>
          <w:lang w:val="es-ES"/>
        </w:rPr>
        <w:t>"</w:t>
      </w:r>
    </w:p>
    <w:p w14:paraId="0EE72EB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);</w:t>
      </w:r>
    </w:p>
    <w:p w14:paraId="55F79D3C" w14:textId="77777777" w:rsidR="00E4691A" w:rsidRPr="00E4691A" w:rsidRDefault="00E4691A" w:rsidP="00E4691A">
      <w:pPr>
        <w:rPr>
          <w:lang w:val="es-ES"/>
        </w:rPr>
      </w:pPr>
    </w:p>
    <w:p w14:paraId="1757EB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for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i = 0; i &lt; </w:t>
      </w:r>
      <w:proofErr w:type="spellStart"/>
      <w:r w:rsidRPr="00E4691A">
        <w:rPr>
          <w:lang w:val="es-ES"/>
        </w:rPr>
        <w:t>botonesCerrarPaseo.length</w:t>
      </w:r>
      <w:proofErr w:type="spellEnd"/>
      <w:r w:rsidRPr="00E4691A">
        <w:rPr>
          <w:lang w:val="es-ES"/>
        </w:rPr>
        <w:t>; i++) {</w:t>
      </w:r>
    </w:p>
    <w:p w14:paraId="22F54C0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botonesCerrarPaseo</w:t>
      </w:r>
      <w:proofErr w:type="spellEnd"/>
      <w:r w:rsidRPr="00E4691A">
        <w:rPr>
          <w:lang w:val="es-ES"/>
        </w:rPr>
        <w:t>[i];</w:t>
      </w:r>
    </w:p>
    <w:p w14:paraId="3771A7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item.addEventListener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click</w:t>
      </w:r>
      <w:proofErr w:type="spellEnd"/>
      <w:r w:rsidRPr="00E4691A">
        <w:rPr>
          <w:lang w:val="es-ES"/>
        </w:rPr>
        <w:t xml:space="preserve">", </w:t>
      </w:r>
      <w:proofErr w:type="spellStart"/>
      <w:r w:rsidRPr="00E4691A">
        <w:rPr>
          <w:lang w:val="es-ES"/>
        </w:rPr>
        <w:t>fCerrarContratacionUsrPaseador</w:t>
      </w:r>
      <w:proofErr w:type="spellEnd"/>
      <w:r w:rsidRPr="00E4691A">
        <w:rPr>
          <w:lang w:val="es-ES"/>
        </w:rPr>
        <w:t>);</w:t>
      </w:r>
    </w:p>
    <w:p w14:paraId="1E42B46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000F1CA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5ECAC83F" w14:textId="77777777" w:rsidR="00E4691A" w:rsidRPr="00E4691A" w:rsidRDefault="00E4691A" w:rsidP="00E4691A">
      <w:pPr>
        <w:rPr>
          <w:lang w:val="es-ES"/>
        </w:rPr>
      </w:pPr>
    </w:p>
    <w:p w14:paraId="2470FEB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1DE894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7E89C9E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0712B1C8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fDarEventoBotonesAceptarPaseo</w:t>
      </w:r>
      <w:proofErr w:type="spellEnd"/>
      <w:r w:rsidRPr="00E4691A">
        <w:rPr>
          <w:lang w:val="es-ES"/>
        </w:rPr>
        <w:t>() {</w:t>
      </w:r>
    </w:p>
    <w:p w14:paraId="733AEEA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botonesAceptarPaseo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document.querySelectorAll</w:t>
      </w:r>
      <w:proofErr w:type="spellEnd"/>
      <w:r w:rsidRPr="00E4691A">
        <w:rPr>
          <w:lang w:val="es-ES"/>
        </w:rPr>
        <w:t>(</w:t>
      </w:r>
    </w:p>
    <w:p w14:paraId="36E1F12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".</w:t>
      </w:r>
      <w:proofErr w:type="spellStart"/>
      <w:r w:rsidRPr="00E4691A">
        <w:rPr>
          <w:lang w:val="es-ES"/>
        </w:rPr>
        <w:t>btnAceptarContratacionUsrPaseador</w:t>
      </w:r>
      <w:proofErr w:type="spellEnd"/>
      <w:r w:rsidRPr="00E4691A">
        <w:rPr>
          <w:lang w:val="es-ES"/>
        </w:rPr>
        <w:t>"</w:t>
      </w:r>
    </w:p>
    <w:p w14:paraId="14EC5A0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);</w:t>
      </w:r>
    </w:p>
    <w:p w14:paraId="4A468C9E" w14:textId="77777777" w:rsidR="00E4691A" w:rsidRPr="00E4691A" w:rsidRDefault="00E4691A" w:rsidP="00E4691A">
      <w:pPr>
        <w:rPr>
          <w:lang w:val="en-US"/>
        </w:rPr>
      </w:pPr>
    </w:p>
    <w:p w14:paraId="0F8D6D9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botonesAceptarPaseo.length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3FB19AF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item = </w:t>
      </w:r>
      <w:proofErr w:type="spellStart"/>
      <w:r w:rsidRPr="00E4691A">
        <w:rPr>
          <w:lang w:val="en-US"/>
        </w:rPr>
        <w:t>botonesAceptarPaseo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1B9395A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spellStart"/>
      <w:proofErr w:type="gramStart"/>
      <w:r w:rsidRPr="00E4691A">
        <w:rPr>
          <w:lang w:val="en-US"/>
        </w:rPr>
        <w:t>item.addEventListener</w:t>
      </w:r>
      <w:proofErr w:type="spellEnd"/>
      <w:proofErr w:type="gramEnd"/>
      <w:r w:rsidRPr="00E4691A">
        <w:rPr>
          <w:lang w:val="en-US"/>
        </w:rPr>
        <w:t xml:space="preserve">("click", </w:t>
      </w:r>
      <w:proofErr w:type="spellStart"/>
      <w:r w:rsidRPr="00E4691A">
        <w:rPr>
          <w:lang w:val="en-US"/>
        </w:rPr>
        <w:t>fAceptarContratacionUsrPaseador</w:t>
      </w:r>
      <w:proofErr w:type="spellEnd"/>
      <w:r w:rsidRPr="00E4691A">
        <w:rPr>
          <w:lang w:val="en-US"/>
        </w:rPr>
        <w:t>);</w:t>
      </w:r>
    </w:p>
    <w:p w14:paraId="07E20FC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}</w:t>
      </w:r>
    </w:p>
    <w:p w14:paraId="0683F76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>}</w:t>
      </w:r>
    </w:p>
    <w:p w14:paraId="0FB7B192" w14:textId="77777777" w:rsidR="00E4691A" w:rsidRPr="00E4691A" w:rsidRDefault="00E4691A" w:rsidP="00E4691A">
      <w:pPr>
        <w:rPr>
          <w:lang w:val="en-US"/>
        </w:rPr>
      </w:pPr>
    </w:p>
    <w:p w14:paraId="1523DE8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>/**</w:t>
      </w:r>
    </w:p>
    <w:p w14:paraId="1C1C5BC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*</w:t>
      </w:r>
    </w:p>
    <w:p w14:paraId="06FA85E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*/</w:t>
      </w:r>
    </w:p>
    <w:p w14:paraId="53EF3B11" w14:textId="77777777" w:rsidR="00E4691A" w:rsidRPr="0097294E" w:rsidRDefault="00E4691A" w:rsidP="00E4691A">
      <w:proofErr w:type="spellStart"/>
      <w:r w:rsidRPr="0097294E">
        <w:t>function</w:t>
      </w:r>
      <w:proofErr w:type="spellEnd"/>
      <w:r w:rsidRPr="0097294E">
        <w:t xml:space="preserve"> </w:t>
      </w:r>
      <w:proofErr w:type="spellStart"/>
      <w:r w:rsidRPr="0097294E">
        <w:t>fDarEventoBotonesRechazarPaseo</w:t>
      </w:r>
      <w:proofErr w:type="spellEnd"/>
      <w:r w:rsidRPr="0097294E">
        <w:t>() {</w:t>
      </w:r>
    </w:p>
    <w:p w14:paraId="1BB9E0B5" w14:textId="77777777" w:rsidR="00E4691A" w:rsidRPr="00E4691A" w:rsidRDefault="00E4691A" w:rsidP="00E4691A">
      <w:pPr>
        <w:rPr>
          <w:lang w:val="es-ES"/>
        </w:rPr>
      </w:pPr>
      <w:r w:rsidRPr="0097294E"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botonesRechazarPaseo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document.querySelectorAll</w:t>
      </w:r>
      <w:proofErr w:type="spellEnd"/>
      <w:r w:rsidRPr="00E4691A">
        <w:rPr>
          <w:lang w:val="es-ES"/>
        </w:rPr>
        <w:t>(</w:t>
      </w:r>
    </w:p>
    <w:p w14:paraId="44EE37F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".</w:t>
      </w:r>
      <w:proofErr w:type="spellStart"/>
      <w:r w:rsidRPr="00E4691A">
        <w:rPr>
          <w:lang w:val="es-ES"/>
        </w:rPr>
        <w:t>btnRechazarContratacionUsrPaseador</w:t>
      </w:r>
      <w:proofErr w:type="spellEnd"/>
      <w:r w:rsidRPr="00E4691A">
        <w:rPr>
          <w:lang w:val="es-ES"/>
        </w:rPr>
        <w:t>"</w:t>
      </w:r>
    </w:p>
    <w:p w14:paraId="01E547F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);</w:t>
      </w:r>
    </w:p>
    <w:p w14:paraId="5406644F" w14:textId="77777777" w:rsidR="00E4691A" w:rsidRPr="00E4691A" w:rsidRDefault="00E4691A" w:rsidP="00E4691A">
      <w:pPr>
        <w:rPr>
          <w:lang w:val="en-US"/>
        </w:rPr>
      </w:pPr>
    </w:p>
    <w:p w14:paraId="14431088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botonesRechazarPaseo.length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6BDDF61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item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botonesRechazarPaseo</w:t>
      </w:r>
      <w:proofErr w:type="spellEnd"/>
      <w:r w:rsidRPr="00E4691A">
        <w:rPr>
          <w:lang w:val="es-ES"/>
        </w:rPr>
        <w:t>[i];</w:t>
      </w:r>
    </w:p>
    <w:p w14:paraId="3D37A6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item.addEventListener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click</w:t>
      </w:r>
      <w:proofErr w:type="spellEnd"/>
      <w:r w:rsidRPr="00E4691A">
        <w:rPr>
          <w:lang w:val="es-ES"/>
        </w:rPr>
        <w:t xml:space="preserve">", </w:t>
      </w:r>
      <w:proofErr w:type="spellStart"/>
      <w:r w:rsidRPr="00E4691A">
        <w:rPr>
          <w:lang w:val="es-ES"/>
        </w:rPr>
        <w:t>fRechazarContratacionUsrPaseador</w:t>
      </w:r>
      <w:proofErr w:type="spellEnd"/>
      <w:r w:rsidRPr="00E4691A">
        <w:rPr>
          <w:lang w:val="es-ES"/>
        </w:rPr>
        <w:t>);</w:t>
      </w:r>
    </w:p>
    <w:p w14:paraId="1AE93F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}</w:t>
      </w:r>
    </w:p>
    <w:p w14:paraId="012952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29549814" w14:textId="77777777" w:rsidR="00E4691A" w:rsidRPr="00E4691A" w:rsidRDefault="00E4691A" w:rsidP="00E4691A">
      <w:pPr>
        <w:rPr>
          <w:lang w:val="es-ES"/>
        </w:rPr>
      </w:pPr>
    </w:p>
    <w:p w14:paraId="2D5AEEB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/************************************************************************/</w:t>
      </w:r>
    </w:p>
    <w:p w14:paraId="1484B15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MODIFICACIÓN DE PASEOS ////////////////////////</w:t>
      </w:r>
    </w:p>
    <w:p w14:paraId="41944A68" w14:textId="77777777" w:rsidR="00E4691A" w:rsidRPr="00E4691A" w:rsidRDefault="00E4691A" w:rsidP="00E4691A">
      <w:pPr>
        <w:rPr>
          <w:lang w:val="es-ES"/>
        </w:rPr>
      </w:pPr>
    </w:p>
    <w:p w14:paraId="70F75A4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/************************************************************************/</w:t>
      </w:r>
    </w:p>
    <w:p w14:paraId="5C4F1388" w14:textId="77777777" w:rsidR="00E4691A" w:rsidRPr="00E4691A" w:rsidRDefault="00E4691A" w:rsidP="00E4691A">
      <w:pPr>
        <w:rPr>
          <w:lang w:val="es-ES"/>
        </w:rPr>
      </w:pPr>
    </w:p>
    <w:p w14:paraId="60AD3C0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70E4701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06AC3D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18C8E4A9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fCancelarContratacion</w:t>
      </w:r>
      <w:proofErr w:type="spellEnd"/>
      <w:r w:rsidRPr="00E4691A">
        <w:rPr>
          <w:lang w:val="es-ES"/>
        </w:rPr>
        <w:t>() {</w:t>
      </w:r>
    </w:p>
    <w:p w14:paraId="6DF8E3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paseoACancelar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this.getAttribute</w:t>
      </w:r>
      <w:proofErr w:type="spellEnd"/>
      <w:r w:rsidRPr="00E4691A">
        <w:rPr>
          <w:lang w:val="es-ES"/>
        </w:rPr>
        <w:t>("data-cancelar-paseo");</w:t>
      </w:r>
    </w:p>
    <w:p w14:paraId="004D3F0A" w14:textId="77777777" w:rsidR="00E4691A" w:rsidRPr="00E4691A" w:rsidRDefault="00E4691A" w:rsidP="00E4691A">
      <w:pPr>
        <w:rPr>
          <w:lang w:val="es-ES"/>
        </w:rPr>
      </w:pPr>
    </w:p>
    <w:p w14:paraId="2E7815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SISTEMA.cambiarEstadoDeContratacion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paseoACancelar</w:t>
      </w:r>
      <w:proofErr w:type="spellEnd"/>
      <w:r w:rsidRPr="00E4691A">
        <w:rPr>
          <w:lang w:val="es-ES"/>
        </w:rPr>
        <w:t>, 2);</w:t>
      </w:r>
    </w:p>
    <w:p w14:paraId="4FE9825D" w14:textId="77777777" w:rsidR="00E4691A" w:rsidRPr="00E4691A" w:rsidRDefault="00E4691A" w:rsidP="00E4691A">
      <w:pPr>
        <w:rPr>
          <w:lang w:val="es-ES"/>
        </w:rPr>
      </w:pPr>
    </w:p>
    <w:p w14:paraId="4C3AFBA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0DD63082" w14:textId="77777777" w:rsidR="00E4691A" w:rsidRPr="00E4691A" w:rsidRDefault="00E4691A" w:rsidP="00E4691A">
      <w:pPr>
        <w:rPr>
          <w:lang w:val="es-ES"/>
        </w:rPr>
      </w:pPr>
    </w:p>
    <w:p w14:paraId="6D0FAD1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SISTEMA.buscarPaseador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usuario.alias</w:t>
      </w:r>
      <w:proofErr w:type="spellEnd"/>
      <w:r w:rsidRPr="00E4691A">
        <w:rPr>
          <w:lang w:val="es-ES"/>
        </w:rPr>
        <w:t>)) {</w:t>
      </w:r>
    </w:p>
    <w:p w14:paraId="0D70183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fCargarDatosDePaseador</w:t>
      </w:r>
      <w:proofErr w:type="spellEnd"/>
      <w:r w:rsidRPr="00E4691A">
        <w:rPr>
          <w:lang w:val="es-ES"/>
        </w:rPr>
        <w:t>(usuario);</w:t>
      </w:r>
    </w:p>
    <w:p w14:paraId="205E775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6315DBC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fCargarDatosDeCliente</w:t>
      </w:r>
      <w:proofErr w:type="spellEnd"/>
      <w:r w:rsidRPr="00E4691A">
        <w:rPr>
          <w:lang w:val="es-ES"/>
        </w:rPr>
        <w:t>(usuario);</w:t>
      </w:r>
    </w:p>
    <w:p w14:paraId="589DA64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3300E01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43A19438" w14:textId="77777777" w:rsidR="00E4691A" w:rsidRPr="00E4691A" w:rsidRDefault="00E4691A" w:rsidP="00E4691A">
      <w:pPr>
        <w:rPr>
          <w:lang w:val="es-ES"/>
        </w:rPr>
      </w:pPr>
    </w:p>
    <w:p w14:paraId="28BFF53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672F4D1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1CAE67B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69CCCB70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fCerrarContratacionUsrPaseador</w:t>
      </w:r>
      <w:proofErr w:type="spellEnd"/>
      <w:r w:rsidRPr="00E4691A">
        <w:rPr>
          <w:lang w:val="es-ES"/>
        </w:rPr>
        <w:t>() {</w:t>
      </w:r>
    </w:p>
    <w:p w14:paraId="70A5753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paseoACerrar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this.getAttribute</w:t>
      </w:r>
      <w:proofErr w:type="spellEnd"/>
      <w:r w:rsidRPr="00E4691A">
        <w:rPr>
          <w:lang w:val="es-ES"/>
        </w:rPr>
        <w:t>("data-cerrar-paseo-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-paseador");</w:t>
      </w:r>
    </w:p>
    <w:p w14:paraId="168F47B4" w14:textId="77777777" w:rsidR="00E4691A" w:rsidRPr="00E4691A" w:rsidRDefault="00E4691A" w:rsidP="00E4691A">
      <w:pPr>
        <w:rPr>
          <w:lang w:val="es-ES"/>
        </w:rPr>
      </w:pPr>
    </w:p>
    <w:p w14:paraId="11BE943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SISTEMA.cambiarEstadoDeContratacion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paseoACerrar</w:t>
      </w:r>
      <w:proofErr w:type="spellEnd"/>
      <w:r w:rsidRPr="00E4691A">
        <w:rPr>
          <w:lang w:val="es-ES"/>
        </w:rPr>
        <w:t>, 3);</w:t>
      </w:r>
    </w:p>
    <w:p w14:paraId="5747E06F" w14:textId="77777777" w:rsidR="00E4691A" w:rsidRPr="00E4691A" w:rsidRDefault="00E4691A" w:rsidP="00E4691A">
      <w:pPr>
        <w:rPr>
          <w:lang w:val="es-ES"/>
        </w:rPr>
      </w:pPr>
    </w:p>
    <w:p w14:paraId="7B79EA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0F336F9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fCargarDatosDePaseador</w:t>
      </w:r>
      <w:proofErr w:type="spellEnd"/>
      <w:r w:rsidRPr="00E4691A">
        <w:rPr>
          <w:lang w:val="es-ES"/>
        </w:rPr>
        <w:t>(usuario);</w:t>
      </w:r>
    </w:p>
    <w:p w14:paraId="434C7E9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68A07FE7" w14:textId="77777777" w:rsidR="00E4691A" w:rsidRPr="00E4691A" w:rsidRDefault="00E4691A" w:rsidP="00E4691A">
      <w:pPr>
        <w:rPr>
          <w:lang w:val="es-ES"/>
        </w:rPr>
      </w:pPr>
    </w:p>
    <w:p w14:paraId="7057AB1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6E4B79F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6092755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6DAD1DAA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lastRenderedPageBreak/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fRechazarContratacionUsrPaseador</w:t>
      </w:r>
      <w:proofErr w:type="spellEnd"/>
      <w:r w:rsidRPr="00E4691A">
        <w:rPr>
          <w:lang w:val="es-ES"/>
        </w:rPr>
        <w:t>() {</w:t>
      </w:r>
    </w:p>
    <w:p w14:paraId="2557FB6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paseoARechazar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this.getAttribute</w:t>
      </w:r>
      <w:proofErr w:type="spellEnd"/>
      <w:r w:rsidRPr="00E4691A">
        <w:rPr>
          <w:lang w:val="es-ES"/>
        </w:rPr>
        <w:t>("data-rechazar-paseo-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-paseador");</w:t>
      </w:r>
    </w:p>
    <w:p w14:paraId="3B541640" w14:textId="77777777" w:rsidR="00E4691A" w:rsidRPr="00E4691A" w:rsidRDefault="00E4691A" w:rsidP="00E4691A">
      <w:pPr>
        <w:rPr>
          <w:lang w:val="es-ES"/>
        </w:rPr>
      </w:pPr>
    </w:p>
    <w:p w14:paraId="23E676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SISTEMA.cambiarEstadoDeContratacion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paseoARechazar</w:t>
      </w:r>
      <w:proofErr w:type="spellEnd"/>
      <w:r w:rsidRPr="00E4691A">
        <w:rPr>
          <w:lang w:val="es-ES"/>
        </w:rPr>
        <w:t>, 4);</w:t>
      </w:r>
    </w:p>
    <w:p w14:paraId="5B68A9B5" w14:textId="77777777" w:rsidR="00E4691A" w:rsidRPr="00E4691A" w:rsidRDefault="00E4691A" w:rsidP="00E4691A">
      <w:pPr>
        <w:rPr>
          <w:lang w:val="es-ES"/>
        </w:rPr>
      </w:pPr>
    </w:p>
    <w:p w14:paraId="59435BA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0820A3F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fCargarDatosDePaseador</w:t>
      </w:r>
      <w:proofErr w:type="spellEnd"/>
      <w:r w:rsidRPr="00E4691A">
        <w:rPr>
          <w:lang w:val="es-ES"/>
        </w:rPr>
        <w:t>(usuario);</w:t>
      </w:r>
    </w:p>
    <w:p w14:paraId="673DE87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4D0C9CA9" w14:textId="77777777" w:rsidR="00E4691A" w:rsidRPr="00E4691A" w:rsidRDefault="00E4691A" w:rsidP="00E4691A">
      <w:pPr>
        <w:rPr>
          <w:lang w:val="es-ES"/>
        </w:rPr>
      </w:pPr>
    </w:p>
    <w:p w14:paraId="77E2E16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55EDF65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25117F2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2B475FBF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fAceptarContratacionUsrPaseador</w:t>
      </w:r>
      <w:proofErr w:type="spellEnd"/>
      <w:r w:rsidRPr="00E4691A">
        <w:rPr>
          <w:lang w:val="es-ES"/>
        </w:rPr>
        <w:t>() {</w:t>
      </w:r>
    </w:p>
    <w:p w14:paraId="6C30E9C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paseoAAceptar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this.getAttribute</w:t>
      </w:r>
      <w:proofErr w:type="spellEnd"/>
      <w:r w:rsidRPr="00E4691A">
        <w:rPr>
          <w:lang w:val="es-ES"/>
        </w:rPr>
        <w:t>("data-aceptar-paseo-</w:t>
      </w:r>
      <w:proofErr w:type="spellStart"/>
      <w:r w:rsidRPr="00E4691A">
        <w:rPr>
          <w:lang w:val="es-ES"/>
        </w:rPr>
        <w:t>usr</w:t>
      </w:r>
      <w:proofErr w:type="spellEnd"/>
      <w:r w:rsidRPr="00E4691A">
        <w:rPr>
          <w:lang w:val="es-ES"/>
        </w:rPr>
        <w:t>-paseador");</w:t>
      </w:r>
    </w:p>
    <w:p w14:paraId="2B85EE8F" w14:textId="77777777" w:rsidR="00E4691A" w:rsidRPr="00E4691A" w:rsidRDefault="00E4691A" w:rsidP="00E4691A">
      <w:pPr>
        <w:rPr>
          <w:lang w:val="es-ES"/>
        </w:rPr>
      </w:pPr>
    </w:p>
    <w:p w14:paraId="4C1DA74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SISTEMA.cambiarEstadoDeContratacion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paseoAAceptar</w:t>
      </w:r>
      <w:proofErr w:type="spellEnd"/>
      <w:r w:rsidRPr="00E4691A">
        <w:rPr>
          <w:lang w:val="es-ES"/>
        </w:rPr>
        <w:t>, 1);</w:t>
      </w:r>
    </w:p>
    <w:p w14:paraId="28A866DB" w14:textId="77777777" w:rsidR="00E4691A" w:rsidRPr="00E4691A" w:rsidRDefault="00E4691A" w:rsidP="00E4691A">
      <w:pPr>
        <w:rPr>
          <w:lang w:val="es-ES"/>
        </w:rPr>
      </w:pPr>
    </w:p>
    <w:p w14:paraId="5F7E9B4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1717C3B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fCargarDatosDePaseador</w:t>
      </w:r>
      <w:proofErr w:type="spellEnd"/>
      <w:r w:rsidRPr="00E4691A">
        <w:rPr>
          <w:lang w:val="es-ES"/>
        </w:rPr>
        <w:t>(usuario);</w:t>
      </w:r>
    </w:p>
    <w:p w14:paraId="05BC23E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1DBA9915" w14:textId="77777777" w:rsidR="00E4691A" w:rsidRPr="00E4691A" w:rsidRDefault="00E4691A" w:rsidP="00E4691A">
      <w:pPr>
        <w:rPr>
          <w:lang w:val="es-ES"/>
        </w:rPr>
      </w:pPr>
    </w:p>
    <w:p w14:paraId="1A8F82A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/************************************************************************/</w:t>
      </w:r>
    </w:p>
    <w:p w14:paraId="0E93700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 HABILITACIÓN Y DESHABILITACIÓN ////////////////////</w:t>
      </w:r>
    </w:p>
    <w:p w14:paraId="493E451D" w14:textId="77777777" w:rsidR="00E4691A" w:rsidRPr="00E4691A" w:rsidRDefault="00E4691A" w:rsidP="00E4691A">
      <w:pPr>
        <w:rPr>
          <w:lang w:val="es-ES"/>
        </w:rPr>
      </w:pPr>
    </w:p>
    <w:p w14:paraId="74EE51A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/************************************************************************/</w:t>
      </w:r>
    </w:p>
    <w:p w14:paraId="75C092D8" w14:textId="77777777" w:rsidR="00E4691A" w:rsidRPr="00E4691A" w:rsidRDefault="00E4691A" w:rsidP="00E4691A">
      <w:pPr>
        <w:rPr>
          <w:lang w:val="es-ES"/>
        </w:rPr>
      </w:pPr>
    </w:p>
    <w:p w14:paraId="77CE547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418A432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Si el Cliente cumple con las condiciones necesarias</w:t>
      </w:r>
    </w:p>
    <w:p w14:paraId="703EE96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para Pedir un Paseo, se habilita la Vista correspondiente</w:t>
      </w:r>
    </w:p>
    <w:p w14:paraId="388C59F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7B648B95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fHabilitarPedidoDePaseos</w:t>
      </w:r>
      <w:proofErr w:type="spellEnd"/>
      <w:r w:rsidRPr="00E4691A">
        <w:rPr>
          <w:lang w:val="es-ES"/>
        </w:rPr>
        <w:t>() {</w:t>
      </w:r>
    </w:p>
    <w:p w14:paraId="5B4BC31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divPedirPaseos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divClientePedirPaseos</w:t>
      </w:r>
      <w:proofErr w:type="spellEnd"/>
      <w:r w:rsidRPr="00E4691A">
        <w:rPr>
          <w:lang w:val="es-ES"/>
        </w:rPr>
        <w:t>");</w:t>
      </w:r>
    </w:p>
    <w:p w14:paraId="048771C5" w14:textId="77777777" w:rsidR="00E4691A" w:rsidRPr="00E4691A" w:rsidRDefault="00E4691A" w:rsidP="00E4691A">
      <w:pPr>
        <w:rPr>
          <w:lang w:val="es-ES"/>
        </w:rPr>
      </w:pPr>
    </w:p>
    <w:p w14:paraId="5B24391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contenidoHabilitado</w:t>
      </w:r>
      <w:proofErr w:type="spellEnd"/>
      <w:r w:rsidRPr="00E4691A">
        <w:rPr>
          <w:lang w:val="es-ES"/>
        </w:rPr>
        <w:t xml:space="preserve"> = `&lt;h2&gt;¿Listo para pedir un Paseo para tu mejor amigo?&lt;/h2&gt;</w:t>
      </w:r>
    </w:p>
    <w:p w14:paraId="17AE9C0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</w:t>
      </w:r>
      <w:proofErr w:type="spellStart"/>
      <w:r w:rsidRPr="00E4691A">
        <w:rPr>
          <w:lang w:val="es-ES"/>
        </w:rPr>
        <w:t>label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for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sltPaseadorContratacion</w:t>
      </w:r>
      <w:proofErr w:type="spellEnd"/>
      <w:r w:rsidRPr="00E4691A">
        <w:rPr>
          <w:lang w:val="es-ES"/>
        </w:rPr>
        <w:t>"&gt;Seleccione un Paseador:&lt;/</w:t>
      </w:r>
      <w:proofErr w:type="spellStart"/>
      <w:r w:rsidRPr="00E4691A">
        <w:rPr>
          <w:lang w:val="es-ES"/>
        </w:rPr>
        <w:t>label</w:t>
      </w:r>
      <w:proofErr w:type="spellEnd"/>
      <w:r w:rsidRPr="00E4691A">
        <w:rPr>
          <w:lang w:val="es-ES"/>
        </w:rPr>
        <w:t>&gt;</w:t>
      </w:r>
    </w:p>
    <w:p w14:paraId="20A51B6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</w:t>
      </w:r>
      <w:proofErr w:type="spellStart"/>
      <w:r w:rsidRPr="00E4691A">
        <w:rPr>
          <w:lang w:val="es-ES"/>
        </w:rPr>
        <w:t>select</w:t>
      </w:r>
      <w:proofErr w:type="spellEnd"/>
      <w:r w:rsidRPr="00E4691A">
        <w:rPr>
          <w:lang w:val="es-ES"/>
        </w:rPr>
        <w:t xml:space="preserve"> id="</w:t>
      </w:r>
      <w:proofErr w:type="spellStart"/>
      <w:r w:rsidRPr="00E4691A">
        <w:rPr>
          <w:lang w:val="es-ES"/>
        </w:rPr>
        <w:t>sltPaseadorContratacion</w:t>
      </w:r>
      <w:proofErr w:type="spellEnd"/>
      <w:r w:rsidRPr="00E4691A">
        <w:rPr>
          <w:lang w:val="es-ES"/>
        </w:rPr>
        <w:t>"&gt;</w:t>
      </w:r>
    </w:p>
    <w:p w14:paraId="7919FEB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  &lt;!-- &lt;</w:t>
      </w:r>
      <w:proofErr w:type="spellStart"/>
      <w:r w:rsidRPr="00E4691A">
        <w:rPr>
          <w:lang w:val="es-ES"/>
        </w:rPr>
        <w:t>option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="x"&gt;Seleccione una opción...&lt;/</w:t>
      </w:r>
      <w:proofErr w:type="spellStart"/>
      <w:r w:rsidRPr="00E4691A">
        <w:rPr>
          <w:lang w:val="es-ES"/>
        </w:rPr>
        <w:t>option</w:t>
      </w:r>
      <w:proofErr w:type="spellEnd"/>
      <w:r w:rsidRPr="00E4691A">
        <w:rPr>
          <w:lang w:val="es-ES"/>
        </w:rPr>
        <w:t>&gt; --&gt;</w:t>
      </w:r>
    </w:p>
    <w:p w14:paraId="754E5FD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&lt;/</w:t>
      </w:r>
      <w:proofErr w:type="spellStart"/>
      <w:r w:rsidRPr="00E4691A">
        <w:rPr>
          <w:lang w:val="es-ES"/>
        </w:rPr>
        <w:t>select</w:t>
      </w:r>
      <w:proofErr w:type="spellEnd"/>
      <w:r w:rsidRPr="00E4691A">
        <w:rPr>
          <w:lang w:val="es-ES"/>
        </w:rPr>
        <w:t>&gt;</w:t>
      </w:r>
    </w:p>
    <w:p w14:paraId="5ABFAA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</w:t>
      </w:r>
      <w:proofErr w:type="spellStart"/>
      <w:r w:rsidRPr="00E4691A">
        <w:rPr>
          <w:lang w:val="es-ES"/>
        </w:rPr>
        <w:t>label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for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txtFechaPaseo</w:t>
      </w:r>
      <w:proofErr w:type="spellEnd"/>
      <w:r w:rsidRPr="00E4691A">
        <w:rPr>
          <w:lang w:val="es-ES"/>
        </w:rPr>
        <w:t>"&gt;Seleccione una Fecha:&lt;/</w:t>
      </w:r>
      <w:proofErr w:type="spellStart"/>
      <w:r w:rsidRPr="00E4691A">
        <w:rPr>
          <w:lang w:val="es-ES"/>
        </w:rPr>
        <w:t>label</w:t>
      </w:r>
      <w:proofErr w:type="spellEnd"/>
      <w:r w:rsidRPr="00E4691A">
        <w:rPr>
          <w:lang w:val="es-ES"/>
        </w:rPr>
        <w:t>&gt;</w:t>
      </w:r>
    </w:p>
    <w:p w14:paraId="05FDB46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    </w:t>
      </w:r>
      <w:r w:rsidRPr="00E4691A">
        <w:rPr>
          <w:lang w:val="en-US"/>
        </w:rPr>
        <w:t>&lt;input type="date" id="</w:t>
      </w:r>
      <w:proofErr w:type="spellStart"/>
      <w:r w:rsidRPr="00E4691A">
        <w:rPr>
          <w:lang w:val="en-US"/>
        </w:rPr>
        <w:t>txtFechaPaseo</w:t>
      </w:r>
      <w:proofErr w:type="spellEnd"/>
      <w:r w:rsidRPr="00E4691A">
        <w:rPr>
          <w:lang w:val="en-US"/>
        </w:rPr>
        <w:t>" /&gt;</w:t>
      </w:r>
    </w:p>
    <w:p w14:paraId="70FF294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lastRenderedPageBreak/>
        <w:t xml:space="preserve">          </w:t>
      </w:r>
      <w:r w:rsidRPr="00E4691A">
        <w:rPr>
          <w:lang w:val="es-ES"/>
        </w:rPr>
        <w:t>&lt;</w:t>
      </w:r>
      <w:proofErr w:type="spellStart"/>
      <w:r w:rsidRPr="00E4691A">
        <w:rPr>
          <w:lang w:val="es-ES"/>
        </w:rPr>
        <w:t>label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for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txtHorarioPaseo</w:t>
      </w:r>
      <w:proofErr w:type="spellEnd"/>
      <w:r w:rsidRPr="00E4691A">
        <w:rPr>
          <w:lang w:val="es-ES"/>
        </w:rPr>
        <w:t>"</w:t>
      </w:r>
    </w:p>
    <w:p w14:paraId="07DED89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  &gt;Horario en el que pasaremos por su mascota:&lt;/</w:t>
      </w:r>
      <w:proofErr w:type="spellStart"/>
      <w:r w:rsidRPr="00E4691A">
        <w:rPr>
          <w:lang w:val="es-ES"/>
        </w:rPr>
        <w:t>label</w:t>
      </w:r>
      <w:proofErr w:type="spellEnd"/>
    </w:p>
    <w:p w14:paraId="0B28E0D2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        </w:t>
      </w:r>
      <w:r w:rsidRPr="00E4691A">
        <w:rPr>
          <w:lang w:val="en-US"/>
        </w:rPr>
        <w:t>&gt;</w:t>
      </w:r>
    </w:p>
    <w:p w14:paraId="3A458D5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      &lt;input type="time" id="</w:t>
      </w:r>
      <w:proofErr w:type="spellStart"/>
      <w:r w:rsidRPr="00E4691A">
        <w:rPr>
          <w:lang w:val="en-US"/>
        </w:rPr>
        <w:t>txtHorarioPaseo</w:t>
      </w:r>
      <w:proofErr w:type="spellEnd"/>
      <w:r w:rsidRPr="00E4691A">
        <w:rPr>
          <w:lang w:val="en-US"/>
        </w:rPr>
        <w:t>" step="900"/&gt;</w:t>
      </w:r>
    </w:p>
    <w:p w14:paraId="194C0D29" w14:textId="77777777" w:rsidR="00E4691A" w:rsidRPr="00E4691A" w:rsidRDefault="00E4691A" w:rsidP="00E4691A">
      <w:pPr>
        <w:rPr>
          <w:lang w:val="en-US"/>
        </w:rPr>
      </w:pPr>
    </w:p>
    <w:p w14:paraId="15A1AD7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  </w:t>
      </w:r>
      <w:r w:rsidRPr="00E4691A">
        <w:rPr>
          <w:lang w:val="es-ES"/>
        </w:rPr>
        <w:t>&lt;</w:t>
      </w:r>
      <w:proofErr w:type="spellStart"/>
      <w:r w:rsidRPr="00E4691A">
        <w:rPr>
          <w:lang w:val="es-ES"/>
        </w:rPr>
        <w:t>button</w:t>
      </w:r>
      <w:proofErr w:type="spellEnd"/>
    </w:p>
    <w:p w14:paraId="7688AAA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  id="</w:t>
      </w:r>
      <w:proofErr w:type="spellStart"/>
      <w:r w:rsidRPr="00E4691A">
        <w:rPr>
          <w:lang w:val="es-ES"/>
        </w:rPr>
        <w:t>btnPedirPaseoCliente</w:t>
      </w:r>
      <w:proofErr w:type="spellEnd"/>
      <w:r w:rsidRPr="00E4691A">
        <w:rPr>
          <w:lang w:val="es-ES"/>
        </w:rPr>
        <w:t>"</w:t>
      </w:r>
    </w:p>
    <w:p w14:paraId="7408F07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&gt;</w:t>
      </w:r>
    </w:p>
    <w:p w14:paraId="15FDC6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  Solicitar</w:t>
      </w:r>
    </w:p>
    <w:p w14:paraId="43B4B1B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&lt;/</w:t>
      </w:r>
      <w:proofErr w:type="spellStart"/>
      <w:r w:rsidRPr="00E4691A">
        <w:rPr>
          <w:lang w:val="es-ES"/>
        </w:rPr>
        <w:t>button</w:t>
      </w:r>
      <w:proofErr w:type="spellEnd"/>
      <w:r w:rsidRPr="00E4691A">
        <w:rPr>
          <w:lang w:val="es-ES"/>
        </w:rPr>
        <w:t>&gt;</w:t>
      </w:r>
    </w:p>
    <w:p w14:paraId="06122FBE" w14:textId="77777777" w:rsidR="00E4691A" w:rsidRPr="00E4691A" w:rsidRDefault="00E4691A" w:rsidP="00E4691A">
      <w:pPr>
        <w:rPr>
          <w:lang w:val="es-ES"/>
        </w:rPr>
      </w:pPr>
    </w:p>
    <w:p w14:paraId="02BE4E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    &lt;p id="</w:t>
      </w:r>
      <w:proofErr w:type="spellStart"/>
      <w:r w:rsidRPr="00E4691A">
        <w:rPr>
          <w:lang w:val="es-ES"/>
        </w:rPr>
        <w:t>pAvisosEnIngresoDePaseos</w:t>
      </w:r>
      <w:proofErr w:type="spellEnd"/>
      <w:r w:rsidRPr="00E4691A">
        <w:rPr>
          <w:lang w:val="es-ES"/>
        </w:rPr>
        <w:t>"&gt;&lt;/p&gt;`;</w:t>
      </w:r>
    </w:p>
    <w:p w14:paraId="59D00990" w14:textId="77777777" w:rsidR="00E4691A" w:rsidRPr="00E4691A" w:rsidRDefault="00E4691A" w:rsidP="00E4691A">
      <w:pPr>
        <w:rPr>
          <w:lang w:val="es-ES"/>
        </w:rPr>
      </w:pPr>
    </w:p>
    <w:p w14:paraId="1D0BCEB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divPedirPaseos.innerHTML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contenidoHabilitado</w:t>
      </w:r>
      <w:proofErr w:type="spellEnd"/>
      <w:r w:rsidRPr="00E4691A">
        <w:rPr>
          <w:lang w:val="es-ES"/>
        </w:rPr>
        <w:t>;</w:t>
      </w:r>
    </w:p>
    <w:p w14:paraId="69069840" w14:textId="77777777" w:rsidR="00E4691A" w:rsidRPr="00E4691A" w:rsidRDefault="00E4691A" w:rsidP="00E4691A">
      <w:pPr>
        <w:rPr>
          <w:lang w:val="es-ES"/>
        </w:rPr>
      </w:pPr>
    </w:p>
    <w:p w14:paraId="3D0BB18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</w:t>
      </w:r>
      <w:proofErr w:type="spellEnd"/>
    </w:p>
    <w:p w14:paraId="04A77A6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.</w:t>
      </w:r>
      <w:proofErr w:type="spellStart"/>
      <w:r w:rsidRPr="00E4691A">
        <w:rPr>
          <w:lang w:val="es-ES"/>
        </w:rPr>
        <w:t>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btnPedirPaseoCliente</w:t>
      </w:r>
      <w:proofErr w:type="spellEnd"/>
      <w:r w:rsidRPr="00E4691A">
        <w:rPr>
          <w:lang w:val="es-ES"/>
        </w:rPr>
        <w:t>")</w:t>
      </w:r>
    </w:p>
    <w:p w14:paraId="2810089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.</w:t>
      </w:r>
      <w:proofErr w:type="spellStart"/>
      <w:r w:rsidRPr="00E4691A">
        <w:rPr>
          <w:lang w:val="es-ES"/>
        </w:rPr>
        <w:t>addEventListener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click</w:t>
      </w:r>
      <w:proofErr w:type="spellEnd"/>
      <w:r w:rsidRPr="00E4691A">
        <w:rPr>
          <w:lang w:val="es-ES"/>
        </w:rPr>
        <w:t xml:space="preserve">", </w:t>
      </w:r>
      <w:proofErr w:type="spellStart"/>
      <w:r w:rsidRPr="00E4691A">
        <w:rPr>
          <w:lang w:val="es-ES"/>
        </w:rPr>
        <w:t>fIngresarPedidoDePaseo</w:t>
      </w:r>
      <w:proofErr w:type="spellEnd"/>
      <w:r w:rsidRPr="00E4691A">
        <w:rPr>
          <w:lang w:val="es-ES"/>
        </w:rPr>
        <w:t>);</w:t>
      </w:r>
    </w:p>
    <w:p w14:paraId="0A25E7F7" w14:textId="77777777" w:rsidR="00E4691A" w:rsidRPr="00E4691A" w:rsidRDefault="00E4691A" w:rsidP="00E4691A">
      <w:pPr>
        <w:rPr>
          <w:lang w:val="es-ES"/>
        </w:rPr>
      </w:pPr>
    </w:p>
    <w:p w14:paraId="6B40AC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fAplicarFormatoInputTiempo</w:t>
      </w:r>
      <w:proofErr w:type="spellEnd"/>
      <w:r w:rsidRPr="00E4691A">
        <w:rPr>
          <w:lang w:val="es-ES"/>
        </w:rPr>
        <w:t>();</w:t>
      </w:r>
    </w:p>
    <w:p w14:paraId="2B19EBB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fAplicarFormatoInputFecha</w:t>
      </w:r>
      <w:proofErr w:type="spellEnd"/>
      <w:r w:rsidRPr="00E4691A">
        <w:rPr>
          <w:lang w:val="es-ES"/>
        </w:rPr>
        <w:t>();</w:t>
      </w:r>
    </w:p>
    <w:p w14:paraId="1C750D0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}</w:t>
      </w:r>
    </w:p>
    <w:p w14:paraId="51815979" w14:textId="77777777" w:rsidR="00E4691A" w:rsidRPr="00E4691A" w:rsidRDefault="00E4691A" w:rsidP="00E4691A">
      <w:pPr>
        <w:rPr>
          <w:lang w:val="es-ES"/>
        </w:rPr>
      </w:pPr>
    </w:p>
    <w:p w14:paraId="6A525C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74C41E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Si el Cliente no cumple con las condiciones necesarias</w:t>
      </w:r>
    </w:p>
    <w:p w14:paraId="22DF9B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para Pedir un Paseo, se habilita la Vista correspondiente</w:t>
      </w:r>
    </w:p>
    <w:p w14:paraId="7756F08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</w:t>
      </w:r>
      <w:proofErr w:type="spellStart"/>
      <w:r w:rsidRPr="00E4691A">
        <w:rPr>
          <w:lang w:val="es-ES"/>
        </w:rPr>
        <w:t>Object</w:t>
      </w:r>
      <w:proofErr w:type="spellEnd"/>
      <w:r w:rsidRPr="00E4691A">
        <w:rPr>
          <w:lang w:val="es-ES"/>
        </w:rPr>
        <w:t>} _paseo</w:t>
      </w:r>
    </w:p>
    <w:p w14:paraId="5D5582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348B52C0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fDesHabilitarPedidoDePaseos</w:t>
      </w:r>
      <w:proofErr w:type="spellEnd"/>
      <w:r w:rsidRPr="00E4691A">
        <w:rPr>
          <w:lang w:val="es-ES"/>
        </w:rPr>
        <w:t>(_paseo) {</w:t>
      </w:r>
    </w:p>
    <w:p w14:paraId="5FF255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estado = _paseo[0].estado;</w:t>
      </w:r>
    </w:p>
    <w:p w14:paraId="6EB8DAD5" w14:textId="77777777" w:rsidR="00E4691A" w:rsidRPr="00E4691A" w:rsidRDefault="00E4691A" w:rsidP="00E4691A">
      <w:pPr>
        <w:rPr>
          <w:lang w:val="es-ES"/>
        </w:rPr>
      </w:pPr>
    </w:p>
    <w:p w14:paraId="44B0034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elementoAMostrar</w:t>
      </w:r>
      <w:proofErr w:type="spellEnd"/>
      <w:r w:rsidRPr="00E4691A">
        <w:rPr>
          <w:lang w:val="es-ES"/>
        </w:rPr>
        <w:t xml:space="preserve"> = "</w:t>
      </w:r>
      <w:proofErr w:type="spellStart"/>
      <w:r w:rsidRPr="00E4691A">
        <w:rPr>
          <w:lang w:val="es-ES"/>
        </w:rPr>
        <w:t>divClienteSolicitudPendiente</w:t>
      </w:r>
      <w:proofErr w:type="spellEnd"/>
      <w:r w:rsidRPr="00E4691A">
        <w:rPr>
          <w:lang w:val="es-ES"/>
        </w:rPr>
        <w:t>";</w:t>
      </w:r>
    </w:p>
    <w:p w14:paraId="2F7ABC32" w14:textId="77777777" w:rsidR="00E4691A" w:rsidRPr="00E4691A" w:rsidRDefault="00E4691A" w:rsidP="00E4691A">
      <w:pPr>
        <w:rPr>
          <w:lang w:val="es-ES"/>
        </w:rPr>
      </w:pPr>
    </w:p>
    <w:p w14:paraId="129298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(estado == "En curso") {</w:t>
      </w:r>
    </w:p>
    <w:p w14:paraId="1CE740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elementoAMostrar</w:t>
      </w:r>
      <w:proofErr w:type="spellEnd"/>
      <w:r w:rsidRPr="00E4691A">
        <w:rPr>
          <w:lang w:val="es-ES"/>
        </w:rPr>
        <w:t xml:space="preserve"> = "</w:t>
      </w:r>
      <w:proofErr w:type="spellStart"/>
      <w:r w:rsidRPr="00E4691A">
        <w:rPr>
          <w:lang w:val="es-ES"/>
        </w:rPr>
        <w:t>divClientePaseadoresYPerros</w:t>
      </w:r>
      <w:proofErr w:type="spellEnd"/>
      <w:r w:rsidRPr="00E4691A">
        <w:rPr>
          <w:lang w:val="es-ES"/>
        </w:rPr>
        <w:t>";</w:t>
      </w:r>
    </w:p>
    <w:p w14:paraId="6E9C1DD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763107C8" w14:textId="77777777" w:rsidR="00E4691A" w:rsidRPr="00E4691A" w:rsidRDefault="00E4691A" w:rsidP="00E4691A">
      <w:pPr>
        <w:rPr>
          <w:lang w:val="es-ES"/>
        </w:rPr>
      </w:pPr>
    </w:p>
    <w:p w14:paraId="520485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divPedirPaseos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divClientePedirPaseos</w:t>
      </w:r>
      <w:proofErr w:type="spellEnd"/>
      <w:r w:rsidRPr="00E4691A">
        <w:rPr>
          <w:lang w:val="es-ES"/>
        </w:rPr>
        <w:t>");</w:t>
      </w:r>
    </w:p>
    <w:p w14:paraId="12885D9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contenidoDesHabilitado</w:t>
      </w:r>
      <w:proofErr w:type="spellEnd"/>
      <w:r w:rsidRPr="00E4691A">
        <w:rPr>
          <w:lang w:val="es-ES"/>
        </w:rPr>
        <w:t xml:space="preserve"> = `&lt;h2&gt;!Espera!&lt;/h2&gt;</w:t>
      </w:r>
    </w:p>
    <w:p w14:paraId="147A4DD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&lt;h3&gt;...Parece que tienes un Paseo en gestión...&lt;/h3&gt;&lt;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</w:t>
      </w:r>
    </w:p>
    <w:p w14:paraId="33099DA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&lt;h3&gt;Debes esperar a que ese Paseo se cumpla pedir otro, o bien &lt;a </w:t>
      </w:r>
      <w:proofErr w:type="spellStart"/>
      <w:r w:rsidRPr="00E4691A">
        <w:rPr>
          <w:lang w:val="es-ES"/>
        </w:rPr>
        <w:t>class</w:t>
      </w:r>
      <w:proofErr w:type="spellEnd"/>
      <w:r w:rsidRPr="00E4691A">
        <w:rPr>
          <w:lang w:val="es-ES"/>
        </w:rPr>
        <w:t>="</w:t>
      </w:r>
      <w:proofErr w:type="spellStart"/>
      <w:r w:rsidRPr="00E4691A">
        <w:rPr>
          <w:lang w:val="es-ES"/>
        </w:rPr>
        <w:t>btn-navegacion</w:t>
      </w:r>
      <w:proofErr w:type="spellEnd"/>
      <w:r w:rsidRPr="00E4691A">
        <w:rPr>
          <w:lang w:val="es-ES"/>
        </w:rPr>
        <w:t>"</w:t>
      </w:r>
    </w:p>
    <w:p w14:paraId="12F1FA5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          data-seccion-para-mostrar="${elementoAMostrar}"&gt;&lt;u&gt;Cancelarlo&lt;/u&gt;.&lt;/a&gt;&lt;/h3&gt;`;</w:t>
      </w:r>
    </w:p>
    <w:p w14:paraId="681EB4CC" w14:textId="77777777" w:rsidR="00E4691A" w:rsidRPr="00E4691A" w:rsidRDefault="00E4691A" w:rsidP="00E4691A">
      <w:pPr>
        <w:rPr>
          <w:lang w:val="es-ES"/>
        </w:rPr>
      </w:pPr>
    </w:p>
    <w:p w14:paraId="7D0AEF5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divPedirPaseos.innerHTML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contenidoDesHabilitado</w:t>
      </w:r>
      <w:proofErr w:type="spellEnd"/>
      <w:r w:rsidRPr="00E4691A">
        <w:rPr>
          <w:lang w:val="es-ES"/>
        </w:rPr>
        <w:t>;</w:t>
      </w:r>
    </w:p>
    <w:p w14:paraId="278CD8C3" w14:textId="77777777" w:rsidR="00E4691A" w:rsidRPr="00E4691A" w:rsidRDefault="00E4691A" w:rsidP="00E4691A">
      <w:pPr>
        <w:rPr>
          <w:lang w:val="es-ES"/>
        </w:rPr>
      </w:pPr>
    </w:p>
    <w:p w14:paraId="616489E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fHabilitarBotonesParaNavegar</w:t>
      </w:r>
      <w:proofErr w:type="spellEnd"/>
      <w:r w:rsidRPr="00E4691A">
        <w:rPr>
          <w:lang w:val="es-ES"/>
        </w:rPr>
        <w:t>();</w:t>
      </w:r>
    </w:p>
    <w:p w14:paraId="690C48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1739C296" w14:textId="77777777" w:rsidR="00E4691A" w:rsidRPr="00E4691A" w:rsidRDefault="00E4691A" w:rsidP="00E4691A">
      <w:pPr>
        <w:rPr>
          <w:lang w:val="es-ES"/>
        </w:rPr>
      </w:pPr>
    </w:p>
    <w:p w14:paraId="1DEABEF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51AD1F1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Busca todo Paseador que pueda atender al Cliente Logueado</w:t>
      </w:r>
    </w:p>
    <w:p w14:paraId="798D830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Carga las opciones obtenidas en el Combo Desplegable</w:t>
      </w:r>
    </w:p>
    <w:p w14:paraId="44E871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245E7E86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fHabilitarSltDePaseadoresDisponibles</w:t>
      </w:r>
      <w:proofErr w:type="spellEnd"/>
      <w:r w:rsidRPr="00E4691A">
        <w:rPr>
          <w:lang w:val="es-ES"/>
        </w:rPr>
        <w:t>() {</w:t>
      </w:r>
    </w:p>
    <w:p w14:paraId="5828B1B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2C37C8C6" w14:textId="77777777" w:rsidR="00E4691A" w:rsidRPr="00E4691A" w:rsidRDefault="00E4691A" w:rsidP="00E4691A">
      <w:pPr>
        <w:rPr>
          <w:lang w:val="es-ES"/>
        </w:rPr>
      </w:pPr>
    </w:p>
    <w:p w14:paraId="731E2C5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paseadoresADesplegar</w:t>
      </w:r>
      <w:proofErr w:type="spellEnd"/>
      <w:r w:rsidRPr="00E4691A">
        <w:rPr>
          <w:lang w:val="es-ES"/>
        </w:rPr>
        <w:t xml:space="preserve"> =</w:t>
      </w:r>
    </w:p>
    <w:p w14:paraId="679812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SISTEMA.llamarPaseadoresDisponiblesParaCliente</w:t>
      </w:r>
      <w:proofErr w:type="spellEnd"/>
      <w:r w:rsidRPr="00E4691A">
        <w:rPr>
          <w:lang w:val="es-ES"/>
        </w:rPr>
        <w:t>(usuario);</w:t>
      </w:r>
    </w:p>
    <w:p w14:paraId="501211B4" w14:textId="77777777" w:rsidR="00E4691A" w:rsidRPr="00E4691A" w:rsidRDefault="00E4691A" w:rsidP="00E4691A">
      <w:pPr>
        <w:rPr>
          <w:lang w:val="es-ES"/>
        </w:rPr>
      </w:pPr>
    </w:p>
    <w:p w14:paraId="603DF47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>let options = "&lt;option value='all'&gt;</w:t>
      </w:r>
      <w:proofErr w:type="spellStart"/>
      <w:r w:rsidRPr="00E4691A">
        <w:rPr>
          <w:lang w:val="en-US"/>
        </w:rPr>
        <w:t>Seleccione</w:t>
      </w:r>
      <w:proofErr w:type="spellEnd"/>
      <w:r w:rsidRPr="00E4691A">
        <w:rPr>
          <w:lang w:val="en-US"/>
        </w:rPr>
        <w:t xml:space="preserve"> </w:t>
      </w:r>
      <w:proofErr w:type="spellStart"/>
      <w:r w:rsidRPr="00E4691A">
        <w:rPr>
          <w:lang w:val="en-US"/>
        </w:rPr>
        <w:t>una</w:t>
      </w:r>
      <w:proofErr w:type="spellEnd"/>
      <w:r w:rsidRPr="00E4691A">
        <w:rPr>
          <w:lang w:val="en-US"/>
        </w:rPr>
        <w:t xml:space="preserve"> </w:t>
      </w:r>
      <w:proofErr w:type="spellStart"/>
      <w:r w:rsidRPr="00E4691A">
        <w:rPr>
          <w:lang w:val="en-US"/>
        </w:rPr>
        <w:t>opcion</w:t>
      </w:r>
      <w:proofErr w:type="spellEnd"/>
      <w:r w:rsidRPr="00E4691A">
        <w:rPr>
          <w:lang w:val="en-US"/>
        </w:rPr>
        <w:t>...&lt;/option&gt;";</w:t>
      </w:r>
    </w:p>
    <w:p w14:paraId="43D85D69" w14:textId="77777777" w:rsidR="00E4691A" w:rsidRPr="00E4691A" w:rsidRDefault="00E4691A" w:rsidP="00E4691A">
      <w:pPr>
        <w:rPr>
          <w:lang w:val="en-US"/>
        </w:rPr>
      </w:pPr>
    </w:p>
    <w:p w14:paraId="5E84595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selectPaseadores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sltPaseadorContratacion</w:t>
      </w:r>
      <w:proofErr w:type="spellEnd"/>
      <w:r w:rsidRPr="00E4691A">
        <w:rPr>
          <w:lang w:val="es-ES"/>
        </w:rPr>
        <w:t>");</w:t>
      </w:r>
    </w:p>
    <w:p w14:paraId="166524EC" w14:textId="77777777" w:rsidR="00E4691A" w:rsidRPr="00E4691A" w:rsidRDefault="00E4691A" w:rsidP="00E4691A">
      <w:pPr>
        <w:rPr>
          <w:lang w:val="es-ES"/>
        </w:rPr>
      </w:pPr>
    </w:p>
    <w:p w14:paraId="414626E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 xml:space="preserve">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paseadoresADesplegar.length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</w:t>
      </w:r>
      <w:proofErr w:type="gramStart"/>
      <w:r w:rsidRPr="00E4691A">
        <w:rPr>
          <w:lang w:val="en-US"/>
        </w:rPr>
        <w:t>+) {</w:t>
      </w:r>
      <w:proofErr w:type="gramEnd"/>
    </w:p>
    <w:p w14:paraId="3B50775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let item = </w:t>
      </w:r>
      <w:proofErr w:type="spellStart"/>
      <w:r w:rsidRPr="00E4691A">
        <w:rPr>
          <w:lang w:val="en-US"/>
        </w:rPr>
        <w:t>paseadoresADesplegar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18FE25C3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options += `&lt;option value="${item.id}"&gt;ID: ${item.id} Nombre: ${</w:t>
      </w:r>
      <w:proofErr w:type="spellStart"/>
      <w:proofErr w:type="gramStart"/>
      <w:r w:rsidRPr="00E4691A">
        <w:rPr>
          <w:lang w:val="en-US"/>
        </w:rPr>
        <w:t>item.nombre</w:t>
      </w:r>
      <w:proofErr w:type="spellEnd"/>
      <w:proofErr w:type="gramEnd"/>
      <w:r w:rsidRPr="00E4691A">
        <w:rPr>
          <w:lang w:val="en-US"/>
        </w:rPr>
        <w:t>}&lt;/option&gt;`;</w:t>
      </w:r>
    </w:p>
    <w:p w14:paraId="68FB5A5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r w:rsidRPr="00E4691A">
        <w:rPr>
          <w:lang w:val="es-ES"/>
        </w:rPr>
        <w:t>}</w:t>
      </w:r>
    </w:p>
    <w:p w14:paraId="0DC4C346" w14:textId="77777777" w:rsidR="00E4691A" w:rsidRPr="00E4691A" w:rsidRDefault="00E4691A" w:rsidP="00E4691A">
      <w:pPr>
        <w:rPr>
          <w:lang w:val="es-ES"/>
        </w:rPr>
      </w:pPr>
    </w:p>
    <w:p w14:paraId="508412D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selectPaseadores.innerHTML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options</w:t>
      </w:r>
      <w:proofErr w:type="spellEnd"/>
      <w:r w:rsidRPr="00E4691A">
        <w:rPr>
          <w:lang w:val="es-ES"/>
        </w:rPr>
        <w:t>;</w:t>
      </w:r>
    </w:p>
    <w:p w14:paraId="75D3CE1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59956E11" w14:textId="77777777" w:rsidR="00E4691A" w:rsidRPr="00E4691A" w:rsidRDefault="00E4691A" w:rsidP="00E4691A">
      <w:pPr>
        <w:rPr>
          <w:lang w:val="es-ES"/>
        </w:rPr>
      </w:pPr>
    </w:p>
    <w:p w14:paraId="54AC60C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740ACED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Habilita todos los Botones que tengan la Clase "</w:t>
      </w:r>
      <w:proofErr w:type="spellStart"/>
      <w:r w:rsidRPr="00E4691A">
        <w:rPr>
          <w:lang w:val="es-ES"/>
        </w:rPr>
        <w:t>btn-navegacion</w:t>
      </w:r>
      <w:proofErr w:type="spellEnd"/>
      <w:r w:rsidRPr="00E4691A">
        <w:rPr>
          <w:lang w:val="es-ES"/>
        </w:rPr>
        <w:t>"</w:t>
      </w:r>
    </w:p>
    <w:p w14:paraId="5DAE39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7FCE34BA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fHabilitarBotonesParaNavegar</w:t>
      </w:r>
      <w:proofErr w:type="spellEnd"/>
      <w:r w:rsidRPr="00E4691A">
        <w:rPr>
          <w:lang w:val="es-ES"/>
        </w:rPr>
        <w:t>() {</w:t>
      </w:r>
    </w:p>
    <w:p w14:paraId="24C9C17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var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botonesDelIndex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document.querySelectorAll</w:t>
      </w:r>
      <w:proofErr w:type="spellEnd"/>
      <w:r w:rsidRPr="00E4691A">
        <w:rPr>
          <w:lang w:val="es-ES"/>
        </w:rPr>
        <w:t>(".</w:t>
      </w:r>
      <w:proofErr w:type="spellStart"/>
      <w:r w:rsidRPr="00E4691A">
        <w:rPr>
          <w:lang w:val="es-ES"/>
        </w:rPr>
        <w:t>btn-navegacion</w:t>
      </w:r>
      <w:proofErr w:type="spellEnd"/>
      <w:r w:rsidRPr="00E4691A">
        <w:rPr>
          <w:lang w:val="es-ES"/>
        </w:rPr>
        <w:t>");</w:t>
      </w:r>
    </w:p>
    <w:p w14:paraId="6B0F389C" w14:textId="77777777" w:rsidR="00E4691A" w:rsidRPr="00E4691A" w:rsidRDefault="00E4691A" w:rsidP="00E4691A">
      <w:pPr>
        <w:rPr>
          <w:lang w:val="es-ES"/>
        </w:rPr>
      </w:pPr>
    </w:p>
    <w:p w14:paraId="41FB9EB9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 xml:space="preserve">for (var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botonesDelIndex.length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6D05085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var </w:t>
      </w:r>
      <w:proofErr w:type="spellStart"/>
      <w:r w:rsidRPr="00E4691A">
        <w:rPr>
          <w:lang w:val="en-US"/>
        </w:rPr>
        <w:t>boton</w:t>
      </w:r>
      <w:proofErr w:type="spellEnd"/>
      <w:r w:rsidRPr="00E4691A">
        <w:rPr>
          <w:lang w:val="en-US"/>
        </w:rPr>
        <w:t xml:space="preserve"> = </w:t>
      </w:r>
      <w:proofErr w:type="spellStart"/>
      <w:r w:rsidRPr="00E4691A">
        <w:rPr>
          <w:lang w:val="en-US"/>
        </w:rPr>
        <w:t>botonesDelIndex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];</w:t>
      </w:r>
    </w:p>
    <w:p w14:paraId="751D78A5" w14:textId="77777777" w:rsidR="00E4691A" w:rsidRPr="00E4691A" w:rsidRDefault="00E4691A" w:rsidP="00E4691A">
      <w:pPr>
        <w:rPr>
          <w:lang w:val="en-US"/>
        </w:rPr>
      </w:pPr>
    </w:p>
    <w:p w14:paraId="06AA552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spellStart"/>
      <w:proofErr w:type="gramStart"/>
      <w:r w:rsidRPr="00E4691A">
        <w:rPr>
          <w:lang w:val="en-US"/>
        </w:rPr>
        <w:t>boton.addEventListener</w:t>
      </w:r>
      <w:proofErr w:type="spellEnd"/>
      <w:proofErr w:type="gramEnd"/>
      <w:r w:rsidRPr="00E4691A">
        <w:rPr>
          <w:lang w:val="en-US"/>
        </w:rPr>
        <w:t xml:space="preserve">("click", function </w:t>
      </w:r>
      <w:proofErr w:type="gramStart"/>
      <w:r w:rsidRPr="00E4691A">
        <w:rPr>
          <w:lang w:val="en-US"/>
        </w:rPr>
        <w:t>() {</w:t>
      </w:r>
      <w:proofErr w:type="gramEnd"/>
    </w:p>
    <w:p w14:paraId="4F9122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</w:t>
      </w:r>
      <w:r w:rsidRPr="00E4691A">
        <w:rPr>
          <w:lang w:val="es-ES"/>
        </w:rPr>
        <w:t>// Quitar la clase 'activa' de todos los botones</w:t>
      </w:r>
    </w:p>
    <w:p w14:paraId="0DD2C86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lastRenderedPageBreak/>
        <w:t xml:space="preserve">      </w:t>
      </w:r>
      <w:r w:rsidRPr="00E4691A">
        <w:rPr>
          <w:lang w:val="en-US"/>
        </w:rPr>
        <w:t xml:space="preserve">for (var j = 0; j &lt; </w:t>
      </w:r>
      <w:proofErr w:type="spellStart"/>
      <w:r w:rsidRPr="00E4691A">
        <w:rPr>
          <w:lang w:val="en-US"/>
        </w:rPr>
        <w:t>botonesDelIndex.length</w:t>
      </w:r>
      <w:proofErr w:type="spellEnd"/>
      <w:r w:rsidRPr="00E4691A">
        <w:rPr>
          <w:lang w:val="en-US"/>
        </w:rPr>
        <w:t xml:space="preserve">; </w:t>
      </w:r>
      <w:proofErr w:type="spellStart"/>
      <w:proofErr w:type="gramStart"/>
      <w:r w:rsidRPr="00E4691A">
        <w:rPr>
          <w:lang w:val="en-US"/>
        </w:rPr>
        <w:t>j++</w:t>
      </w:r>
      <w:proofErr w:type="spellEnd"/>
      <w:r w:rsidRPr="00E4691A">
        <w:rPr>
          <w:lang w:val="en-US"/>
        </w:rPr>
        <w:t>) {</w:t>
      </w:r>
      <w:proofErr w:type="gramEnd"/>
    </w:p>
    <w:p w14:paraId="6A5FB05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      </w:t>
      </w:r>
      <w:proofErr w:type="spellStart"/>
      <w:r w:rsidRPr="00E4691A">
        <w:rPr>
          <w:lang w:val="es-ES"/>
        </w:rPr>
        <w:t>botonesDelIndex</w:t>
      </w:r>
      <w:proofErr w:type="spellEnd"/>
      <w:r w:rsidRPr="00E4691A">
        <w:rPr>
          <w:lang w:val="es-ES"/>
        </w:rPr>
        <w:t>[j].</w:t>
      </w:r>
      <w:proofErr w:type="spellStart"/>
      <w:r w:rsidRPr="00E4691A">
        <w:rPr>
          <w:lang w:val="es-ES"/>
        </w:rPr>
        <w:t>classList.remove</w:t>
      </w:r>
      <w:proofErr w:type="spellEnd"/>
      <w:r w:rsidRPr="00E4691A">
        <w:rPr>
          <w:lang w:val="es-ES"/>
        </w:rPr>
        <w:t>("activa");</w:t>
      </w:r>
    </w:p>
    <w:p w14:paraId="73FC38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}</w:t>
      </w:r>
    </w:p>
    <w:p w14:paraId="2E1E78E3" w14:textId="77777777" w:rsidR="00E4691A" w:rsidRPr="00E4691A" w:rsidRDefault="00E4691A" w:rsidP="00E4691A">
      <w:pPr>
        <w:rPr>
          <w:lang w:val="es-ES"/>
        </w:rPr>
      </w:pPr>
    </w:p>
    <w:p w14:paraId="6210670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// Agregar clase 'activa' al botón </w:t>
      </w:r>
      <w:proofErr w:type="spellStart"/>
      <w:r w:rsidRPr="00E4691A">
        <w:rPr>
          <w:lang w:val="es-ES"/>
        </w:rPr>
        <w:t>clickeado</w:t>
      </w:r>
      <w:proofErr w:type="spellEnd"/>
    </w:p>
    <w:p w14:paraId="2A4CFA6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this.classList.add</w:t>
      </w:r>
      <w:proofErr w:type="spellEnd"/>
      <w:r w:rsidRPr="00E4691A">
        <w:rPr>
          <w:lang w:val="es-ES"/>
        </w:rPr>
        <w:t>("activa");</w:t>
      </w:r>
    </w:p>
    <w:p w14:paraId="662EA46B" w14:textId="77777777" w:rsidR="00E4691A" w:rsidRPr="00E4691A" w:rsidRDefault="00E4691A" w:rsidP="00E4691A">
      <w:pPr>
        <w:rPr>
          <w:lang w:val="es-ES"/>
        </w:rPr>
      </w:pPr>
    </w:p>
    <w:p w14:paraId="266691C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// Mostrar la sección correspondiente (asumimos que tu función la maneja)</w:t>
      </w:r>
    </w:p>
    <w:p w14:paraId="47F2A71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fMostrarPaginaDelBoton.call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this</w:t>
      </w:r>
      <w:proofErr w:type="spellEnd"/>
      <w:r w:rsidRPr="00E4691A">
        <w:rPr>
          <w:lang w:val="es-ES"/>
        </w:rPr>
        <w:t>);</w:t>
      </w:r>
    </w:p>
    <w:p w14:paraId="430172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});</w:t>
      </w:r>
    </w:p>
    <w:p w14:paraId="298AD65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4E4E277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274DDCB9" w14:textId="77777777" w:rsidR="00E4691A" w:rsidRPr="00E4691A" w:rsidRDefault="00E4691A" w:rsidP="00E4691A">
      <w:pPr>
        <w:rPr>
          <w:lang w:val="es-ES"/>
        </w:rPr>
      </w:pPr>
    </w:p>
    <w:p w14:paraId="711977C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/**************************************************************************/</w:t>
      </w:r>
    </w:p>
    <w:p w14:paraId="7914ED9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VISUALIZACIÓN DE PÁGINAS ////////////////////////</w:t>
      </w:r>
    </w:p>
    <w:p w14:paraId="32EB09FA" w14:textId="77777777" w:rsidR="00E4691A" w:rsidRPr="00E4691A" w:rsidRDefault="00E4691A" w:rsidP="00E4691A">
      <w:pPr>
        <w:rPr>
          <w:lang w:val="es-ES"/>
        </w:rPr>
      </w:pPr>
    </w:p>
    <w:p w14:paraId="7DEA931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/**************************************************************************/</w:t>
      </w:r>
    </w:p>
    <w:p w14:paraId="2B1A8A77" w14:textId="77777777" w:rsidR="00E4691A" w:rsidRPr="00E4691A" w:rsidRDefault="00E4691A" w:rsidP="00E4691A">
      <w:pPr>
        <w:rPr>
          <w:lang w:val="es-ES"/>
        </w:rPr>
      </w:pPr>
    </w:p>
    <w:p w14:paraId="343EC3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66D689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* Muestra la Sección Login y Limpia los Campos relacionados</w:t>
      </w:r>
    </w:p>
    <w:p w14:paraId="4F52E22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39B9BBA5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fMostrarPaginaDeLogueo</w:t>
      </w:r>
      <w:proofErr w:type="spellEnd"/>
      <w:r w:rsidRPr="00E4691A">
        <w:rPr>
          <w:lang w:val="es-ES"/>
        </w:rPr>
        <w:t>() {</w:t>
      </w:r>
    </w:p>
    <w:p w14:paraId="2560708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txtNombreUsuario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 "";</w:t>
      </w:r>
    </w:p>
    <w:p w14:paraId="7FC8A3E1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proofErr w:type="spellStart"/>
      <w:proofErr w:type="gramStart"/>
      <w:r w:rsidRPr="00E4691A">
        <w:rPr>
          <w:lang w:val="en-US"/>
        </w:rPr>
        <w:t>document.querySelector</w:t>
      </w:r>
      <w:proofErr w:type="spellEnd"/>
      <w:r w:rsidRPr="00E4691A">
        <w:rPr>
          <w:lang w:val="en-US"/>
        </w:rPr>
        <w:t>("#</w:t>
      </w:r>
      <w:proofErr w:type="spellStart"/>
      <w:proofErr w:type="gramEnd"/>
      <w:r w:rsidRPr="00E4691A">
        <w:rPr>
          <w:lang w:val="en-US"/>
        </w:rPr>
        <w:t>txtPassLogin</w:t>
      </w:r>
      <w:proofErr w:type="spellEnd"/>
      <w:r w:rsidRPr="00E4691A">
        <w:rPr>
          <w:lang w:val="en-US"/>
        </w:rPr>
        <w:t>"</w:t>
      </w:r>
      <w:proofErr w:type="gramStart"/>
      <w:r w:rsidRPr="00E4691A">
        <w:rPr>
          <w:lang w:val="en-US"/>
        </w:rPr>
        <w:t>).</w:t>
      </w:r>
      <w:proofErr w:type="spellStart"/>
      <w:r w:rsidRPr="00E4691A">
        <w:rPr>
          <w:lang w:val="en-US"/>
        </w:rPr>
        <w:t>innerHTML</w:t>
      </w:r>
      <w:proofErr w:type="spellEnd"/>
      <w:proofErr w:type="gramEnd"/>
      <w:r w:rsidRPr="00E4691A">
        <w:rPr>
          <w:lang w:val="en-US"/>
        </w:rPr>
        <w:t xml:space="preserve"> = "";</w:t>
      </w:r>
    </w:p>
    <w:p w14:paraId="4F43F69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proofErr w:type="gramStart"/>
      <w:r w:rsidRPr="00E4691A">
        <w:rPr>
          <w:lang w:val="en-US"/>
        </w:rPr>
        <w:t>document.querySelector</w:t>
      </w:r>
      <w:proofErr w:type="spellEnd"/>
      <w:r w:rsidRPr="00E4691A">
        <w:rPr>
          <w:lang w:val="en-US"/>
        </w:rPr>
        <w:t>("#</w:t>
      </w:r>
      <w:proofErr w:type="spellStart"/>
      <w:proofErr w:type="gramEnd"/>
      <w:r w:rsidRPr="00E4691A">
        <w:rPr>
          <w:lang w:val="en-US"/>
        </w:rPr>
        <w:t>divLogin</w:t>
      </w:r>
      <w:proofErr w:type="spellEnd"/>
      <w:r w:rsidRPr="00E4691A">
        <w:rPr>
          <w:lang w:val="en-US"/>
        </w:rPr>
        <w:t>"</w:t>
      </w:r>
      <w:proofErr w:type="gramStart"/>
      <w:r w:rsidRPr="00E4691A">
        <w:rPr>
          <w:lang w:val="en-US"/>
        </w:rPr>
        <w:t>).</w:t>
      </w:r>
      <w:proofErr w:type="spellStart"/>
      <w:r w:rsidRPr="00E4691A">
        <w:rPr>
          <w:lang w:val="en-US"/>
        </w:rPr>
        <w:t>style</w:t>
      </w:r>
      <w:proofErr w:type="gramEnd"/>
      <w:r w:rsidRPr="00E4691A">
        <w:rPr>
          <w:lang w:val="en-US"/>
        </w:rPr>
        <w:t>.display</w:t>
      </w:r>
      <w:proofErr w:type="spellEnd"/>
      <w:r w:rsidRPr="00E4691A">
        <w:rPr>
          <w:lang w:val="en-US"/>
        </w:rPr>
        <w:t xml:space="preserve"> = "block";</w:t>
      </w:r>
    </w:p>
    <w:p w14:paraId="7D57981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divRegistro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style.display</w:t>
      </w:r>
      <w:proofErr w:type="spellEnd"/>
      <w:r w:rsidRPr="00E4691A">
        <w:rPr>
          <w:lang w:val="es-ES"/>
        </w:rPr>
        <w:t xml:space="preserve"> = "</w:t>
      </w:r>
      <w:proofErr w:type="spellStart"/>
      <w:r w:rsidRPr="00E4691A">
        <w:rPr>
          <w:lang w:val="es-ES"/>
        </w:rPr>
        <w:t>none</w:t>
      </w:r>
      <w:proofErr w:type="spellEnd"/>
      <w:r w:rsidRPr="00E4691A">
        <w:rPr>
          <w:lang w:val="es-ES"/>
        </w:rPr>
        <w:t>";</w:t>
      </w:r>
    </w:p>
    <w:p w14:paraId="247325D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07E8CE1" w14:textId="77777777" w:rsidR="00E4691A" w:rsidRPr="00E4691A" w:rsidRDefault="00E4691A" w:rsidP="00E4691A">
      <w:pPr>
        <w:rPr>
          <w:lang w:val="es-ES"/>
        </w:rPr>
      </w:pPr>
    </w:p>
    <w:p w14:paraId="41EF784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1AE6A61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Muestra la Sección Registro y Limpia los Campos relacionados</w:t>
      </w:r>
    </w:p>
    <w:p w14:paraId="1D7EC0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229FA045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fMostrarPaginaDeRegistro</w:t>
      </w:r>
      <w:proofErr w:type="spellEnd"/>
      <w:r w:rsidRPr="00E4691A">
        <w:rPr>
          <w:lang w:val="es-ES"/>
        </w:rPr>
        <w:t>() {</w:t>
      </w:r>
    </w:p>
    <w:p w14:paraId="60D43EB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pAvisosEnElRegistro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 "";</w:t>
      </w:r>
    </w:p>
    <w:p w14:paraId="4976256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sltTamanhoPerro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 "x";</w:t>
      </w:r>
    </w:p>
    <w:p w14:paraId="5484D79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fLimpiarCampoDeTexto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txtRegistroNombreCliente</w:t>
      </w:r>
      <w:proofErr w:type="spellEnd"/>
      <w:r w:rsidRPr="00E4691A">
        <w:rPr>
          <w:lang w:val="es-ES"/>
        </w:rPr>
        <w:t>");</w:t>
      </w:r>
    </w:p>
    <w:p w14:paraId="074FEE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fLimpiarCampoDeTexto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txtRegistroContrasenha</w:t>
      </w:r>
      <w:proofErr w:type="spellEnd"/>
      <w:r w:rsidRPr="00E4691A">
        <w:rPr>
          <w:lang w:val="es-ES"/>
        </w:rPr>
        <w:t>");</w:t>
      </w:r>
    </w:p>
    <w:p w14:paraId="208B457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fLimpiarCampoDeTexto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txtRegistroNombrePerro</w:t>
      </w:r>
      <w:proofErr w:type="spellEnd"/>
      <w:r w:rsidRPr="00E4691A">
        <w:rPr>
          <w:lang w:val="es-ES"/>
        </w:rPr>
        <w:t>");</w:t>
      </w:r>
    </w:p>
    <w:p w14:paraId="19F3B9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fOcultarElementosPorID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divLogin</w:t>
      </w:r>
      <w:proofErr w:type="spellEnd"/>
      <w:r w:rsidRPr="00E4691A">
        <w:rPr>
          <w:lang w:val="es-ES"/>
        </w:rPr>
        <w:t>");</w:t>
      </w:r>
    </w:p>
    <w:p w14:paraId="3621095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fMostrarElementosPorID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divRegistro</w:t>
      </w:r>
      <w:proofErr w:type="spellEnd"/>
      <w:r w:rsidRPr="00E4691A">
        <w:rPr>
          <w:lang w:val="es-ES"/>
        </w:rPr>
        <w:t>");</w:t>
      </w:r>
    </w:p>
    <w:p w14:paraId="2C71442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104F4576" w14:textId="77777777" w:rsidR="00E4691A" w:rsidRPr="00E4691A" w:rsidRDefault="00E4691A" w:rsidP="00E4691A">
      <w:pPr>
        <w:rPr>
          <w:lang w:val="es-ES"/>
        </w:rPr>
      </w:pPr>
    </w:p>
    <w:p w14:paraId="4C287E6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4887358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Muestra la Sección según el Botón que haya invocado a la Función</w:t>
      </w:r>
    </w:p>
    <w:p w14:paraId="061C4CC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</w:t>
      </w:r>
      <w:r w:rsidRPr="00E4691A">
        <w:rPr>
          <w:lang w:val="en-US"/>
        </w:rPr>
        <w:t>*/</w:t>
      </w:r>
    </w:p>
    <w:p w14:paraId="06BA9A55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function </w:t>
      </w:r>
      <w:proofErr w:type="spellStart"/>
      <w:proofErr w:type="gramStart"/>
      <w:r w:rsidRPr="00E4691A">
        <w:rPr>
          <w:lang w:val="en-US"/>
        </w:rPr>
        <w:t>fMostrarPaginaDelBoton</w:t>
      </w:r>
      <w:proofErr w:type="spellEnd"/>
      <w:r w:rsidRPr="00E4691A">
        <w:rPr>
          <w:lang w:val="en-US"/>
        </w:rPr>
        <w:t>(</w:t>
      </w:r>
      <w:proofErr w:type="gramEnd"/>
      <w:r w:rsidRPr="00E4691A">
        <w:rPr>
          <w:lang w:val="en-US"/>
        </w:rPr>
        <w:t>) {</w:t>
      </w:r>
    </w:p>
    <w:p w14:paraId="3FBF642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let </w:t>
      </w:r>
      <w:proofErr w:type="spellStart"/>
      <w:r w:rsidRPr="00E4691A">
        <w:rPr>
          <w:lang w:val="en-US"/>
        </w:rPr>
        <w:t>boton</w:t>
      </w:r>
      <w:proofErr w:type="spellEnd"/>
      <w:r w:rsidRPr="00E4691A">
        <w:rPr>
          <w:lang w:val="en-US"/>
        </w:rPr>
        <w:t xml:space="preserve"> = this;</w:t>
      </w:r>
    </w:p>
    <w:p w14:paraId="2C720BA1" w14:textId="77777777" w:rsidR="00E4691A" w:rsidRPr="00E4691A" w:rsidRDefault="00E4691A" w:rsidP="00E4691A">
      <w:pPr>
        <w:rPr>
          <w:lang w:val="en-US"/>
        </w:rPr>
      </w:pPr>
    </w:p>
    <w:p w14:paraId="2E34E2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paginaQueQuieroMostrar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boton.getAttribute</w:t>
      </w:r>
      <w:proofErr w:type="spellEnd"/>
      <w:r w:rsidRPr="00E4691A">
        <w:rPr>
          <w:lang w:val="es-ES"/>
        </w:rPr>
        <w:t>("data-</w:t>
      </w:r>
      <w:proofErr w:type="spellStart"/>
      <w:r w:rsidRPr="00E4691A">
        <w:rPr>
          <w:lang w:val="es-ES"/>
        </w:rPr>
        <w:t>seccion</w:t>
      </w:r>
      <w:proofErr w:type="spellEnd"/>
      <w:r w:rsidRPr="00E4691A">
        <w:rPr>
          <w:lang w:val="es-ES"/>
        </w:rPr>
        <w:t>-</w:t>
      </w:r>
      <w:proofErr w:type="spellStart"/>
      <w:r w:rsidRPr="00E4691A">
        <w:rPr>
          <w:lang w:val="es-ES"/>
        </w:rPr>
        <w:t>para-mostrar</w:t>
      </w:r>
      <w:proofErr w:type="spellEnd"/>
      <w:r w:rsidRPr="00E4691A">
        <w:rPr>
          <w:lang w:val="es-ES"/>
        </w:rPr>
        <w:t>");</w:t>
      </w:r>
    </w:p>
    <w:p w14:paraId="3DE9C43F" w14:textId="77777777" w:rsidR="00E4691A" w:rsidRPr="00E4691A" w:rsidRDefault="00E4691A" w:rsidP="00E4691A">
      <w:pPr>
        <w:rPr>
          <w:lang w:val="es-ES"/>
        </w:rPr>
      </w:pPr>
    </w:p>
    <w:p w14:paraId="4C1A68D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proofErr w:type="gramStart"/>
      <w:r w:rsidRPr="00E4691A">
        <w:rPr>
          <w:lang w:val="es-ES"/>
        </w:rPr>
        <w:t>paginaQueQuieroMostrar</w:t>
      </w:r>
      <w:proofErr w:type="spellEnd"/>
      <w:r w:rsidRPr="00E4691A">
        <w:rPr>
          <w:lang w:val="es-ES"/>
        </w:rPr>
        <w:t xml:space="preserve"> !</w:t>
      </w:r>
      <w:proofErr w:type="gramEnd"/>
      <w:r w:rsidRPr="00E4691A">
        <w:rPr>
          <w:lang w:val="es-ES"/>
        </w:rPr>
        <w:t xml:space="preserve">== </w:t>
      </w:r>
      <w:proofErr w:type="spellStart"/>
      <w:r w:rsidRPr="00E4691A">
        <w:rPr>
          <w:lang w:val="es-ES"/>
        </w:rPr>
        <w:t>null</w:t>
      </w:r>
      <w:proofErr w:type="spellEnd"/>
      <w:r w:rsidRPr="00E4691A">
        <w:rPr>
          <w:lang w:val="es-ES"/>
        </w:rPr>
        <w:t>) {</w:t>
      </w:r>
    </w:p>
    <w:p w14:paraId="2C351D0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fMostrarElementosPorID</w:t>
      </w:r>
      <w:proofErr w:type="spellEnd"/>
      <w:r w:rsidRPr="00E4691A">
        <w:rPr>
          <w:lang w:val="es-ES"/>
        </w:rPr>
        <w:t xml:space="preserve">("#" + </w:t>
      </w:r>
      <w:proofErr w:type="spellStart"/>
      <w:r w:rsidRPr="00E4691A">
        <w:rPr>
          <w:lang w:val="es-ES"/>
        </w:rPr>
        <w:t>paginaQueQuieroMostrar</w:t>
      </w:r>
      <w:proofErr w:type="spellEnd"/>
      <w:r w:rsidRPr="00E4691A">
        <w:rPr>
          <w:lang w:val="es-ES"/>
        </w:rPr>
        <w:t>);</w:t>
      </w:r>
    </w:p>
    <w:p w14:paraId="0CA696D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6DF58A0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FBCF2CD" w14:textId="77777777" w:rsidR="00E4691A" w:rsidRPr="00E4691A" w:rsidRDefault="00E4691A" w:rsidP="00E4691A">
      <w:pPr>
        <w:rPr>
          <w:lang w:val="es-ES"/>
        </w:rPr>
      </w:pPr>
    </w:p>
    <w:p w14:paraId="0EBB8E9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/****************************************************************************/</w:t>
      </w:r>
    </w:p>
    <w:p w14:paraId="4C5A3B4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VISUALIZACIÓN DE ELEMENTOS ////////////////////////</w:t>
      </w:r>
    </w:p>
    <w:p w14:paraId="3CA004E1" w14:textId="77777777" w:rsidR="00E4691A" w:rsidRPr="00E4691A" w:rsidRDefault="00E4691A" w:rsidP="00E4691A">
      <w:pPr>
        <w:rPr>
          <w:lang w:val="es-ES"/>
        </w:rPr>
      </w:pPr>
    </w:p>
    <w:p w14:paraId="61E8048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/****************************************************************************/</w:t>
      </w:r>
    </w:p>
    <w:p w14:paraId="1D029240" w14:textId="77777777" w:rsidR="00E4691A" w:rsidRPr="00E4691A" w:rsidRDefault="00E4691A" w:rsidP="00E4691A">
      <w:pPr>
        <w:rPr>
          <w:lang w:val="es-ES"/>
        </w:rPr>
      </w:pPr>
    </w:p>
    <w:p w14:paraId="06B1679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/**</w:t>
      </w:r>
    </w:p>
    <w:p w14:paraId="5EE094A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68B3A15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{Number} _</w:t>
      </w:r>
      <w:proofErr w:type="spellStart"/>
      <w:r w:rsidRPr="00E4691A">
        <w:rPr>
          <w:lang w:val="es-ES"/>
        </w:rPr>
        <w:t>idElemento</w:t>
      </w:r>
      <w:proofErr w:type="spellEnd"/>
    </w:p>
    <w:p w14:paraId="4E42265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AC55189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fMostrarMensajeEnElementoSegunId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idElemento</w:t>
      </w:r>
      <w:proofErr w:type="spellEnd"/>
      <w:r w:rsidRPr="00E4691A">
        <w:rPr>
          <w:lang w:val="es-ES"/>
        </w:rPr>
        <w:t>) {</w:t>
      </w:r>
    </w:p>
    <w:p w14:paraId="5ED5D9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mensaje = "";</w:t>
      </w:r>
    </w:p>
    <w:p w14:paraId="4D0A9555" w14:textId="77777777" w:rsidR="00E4691A" w:rsidRPr="00E4691A" w:rsidRDefault="00E4691A" w:rsidP="00E4691A">
      <w:pPr>
        <w:rPr>
          <w:lang w:val="es-ES"/>
        </w:rPr>
      </w:pPr>
    </w:p>
    <w:p w14:paraId="2A0FBF4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switch (_</w:t>
      </w:r>
      <w:proofErr w:type="spellStart"/>
      <w:r w:rsidRPr="00E4691A">
        <w:rPr>
          <w:lang w:val="es-ES"/>
        </w:rPr>
        <w:t>idElemento</w:t>
      </w:r>
      <w:proofErr w:type="spellEnd"/>
      <w:r w:rsidRPr="00E4691A">
        <w:rPr>
          <w:lang w:val="es-ES"/>
        </w:rPr>
        <w:t>) {</w:t>
      </w:r>
    </w:p>
    <w:p w14:paraId="392A327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divClienteHistorialSolicitudes</w:t>
      </w:r>
      <w:proofErr w:type="spellEnd"/>
      <w:r w:rsidRPr="00E4691A">
        <w:rPr>
          <w:lang w:val="es-ES"/>
        </w:rPr>
        <w:t>":</w:t>
      </w:r>
    </w:p>
    <w:p w14:paraId="22DE6B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divPaginaPaseadorHistorico</w:t>
      </w:r>
      <w:proofErr w:type="spellEnd"/>
      <w:r w:rsidRPr="00E4691A">
        <w:rPr>
          <w:lang w:val="es-ES"/>
        </w:rPr>
        <w:t>":</w:t>
      </w:r>
    </w:p>
    <w:p w14:paraId="49C736A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mensaje = `&lt;h3&gt;No existen datos para mostrar&lt;/h3&gt;`;</w:t>
      </w:r>
    </w:p>
    <w:p w14:paraId="7A894C2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003C8FE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divClientePaseadoresYPerros</w:t>
      </w:r>
      <w:proofErr w:type="spellEnd"/>
      <w:r w:rsidRPr="00E4691A">
        <w:rPr>
          <w:lang w:val="es-ES"/>
        </w:rPr>
        <w:t>":</w:t>
      </w:r>
    </w:p>
    <w:p w14:paraId="2E6948E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divPaginaPaseadorPaseosEnCurso</w:t>
      </w:r>
      <w:proofErr w:type="spellEnd"/>
      <w:r w:rsidRPr="00E4691A">
        <w:rPr>
          <w:lang w:val="es-ES"/>
        </w:rPr>
        <w:t>":</w:t>
      </w:r>
    </w:p>
    <w:p w14:paraId="181E209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mensaje = `&lt;h2&gt;No existe ninguna Solicitud En Curso para mostrar&lt;/h2&gt;`;</w:t>
      </w:r>
    </w:p>
    <w:p w14:paraId="56D5B1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5EF42CE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divClienteSolicitudPendiente</w:t>
      </w:r>
      <w:proofErr w:type="spellEnd"/>
      <w:r w:rsidRPr="00E4691A">
        <w:rPr>
          <w:lang w:val="es-ES"/>
        </w:rPr>
        <w:t>":</w:t>
      </w:r>
    </w:p>
    <w:p w14:paraId="586BAD4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case "#</w:t>
      </w:r>
      <w:proofErr w:type="spellStart"/>
      <w:r w:rsidRPr="00E4691A">
        <w:rPr>
          <w:lang w:val="es-ES"/>
        </w:rPr>
        <w:t>divPaginaPaseadorSolicitudesPendientes</w:t>
      </w:r>
      <w:proofErr w:type="spellEnd"/>
      <w:r w:rsidRPr="00E4691A">
        <w:rPr>
          <w:lang w:val="es-ES"/>
        </w:rPr>
        <w:t>":</w:t>
      </w:r>
    </w:p>
    <w:p w14:paraId="35E447D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mensaje = `&lt;h2&gt;No existe ninguna Solicitud Pendiente para mostrar&lt;/h2&gt;`;</w:t>
      </w:r>
    </w:p>
    <w:p w14:paraId="11A4563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break;</w:t>
      </w:r>
    </w:p>
    <w:p w14:paraId="688CAA1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default:</w:t>
      </w:r>
    </w:p>
    <w:p w14:paraId="7766F9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mensaje = "";</w:t>
      </w:r>
    </w:p>
    <w:p w14:paraId="447D4FC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16696CF7" w14:textId="77777777" w:rsidR="00E4691A" w:rsidRPr="00E4691A" w:rsidRDefault="00E4691A" w:rsidP="00E4691A">
      <w:pPr>
        <w:rPr>
          <w:lang w:val="es-ES"/>
        </w:rPr>
      </w:pPr>
    </w:p>
    <w:p w14:paraId="65860F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(_</w:t>
      </w:r>
      <w:proofErr w:type="spellStart"/>
      <w:r w:rsidRPr="00E4691A">
        <w:rPr>
          <w:lang w:val="es-ES"/>
        </w:rPr>
        <w:t>idElemento</w:t>
      </w:r>
      <w:proofErr w:type="spellEnd"/>
      <w:r w:rsidRPr="00E4691A">
        <w:rPr>
          <w:lang w:val="es-ES"/>
        </w:rPr>
        <w:t>).</w:t>
      </w:r>
      <w:proofErr w:type="spellStart"/>
      <w:r w:rsidRPr="00E4691A">
        <w:rPr>
          <w:lang w:val="es-ES"/>
        </w:rPr>
        <w:t>innerHTML</w:t>
      </w:r>
      <w:proofErr w:type="spellEnd"/>
      <w:r w:rsidRPr="00E4691A">
        <w:rPr>
          <w:lang w:val="es-ES"/>
        </w:rPr>
        <w:t xml:space="preserve"> = mensaje;</w:t>
      </w:r>
    </w:p>
    <w:p w14:paraId="62FA79F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3E2517EC" w14:textId="77777777" w:rsidR="00E4691A" w:rsidRPr="00E4691A" w:rsidRDefault="00E4691A" w:rsidP="00E4691A">
      <w:pPr>
        <w:rPr>
          <w:lang w:val="es-ES"/>
        </w:rPr>
      </w:pPr>
    </w:p>
    <w:p w14:paraId="30139E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7BC24D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6831FF5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_clase</w:t>
      </w:r>
    </w:p>
    <w:p w14:paraId="611E51C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6334F618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fMostrarElementosPorClase</w:t>
      </w:r>
      <w:proofErr w:type="spellEnd"/>
      <w:r w:rsidRPr="00E4691A">
        <w:rPr>
          <w:lang w:val="es-ES"/>
        </w:rPr>
        <w:t>(_clase) {</w:t>
      </w:r>
    </w:p>
    <w:p w14:paraId="01D1E1A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elementosParaMostrar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document.querySelectorAll</w:t>
      </w:r>
      <w:proofErr w:type="spellEnd"/>
      <w:r w:rsidRPr="00E4691A">
        <w:rPr>
          <w:lang w:val="es-ES"/>
        </w:rPr>
        <w:t>("." + _clase);</w:t>
      </w:r>
    </w:p>
    <w:p w14:paraId="6BCA3222" w14:textId="77777777" w:rsidR="00E4691A" w:rsidRPr="00E4691A" w:rsidRDefault="00E4691A" w:rsidP="00E4691A">
      <w:pPr>
        <w:rPr>
          <w:lang w:val="es-ES"/>
        </w:rPr>
      </w:pPr>
    </w:p>
    <w:p w14:paraId="46F22F3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 xml:space="preserve">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elementosParaMostrar.length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540A8BA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spellStart"/>
      <w:r w:rsidRPr="00E4691A">
        <w:rPr>
          <w:lang w:val="en-US"/>
        </w:rPr>
        <w:t>elementosParaMostrar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proofErr w:type="gramStart"/>
      <w:r w:rsidRPr="00E4691A">
        <w:rPr>
          <w:lang w:val="en-US"/>
        </w:rPr>
        <w:t>].</w:t>
      </w:r>
      <w:proofErr w:type="spellStart"/>
      <w:r w:rsidRPr="00E4691A">
        <w:rPr>
          <w:lang w:val="en-US"/>
        </w:rPr>
        <w:t>style</w:t>
      </w:r>
      <w:proofErr w:type="gramEnd"/>
      <w:r w:rsidRPr="00E4691A">
        <w:rPr>
          <w:lang w:val="en-US"/>
        </w:rPr>
        <w:t>.display</w:t>
      </w:r>
      <w:proofErr w:type="spellEnd"/>
      <w:r w:rsidRPr="00E4691A">
        <w:rPr>
          <w:lang w:val="en-US"/>
        </w:rPr>
        <w:t xml:space="preserve"> = "block";</w:t>
      </w:r>
    </w:p>
    <w:p w14:paraId="339B64D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r w:rsidRPr="00E4691A">
        <w:rPr>
          <w:lang w:val="es-ES"/>
        </w:rPr>
        <w:t>}</w:t>
      </w:r>
    </w:p>
    <w:p w14:paraId="6B79A07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340EE7AD" w14:textId="77777777" w:rsidR="00E4691A" w:rsidRPr="00E4691A" w:rsidRDefault="00E4691A" w:rsidP="00E4691A">
      <w:pPr>
        <w:rPr>
          <w:lang w:val="es-ES"/>
        </w:rPr>
      </w:pPr>
    </w:p>
    <w:p w14:paraId="3ADAB2E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730D7C8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676F9E4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_id</w:t>
      </w:r>
    </w:p>
    <w:p w14:paraId="4019375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*/</w:t>
      </w:r>
    </w:p>
    <w:p w14:paraId="226D8529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fMostrarElementosPorID</w:t>
      </w:r>
      <w:proofErr w:type="spellEnd"/>
      <w:r w:rsidRPr="00E4691A">
        <w:rPr>
          <w:lang w:val="es-ES"/>
        </w:rPr>
        <w:t>(_id) {</w:t>
      </w:r>
    </w:p>
    <w:p w14:paraId="5E9A4D5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(CLASE_PASEADOR_DIV);</w:t>
      </w:r>
    </w:p>
    <w:p w14:paraId="6095B51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(CLASE_CLIENTE_DIV);</w:t>
      </w:r>
    </w:p>
    <w:p w14:paraId="6A51B6FB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proofErr w:type="spellStart"/>
      <w:proofErr w:type="gramStart"/>
      <w:r w:rsidRPr="0097294E">
        <w:rPr>
          <w:lang w:val="en-US"/>
        </w:rPr>
        <w:t>document.querySelector</w:t>
      </w:r>
      <w:proofErr w:type="spellEnd"/>
      <w:proofErr w:type="gramEnd"/>
      <w:r w:rsidRPr="0097294E">
        <w:rPr>
          <w:lang w:val="en-US"/>
        </w:rPr>
        <w:t>(_id</w:t>
      </w:r>
      <w:proofErr w:type="gramStart"/>
      <w:r w:rsidRPr="0097294E">
        <w:rPr>
          <w:lang w:val="en-US"/>
        </w:rPr>
        <w:t>).</w:t>
      </w:r>
      <w:proofErr w:type="spellStart"/>
      <w:r w:rsidRPr="0097294E">
        <w:rPr>
          <w:lang w:val="en-US"/>
        </w:rPr>
        <w:t>style</w:t>
      </w:r>
      <w:proofErr w:type="gramEnd"/>
      <w:r w:rsidRPr="0097294E">
        <w:rPr>
          <w:lang w:val="en-US"/>
        </w:rPr>
        <w:t>.display</w:t>
      </w:r>
      <w:proofErr w:type="spellEnd"/>
      <w:r w:rsidRPr="0097294E">
        <w:rPr>
          <w:lang w:val="en-US"/>
        </w:rPr>
        <w:t xml:space="preserve"> = "block";</w:t>
      </w:r>
    </w:p>
    <w:p w14:paraId="5BE5A3C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13C91F61" w14:textId="77777777" w:rsidR="00E4691A" w:rsidRPr="00E4691A" w:rsidRDefault="00E4691A" w:rsidP="00E4691A">
      <w:pPr>
        <w:rPr>
          <w:lang w:val="es-ES"/>
        </w:rPr>
      </w:pPr>
    </w:p>
    <w:p w14:paraId="25C5790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23C18CA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533E1E4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_id</w:t>
      </w:r>
    </w:p>
    <w:p w14:paraId="111CD0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19695443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fOcultarElementosPorID</w:t>
      </w:r>
      <w:proofErr w:type="spellEnd"/>
      <w:r w:rsidRPr="00E4691A">
        <w:rPr>
          <w:lang w:val="es-ES"/>
        </w:rPr>
        <w:t>(_id) {</w:t>
      </w:r>
    </w:p>
    <w:p w14:paraId="78D252B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(CLASE_PASEADOR_DIV);</w:t>
      </w:r>
    </w:p>
    <w:p w14:paraId="37BD635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(CLASE_CLIENTE_DIV);</w:t>
      </w:r>
    </w:p>
    <w:p w14:paraId="779A0242" w14:textId="77777777" w:rsidR="00E4691A" w:rsidRPr="0097294E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proofErr w:type="spellStart"/>
      <w:proofErr w:type="gramStart"/>
      <w:r w:rsidRPr="0097294E">
        <w:rPr>
          <w:lang w:val="en-US"/>
        </w:rPr>
        <w:t>document.querySelector</w:t>
      </w:r>
      <w:proofErr w:type="spellEnd"/>
      <w:proofErr w:type="gramEnd"/>
      <w:r w:rsidRPr="0097294E">
        <w:rPr>
          <w:lang w:val="en-US"/>
        </w:rPr>
        <w:t>(_id</w:t>
      </w:r>
      <w:proofErr w:type="gramStart"/>
      <w:r w:rsidRPr="0097294E">
        <w:rPr>
          <w:lang w:val="en-US"/>
        </w:rPr>
        <w:t>).</w:t>
      </w:r>
      <w:proofErr w:type="spellStart"/>
      <w:r w:rsidRPr="0097294E">
        <w:rPr>
          <w:lang w:val="en-US"/>
        </w:rPr>
        <w:t>style</w:t>
      </w:r>
      <w:proofErr w:type="gramEnd"/>
      <w:r w:rsidRPr="0097294E">
        <w:rPr>
          <w:lang w:val="en-US"/>
        </w:rPr>
        <w:t>.display</w:t>
      </w:r>
      <w:proofErr w:type="spellEnd"/>
      <w:r w:rsidRPr="0097294E">
        <w:rPr>
          <w:lang w:val="en-US"/>
        </w:rPr>
        <w:t xml:space="preserve"> = "none";</w:t>
      </w:r>
    </w:p>
    <w:p w14:paraId="6A559A8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11542DE" w14:textId="77777777" w:rsidR="00E4691A" w:rsidRPr="00E4691A" w:rsidRDefault="00E4691A" w:rsidP="00E4691A">
      <w:pPr>
        <w:rPr>
          <w:lang w:val="es-ES"/>
        </w:rPr>
      </w:pPr>
    </w:p>
    <w:p w14:paraId="57B3301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1048BC7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51741B5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_clase</w:t>
      </w:r>
    </w:p>
    <w:p w14:paraId="6E48E1B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7D073962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lastRenderedPageBreak/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fOcultarElementosPorClase</w:t>
      </w:r>
      <w:proofErr w:type="spellEnd"/>
      <w:r w:rsidRPr="00E4691A">
        <w:rPr>
          <w:lang w:val="es-ES"/>
        </w:rPr>
        <w:t>(_clase) {</w:t>
      </w:r>
    </w:p>
    <w:p w14:paraId="19316EFF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s-ES"/>
        </w:rPr>
        <w:t xml:space="preserve">  </w:t>
      </w:r>
      <w:r w:rsidRPr="00E4691A">
        <w:rPr>
          <w:lang w:val="en-US"/>
        </w:rPr>
        <w:t xml:space="preserve">let </w:t>
      </w:r>
      <w:proofErr w:type="spellStart"/>
      <w:r w:rsidRPr="00E4691A">
        <w:rPr>
          <w:lang w:val="en-US"/>
        </w:rPr>
        <w:t>elementosParaOcultar</w:t>
      </w:r>
      <w:proofErr w:type="spellEnd"/>
      <w:r w:rsidRPr="00E4691A">
        <w:rPr>
          <w:lang w:val="en-US"/>
        </w:rPr>
        <w:t xml:space="preserve"> = </w:t>
      </w:r>
      <w:proofErr w:type="spellStart"/>
      <w:proofErr w:type="gramStart"/>
      <w:r w:rsidRPr="00E4691A">
        <w:rPr>
          <w:lang w:val="en-US"/>
        </w:rPr>
        <w:t>document.querySelectorAll</w:t>
      </w:r>
      <w:proofErr w:type="spellEnd"/>
      <w:proofErr w:type="gramEnd"/>
      <w:r w:rsidRPr="00E4691A">
        <w:rPr>
          <w:lang w:val="en-US"/>
        </w:rPr>
        <w:t>("." + _</w:t>
      </w:r>
      <w:proofErr w:type="spellStart"/>
      <w:r w:rsidRPr="00E4691A">
        <w:rPr>
          <w:lang w:val="en-US"/>
        </w:rPr>
        <w:t>clase</w:t>
      </w:r>
      <w:proofErr w:type="spellEnd"/>
      <w:r w:rsidRPr="00E4691A">
        <w:rPr>
          <w:lang w:val="en-US"/>
        </w:rPr>
        <w:t>);</w:t>
      </w:r>
    </w:p>
    <w:p w14:paraId="187BF2FF" w14:textId="77777777" w:rsidR="00E4691A" w:rsidRPr="00E4691A" w:rsidRDefault="00E4691A" w:rsidP="00E4691A">
      <w:pPr>
        <w:rPr>
          <w:lang w:val="en-US"/>
        </w:rPr>
      </w:pPr>
    </w:p>
    <w:p w14:paraId="6625E99D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for (let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= 0;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 xml:space="preserve"> &lt; </w:t>
      </w:r>
      <w:proofErr w:type="spellStart"/>
      <w:r w:rsidRPr="00E4691A">
        <w:rPr>
          <w:lang w:val="en-US"/>
        </w:rPr>
        <w:t>elementosParaOcultar.length</w:t>
      </w:r>
      <w:proofErr w:type="spellEnd"/>
      <w:r w:rsidRPr="00E4691A">
        <w:rPr>
          <w:lang w:val="en-US"/>
        </w:rPr>
        <w:t xml:space="preserve">; </w:t>
      </w:r>
      <w:proofErr w:type="spellStart"/>
      <w:r w:rsidRPr="00E4691A">
        <w:rPr>
          <w:lang w:val="en-US"/>
        </w:rPr>
        <w:t>i</w:t>
      </w:r>
      <w:proofErr w:type="spellEnd"/>
      <w:r w:rsidRPr="00E4691A">
        <w:rPr>
          <w:lang w:val="en-US"/>
        </w:rPr>
        <w:t>++) {</w:t>
      </w:r>
    </w:p>
    <w:p w14:paraId="5780291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  </w:t>
      </w:r>
      <w:proofErr w:type="spellStart"/>
      <w:r w:rsidRPr="00E4691A">
        <w:rPr>
          <w:lang w:val="en-US"/>
        </w:rPr>
        <w:t>elementosParaOcultar</w:t>
      </w:r>
      <w:proofErr w:type="spellEnd"/>
      <w:r w:rsidRPr="00E4691A">
        <w:rPr>
          <w:lang w:val="en-US"/>
        </w:rPr>
        <w:t>[</w:t>
      </w:r>
      <w:proofErr w:type="spellStart"/>
      <w:r w:rsidRPr="00E4691A">
        <w:rPr>
          <w:lang w:val="en-US"/>
        </w:rPr>
        <w:t>i</w:t>
      </w:r>
      <w:proofErr w:type="spellEnd"/>
      <w:proofErr w:type="gramStart"/>
      <w:r w:rsidRPr="00E4691A">
        <w:rPr>
          <w:lang w:val="en-US"/>
        </w:rPr>
        <w:t>].</w:t>
      </w:r>
      <w:proofErr w:type="spellStart"/>
      <w:r w:rsidRPr="00E4691A">
        <w:rPr>
          <w:lang w:val="en-US"/>
        </w:rPr>
        <w:t>style</w:t>
      </w:r>
      <w:proofErr w:type="gramEnd"/>
      <w:r w:rsidRPr="00E4691A">
        <w:rPr>
          <w:lang w:val="en-US"/>
        </w:rPr>
        <w:t>.display</w:t>
      </w:r>
      <w:proofErr w:type="spellEnd"/>
      <w:r w:rsidRPr="00E4691A">
        <w:rPr>
          <w:lang w:val="en-US"/>
        </w:rPr>
        <w:t xml:space="preserve"> = "none";</w:t>
      </w:r>
    </w:p>
    <w:p w14:paraId="6AB5374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r w:rsidRPr="00E4691A">
        <w:rPr>
          <w:lang w:val="es-ES"/>
        </w:rPr>
        <w:t>}</w:t>
      </w:r>
    </w:p>
    <w:p w14:paraId="4515F25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5FF9846" w14:textId="77777777" w:rsidR="00E4691A" w:rsidRPr="00E4691A" w:rsidRDefault="00E4691A" w:rsidP="00E4691A">
      <w:pPr>
        <w:rPr>
          <w:lang w:val="es-ES"/>
        </w:rPr>
      </w:pPr>
    </w:p>
    <w:p w14:paraId="6981A20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/*******************************************************************/</w:t>
      </w:r>
    </w:p>
    <w:p w14:paraId="2D30BB7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FORMATO DE CAMPOS ////////////////////////</w:t>
      </w:r>
    </w:p>
    <w:p w14:paraId="41954396" w14:textId="77777777" w:rsidR="00E4691A" w:rsidRPr="00E4691A" w:rsidRDefault="00E4691A" w:rsidP="00E4691A">
      <w:pPr>
        <w:rPr>
          <w:lang w:val="es-ES"/>
        </w:rPr>
      </w:pPr>
    </w:p>
    <w:p w14:paraId="164EAC88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/*******************************************************************/</w:t>
      </w:r>
    </w:p>
    <w:p w14:paraId="633DAB7B" w14:textId="77777777" w:rsidR="00E4691A" w:rsidRPr="00E4691A" w:rsidRDefault="00E4691A" w:rsidP="00E4691A">
      <w:pPr>
        <w:rPr>
          <w:lang w:val="es-ES"/>
        </w:rPr>
      </w:pPr>
    </w:p>
    <w:p w14:paraId="4FE871D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2364FF8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74AAD7F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@param {String} _id</w:t>
      </w:r>
    </w:p>
    <w:p w14:paraId="592D2D3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352BD62B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fLimpiarCampoDeTexto</w:t>
      </w:r>
      <w:proofErr w:type="spellEnd"/>
      <w:r w:rsidRPr="00E4691A">
        <w:rPr>
          <w:lang w:val="es-ES"/>
        </w:rPr>
        <w:t>(_id) {</w:t>
      </w:r>
    </w:p>
    <w:p w14:paraId="6DC404E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(_id).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 xml:space="preserve"> = "";</w:t>
      </w:r>
    </w:p>
    <w:p w14:paraId="13FC6D6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55FEDD44" w14:textId="77777777" w:rsidR="00E4691A" w:rsidRPr="00E4691A" w:rsidRDefault="00E4691A" w:rsidP="00E4691A">
      <w:pPr>
        <w:rPr>
          <w:lang w:val="es-ES"/>
        </w:rPr>
      </w:pPr>
    </w:p>
    <w:p w14:paraId="2D7B5E6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>/**</w:t>
      </w:r>
    </w:p>
    <w:p w14:paraId="70E19A6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</w:t>
      </w:r>
    </w:p>
    <w:p w14:paraId="19EDBE2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50A4E2DE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fAplicarFormatoInputTiempo</w:t>
      </w:r>
      <w:proofErr w:type="spellEnd"/>
      <w:r w:rsidRPr="00E4691A">
        <w:rPr>
          <w:lang w:val="es-ES"/>
        </w:rPr>
        <w:t>() {</w:t>
      </w:r>
    </w:p>
    <w:p w14:paraId="60A02C6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inputHora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document.getElementById</w:t>
      </w:r>
      <w:proofErr w:type="spellEnd"/>
      <w:r w:rsidRPr="00E4691A">
        <w:rPr>
          <w:lang w:val="es-ES"/>
        </w:rPr>
        <w:t>("</w:t>
      </w:r>
      <w:proofErr w:type="spellStart"/>
      <w:r w:rsidRPr="00E4691A">
        <w:rPr>
          <w:lang w:val="es-ES"/>
        </w:rPr>
        <w:t>txtHorarioPaseo</w:t>
      </w:r>
      <w:proofErr w:type="spellEnd"/>
      <w:r w:rsidRPr="00E4691A">
        <w:rPr>
          <w:lang w:val="es-ES"/>
        </w:rPr>
        <w:t>");</w:t>
      </w:r>
    </w:p>
    <w:p w14:paraId="7BD519E6" w14:textId="77777777" w:rsidR="00E4691A" w:rsidRPr="0097294E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97294E">
        <w:rPr>
          <w:lang w:val="es-ES"/>
        </w:rPr>
        <w:t>inputHora.value</w:t>
      </w:r>
      <w:proofErr w:type="spellEnd"/>
      <w:r w:rsidRPr="0097294E">
        <w:rPr>
          <w:lang w:val="es-ES"/>
        </w:rPr>
        <w:t xml:space="preserve"> = "14:30";</w:t>
      </w:r>
    </w:p>
    <w:p w14:paraId="394F979F" w14:textId="77777777" w:rsidR="00E4691A" w:rsidRPr="00E4691A" w:rsidRDefault="00E4691A" w:rsidP="00E4691A">
      <w:pPr>
        <w:rPr>
          <w:lang w:val="en-US"/>
        </w:rPr>
      </w:pPr>
      <w:r w:rsidRPr="0097294E">
        <w:rPr>
          <w:lang w:val="es-ES"/>
        </w:rPr>
        <w:t xml:space="preserve">  </w:t>
      </w:r>
      <w:proofErr w:type="spellStart"/>
      <w:r w:rsidRPr="00E4691A">
        <w:rPr>
          <w:lang w:val="en-US"/>
        </w:rPr>
        <w:t>inputHora.min</w:t>
      </w:r>
      <w:proofErr w:type="spellEnd"/>
      <w:r w:rsidRPr="00E4691A">
        <w:rPr>
          <w:lang w:val="en-US"/>
        </w:rPr>
        <w:t xml:space="preserve"> = "08:00";</w:t>
      </w:r>
    </w:p>
    <w:p w14:paraId="3D788D6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n-US"/>
        </w:rPr>
        <w:t>inputHora.max</w:t>
      </w:r>
      <w:proofErr w:type="spellEnd"/>
      <w:r w:rsidRPr="00E4691A">
        <w:rPr>
          <w:lang w:val="en-US"/>
        </w:rPr>
        <w:t xml:space="preserve"> = "20:00";</w:t>
      </w:r>
    </w:p>
    <w:p w14:paraId="54D5455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n-US"/>
        </w:rPr>
        <w:t>inputHora.step</w:t>
      </w:r>
      <w:proofErr w:type="spellEnd"/>
      <w:r w:rsidRPr="00E4691A">
        <w:rPr>
          <w:lang w:val="en-US"/>
        </w:rPr>
        <w:t xml:space="preserve"> = 900;</w:t>
      </w:r>
    </w:p>
    <w:p w14:paraId="14D1F8C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>}</w:t>
      </w:r>
    </w:p>
    <w:p w14:paraId="56424395" w14:textId="77777777" w:rsidR="00E4691A" w:rsidRPr="00E4691A" w:rsidRDefault="00E4691A" w:rsidP="00E4691A">
      <w:pPr>
        <w:rPr>
          <w:lang w:val="en-US"/>
        </w:rPr>
      </w:pPr>
    </w:p>
    <w:p w14:paraId="4727A20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>/**</w:t>
      </w:r>
    </w:p>
    <w:p w14:paraId="56803D96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*</w:t>
      </w:r>
    </w:p>
    <w:p w14:paraId="10C7892C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*/</w:t>
      </w:r>
    </w:p>
    <w:p w14:paraId="51E6231E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function </w:t>
      </w:r>
      <w:proofErr w:type="spellStart"/>
      <w:proofErr w:type="gramStart"/>
      <w:r w:rsidRPr="00E4691A">
        <w:rPr>
          <w:lang w:val="en-US"/>
        </w:rPr>
        <w:t>fAplicarFormatoInputFecha</w:t>
      </w:r>
      <w:proofErr w:type="spellEnd"/>
      <w:r w:rsidRPr="00E4691A">
        <w:rPr>
          <w:lang w:val="en-US"/>
        </w:rPr>
        <w:t>(</w:t>
      </w:r>
      <w:proofErr w:type="gramEnd"/>
      <w:r w:rsidRPr="00E4691A">
        <w:rPr>
          <w:lang w:val="en-US"/>
        </w:rPr>
        <w:t>) {</w:t>
      </w:r>
    </w:p>
    <w:p w14:paraId="04DE1057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let </w:t>
      </w:r>
      <w:proofErr w:type="spellStart"/>
      <w:r w:rsidRPr="00E4691A">
        <w:rPr>
          <w:lang w:val="en-US"/>
        </w:rPr>
        <w:t>inputFecha</w:t>
      </w:r>
      <w:proofErr w:type="spellEnd"/>
      <w:r w:rsidRPr="00E4691A">
        <w:rPr>
          <w:lang w:val="en-US"/>
        </w:rPr>
        <w:t xml:space="preserve"> = </w:t>
      </w:r>
      <w:proofErr w:type="spellStart"/>
      <w:proofErr w:type="gramStart"/>
      <w:r w:rsidRPr="00E4691A">
        <w:rPr>
          <w:lang w:val="en-US"/>
        </w:rPr>
        <w:t>document.getElementById</w:t>
      </w:r>
      <w:proofErr w:type="spellEnd"/>
      <w:proofErr w:type="gramEnd"/>
      <w:r w:rsidRPr="00E4691A">
        <w:rPr>
          <w:lang w:val="en-US"/>
        </w:rPr>
        <w:t>("</w:t>
      </w:r>
      <w:proofErr w:type="spellStart"/>
      <w:r w:rsidRPr="00E4691A">
        <w:rPr>
          <w:lang w:val="en-US"/>
        </w:rPr>
        <w:t>txtFechaPaseo</w:t>
      </w:r>
      <w:proofErr w:type="spellEnd"/>
      <w:r w:rsidRPr="00E4691A">
        <w:rPr>
          <w:lang w:val="en-US"/>
        </w:rPr>
        <w:t>");</w:t>
      </w:r>
    </w:p>
    <w:p w14:paraId="5625964C" w14:textId="77777777" w:rsidR="00E4691A" w:rsidRPr="00E4691A" w:rsidRDefault="00E4691A" w:rsidP="00E4691A">
      <w:pPr>
        <w:rPr>
          <w:lang w:val="en-US"/>
        </w:rPr>
      </w:pPr>
    </w:p>
    <w:p w14:paraId="7B03C06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let hoy = new </w:t>
      </w:r>
      <w:proofErr w:type="gramStart"/>
      <w:r w:rsidRPr="00E4691A">
        <w:rPr>
          <w:lang w:val="en-US"/>
        </w:rPr>
        <w:t>Date(</w:t>
      </w:r>
      <w:proofErr w:type="gramEnd"/>
      <w:r w:rsidRPr="00E4691A">
        <w:rPr>
          <w:lang w:val="en-US"/>
        </w:rPr>
        <w:t>);</w:t>
      </w:r>
    </w:p>
    <w:p w14:paraId="59F8B3E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let </w:t>
      </w:r>
      <w:proofErr w:type="spellStart"/>
      <w:r w:rsidRPr="00E4691A">
        <w:rPr>
          <w:lang w:val="en-US"/>
        </w:rPr>
        <w:t>yyyy</w:t>
      </w:r>
      <w:proofErr w:type="spellEnd"/>
      <w:r w:rsidRPr="00E4691A">
        <w:rPr>
          <w:lang w:val="en-US"/>
        </w:rPr>
        <w:t xml:space="preserve"> = </w:t>
      </w:r>
      <w:proofErr w:type="spellStart"/>
      <w:proofErr w:type="gramStart"/>
      <w:r w:rsidRPr="00E4691A">
        <w:rPr>
          <w:lang w:val="en-US"/>
        </w:rPr>
        <w:t>hoy.getFullYear</w:t>
      </w:r>
      <w:proofErr w:type="spellEnd"/>
      <w:proofErr w:type="gramEnd"/>
      <w:r w:rsidRPr="00E4691A">
        <w:rPr>
          <w:lang w:val="en-US"/>
        </w:rPr>
        <w:t>();</w:t>
      </w:r>
    </w:p>
    <w:p w14:paraId="351AEDF4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let mm = String(</w:t>
      </w:r>
      <w:proofErr w:type="spellStart"/>
      <w:proofErr w:type="gramStart"/>
      <w:r w:rsidRPr="00E4691A">
        <w:rPr>
          <w:lang w:val="en-US"/>
        </w:rPr>
        <w:t>hoy.getMonth</w:t>
      </w:r>
      <w:proofErr w:type="spellEnd"/>
      <w:proofErr w:type="gramEnd"/>
      <w:r w:rsidRPr="00E4691A">
        <w:rPr>
          <w:lang w:val="en-US"/>
        </w:rPr>
        <w:t>() + 1</w:t>
      </w:r>
      <w:proofErr w:type="gramStart"/>
      <w:r w:rsidRPr="00E4691A">
        <w:rPr>
          <w:lang w:val="en-US"/>
        </w:rPr>
        <w:t>).</w:t>
      </w:r>
      <w:proofErr w:type="spellStart"/>
      <w:r w:rsidRPr="00E4691A">
        <w:rPr>
          <w:lang w:val="en-US"/>
        </w:rPr>
        <w:t>padStart</w:t>
      </w:r>
      <w:proofErr w:type="spellEnd"/>
      <w:proofErr w:type="gramEnd"/>
      <w:r w:rsidRPr="00E4691A">
        <w:rPr>
          <w:lang w:val="en-US"/>
        </w:rPr>
        <w:t xml:space="preserve">(2, "0"); // Meses van de 0 </w:t>
      </w:r>
      <w:proofErr w:type="gramStart"/>
      <w:r w:rsidRPr="00E4691A">
        <w:rPr>
          <w:lang w:val="en-US"/>
        </w:rPr>
        <w:t>a</w:t>
      </w:r>
      <w:proofErr w:type="gramEnd"/>
      <w:r w:rsidRPr="00E4691A">
        <w:rPr>
          <w:lang w:val="en-US"/>
        </w:rPr>
        <w:t xml:space="preserve"> 11</w:t>
      </w:r>
    </w:p>
    <w:p w14:paraId="65276A3A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let dd = String(</w:t>
      </w:r>
      <w:proofErr w:type="spellStart"/>
      <w:proofErr w:type="gramStart"/>
      <w:r w:rsidRPr="00E4691A">
        <w:rPr>
          <w:lang w:val="en-US"/>
        </w:rPr>
        <w:t>hoy.getDate</w:t>
      </w:r>
      <w:proofErr w:type="spellEnd"/>
      <w:proofErr w:type="gramEnd"/>
      <w:r w:rsidRPr="00E4691A">
        <w:rPr>
          <w:lang w:val="en-US"/>
        </w:rPr>
        <w:t>()</w:t>
      </w:r>
      <w:proofErr w:type="gramStart"/>
      <w:r w:rsidRPr="00E4691A">
        <w:rPr>
          <w:lang w:val="en-US"/>
        </w:rPr>
        <w:t>).</w:t>
      </w:r>
      <w:proofErr w:type="spellStart"/>
      <w:r w:rsidRPr="00E4691A">
        <w:rPr>
          <w:lang w:val="en-US"/>
        </w:rPr>
        <w:t>padStart</w:t>
      </w:r>
      <w:proofErr w:type="spellEnd"/>
      <w:proofErr w:type="gramEnd"/>
      <w:r w:rsidRPr="00E4691A">
        <w:rPr>
          <w:lang w:val="en-US"/>
        </w:rPr>
        <w:t>(2, "0");</w:t>
      </w:r>
    </w:p>
    <w:p w14:paraId="342322F0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lastRenderedPageBreak/>
        <w:t xml:space="preserve">  let </w:t>
      </w:r>
      <w:proofErr w:type="spellStart"/>
      <w:r w:rsidRPr="00E4691A">
        <w:rPr>
          <w:lang w:val="en-US"/>
        </w:rPr>
        <w:t>fechaActual</w:t>
      </w:r>
      <w:proofErr w:type="spellEnd"/>
      <w:r w:rsidRPr="00E4691A">
        <w:rPr>
          <w:lang w:val="en-US"/>
        </w:rPr>
        <w:t xml:space="preserve"> = `${</w:t>
      </w:r>
      <w:proofErr w:type="spellStart"/>
      <w:r w:rsidRPr="00E4691A">
        <w:rPr>
          <w:lang w:val="en-US"/>
        </w:rPr>
        <w:t>yyyy</w:t>
      </w:r>
      <w:proofErr w:type="spellEnd"/>
      <w:r w:rsidRPr="00E4691A">
        <w:rPr>
          <w:lang w:val="en-US"/>
        </w:rPr>
        <w:t>}-${</w:t>
      </w:r>
      <w:proofErr w:type="gramStart"/>
      <w:r w:rsidRPr="00E4691A">
        <w:rPr>
          <w:lang w:val="en-US"/>
        </w:rPr>
        <w:t>mm}-</w:t>
      </w:r>
      <w:proofErr w:type="gramEnd"/>
      <w:r w:rsidRPr="00E4691A">
        <w:rPr>
          <w:lang w:val="en-US"/>
        </w:rPr>
        <w:t>${dd}`;</w:t>
      </w:r>
    </w:p>
    <w:p w14:paraId="4300324B" w14:textId="77777777" w:rsidR="00E4691A" w:rsidRPr="00E4691A" w:rsidRDefault="00E4691A" w:rsidP="00E4691A">
      <w:pPr>
        <w:rPr>
          <w:lang w:val="en-US"/>
        </w:rPr>
      </w:pPr>
      <w:r w:rsidRPr="00E4691A">
        <w:rPr>
          <w:lang w:val="en-US"/>
        </w:rPr>
        <w:t xml:space="preserve">  let </w:t>
      </w:r>
      <w:proofErr w:type="spellStart"/>
      <w:r w:rsidRPr="00E4691A">
        <w:rPr>
          <w:lang w:val="en-US"/>
        </w:rPr>
        <w:t>fechaMax</w:t>
      </w:r>
      <w:proofErr w:type="spellEnd"/>
      <w:r w:rsidRPr="00E4691A">
        <w:rPr>
          <w:lang w:val="en-US"/>
        </w:rPr>
        <w:t xml:space="preserve"> = `${</w:t>
      </w:r>
      <w:proofErr w:type="spellStart"/>
      <w:r w:rsidRPr="00E4691A">
        <w:rPr>
          <w:lang w:val="en-US"/>
        </w:rPr>
        <w:t>yyyy</w:t>
      </w:r>
      <w:proofErr w:type="spellEnd"/>
      <w:r w:rsidRPr="00E4691A">
        <w:rPr>
          <w:lang w:val="en-US"/>
        </w:rPr>
        <w:t xml:space="preserve"> + </w:t>
      </w:r>
      <w:proofErr w:type="gramStart"/>
      <w:r w:rsidRPr="00E4691A">
        <w:rPr>
          <w:lang w:val="en-US"/>
        </w:rPr>
        <w:t>1}-</w:t>
      </w:r>
      <w:proofErr w:type="gramEnd"/>
      <w:r w:rsidRPr="00E4691A">
        <w:rPr>
          <w:lang w:val="en-US"/>
        </w:rPr>
        <w:t>${mm}-${dd}`;</w:t>
      </w:r>
    </w:p>
    <w:p w14:paraId="799650AB" w14:textId="77777777" w:rsidR="00E4691A" w:rsidRPr="00E4691A" w:rsidRDefault="00E4691A" w:rsidP="00E4691A">
      <w:pPr>
        <w:rPr>
          <w:lang w:val="en-US"/>
        </w:rPr>
      </w:pPr>
    </w:p>
    <w:p w14:paraId="16A19FC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n-US"/>
        </w:rPr>
        <w:t xml:space="preserve">  </w:t>
      </w:r>
      <w:proofErr w:type="spellStart"/>
      <w:r w:rsidRPr="00E4691A">
        <w:rPr>
          <w:lang w:val="es-ES"/>
        </w:rPr>
        <w:t>inputFecha.value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fechaActual</w:t>
      </w:r>
      <w:proofErr w:type="spellEnd"/>
      <w:r w:rsidRPr="00E4691A">
        <w:rPr>
          <w:lang w:val="es-ES"/>
        </w:rPr>
        <w:t>;</w:t>
      </w:r>
    </w:p>
    <w:p w14:paraId="517AEE8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inputFecha.min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fechaActual</w:t>
      </w:r>
      <w:proofErr w:type="spellEnd"/>
      <w:r w:rsidRPr="00E4691A">
        <w:rPr>
          <w:lang w:val="es-ES"/>
        </w:rPr>
        <w:t>;</w:t>
      </w:r>
    </w:p>
    <w:p w14:paraId="741E9AF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inputFecha.max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fechaMax</w:t>
      </w:r>
      <w:proofErr w:type="spellEnd"/>
      <w:r w:rsidRPr="00E4691A">
        <w:rPr>
          <w:lang w:val="es-ES"/>
        </w:rPr>
        <w:t>;</w:t>
      </w:r>
    </w:p>
    <w:p w14:paraId="552B1C3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71E55B64" w14:textId="77777777" w:rsidR="00E4691A" w:rsidRPr="00E4691A" w:rsidRDefault="00E4691A" w:rsidP="00E4691A">
      <w:pPr>
        <w:rPr>
          <w:lang w:val="es-ES"/>
        </w:rPr>
      </w:pPr>
    </w:p>
    <w:p w14:paraId="06EFF2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/*********************************************************************/</w:t>
      </w:r>
    </w:p>
    <w:p w14:paraId="3E28BD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///////////////////////// INGRESO DE OBJETOS /////////////////////////</w:t>
      </w:r>
    </w:p>
    <w:p w14:paraId="3C0AC9B9" w14:textId="77777777" w:rsidR="00E4691A" w:rsidRPr="00E4691A" w:rsidRDefault="00E4691A" w:rsidP="00E4691A">
      <w:pPr>
        <w:rPr>
          <w:lang w:val="es-ES"/>
        </w:rPr>
      </w:pPr>
    </w:p>
    <w:p w14:paraId="04E98086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/*********************************************************************/</w:t>
      </w:r>
    </w:p>
    <w:p w14:paraId="0CF43EA5" w14:textId="77777777" w:rsidR="00E4691A" w:rsidRPr="00E4691A" w:rsidRDefault="00E4691A" w:rsidP="00E4691A">
      <w:pPr>
        <w:rPr>
          <w:lang w:val="es-ES"/>
        </w:rPr>
      </w:pPr>
    </w:p>
    <w:p w14:paraId="1113E8A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43D0342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Capta los Datos ingresados en el Registro y procede a Ingresarlos (si cumple con los requisitos)</w:t>
      </w:r>
    </w:p>
    <w:p w14:paraId="256E1AA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0C00777F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fRegistrarCliente</w:t>
      </w:r>
      <w:proofErr w:type="spellEnd"/>
      <w:r w:rsidRPr="00E4691A">
        <w:rPr>
          <w:lang w:val="es-ES"/>
        </w:rPr>
        <w:t>() {</w:t>
      </w:r>
    </w:p>
    <w:p w14:paraId="08F4F0E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txtRegistroNombreCliente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37CB408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passCliente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txtRegistroContrasenha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0B77A77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nombrePerro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txtRegistroNombrePerro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085FE54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tamanhoPerro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sltTamanhoPerro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61EADFD4" w14:textId="77777777" w:rsidR="00E4691A" w:rsidRPr="00E4691A" w:rsidRDefault="00E4691A" w:rsidP="00E4691A">
      <w:pPr>
        <w:rPr>
          <w:lang w:val="es-ES"/>
        </w:rPr>
      </w:pPr>
    </w:p>
    <w:p w14:paraId="0A99B37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SISTEMA.agregarCliente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nombreCliente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passCliente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nombrePerro</w:t>
      </w:r>
      <w:proofErr w:type="spellEnd"/>
      <w:r w:rsidRPr="00E4691A">
        <w:rPr>
          <w:lang w:val="es-ES"/>
        </w:rPr>
        <w:t xml:space="preserve">, </w:t>
      </w:r>
      <w:proofErr w:type="spellStart"/>
      <w:r w:rsidRPr="00E4691A">
        <w:rPr>
          <w:lang w:val="es-ES"/>
        </w:rPr>
        <w:t>tamanhoPerro</w:t>
      </w:r>
      <w:proofErr w:type="spellEnd"/>
      <w:r w:rsidRPr="00E4691A">
        <w:rPr>
          <w:lang w:val="es-ES"/>
        </w:rPr>
        <w:t>);</w:t>
      </w:r>
    </w:p>
    <w:p w14:paraId="4586A1D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58FB8521" w14:textId="77777777" w:rsidR="00E4691A" w:rsidRPr="00E4691A" w:rsidRDefault="00E4691A" w:rsidP="00E4691A">
      <w:pPr>
        <w:rPr>
          <w:lang w:val="es-ES"/>
        </w:rPr>
      </w:pPr>
    </w:p>
    <w:p w14:paraId="442F1C8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/**</w:t>
      </w:r>
    </w:p>
    <w:p w14:paraId="5E66433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Capta los Datos ingresados en el Pedido de un Paseo</w:t>
      </w:r>
    </w:p>
    <w:p w14:paraId="142D0BC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 y procede a Ingresarlos (si cumple con los requisitos)</w:t>
      </w:r>
    </w:p>
    <w:p w14:paraId="1F292AE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*/</w:t>
      </w:r>
    </w:p>
    <w:p w14:paraId="0960C64E" w14:textId="77777777" w:rsidR="00E4691A" w:rsidRPr="00E4691A" w:rsidRDefault="00E4691A" w:rsidP="00E4691A">
      <w:pPr>
        <w:rPr>
          <w:lang w:val="es-ES"/>
        </w:rPr>
      </w:pP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fIngresarPedidoDePaseo</w:t>
      </w:r>
      <w:proofErr w:type="spellEnd"/>
      <w:r w:rsidRPr="00E4691A">
        <w:rPr>
          <w:lang w:val="es-ES"/>
        </w:rPr>
        <w:t>() {</w:t>
      </w:r>
    </w:p>
    <w:p w14:paraId="60A449A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sltPaseadorElegido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</w:t>
      </w:r>
    </w:p>
    <w:p w14:paraId="19AA185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"#</w:t>
      </w:r>
      <w:proofErr w:type="spellStart"/>
      <w:r w:rsidRPr="00E4691A">
        <w:rPr>
          <w:lang w:val="es-ES"/>
        </w:rPr>
        <w:t>sltPaseadorContratacion</w:t>
      </w:r>
      <w:proofErr w:type="spellEnd"/>
      <w:r w:rsidRPr="00E4691A">
        <w:rPr>
          <w:lang w:val="es-ES"/>
        </w:rPr>
        <w:t>"</w:t>
      </w:r>
    </w:p>
    <w:p w14:paraId="2D74431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603F2E8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fechaPaseo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txtFechaPaseo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72EA16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horarioPaseo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txtHorarioPaseo</w:t>
      </w:r>
      <w:proofErr w:type="spellEnd"/>
      <w:r w:rsidRPr="00E4691A">
        <w:rPr>
          <w:lang w:val="es-ES"/>
        </w:rPr>
        <w:t>").</w:t>
      </w:r>
      <w:proofErr w:type="spellStart"/>
      <w:r w:rsidRPr="00E4691A">
        <w:rPr>
          <w:lang w:val="es-ES"/>
        </w:rPr>
        <w:t>value</w:t>
      </w:r>
      <w:proofErr w:type="spellEnd"/>
      <w:r w:rsidRPr="00E4691A">
        <w:rPr>
          <w:lang w:val="es-ES"/>
        </w:rPr>
        <w:t>;</w:t>
      </w:r>
    </w:p>
    <w:p w14:paraId="1965F5C5" w14:textId="77777777" w:rsidR="00E4691A" w:rsidRPr="00E4691A" w:rsidRDefault="00E4691A" w:rsidP="00E4691A">
      <w:pPr>
        <w:rPr>
          <w:lang w:val="es-ES"/>
        </w:rPr>
      </w:pPr>
    </w:p>
    <w:p w14:paraId="779234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pAvisos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document.querySelector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pAvisosEnIngresoDePaseos</w:t>
      </w:r>
      <w:proofErr w:type="spellEnd"/>
      <w:r w:rsidRPr="00E4691A">
        <w:rPr>
          <w:lang w:val="es-ES"/>
        </w:rPr>
        <w:t>");</w:t>
      </w:r>
    </w:p>
    <w:p w14:paraId="3F0052B9" w14:textId="77777777" w:rsidR="00E4691A" w:rsidRPr="00E4691A" w:rsidRDefault="00E4691A" w:rsidP="00E4691A">
      <w:pPr>
        <w:rPr>
          <w:lang w:val="es-ES"/>
        </w:rPr>
      </w:pPr>
    </w:p>
    <w:p w14:paraId="0A724A2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</w:t>
      </w:r>
      <w:proofErr w:type="spellStart"/>
      <w:r w:rsidRPr="00E4691A">
        <w:rPr>
          <w:lang w:val="es-ES"/>
        </w:rPr>
        <w:t>erroresPaseo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SISTEMA.validarDatosDeIngresoDePaseo</w:t>
      </w:r>
      <w:proofErr w:type="spellEnd"/>
      <w:r w:rsidRPr="00E4691A">
        <w:rPr>
          <w:lang w:val="es-ES"/>
        </w:rPr>
        <w:t>(</w:t>
      </w:r>
    </w:p>
    <w:p w14:paraId="5D94079F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sltPaseadorElegido</w:t>
      </w:r>
      <w:proofErr w:type="spellEnd"/>
      <w:r w:rsidRPr="00E4691A">
        <w:rPr>
          <w:lang w:val="es-ES"/>
        </w:rPr>
        <w:t>,</w:t>
      </w:r>
    </w:p>
    <w:p w14:paraId="12F53AD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fechaPaseo</w:t>
      </w:r>
      <w:proofErr w:type="spellEnd"/>
      <w:r w:rsidRPr="00E4691A">
        <w:rPr>
          <w:lang w:val="es-ES"/>
        </w:rPr>
        <w:t>,</w:t>
      </w:r>
    </w:p>
    <w:p w14:paraId="64DF79BC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</w:t>
      </w:r>
      <w:proofErr w:type="spellStart"/>
      <w:r w:rsidRPr="00E4691A">
        <w:rPr>
          <w:lang w:val="es-ES"/>
        </w:rPr>
        <w:t>horarioPaseo</w:t>
      </w:r>
      <w:proofErr w:type="spellEnd"/>
    </w:p>
    <w:p w14:paraId="6C4E188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);</w:t>
      </w:r>
    </w:p>
    <w:p w14:paraId="0B0F0CB2" w14:textId="77777777" w:rsidR="00E4691A" w:rsidRPr="00E4691A" w:rsidRDefault="00E4691A" w:rsidP="00E4691A">
      <w:pPr>
        <w:rPr>
          <w:lang w:val="es-ES"/>
        </w:rPr>
      </w:pPr>
    </w:p>
    <w:p w14:paraId="5B66B7A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</w:t>
      </w:r>
      <w:proofErr w:type="spellStart"/>
      <w:r w:rsidRPr="00E4691A">
        <w:rPr>
          <w:lang w:val="es-ES"/>
        </w:rPr>
        <w:t>if</w:t>
      </w:r>
      <w:proofErr w:type="spellEnd"/>
      <w:r w:rsidRPr="00E4691A">
        <w:rPr>
          <w:lang w:val="es-ES"/>
        </w:rPr>
        <w:t xml:space="preserve"> (</w:t>
      </w:r>
      <w:proofErr w:type="spellStart"/>
      <w:r w:rsidRPr="00E4691A">
        <w:rPr>
          <w:lang w:val="es-ES"/>
        </w:rPr>
        <w:t>erroresPaseo.length</w:t>
      </w:r>
      <w:proofErr w:type="spellEnd"/>
      <w:r w:rsidRPr="00E4691A">
        <w:rPr>
          <w:lang w:val="es-ES"/>
        </w:rPr>
        <w:t xml:space="preserve"> !== 0) {</w:t>
      </w:r>
    </w:p>
    <w:p w14:paraId="0EA00A8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pAvisos.innerHTML</w:t>
      </w:r>
      <w:proofErr w:type="spellEnd"/>
      <w:r w:rsidRPr="00E4691A">
        <w:rPr>
          <w:lang w:val="es-ES"/>
        </w:rPr>
        <w:t xml:space="preserve"> = </w:t>
      </w:r>
      <w:proofErr w:type="spellStart"/>
      <w:r w:rsidRPr="00E4691A">
        <w:rPr>
          <w:lang w:val="es-ES"/>
        </w:rPr>
        <w:t>erroresPaseo</w:t>
      </w:r>
      <w:proofErr w:type="spellEnd"/>
      <w:r w:rsidRPr="00E4691A">
        <w:rPr>
          <w:lang w:val="es-ES"/>
        </w:rPr>
        <w:t>;</w:t>
      </w:r>
    </w:p>
    <w:p w14:paraId="2CC007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 </w:t>
      </w:r>
      <w:proofErr w:type="spellStart"/>
      <w:r w:rsidRPr="00E4691A">
        <w:rPr>
          <w:lang w:val="es-ES"/>
        </w:rPr>
        <w:t>else</w:t>
      </w:r>
      <w:proofErr w:type="spellEnd"/>
      <w:r w:rsidRPr="00E4691A">
        <w:rPr>
          <w:lang w:val="es-ES"/>
        </w:rPr>
        <w:t xml:space="preserve"> {</w:t>
      </w:r>
    </w:p>
    <w:p w14:paraId="5DF43C2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pAvisos.innerHTML</w:t>
      </w:r>
      <w:proofErr w:type="spellEnd"/>
      <w:r w:rsidRPr="00E4691A">
        <w:rPr>
          <w:lang w:val="es-ES"/>
        </w:rPr>
        <w:t xml:space="preserve"> = "!Tu Paseo fue ingresado con éxito!";</w:t>
      </w:r>
    </w:p>
    <w:p w14:paraId="7DB3E9F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pAvisos.innerHTML</w:t>
      </w:r>
      <w:proofErr w:type="spellEnd"/>
      <w:r w:rsidRPr="00E4691A">
        <w:rPr>
          <w:lang w:val="es-ES"/>
        </w:rPr>
        <w:t xml:space="preserve"> +=</w:t>
      </w:r>
    </w:p>
    <w:p w14:paraId="7A22E3F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"&lt;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 &lt;</w:t>
      </w:r>
      <w:proofErr w:type="spellStart"/>
      <w:r w:rsidRPr="00E4691A">
        <w:rPr>
          <w:lang w:val="es-ES"/>
        </w:rPr>
        <w:t>br</w:t>
      </w:r>
      <w:proofErr w:type="spellEnd"/>
      <w:r w:rsidRPr="00E4691A">
        <w:rPr>
          <w:lang w:val="es-ES"/>
        </w:rPr>
        <w:t>&gt;...Estamos redirigiéndote para que veas el detalle de tu Solicitud...";</w:t>
      </w:r>
    </w:p>
    <w:p w14:paraId="278F9EA5" w14:textId="77777777" w:rsidR="00E4691A" w:rsidRPr="00E4691A" w:rsidRDefault="00E4691A" w:rsidP="00E4691A">
      <w:pPr>
        <w:rPr>
          <w:lang w:val="es-ES"/>
        </w:rPr>
      </w:pPr>
    </w:p>
    <w:p w14:paraId="4BC5F0C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let</w:t>
      </w:r>
      <w:proofErr w:type="spellEnd"/>
      <w:r w:rsidRPr="00E4691A">
        <w:rPr>
          <w:lang w:val="es-ES"/>
        </w:rPr>
        <w:t xml:space="preserve"> usuario = </w:t>
      </w:r>
      <w:proofErr w:type="spellStart"/>
      <w:r w:rsidRPr="00E4691A">
        <w:rPr>
          <w:lang w:val="es-ES"/>
        </w:rPr>
        <w:t>fTraerUsuarioLogueado</w:t>
      </w:r>
      <w:proofErr w:type="spellEnd"/>
      <w:r w:rsidRPr="00E4691A">
        <w:rPr>
          <w:lang w:val="es-ES"/>
        </w:rPr>
        <w:t>();</w:t>
      </w:r>
    </w:p>
    <w:p w14:paraId="03B34EDA" w14:textId="77777777" w:rsidR="00E4691A" w:rsidRPr="00E4691A" w:rsidRDefault="00E4691A" w:rsidP="00E4691A">
      <w:pPr>
        <w:rPr>
          <w:lang w:val="es-ES"/>
        </w:rPr>
      </w:pPr>
    </w:p>
    <w:p w14:paraId="10E4B007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SISTEMA.crearContratacion</w:t>
      </w:r>
      <w:proofErr w:type="spellEnd"/>
      <w:r w:rsidRPr="00E4691A">
        <w:rPr>
          <w:lang w:val="es-ES"/>
        </w:rPr>
        <w:t>(</w:t>
      </w:r>
    </w:p>
    <w:p w14:paraId="3041C42D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usuario.id</w:t>
      </w:r>
      <w:proofErr w:type="spellEnd"/>
      <w:r w:rsidRPr="00E4691A">
        <w:rPr>
          <w:lang w:val="es-ES"/>
        </w:rPr>
        <w:t>,</w:t>
      </w:r>
    </w:p>
    <w:p w14:paraId="660FBEB3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sltPaseadorElegido</w:t>
      </w:r>
      <w:proofErr w:type="spellEnd"/>
      <w:r w:rsidRPr="00E4691A">
        <w:rPr>
          <w:lang w:val="es-ES"/>
        </w:rPr>
        <w:t>,</w:t>
      </w:r>
    </w:p>
    <w:p w14:paraId="0513B664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fechaPaseo</w:t>
      </w:r>
      <w:proofErr w:type="spellEnd"/>
      <w:r w:rsidRPr="00E4691A">
        <w:rPr>
          <w:lang w:val="es-ES"/>
        </w:rPr>
        <w:t>,</w:t>
      </w:r>
    </w:p>
    <w:p w14:paraId="6048DA3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horarioPaseo</w:t>
      </w:r>
      <w:proofErr w:type="spellEnd"/>
    </w:p>
    <w:p w14:paraId="65E9540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);</w:t>
      </w:r>
    </w:p>
    <w:p w14:paraId="4349E377" w14:textId="77777777" w:rsidR="00E4691A" w:rsidRPr="00E4691A" w:rsidRDefault="00E4691A" w:rsidP="00E4691A">
      <w:pPr>
        <w:rPr>
          <w:lang w:val="es-ES"/>
        </w:rPr>
      </w:pPr>
    </w:p>
    <w:p w14:paraId="04A83249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// modificar el tiempo de 1000 a 4000 al momento de entregar</w:t>
      </w:r>
    </w:p>
    <w:p w14:paraId="439DDD22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</w:t>
      </w:r>
      <w:proofErr w:type="spellStart"/>
      <w:r w:rsidRPr="00E4691A">
        <w:rPr>
          <w:lang w:val="es-ES"/>
        </w:rPr>
        <w:t>setTimeout</w:t>
      </w:r>
      <w:proofErr w:type="spellEnd"/>
      <w:r w:rsidRPr="00E4691A">
        <w:rPr>
          <w:lang w:val="es-ES"/>
        </w:rPr>
        <w:t>(</w:t>
      </w:r>
      <w:proofErr w:type="spellStart"/>
      <w:r w:rsidRPr="00E4691A">
        <w:rPr>
          <w:lang w:val="es-ES"/>
        </w:rPr>
        <w:t>function</w:t>
      </w:r>
      <w:proofErr w:type="spellEnd"/>
      <w:r w:rsidRPr="00E4691A">
        <w:rPr>
          <w:lang w:val="es-ES"/>
        </w:rPr>
        <w:t xml:space="preserve"> () {</w:t>
      </w:r>
    </w:p>
    <w:p w14:paraId="1A392730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lastRenderedPageBreak/>
        <w:t xml:space="preserve">      </w:t>
      </w:r>
      <w:proofErr w:type="spellStart"/>
      <w:r w:rsidRPr="00E4691A">
        <w:rPr>
          <w:lang w:val="es-ES"/>
        </w:rPr>
        <w:t>fMostrarElementosPorID</w:t>
      </w:r>
      <w:proofErr w:type="spellEnd"/>
      <w:r w:rsidRPr="00E4691A">
        <w:rPr>
          <w:lang w:val="es-ES"/>
        </w:rPr>
        <w:t>("#</w:t>
      </w:r>
      <w:proofErr w:type="spellStart"/>
      <w:r w:rsidRPr="00E4691A">
        <w:rPr>
          <w:lang w:val="es-ES"/>
        </w:rPr>
        <w:t>divClienteSolicitudPendiente</w:t>
      </w:r>
      <w:proofErr w:type="spellEnd"/>
      <w:r w:rsidRPr="00E4691A">
        <w:rPr>
          <w:lang w:val="es-ES"/>
        </w:rPr>
        <w:t>");</w:t>
      </w:r>
    </w:p>
    <w:p w14:paraId="1DA11B01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  </w:t>
      </w:r>
      <w:proofErr w:type="spellStart"/>
      <w:r w:rsidRPr="00E4691A">
        <w:rPr>
          <w:lang w:val="es-ES"/>
        </w:rPr>
        <w:t>fCargarDatosDeCliente</w:t>
      </w:r>
      <w:proofErr w:type="spellEnd"/>
      <w:r w:rsidRPr="00E4691A">
        <w:rPr>
          <w:lang w:val="es-ES"/>
        </w:rPr>
        <w:t>(usuario);</w:t>
      </w:r>
    </w:p>
    <w:p w14:paraId="4895C28A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  }, 2000);</w:t>
      </w:r>
    </w:p>
    <w:p w14:paraId="3455056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  }</w:t>
      </w:r>
    </w:p>
    <w:p w14:paraId="3CBDB92E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}</w:t>
      </w:r>
    </w:p>
    <w:p w14:paraId="5575F559" w14:textId="77777777" w:rsidR="00E4691A" w:rsidRPr="00E4691A" w:rsidRDefault="00E4691A" w:rsidP="00E4691A">
      <w:pPr>
        <w:rPr>
          <w:lang w:val="es-ES"/>
        </w:rPr>
      </w:pPr>
    </w:p>
    <w:p w14:paraId="295236CB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>/*</w:t>
      </w:r>
    </w:p>
    <w:p w14:paraId="520CCCF5" w14:textId="77777777" w:rsidR="00E4691A" w:rsidRPr="00E4691A" w:rsidRDefault="00E4691A" w:rsidP="00E4691A">
      <w:pPr>
        <w:rPr>
          <w:lang w:val="es-ES"/>
        </w:rPr>
      </w:pPr>
      <w:r w:rsidRPr="00E4691A">
        <w:rPr>
          <w:lang w:val="es-ES"/>
        </w:rPr>
        <w:t xml:space="preserve">// </w:t>
      </w:r>
      <w:proofErr w:type="spellStart"/>
      <w:r w:rsidRPr="00E4691A">
        <w:rPr>
          <w:lang w:val="es-ES"/>
        </w:rPr>
        <w:t>backticks</w:t>
      </w:r>
      <w:proofErr w:type="spellEnd"/>
      <w:r w:rsidRPr="00E4691A">
        <w:rPr>
          <w:lang w:val="es-ES"/>
        </w:rPr>
        <w:t xml:space="preserve"> ````````````````````````````````````````````````</w:t>
      </w:r>
    </w:p>
    <w:p w14:paraId="341D4D40" w14:textId="2C25C3C6" w:rsidR="00E4691A" w:rsidRDefault="00E4691A" w:rsidP="00E4691A">
      <w:pPr>
        <w:rPr>
          <w:lang w:val="es-ES"/>
        </w:rPr>
      </w:pPr>
      <w:r w:rsidRPr="00E4691A">
        <w:rPr>
          <w:lang w:val="es-ES"/>
        </w:rPr>
        <w:t>*/</w:t>
      </w:r>
    </w:p>
    <w:p w14:paraId="1498273B" w14:textId="4D76EB96" w:rsidR="00E4691A" w:rsidRPr="00E4691A" w:rsidRDefault="00E4691A" w:rsidP="00E4691A">
      <w:pPr>
        <w:spacing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345388FD" w14:textId="77777777" w:rsidR="00BD529A" w:rsidRDefault="00DE08D4" w:rsidP="00BD529A">
      <w:pPr>
        <w:pStyle w:val="Titulo1Numerado"/>
      </w:pPr>
      <w:bookmarkStart w:id="96" w:name="_Toc201852760"/>
      <w:r w:rsidRPr="00BD529A">
        <w:lastRenderedPageBreak/>
        <w:t>Listado de información precargad</w:t>
      </w:r>
      <w:r w:rsidR="00BD529A" w:rsidRPr="00BD529A">
        <w:t>a</w:t>
      </w:r>
      <w:bookmarkEnd w:id="96"/>
    </w:p>
    <w:p w14:paraId="202DCB27" w14:textId="496F4683" w:rsidR="00BD529A" w:rsidRDefault="00BD529A" w:rsidP="00A2322C">
      <w:pPr>
        <w:pStyle w:val="Titulo2Numerado"/>
        <w:numPr>
          <w:ilvl w:val="1"/>
          <w:numId w:val="14"/>
        </w:numPr>
      </w:pPr>
      <w:r>
        <w:t xml:space="preserve"> </w:t>
      </w:r>
      <w:bookmarkStart w:id="97" w:name="_Toc201852761"/>
      <w:r>
        <w:t>Paseadores</w:t>
      </w:r>
      <w:bookmarkEnd w:id="97"/>
    </w:p>
    <w:p w14:paraId="48DF58D7" w14:textId="6CFF7B65" w:rsidR="00E4691A" w:rsidRDefault="00E4691A" w:rsidP="00E4691A">
      <w:r>
        <w:t>Guía de Parámetros: Nombre, Nombre de Usuario, Contraseña, Cupo Actual, Cupo Máximo</w:t>
      </w:r>
      <w:r w:rsidR="00BD529A">
        <w:t>.</w:t>
      </w:r>
    </w:p>
    <w:p w14:paraId="601864D9" w14:textId="7E773B69" w:rsidR="00E4691A" w:rsidRDefault="00E4691A" w:rsidP="00E4691A">
      <w:r>
        <w:t xml:space="preserve"> ("Valentina", "</w:t>
      </w:r>
      <w:proofErr w:type="spellStart"/>
      <w:r>
        <w:t>valeCaminatas</w:t>
      </w:r>
      <w:proofErr w:type="spellEnd"/>
      <w:r>
        <w:t>", "Br1saN", 0, 14); // 0</w:t>
      </w:r>
    </w:p>
    <w:p w14:paraId="4C2DAD01" w14:textId="0D01054A" w:rsidR="00E4691A" w:rsidRDefault="00E4691A" w:rsidP="00E4691A">
      <w:r>
        <w:t xml:space="preserve"> ("Ulises", "</w:t>
      </w:r>
      <w:proofErr w:type="spellStart"/>
      <w:r>
        <w:t>uliCaminatias</w:t>
      </w:r>
      <w:proofErr w:type="spellEnd"/>
      <w:r>
        <w:t>", "Br1saN", 0, 14); // 01</w:t>
      </w:r>
    </w:p>
    <w:p w14:paraId="0F52D2FD" w14:textId="7B34A9F7" w:rsidR="00E4691A" w:rsidRDefault="00E4691A" w:rsidP="00E4691A">
      <w:r>
        <w:t xml:space="preserve"> ("Gustavo", "</w:t>
      </w:r>
      <w:proofErr w:type="spellStart"/>
      <w:r>
        <w:t>gustavo_Andar</w:t>
      </w:r>
      <w:proofErr w:type="spellEnd"/>
      <w:r>
        <w:t>", "Mont3Oscuro", 0, 16); // 02</w:t>
      </w:r>
    </w:p>
    <w:p w14:paraId="7774DC4B" w14:textId="2E6970E0" w:rsidR="00E4691A" w:rsidRDefault="00E4691A" w:rsidP="00E4691A">
      <w:r>
        <w:t xml:space="preserve"> ("Gustaf", "</w:t>
      </w:r>
      <w:proofErr w:type="spellStart"/>
      <w:r>
        <w:t>Gustaf_Andaresit</w:t>
      </w:r>
      <w:proofErr w:type="spellEnd"/>
      <w:r>
        <w:t>", "Mont3Oscuro", 0, 16); // 03</w:t>
      </w:r>
    </w:p>
    <w:p w14:paraId="593425C7" w14:textId="1E1C1CDD" w:rsidR="00E4691A" w:rsidRDefault="00E4691A" w:rsidP="00E4691A">
      <w:r>
        <w:t xml:space="preserve"> ("Paulo", "</w:t>
      </w:r>
      <w:proofErr w:type="spellStart"/>
      <w:r>
        <w:t>PauloCaminatias</w:t>
      </w:r>
      <w:proofErr w:type="spellEnd"/>
      <w:r>
        <w:t>", "Paulo.Pass4", 0, 14); // 04</w:t>
      </w:r>
    </w:p>
    <w:p w14:paraId="409A18F0" w14:textId="378C1BCF" w:rsidR="00E4691A" w:rsidRDefault="00E4691A" w:rsidP="00E4691A">
      <w:r>
        <w:t xml:space="preserve"> ("Pilar", "</w:t>
      </w:r>
      <w:proofErr w:type="spellStart"/>
      <w:r>
        <w:t>pilarDogTeam</w:t>
      </w:r>
      <w:proofErr w:type="spellEnd"/>
      <w:r>
        <w:t>", "LuzRosa2", 0, 17); // 05</w:t>
      </w:r>
    </w:p>
    <w:p w14:paraId="72BB7A43" w14:textId="15139FA8" w:rsidR="00E4691A" w:rsidRDefault="00E4691A" w:rsidP="00E4691A">
      <w:r>
        <w:t xml:space="preserve"> ("León", "</w:t>
      </w:r>
      <w:proofErr w:type="spellStart"/>
      <w:r>
        <w:t>leonelPetsDos</w:t>
      </w:r>
      <w:proofErr w:type="spellEnd"/>
      <w:r>
        <w:t>", "Nube3Suave", 0, 12); // 06</w:t>
      </w:r>
    </w:p>
    <w:p w14:paraId="1D4E5CB2" w14:textId="2CE0A023" w:rsidR="00E4691A" w:rsidRDefault="00E4691A" w:rsidP="00E4691A">
      <w:r>
        <w:t xml:space="preserve"> ("Sofía", "</w:t>
      </w:r>
      <w:proofErr w:type="spellStart"/>
      <w:r>
        <w:t>sofiaRunDog</w:t>
      </w:r>
      <w:proofErr w:type="spellEnd"/>
      <w:r>
        <w:t>", "Cl4roRio", 0, 20); // 07</w:t>
      </w:r>
    </w:p>
    <w:p w14:paraId="6246D1FC" w14:textId="406C29B8" w:rsidR="00E4691A" w:rsidRDefault="00E4691A" w:rsidP="00E4691A">
      <w:r>
        <w:t xml:space="preserve"> ("Elena", "</w:t>
      </w:r>
      <w:proofErr w:type="spellStart"/>
      <w:r>
        <w:t>elenaCamina</w:t>
      </w:r>
      <w:proofErr w:type="spellEnd"/>
      <w:r>
        <w:t>", "BosqueC4laro", 0, 19); // 08</w:t>
      </w:r>
    </w:p>
    <w:p w14:paraId="7299C065" w14:textId="791ADB53" w:rsidR="00BD529A" w:rsidRDefault="00E4691A" w:rsidP="00E4691A">
      <w:r>
        <w:t xml:space="preserve"> ("José", "</w:t>
      </w:r>
      <w:proofErr w:type="spellStart"/>
      <w:r>
        <w:t>joseDogGo</w:t>
      </w:r>
      <w:proofErr w:type="spellEnd"/>
      <w:r>
        <w:t>", "1FuegoCamino", 0, 13); // 09</w:t>
      </w:r>
    </w:p>
    <w:p w14:paraId="22FDAE77" w14:textId="09BCEC39" w:rsidR="00BD529A" w:rsidRDefault="00BD529A" w:rsidP="00BD529A">
      <w:pPr>
        <w:spacing w:after="200" w:line="276" w:lineRule="auto"/>
        <w:jc w:val="left"/>
      </w:pPr>
      <w:r>
        <w:br w:type="page"/>
      </w:r>
    </w:p>
    <w:p w14:paraId="7D94F304" w14:textId="134FD3E8" w:rsidR="00BD529A" w:rsidRDefault="00BD529A" w:rsidP="00A2322C">
      <w:pPr>
        <w:pStyle w:val="Titulo2Numerado"/>
        <w:numPr>
          <w:ilvl w:val="1"/>
          <w:numId w:val="14"/>
        </w:numPr>
      </w:pPr>
      <w:r>
        <w:lastRenderedPageBreak/>
        <w:t xml:space="preserve"> </w:t>
      </w:r>
      <w:bookmarkStart w:id="98" w:name="_Toc201852762"/>
      <w:r>
        <w:t>Clientes</w:t>
      </w:r>
      <w:bookmarkEnd w:id="98"/>
    </w:p>
    <w:p w14:paraId="4ED904B2" w14:textId="463CF9C9" w:rsidR="00BD529A" w:rsidRDefault="00BD529A" w:rsidP="00BD529A">
      <w:r>
        <w:t>Guía de Parámetros: Nombre de Usuario, Contraseña, Nombre de Perro, Tamaño del Perro.</w:t>
      </w:r>
    </w:p>
    <w:p w14:paraId="2BC15E4F" w14:textId="77777777" w:rsidR="00BD529A" w:rsidRDefault="00BD529A" w:rsidP="00BD529A">
      <w:r>
        <w:t>("clientaEsther5", "Brisa5M", "Mora", "mediano"); // 0</w:t>
      </w:r>
    </w:p>
    <w:p w14:paraId="344BBBDD" w14:textId="77777777" w:rsidR="00BD529A" w:rsidRDefault="00BD529A" w:rsidP="00BD529A">
      <w:r>
        <w:t>("e5533913", "Ee5533913.", "Princesa", "mediano"); // 01</w:t>
      </w:r>
    </w:p>
    <w:p w14:paraId="5872EBD8" w14:textId="77777777" w:rsidR="00BD529A" w:rsidRDefault="00BD529A" w:rsidP="00BD529A">
      <w:r>
        <w:t>("paulaC2023", "Arena0D.", "Pelusa", "mediano"); // 02</w:t>
      </w:r>
    </w:p>
    <w:p w14:paraId="4BCEA026" w14:textId="77777777" w:rsidR="00BD529A" w:rsidRDefault="00BD529A" w:rsidP="00BD529A">
      <w:r>
        <w:t>("clienteSofia12", "Tigre9Rojo", "Luna", "grande"); // 03</w:t>
      </w:r>
    </w:p>
    <w:p w14:paraId="50E2B41C" w14:textId="77777777" w:rsidR="00BD529A" w:rsidRDefault="00BD529A" w:rsidP="00BD529A">
      <w:r>
        <w:t>("marioCliente34", "LuzDe8Sol", "Roco", "chico"); // 04</w:t>
      </w:r>
    </w:p>
    <w:p w14:paraId="24247C00" w14:textId="77777777" w:rsidR="00BD529A" w:rsidRDefault="00BD529A" w:rsidP="00BD529A">
      <w:r>
        <w:t>("carlaC_2025", "Rio3Claro", "Milo", "chico"); // 05</w:t>
      </w:r>
    </w:p>
    <w:p w14:paraId="26B5E012" w14:textId="77777777" w:rsidR="00BD529A" w:rsidRDefault="00BD529A" w:rsidP="00BD529A">
      <w:r>
        <w:t>("juanLuz07", "Bosqu3Niebla", "Simba", "chico"); // 06</w:t>
      </w:r>
    </w:p>
    <w:p w14:paraId="2A61E4BD" w14:textId="77777777" w:rsidR="00BD529A" w:rsidRDefault="00BD529A" w:rsidP="00BD529A">
      <w:r>
        <w:t>("clientaVale90", "Cielo7Gris", "Nala", "chico"); // 07</w:t>
      </w:r>
    </w:p>
    <w:p w14:paraId="0890E41B" w14:textId="77777777" w:rsidR="00BD529A" w:rsidRDefault="00BD529A" w:rsidP="00BD529A">
      <w:r>
        <w:t>("roberto.C2024", "AguaF1a", "Max", "chico"); // 08</w:t>
      </w:r>
    </w:p>
    <w:p w14:paraId="398B9130" w14:textId="77777777" w:rsidR="00BD529A" w:rsidRDefault="00BD529A" w:rsidP="00BD529A">
      <w:r>
        <w:t>("nataliaUsr1", "Vent0Frio", "Kira", "mediano"); // 09</w:t>
      </w:r>
    </w:p>
    <w:p w14:paraId="3A4DACD0" w14:textId="77777777" w:rsidR="00BD529A" w:rsidRDefault="00BD529A" w:rsidP="00BD529A">
      <w:r>
        <w:t>("clienteMax77", "Est4rella", "Tomy", "mediano"); // 010</w:t>
      </w:r>
    </w:p>
    <w:p w14:paraId="50EB8140" w14:textId="77777777" w:rsidR="00BD529A" w:rsidRDefault="00BD529A" w:rsidP="00BD529A">
      <w:r>
        <w:t>("luciaC_08", "Mont3Rosa", "Boby", "mediano"); // 011</w:t>
      </w:r>
    </w:p>
    <w:p w14:paraId="75CA5E58" w14:textId="77777777" w:rsidR="00BD529A" w:rsidRDefault="00BD529A" w:rsidP="00BD529A">
      <w:r>
        <w:t>("clienteRamon3", "FlorN0che", "Lola", "mediano"); // 012</w:t>
      </w:r>
    </w:p>
    <w:p w14:paraId="6F925DF6" w14:textId="77777777" w:rsidR="00BD529A" w:rsidRDefault="00BD529A" w:rsidP="00BD529A">
      <w:r>
        <w:t>("florencia_Usr4", "Roca2Luz", "Rocky", "mediano"); // 013</w:t>
      </w:r>
    </w:p>
    <w:p w14:paraId="5D2B9A48" w14:textId="77777777" w:rsidR="00BD529A" w:rsidRDefault="00BD529A" w:rsidP="00BD529A">
      <w:r>
        <w:t>("andresCliente19", "Tarde9Sol", "Coco", "mediano"); // 014</w:t>
      </w:r>
    </w:p>
    <w:p w14:paraId="6CCA95FE" w14:textId="77777777" w:rsidR="00BD529A" w:rsidRDefault="00BD529A" w:rsidP="00BD529A">
      <w:r>
        <w:t>("martaC_15", "Niebla7Zul", "Chispa", "grande"); // 015</w:t>
      </w:r>
    </w:p>
    <w:p w14:paraId="32E9294F" w14:textId="77777777" w:rsidR="00BD529A" w:rsidRDefault="00BD529A" w:rsidP="00BD529A">
      <w:r>
        <w:t>("clienteLeo28", "Cl4roDia", "Zeus", "grande"); // 016</w:t>
      </w:r>
    </w:p>
    <w:p w14:paraId="35E2953D" w14:textId="77777777" w:rsidR="00BD529A" w:rsidRDefault="00BD529A" w:rsidP="00BD529A">
      <w:r>
        <w:t>("marina.User6", "Hielo6Roo", "Canela", "grande"); // 017</w:t>
      </w:r>
    </w:p>
    <w:p w14:paraId="50842152" w14:textId="77777777" w:rsidR="00BD529A" w:rsidRDefault="00BD529A" w:rsidP="00BD529A">
      <w:r>
        <w:lastRenderedPageBreak/>
        <w:t>("carlos_Cli02", "Bosque1N", "Thor", "grande"); // 018</w:t>
      </w:r>
    </w:p>
    <w:p w14:paraId="77FF30A9" w14:textId="77777777" w:rsidR="00BD529A" w:rsidRDefault="00BD529A" w:rsidP="00BD529A">
      <w:r>
        <w:t>("germanC_09", "Fuego8Z", "Rita", "grande"); // 019</w:t>
      </w:r>
    </w:p>
    <w:p w14:paraId="0A3E9687" w14:textId="7718DE3B" w:rsidR="00BD529A" w:rsidRDefault="00BD529A" w:rsidP="00BD529A">
      <w:r>
        <w:t>("clienteBruno11", "Arena0D.", "Duque", "grande"); // 20</w:t>
      </w:r>
    </w:p>
    <w:p w14:paraId="10127549" w14:textId="77777777" w:rsidR="00BD529A" w:rsidRDefault="00BD529A">
      <w:pPr>
        <w:spacing w:after="200" w:line="276" w:lineRule="auto"/>
        <w:jc w:val="left"/>
      </w:pPr>
      <w:r>
        <w:br w:type="page"/>
      </w:r>
    </w:p>
    <w:p w14:paraId="2F2A2658" w14:textId="5749714E" w:rsidR="00BD529A" w:rsidRDefault="00BD529A" w:rsidP="00A2322C">
      <w:pPr>
        <w:pStyle w:val="Titulo2Numerado"/>
        <w:numPr>
          <w:ilvl w:val="1"/>
          <w:numId w:val="14"/>
        </w:numPr>
      </w:pPr>
      <w:r>
        <w:lastRenderedPageBreak/>
        <w:t xml:space="preserve"> </w:t>
      </w:r>
      <w:bookmarkStart w:id="99" w:name="_Toc201852763"/>
      <w:r>
        <w:t>Contrataciones</w:t>
      </w:r>
      <w:bookmarkEnd w:id="99"/>
    </w:p>
    <w:p w14:paraId="7092B0F9" w14:textId="67E3CBEB" w:rsidR="00BD529A" w:rsidRPr="00BD529A" w:rsidRDefault="00BD529A" w:rsidP="00BD529A">
      <w:r w:rsidRPr="00BD529A">
        <w:t>Guía de Parámetros:</w:t>
      </w:r>
      <w:r>
        <w:t xml:space="preserve"> ID Cliente</w:t>
      </w:r>
      <w:r w:rsidRPr="00BD529A">
        <w:t xml:space="preserve">, </w:t>
      </w:r>
      <w:r>
        <w:t>ID Paseador</w:t>
      </w:r>
      <w:r w:rsidRPr="00BD529A">
        <w:t xml:space="preserve">, </w:t>
      </w:r>
      <w:r>
        <w:t>Fecha</w:t>
      </w:r>
      <w:r w:rsidRPr="00BD529A">
        <w:t xml:space="preserve">, </w:t>
      </w:r>
      <w:r>
        <w:t>Horario</w:t>
      </w:r>
      <w:r w:rsidRPr="00BD529A">
        <w:t xml:space="preserve">, </w:t>
      </w:r>
      <w:r>
        <w:t>Estado</w:t>
      </w:r>
      <w:r w:rsidRPr="00BD529A">
        <w:t>,</w:t>
      </w:r>
      <w:r>
        <w:t xml:space="preserve"> Motivo.</w:t>
      </w:r>
    </w:p>
    <w:p w14:paraId="699B1771" w14:textId="77777777" w:rsidR="00BD529A" w:rsidRDefault="00BD529A" w:rsidP="00BD529A"/>
    <w:p w14:paraId="195F5C6E" w14:textId="35623F1E" w:rsidR="00BD529A" w:rsidRDefault="00BD529A" w:rsidP="00BD529A">
      <w:proofErr w:type="spellStart"/>
      <w:r>
        <w:t>this.crearContratacion</w:t>
      </w:r>
      <w:proofErr w:type="spellEnd"/>
      <w:r>
        <w:t>(0, 0, "2025-06-12", "14:15", 2, "Cancelado &lt;</w:t>
      </w:r>
      <w:proofErr w:type="spellStart"/>
      <w:r>
        <w:t>br</w:t>
      </w:r>
      <w:proofErr w:type="spellEnd"/>
      <w:r>
        <w:t>&gt; por Cl (Pre) "); // Cancelada</w:t>
      </w:r>
    </w:p>
    <w:p w14:paraId="27DD1297" w14:textId="1773BF85" w:rsidR="00BD529A" w:rsidRDefault="00BD529A" w:rsidP="00BD529A">
      <w:r>
        <w:t xml:space="preserve"> </w:t>
      </w:r>
      <w:proofErr w:type="spellStart"/>
      <w:r>
        <w:t>this.crearContratacion</w:t>
      </w:r>
      <w:proofErr w:type="spellEnd"/>
      <w:r>
        <w:t>(1, 0, "2025-06-13","09:00",2, "Cancelado &lt;</w:t>
      </w:r>
      <w:proofErr w:type="spellStart"/>
      <w:r>
        <w:t>br</w:t>
      </w:r>
      <w:proofErr w:type="spellEnd"/>
      <w:r>
        <w:t>&gt; por Pas (Pre) "); // Cancelada</w:t>
      </w:r>
    </w:p>
    <w:p w14:paraId="4031FE01" w14:textId="1C4D0923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(2, 1, "2025-06-15","13:00",2, "Cancelado &lt;</w:t>
      </w:r>
      <w:proofErr w:type="spellStart"/>
      <w:r>
        <w:t>br</w:t>
      </w:r>
      <w:proofErr w:type="spellEnd"/>
      <w:r>
        <w:t xml:space="preserve">&gt; por </w:t>
      </w:r>
      <w:proofErr w:type="spellStart"/>
      <w:r>
        <w:t>Sis</w:t>
      </w:r>
      <w:proofErr w:type="spellEnd"/>
      <w:r>
        <w:t xml:space="preserve"> (Pre) "); // Cancelada</w:t>
      </w:r>
    </w:p>
    <w:p w14:paraId="1C35E073" w14:textId="4C93F506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(3, 0, "2025-06-15","13:00",2, "Cancelado &lt;</w:t>
      </w:r>
      <w:proofErr w:type="spellStart"/>
      <w:r>
        <w:t>br</w:t>
      </w:r>
      <w:proofErr w:type="spellEnd"/>
      <w:r>
        <w:t>&gt; por Pas (Pre) "); // Cancelada</w:t>
      </w:r>
    </w:p>
    <w:p w14:paraId="40B777BE" w14:textId="3ABDAFA5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(0,0, "2025-06-17","12:00",4, "Rechazado &lt;</w:t>
      </w:r>
      <w:proofErr w:type="spellStart"/>
      <w:r>
        <w:t>br</w:t>
      </w:r>
      <w:proofErr w:type="spellEnd"/>
      <w:r>
        <w:t>&gt; por Pas (Pre) "); // Rechazada</w:t>
      </w:r>
    </w:p>
    <w:p w14:paraId="4725BA4E" w14:textId="12323A4C" w:rsidR="00BD529A" w:rsidRDefault="00BD529A" w:rsidP="00BD529A">
      <w:r>
        <w:t xml:space="preserve">  </w:t>
      </w:r>
      <w:proofErr w:type="spellStart"/>
      <w:r>
        <w:t>this.crearContratacion</w:t>
      </w:r>
      <w:proofErr w:type="spellEnd"/>
      <w:r>
        <w:t>(1</w:t>
      </w:r>
      <w:r w:rsidR="007969E0">
        <w:t>,</w:t>
      </w:r>
      <w:r>
        <w:t>0, "2025-06-17","12:00",4, "Rechazado &lt;</w:t>
      </w:r>
      <w:proofErr w:type="spellStart"/>
      <w:r>
        <w:t>br</w:t>
      </w:r>
      <w:proofErr w:type="spellEnd"/>
      <w:r>
        <w:t>&gt; por Pas (Pre) "); // Rechazada</w:t>
      </w:r>
    </w:p>
    <w:p w14:paraId="2D042518" w14:textId="3DF20D66" w:rsidR="00BD529A" w:rsidRDefault="00BD529A" w:rsidP="00BD529A">
      <w:r>
        <w:t xml:space="preserve">   </w:t>
      </w:r>
      <w:proofErr w:type="spellStart"/>
      <w:r>
        <w:t>this.crearContratacion</w:t>
      </w:r>
      <w:proofErr w:type="spellEnd"/>
      <w:r>
        <w:t>(2, 1, "2025-06-17","12:00",4, "Rechazado &lt;</w:t>
      </w:r>
      <w:proofErr w:type="spellStart"/>
      <w:r>
        <w:t>br</w:t>
      </w:r>
      <w:proofErr w:type="spellEnd"/>
      <w:r>
        <w:t>&gt; por Pas (Pre) "); // Rechazada</w:t>
      </w:r>
    </w:p>
    <w:p w14:paraId="4EFC2A5E" w14:textId="71D5D942" w:rsidR="00BD529A" w:rsidRDefault="00BD529A" w:rsidP="007969E0">
      <w:r>
        <w:t xml:space="preserve">    </w:t>
      </w:r>
      <w:proofErr w:type="spellStart"/>
      <w:r>
        <w:t>this.crearContratacion</w:t>
      </w:r>
      <w:proofErr w:type="spellEnd"/>
      <w:r>
        <w:t>(3, 1, "2025-06-17",12:00",4, "Rechazado &lt;</w:t>
      </w:r>
      <w:proofErr w:type="spellStart"/>
      <w:r>
        <w:t>br</w:t>
      </w:r>
      <w:proofErr w:type="spellEnd"/>
      <w:r>
        <w:t>&gt; por Pas (Pre) "); // Rechazada</w:t>
      </w:r>
    </w:p>
    <w:p w14:paraId="13CA8779" w14:textId="77777777" w:rsidR="007969E0" w:rsidRDefault="00BD529A" w:rsidP="00BD529A">
      <w:proofErr w:type="spellStart"/>
      <w:r>
        <w:t>this.crearContratacion</w:t>
      </w:r>
      <w:proofErr w:type="spellEnd"/>
      <w:r>
        <w:t>(0, 0, "2025-06-16","10:15",3, "Cerrado&lt;</w:t>
      </w:r>
      <w:proofErr w:type="spellStart"/>
      <w:r>
        <w:t>br</w:t>
      </w:r>
      <w:proofErr w:type="spellEnd"/>
      <w:r>
        <w:t>&gt;por Pas (Pre) "); // Cerrada</w:t>
      </w:r>
    </w:p>
    <w:p w14:paraId="536767EB" w14:textId="55682B1E" w:rsidR="00BD529A" w:rsidRDefault="00BD529A" w:rsidP="007969E0">
      <w:r>
        <w:t xml:space="preserve"> </w:t>
      </w:r>
      <w:proofErr w:type="spellStart"/>
      <w:r>
        <w:t>this.crearContratacion</w:t>
      </w:r>
      <w:proofErr w:type="spellEnd"/>
      <w:r>
        <w:t>(1, 0, "2025-06-16","10:15",3, "Cerrado&lt;</w:t>
      </w:r>
      <w:proofErr w:type="spellStart"/>
      <w:r>
        <w:t>br</w:t>
      </w:r>
      <w:proofErr w:type="spellEnd"/>
      <w:r>
        <w:t>&gt;por Pas (Pre) "); // Cerrada</w:t>
      </w:r>
    </w:p>
    <w:p w14:paraId="341C54C4" w14:textId="60C9CB55" w:rsidR="00BD529A" w:rsidRDefault="00BD529A" w:rsidP="007969E0">
      <w:r>
        <w:t xml:space="preserve"> </w:t>
      </w:r>
      <w:proofErr w:type="spellStart"/>
      <w:r>
        <w:t>this.crearContratacion</w:t>
      </w:r>
      <w:proofErr w:type="spellEnd"/>
      <w:r>
        <w:t>(2, 1, "2025-06-14","11:30",3, "Cerrado&lt;</w:t>
      </w:r>
      <w:proofErr w:type="spellStart"/>
      <w:r>
        <w:t>br</w:t>
      </w:r>
      <w:proofErr w:type="spellEnd"/>
      <w:r>
        <w:t>&gt;por Pas (Pre) "); // Cerrada</w:t>
      </w:r>
    </w:p>
    <w:p w14:paraId="5E62A1EC" w14:textId="1715C094" w:rsidR="00BD529A" w:rsidRDefault="00BD529A" w:rsidP="00BD529A">
      <w:r>
        <w:lastRenderedPageBreak/>
        <w:t xml:space="preserve">    </w:t>
      </w:r>
      <w:proofErr w:type="spellStart"/>
      <w:r>
        <w:t>this.crearContratacion</w:t>
      </w:r>
      <w:proofErr w:type="spellEnd"/>
      <w:r>
        <w:t>(3, 1, "2025-06-15","15:45",3, "Cerrado&lt;</w:t>
      </w:r>
      <w:proofErr w:type="spellStart"/>
      <w:r>
        <w:t>br</w:t>
      </w:r>
      <w:proofErr w:type="spellEnd"/>
      <w:r>
        <w:t>&gt;por Pas (Pre) "); // Cerrada</w:t>
      </w:r>
    </w:p>
    <w:p w14:paraId="08EAD1CD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(7, 0, "2025-06-10", "07:30", 0); // Pendiente</w:t>
      </w:r>
    </w:p>
    <w:p w14:paraId="337F4AA3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(1, 0, "2025-06-11", "11:00", 0); // Pendiente</w:t>
      </w:r>
    </w:p>
    <w:p w14:paraId="355F2CA7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(2, 1, "2025-06-12", "19:45", 0); // Pendiente</w:t>
      </w:r>
    </w:p>
    <w:p w14:paraId="1F40C98D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(3, 1, "2025-06-12", "16:10", 0); // Pendiente</w:t>
      </w:r>
    </w:p>
    <w:p w14:paraId="1380F99F" w14:textId="77777777" w:rsidR="00BD529A" w:rsidRDefault="00BD529A" w:rsidP="00BD529A"/>
    <w:p w14:paraId="55F5029B" w14:textId="77777777" w:rsidR="00BD529A" w:rsidRDefault="00BD529A" w:rsidP="00BD529A">
      <w:r>
        <w:t xml:space="preserve">    // En curso</w:t>
      </w:r>
    </w:p>
    <w:p w14:paraId="3371D6D7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(13, 1, "2025-06-11", "10:00", 1); // En curso</w:t>
      </w:r>
    </w:p>
    <w:p w14:paraId="314BCA7A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(14, 1, "2025-06-12", "16:45", 1); // En curso</w:t>
      </w:r>
    </w:p>
    <w:p w14:paraId="43A37207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(15, 1, "2025-06-12", "16:45", 1); // En curso</w:t>
      </w:r>
    </w:p>
    <w:p w14:paraId="705A49DC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(16, 1, "2025-06-10", "08:30", 1); // En curso</w:t>
      </w:r>
    </w:p>
    <w:p w14:paraId="52D07C86" w14:textId="77777777" w:rsidR="00BD529A" w:rsidRDefault="00BD529A" w:rsidP="00BD529A"/>
    <w:p w14:paraId="23460769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(17, 0, "2025-06-11", "10:00", 1); // En curso</w:t>
      </w:r>
    </w:p>
    <w:p w14:paraId="5096FBBE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(11, 0, "2025-06-12", "16:45", 1); // En curso</w:t>
      </w:r>
    </w:p>
    <w:p w14:paraId="4B44957E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(19, 0, "2025-06-12", "16:45", 1); // En curso</w:t>
      </w:r>
    </w:p>
    <w:p w14:paraId="2127EB13" w14:textId="77777777" w:rsidR="00BD529A" w:rsidRDefault="00BD529A" w:rsidP="00BD529A">
      <w:r>
        <w:t xml:space="preserve">    // </w:t>
      </w:r>
      <w:proofErr w:type="spellStart"/>
      <w:r>
        <w:t>this.crearContratacion</w:t>
      </w:r>
      <w:proofErr w:type="spellEnd"/>
      <w:r>
        <w:t>(15, 0, "2025-06-10", "08:30", 1); // En curso</w:t>
      </w:r>
    </w:p>
    <w:p w14:paraId="13720BC0" w14:textId="77777777" w:rsidR="00BD529A" w:rsidRDefault="00BD529A" w:rsidP="00BD529A"/>
    <w:p w14:paraId="1939820B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(4, 5, "2025-06-11", "10:00", 1); // En curso</w:t>
      </w:r>
    </w:p>
    <w:p w14:paraId="4E3EA9CD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(16, 5, "2025-06-12", "16:45", 1); // En curso</w:t>
      </w:r>
    </w:p>
    <w:p w14:paraId="5504F417" w14:textId="77777777" w:rsidR="00BD529A" w:rsidRDefault="00BD529A" w:rsidP="00BD529A">
      <w:r>
        <w:t xml:space="preserve">    </w:t>
      </w:r>
      <w:proofErr w:type="spellStart"/>
      <w:r>
        <w:t>this.crearContratacion</w:t>
      </w:r>
      <w:proofErr w:type="spellEnd"/>
      <w:r>
        <w:t>(6, 5, "2025-06-12", "16:45", 1); // En curso</w:t>
      </w:r>
    </w:p>
    <w:p w14:paraId="1DE8D320" w14:textId="3A14EF4C" w:rsidR="00BD529A" w:rsidRPr="00BD529A" w:rsidRDefault="00BD529A" w:rsidP="00BD529A">
      <w:r>
        <w:lastRenderedPageBreak/>
        <w:t xml:space="preserve">    </w:t>
      </w:r>
      <w:proofErr w:type="spellStart"/>
      <w:r>
        <w:t>this.crearContratacion</w:t>
      </w:r>
      <w:proofErr w:type="spellEnd"/>
      <w:r>
        <w:t>(10, 5, "2025-06-10", "08:30", 1); // En curso</w:t>
      </w:r>
    </w:p>
    <w:p w14:paraId="25819409" w14:textId="77777777" w:rsidR="00BD529A" w:rsidRPr="00BD529A" w:rsidRDefault="00BD529A" w:rsidP="00BD529A"/>
    <w:sectPr w:rsidR="00BD529A" w:rsidRPr="00BD529A" w:rsidSect="00505622">
      <w:footerReference w:type="default" r:id="rId24"/>
      <w:pgSz w:w="11906" w:h="16838" w:code="9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376C" w14:textId="77777777" w:rsidR="00A2322C" w:rsidRDefault="00A2322C" w:rsidP="00505622">
      <w:pPr>
        <w:spacing w:after="0" w:line="240" w:lineRule="auto"/>
      </w:pPr>
      <w:r>
        <w:separator/>
      </w:r>
    </w:p>
  </w:endnote>
  <w:endnote w:type="continuationSeparator" w:id="0">
    <w:p w14:paraId="65B54C44" w14:textId="77777777" w:rsidR="00A2322C" w:rsidRDefault="00A2322C" w:rsidP="0050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664499"/>
      <w:docPartObj>
        <w:docPartGallery w:val="Page Numbers (Bottom of Page)"/>
        <w:docPartUnique/>
      </w:docPartObj>
    </w:sdtPr>
    <w:sdtEndPr/>
    <w:sdtContent>
      <w:p w14:paraId="0C6F127F" w14:textId="77777777" w:rsidR="00B74B10" w:rsidRDefault="00B74B1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3A7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C2538E1" w14:textId="77777777" w:rsidR="00B74B10" w:rsidRDefault="00B74B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4DB7F" w14:textId="77777777" w:rsidR="00A2322C" w:rsidRDefault="00A2322C" w:rsidP="00505622">
      <w:pPr>
        <w:spacing w:after="0" w:line="240" w:lineRule="auto"/>
      </w:pPr>
      <w:r>
        <w:separator/>
      </w:r>
    </w:p>
  </w:footnote>
  <w:footnote w:type="continuationSeparator" w:id="0">
    <w:p w14:paraId="1210476D" w14:textId="77777777" w:rsidR="00A2322C" w:rsidRDefault="00A2322C" w:rsidP="0050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899"/>
    <w:multiLevelType w:val="hybridMultilevel"/>
    <w:tmpl w:val="7D78DD3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B0242"/>
    <w:multiLevelType w:val="multilevel"/>
    <w:tmpl w:val="90D821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AD92555"/>
    <w:multiLevelType w:val="hybridMultilevel"/>
    <w:tmpl w:val="2F508CF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869CC"/>
    <w:multiLevelType w:val="hybridMultilevel"/>
    <w:tmpl w:val="24624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B3285"/>
    <w:multiLevelType w:val="multilevel"/>
    <w:tmpl w:val="9A7062CA"/>
    <w:lvl w:ilvl="0">
      <w:start w:val="1"/>
      <w:numFmt w:val="decimal"/>
      <w:pStyle w:val="Titulo1Numerado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EC61F8"/>
    <w:multiLevelType w:val="hybridMultilevel"/>
    <w:tmpl w:val="50A88F4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E733A"/>
    <w:multiLevelType w:val="hybridMultilevel"/>
    <w:tmpl w:val="7FF6802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576FF"/>
    <w:multiLevelType w:val="hybridMultilevel"/>
    <w:tmpl w:val="D9BEFC9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B5688"/>
    <w:multiLevelType w:val="multilevel"/>
    <w:tmpl w:val="FDD80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ulo2Numerado"/>
      <w:lvlText w:val="%1.%2."/>
      <w:lvlJc w:val="left"/>
      <w:pPr>
        <w:ind w:left="792" w:hanging="432"/>
      </w:pPr>
    </w:lvl>
    <w:lvl w:ilvl="2">
      <w:start w:val="1"/>
      <w:numFmt w:val="decimal"/>
      <w:pStyle w:val="Titulo3Numerad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A746FD"/>
    <w:multiLevelType w:val="multilevel"/>
    <w:tmpl w:val="362827D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502319A9"/>
    <w:multiLevelType w:val="multilevel"/>
    <w:tmpl w:val="2C40F6E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3CA2173"/>
    <w:multiLevelType w:val="hybridMultilevel"/>
    <w:tmpl w:val="08BA1B0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C1661"/>
    <w:multiLevelType w:val="multilevel"/>
    <w:tmpl w:val="8168FC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3" w15:restartNumberingAfterBreak="0">
    <w:nsid w:val="6088039B"/>
    <w:multiLevelType w:val="multilevel"/>
    <w:tmpl w:val="04CC68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6FB253A2"/>
    <w:multiLevelType w:val="multilevel"/>
    <w:tmpl w:val="44C6EB7E"/>
    <w:lvl w:ilvl="0">
      <w:start w:val="3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0"/>
      <w:numFmt w:val="decimalZero"/>
      <w:lvlText w:val="%1.%2"/>
      <w:lvlJc w:val="left"/>
      <w:pPr>
        <w:ind w:left="1872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52" w:hanging="2160"/>
      </w:pPr>
      <w:rPr>
        <w:rFonts w:hint="default"/>
      </w:rPr>
    </w:lvl>
  </w:abstractNum>
  <w:num w:numId="1" w16cid:durableId="1397632294">
    <w:abstractNumId w:val="4"/>
  </w:num>
  <w:num w:numId="2" w16cid:durableId="1528593565">
    <w:abstractNumId w:val="8"/>
  </w:num>
  <w:num w:numId="3" w16cid:durableId="1412386097">
    <w:abstractNumId w:val="9"/>
  </w:num>
  <w:num w:numId="4" w16cid:durableId="224268836">
    <w:abstractNumId w:val="3"/>
  </w:num>
  <w:num w:numId="5" w16cid:durableId="1154297960">
    <w:abstractNumId w:val="11"/>
  </w:num>
  <w:num w:numId="6" w16cid:durableId="597099577">
    <w:abstractNumId w:val="6"/>
  </w:num>
  <w:num w:numId="7" w16cid:durableId="1778986131">
    <w:abstractNumId w:val="5"/>
  </w:num>
  <w:num w:numId="8" w16cid:durableId="513803614">
    <w:abstractNumId w:val="2"/>
  </w:num>
  <w:num w:numId="9" w16cid:durableId="1224366455">
    <w:abstractNumId w:val="0"/>
  </w:num>
  <w:num w:numId="10" w16cid:durableId="628050169">
    <w:abstractNumId w:val="7"/>
  </w:num>
  <w:num w:numId="11" w16cid:durableId="343480254">
    <w:abstractNumId w:val="1"/>
  </w:num>
  <w:num w:numId="12" w16cid:durableId="772439353">
    <w:abstractNumId w:val="13"/>
  </w:num>
  <w:num w:numId="13" w16cid:durableId="1831750668">
    <w:abstractNumId w:val="14"/>
  </w:num>
  <w:num w:numId="14" w16cid:durableId="1101687499">
    <w:abstractNumId w:val="12"/>
  </w:num>
  <w:num w:numId="15" w16cid:durableId="1226258961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zrr5t9xwmp0eageve2l5ef9ctws9tfst9p20&quot;&gt;HelenaGarbarino-Saved&lt;record-ids&gt;&lt;item&gt;342&lt;/item&gt;&lt;item&gt;597&lt;/item&gt;&lt;/record-ids&gt;&lt;/item&gt;&lt;/Libraries&gt;"/>
  </w:docVars>
  <w:rsids>
    <w:rsidRoot w:val="00684FF8"/>
    <w:rsid w:val="00016679"/>
    <w:rsid w:val="0002364A"/>
    <w:rsid w:val="0003056D"/>
    <w:rsid w:val="000363A8"/>
    <w:rsid w:val="00066724"/>
    <w:rsid w:val="00071EF5"/>
    <w:rsid w:val="00073129"/>
    <w:rsid w:val="00076412"/>
    <w:rsid w:val="00086C32"/>
    <w:rsid w:val="000871C7"/>
    <w:rsid w:val="000A0358"/>
    <w:rsid w:val="000B315F"/>
    <w:rsid w:val="000D5354"/>
    <w:rsid w:val="000F1E36"/>
    <w:rsid w:val="000F4481"/>
    <w:rsid w:val="000F5CDA"/>
    <w:rsid w:val="000F6BA0"/>
    <w:rsid w:val="001053D1"/>
    <w:rsid w:val="00144FFD"/>
    <w:rsid w:val="00161B3C"/>
    <w:rsid w:val="00173F40"/>
    <w:rsid w:val="001801CC"/>
    <w:rsid w:val="001A2A05"/>
    <w:rsid w:val="001B0ADD"/>
    <w:rsid w:val="001B3DA7"/>
    <w:rsid w:val="001C668A"/>
    <w:rsid w:val="001D5A0C"/>
    <w:rsid w:val="001E1310"/>
    <w:rsid w:val="001E498D"/>
    <w:rsid w:val="001F69ED"/>
    <w:rsid w:val="0020056C"/>
    <w:rsid w:val="002005DE"/>
    <w:rsid w:val="00201F48"/>
    <w:rsid w:val="00207035"/>
    <w:rsid w:val="002075CB"/>
    <w:rsid w:val="0023575F"/>
    <w:rsid w:val="0024544B"/>
    <w:rsid w:val="00245AA5"/>
    <w:rsid w:val="00247400"/>
    <w:rsid w:val="00262F3C"/>
    <w:rsid w:val="00277240"/>
    <w:rsid w:val="0028198C"/>
    <w:rsid w:val="002873A7"/>
    <w:rsid w:val="002A2C97"/>
    <w:rsid w:val="002A4CBD"/>
    <w:rsid w:val="002A5A58"/>
    <w:rsid w:val="002C1A7D"/>
    <w:rsid w:val="002D0AE0"/>
    <w:rsid w:val="002D3BEF"/>
    <w:rsid w:val="002D71C0"/>
    <w:rsid w:val="002E37EE"/>
    <w:rsid w:val="002F3607"/>
    <w:rsid w:val="002F66DB"/>
    <w:rsid w:val="002F6C96"/>
    <w:rsid w:val="003117C2"/>
    <w:rsid w:val="00320722"/>
    <w:rsid w:val="00324174"/>
    <w:rsid w:val="003264F7"/>
    <w:rsid w:val="00336EA8"/>
    <w:rsid w:val="003563B8"/>
    <w:rsid w:val="003738FB"/>
    <w:rsid w:val="00393EA2"/>
    <w:rsid w:val="003B2E1C"/>
    <w:rsid w:val="003B3136"/>
    <w:rsid w:val="003D308D"/>
    <w:rsid w:val="003E0568"/>
    <w:rsid w:val="003E05F8"/>
    <w:rsid w:val="003E2F76"/>
    <w:rsid w:val="003E58DB"/>
    <w:rsid w:val="003F42C3"/>
    <w:rsid w:val="003F571F"/>
    <w:rsid w:val="003F6EC8"/>
    <w:rsid w:val="00411F66"/>
    <w:rsid w:val="0041332A"/>
    <w:rsid w:val="004221E8"/>
    <w:rsid w:val="0042252D"/>
    <w:rsid w:val="00422995"/>
    <w:rsid w:val="00441B01"/>
    <w:rsid w:val="00450F51"/>
    <w:rsid w:val="00454D8C"/>
    <w:rsid w:val="004552A2"/>
    <w:rsid w:val="00462101"/>
    <w:rsid w:val="00464362"/>
    <w:rsid w:val="00484043"/>
    <w:rsid w:val="00486C9C"/>
    <w:rsid w:val="004950DF"/>
    <w:rsid w:val="004A0A09"/>
    <w:rsid w:val="004A4B2C"/>
    <w:rsid w:val="004B1C84"/>
    <w:rsid w:val="004C2608"/>
    <w:rsid w:val="004C58C2"/>
    <w:rsid w:val="004E033A"/>
    <w:rsid w:val="004E7D48"/>
    <w:rsid w:val="00505622"/>
    <w:rsid w:val="00510CD3"/>
    <w:rsid w:val="00533A30"/>
    <w:rsid w:val="0053411A"/>
    <w:rsid w:val="0053678F"/>
    <w:rsid w:val="0056361B"/>
    <w:rsid w:val="0057634C"/>
    <w:rsid w:val="00596537"/>
    <w:rsid w:val="005A248B"/>
    <w:rsid w:val="005B2872"/>
    <w:rsid w:val="005C03C0"/>
    <w:rsid w:val="005C3A8B"/>
    <w:rsid w:val="005D2ED0"/>
    <w:rsid w:val="005F7F03"/>
    <w:rsid w:val="0060694F"/>
    <w:rsid w:val="00606FC5"/>
    <w:rsid w:val="006152F8"/>
    <w:rsid w:val="00622EB8"/>
    <w:rsid w:val="00625D1D"/>
    <w:rsid w:val="0063289F"/>
    <w:rsid w:val="006461AA"/>
    <w:rsid w:val="006470D8"/>
    <w:rsid w:val="006471B0"/>
    <w:rsid w:val="00670CFA"/>
    <w:rsid w:val="00684FF8"/>
    <w:rsid w:val="00686C79"/>
    <w:rsid w:val="0069328F"/>
    <w:rsid w:val="006972FF"/>
    <w:rsid w:val="006C1FF8"/>
    <w:rsid w:val="006C2E60"/>
    <w:rsid w:val="006C483B"/>
    <w:rsid w:val="006C5909"/>
    <w:rsid w:val="006C7EEE"/>
    <w:rsid w:val="006D3A78"/>
    <w:rsid w:val="006E03A3"/>
    <w:rsid w:val="00703566"/>
    <w:rsid w:val="00706124"/>
    <w:rsid w:val="0070789B"/>
    <w:rsid w:val="007410E9"/>
    <w:rsid w:val="00751979"/>
    <w:rsid w:val="0077232B"/>
    <w:rsid w:val="00791CA2"/>
    <w:rsid w:val="007969E0"/>
    <w:rsid w:val="007A1A65"/>
    <w:rsid w:val="007B2F5F"/>
    <w:rsid w:val="007C1E49"/>
    <w:rsid w:val="007E0E8C"/>
    <w:rsid w:val="007F60A4"/>
    <w:rsid w:val="00814B7A"/>
    <w:rsid w:val="00836047"/>
    <w:rsid w:val="00842C7D"/>
    <w:rsid w:val="0085080E"/>
    <w:rsid w:val="00851E26"/>
    <w:rsid w:val="0086073E"/>
    <w:rsid w:val="00862D7D"/>
    <w:rsid w:val="00865DC0"/>
    <w:rsid w:val="008726EF"/>
    <w:rsid w:val="008861DF"/>
    <w:rsid w:val="00890319"/>
    <w:rsid w:val="00896DB6"/>
    <w:rsid w:val="008A29CD"/>
    <w:rsid w:val="008E5B43"/>
    <w:rsid w:val="008F3DAC"/>
    <w:rsid w:val="00941C4B"/>
    <w:rsid w:val="00955EBF"/>
    <w:rsid w:val="009607B2"/>
    <w:rsid w:val="009727E3"/>
    <w:rsid w:val="0097294E"/>
    <w:rsid w:val="00987957"/>
    <w:rsid w:val="009B0FC4"/>
    <w:rsid w:val="009C6CF2"/>
    <w:rsid w:val="009D0146"/>
    <w:rsid w:val="009D174B"/>
    <w:rsid w:val="009D4796"/>
    <w:rsid w:val="009E2B08"/>
    <w:rsid w:val="009E6B6C"/>
    <w:rsid w:val="00A033E6"/>
    <w:rsid w:val="00A05B82"/>
    <w:rsid w:val="00A0686D"/>
    <w:rsid w:val="00A14442"/>
    <w:rsid w:val="00A162F3"/>
    <w:rsid w:val="00A2322C"/>
    <w:rsid w:val="00A24ADD"/>
    <w:rsid w:val="00A25E1F"/>
    <w:rsid w:val="00A307B3"/>
    <w:rsid w:val="00A417C3"/>
    <w:rsid w:val="00A60B5A"/>
    <w:rsid w:val="00A64141"/>
    <w:rsid w:val="00A75D58"/>
    <w:rsid w:val="00A804B6"/>
    <w:rsid w:val="00A8065D"/>
    <w:rsid w:val="00A80998"/>
    <w:rsid w:val="00A8366A"/>
    <w:rsid w:val="00A925F4"/>
    <w:rsid w:val="00AB7232"/>
    <w:rsid w:val="00AC5906"/>
    <w:rsid w:val="00AC6E83"/>
    <w:rsid w:val="00AD07C4"/>
    <w:rsid w:val="00B13A6F"/>
    <w:rsid w:val="00B21859"/>
    <w:rsid w:val="00B27ED8"/>
    <w:rsid w:val="00B33E0E"/>
    <w:rsid w:val="00B371A3"/>
    <w:rsid w:val="00B50978"/>
    <w:rsid w:val="00B54F36"/>
    <w:rsid w:val="00B56EE3"/>
    <w:rsid w:val="00B57342"/>
    <w:rsid w:val="00B63E1B"/>
    <w:rsid w:val="00B72F43"/>
    <w:rsid w:val="00B74B10"/>
    <w:rsid w:val="00B92A53"/>
    <w:rsid w:val="00BC571D"/>
    <w:rsid w:val="00BC67DE"/>
    <w:rsid w:val="00BD529A"/>
    <w:rsid w:val="00BD63F4"/>
    <w:rsid w:val="00BE6208"/>
    <w:rsid w:val="00BF376F"/>
    <w:rsid w:val="00C16F32"/>
    <w:rsid w:val="00C6312A"/>
    <w:rsid w:val="00C6364F"/>
    <w:rsid w:val="00C7460D"/>
    <w:rsid w:val="00C8044B"/>
    <w:rsid w:val="00CA01D1"/>
    <w:rsid w:val="00CC1746"/>
    <w:rsid w:val="00CD1D77"/>
    <w:rsid w:val="00CE136F"/>
    <w:rsid w:val="00CF7E64"/>
    <w:rsid w:val="00D03B9C"/>
    <w:rsid w:val="00D23180"/>
    <w:rsid w:val="00D36C0F"/>
    <w:rsid w:val="00D45A9A"/>
    <w:rsid w:val="00D81CA1"/>
    <w:rsid w:val="00D87F9A"/>
    <w:rsid w:val="00DA7BA1"/>
    <w:rsid w:val="00DB497B"/>
    <w:rsid w:val="00DC4D30"/>
    <w:rsid w:val="00DE08D4"/>
    <w:rsid w:val="00DE315C"/>
    <w:rsid w:val="00E00341"/>
    <w:rsid w:val="00E16354"/>
    <w:rsid w:val="00E21943"/>
    <w:rsid w:val="00E3307C"/>
    <w:rsid w:val="00E345A9"/>
    <w:rsid w:val="00E4053E"/>
    <w:rsid w:val="00E4527F"/>
    <w:rsid w:val="00E4691A"/>
    <w:rsid w:val="00E53153"/>
    <w:rsid w:val="00E54DAD"/>
    <w:rsid w:val="00E652EF"/>
    <w:rsid w:val="00E80056"/>
    <w:rsid w:val="00E8090A"/>
    <w:rsid w:val="00E96746"/>
    <w:rsid w:val="00EB154E"/>
    <w:rsid w:val="00EB5B1E"/>
    <w:rsid w:val="00EB65D8"/>
    <w:rsid w:val="00EC78D2"/>
    <w:rsid w:val="00EE3347"/>
    <w:rsid w:val="00F00A0D"/>
    <w:rsid w:val="00F17D96"/>
    <w:rsid w:val="00F230B7"/>
    <w:rsid w:val="00F35CE6"/>
    <w:rsid w:val="00F541AC"/>
    <w:rsid w:val="00F62CBA"/>
    <w:rsid w:val="00F65927"/>
    <w:rsid w:val="00F66BFF"/>
    <w:rsid w:val="00F71E19"/>
    <w:rsid w:val="00F73C83"/>
    <w:rsid w:val="00F92125"/>
    <w:rsid w:val="00F9318F"/>
    <w:rsid w:val="00F94E35"/>
    <w:rsid w:val="00F9655B"/>
    <w:rsid w:val="00FA4AB9"/>
    <w:rsid w:val="00FB5F44"/>
    <w:rsid w:val="00FC5612"/>
    <w:rsid w:val="00FD6A92"/>
    <w:rsid w:val="00FF2135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4A24"/>
  <w15:docId w15:val="{A76EDEFC-D399-431E-98DF-072FFA1D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18F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Título 1_SN"/>
    <w:basedOn w:val="Normal"/>
    <w:next w:val="Normal"/>
    <w:link w:val="Ttulo1Car"/>
    <w:uiPriority w:val="9"/>
    <w:qFormat/>
    <w:rsid w:val="002D0AE0"/>
    <w:pPr>
      <w:keepNext/>
      <w:keepLines/>
      <w:spacing w:before="24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D0AE0"/>
    <w:pPr>
      <w:spacing w:after="0" w:line="240" w:lineRule="auto"/>
    </w:pPr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505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562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562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5622"/>
    <w:rPr>
      <w:rFonts w:ascii="Times New Roman" w:hAnsi="Times New Roman"/>
      <w:sz w:val="24"/>
    </w:rPr>
  </w:style>
  <w:style w:type="character" w:customStyle="1" w:styleId="Ttulo1Car">
    <w:name w:val="Título 1 Car"/>
    <w:aliases w:val="Título 1_SN Car"/>
    <w:basedOn w:val="Fuentedeprrafopredeter"/>
    <w:link w:val="Ttulo1"/>
    <w:uiPriority w:val="9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TtuloTDC">
    <w:name w:val="TOC Heading"/>
    <w:basedOn w:val="Ttulo1"/>
    <w:next w:val="Normal"/>
    <w:uiPriority w:val="39"/>
    <w:unhideWhenUsed/>
    <w:rsid w:val="00450F51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F1E36"/>
    <w:pPr>
      <w:tabs>
        <w:tab w:val="left" w:pos="660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qFormat/>
    <w:rsid w:val="00865DC0"/>
    <w:rPr>
      <w:rFonts w:ascii="Times New Roman" w:hAnsi="Times New Roman"/>
      <w:color w:val="3333FF"/>
      <w:sz w:val="24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0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F51"/>
    <w:rPr>
      <w:rFonts w:ascii="Tahoma" w:hAnsi="Tahoma" w:cs="Tahoma"/>
      <w:sz w:val="16"/>
      <w:szCs w:val="16"/>
    </w:rPr>
  </w:style>
  <w:style w:type="paragraph" w:customStyle="1" w:styleId="TituloNoIndice">
    <w:name w:val="Titulo_NoIndice"/>
    <w:basedOn w:val="Normal"/>
    <w:next w:val="Normal"/>
    <w:link w:val="TituloNoIndiceCar"/>
    <w:qFormat/>
    <w:rsid w:val="002D0AE0"/>
    <w:pPr>
      <w:spacing w:before="240"/>
    </w:pPr>
    <w:rPr>
      <w:b/>
      <w:sz w:val="32"/>
      <w:szCs w:val="32"/>
    </w:rPr>
  </w:style>
  <w:style w:type="paragraph" w:customStyle="1" w:styleId="Titulo1Numerado">
    <w:name w:val="Titulo1_Numerado"/>
    <w:basedOn w:val="Ttulo1"/>
    <w:next w:val="Normal"/>
    <w:link w:val="Titulo1NumeradoCar"/>
    <w:qFormat/>
    <w:rsid w:val="002D0AE0"/>
    <w:pPr>
      <w:numPr>
        <w:numId w:val="1"/>
      </w:numPr>
    </w:pPr>
  </w:style>
  <w:style w:type="character" w:customStyle="1" w:styleId="TituloNoIndiceCar">
    <w:name w:val="Titulo_NoIndice Car"/>
    <w:basedOn w:val="Fuentedeprrafopredeter"/>
    <w:link w:val="TituloNoIndice"/>
    <w:rsid w:val="002D0AE0"/>
    <w:rPr>
      <w:rFonts w:ascii="Times New Roman" w:hAnsi="Times New Roman"/>
      <w:b/>
      <w:sz w:val="32"/>
      <w:szCs w:val="32"/>
    </w:rPr>
  </w:style>
  <w:style w:type="paragraph" w:customStyle="1" w:styleId="Titulo2Numerado">
    <w:name w:val="Titulo2_Numerado"/>
    <w:basedOn w:val="Titulo1Numerado"/>
    <w:next w:val="Normal"/>
    <w:link w:val="Titulo2NumeradoCar"/>
    <w:qFormat/>
    <w:rsid w:val="000F1E36"/>
    <w:pPr>
      <w:numPr>
        <w:ilvl w:val="1"/>
        <w:numId w:val="2"/>
      </w:numPr>
      <w:outlineLvl w:val="1"/>
    </w:pPr>
    <w:rPr>
      <w:sz w:val="28"/>
    </w:rPr>
  </w:style>
  <w:style w:type="character" w:customStyle="1" w:styleId="Titulo1NumeradoCar">
    <w:name w:val="Titulo1_Numerado Car"/>
    <w:basedOn w:val="Ttulo1Car"/>
    <w:link w:val="Titulo1Numerado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Titulo3Numerado">
    <w:name w:val="Titulo3_Numerado"/>
    <w:basedOn w:val="Titulo1Numerado"/>
    <w:next w:val="Normal"/>
    <w:link w:val="Titulo3NumeradoCar"/>
    <w:qFormat/>
    <w:rsid w:val="000F1E36"/>
    <w:pPr>
      <w:numPr>
        <w:ilvl w:val="2"/>
        <w:numId w:val="2"/>
      </w:numPr>
      <w:spacing w:line="276" w:lineRule="auto"/>
      <w:outlineLvl w:val="2"/>
    </w:pPr>
    <w:rPr>
      <w:sz w:val="28"/>
    </w:rPr>
  </w:style>
  <w:style w:type="character" w:customStyle="1" w:styleId="Titulo2NumeradoCar">
    <w:name w:val="Titulo2_Numerado Car"/>
    <w:basedOn w:val="Titulo1NumeradoCar"/>
    <w:link w:val="Titulo2Numerado"/>
    <w:rsid w:val="000F1E3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itulo3NumeradoCar">
    <w:name w:val="Titulo3_Numerado Car"/>
    <w:basedOn w:val="Titulo1NumeradoCar"/>
    <w:link w:val="Titulo3Numerado"/>
    <w:rsid w:val="000F1E3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EndNoteBibliographyTitle">
    <w:name w:val="EndNote Bibliography Title"/>
    <w:basedOn w:val="Normal"/>
    <w:link w:val="EndNoteBibliographyTitleCar"/>
    <w:rsid w:val="003F42C3"/>
    <w:pPr>
      <w:spacing w:after="0"/>
      <w:jc w:val="center"/>
    </w:pPr>
    <w:rPr>
      <w:rFonts w:cs="Times New Roman"/>
      <w:noProof/>
      <w:lang w:val="en-US"/>
    </w:rPr>
  </w:style>
  <w:style w:type="character" w:customStyle="1" w:styleId="EndNoteBibliographyTitleCar">
    <w:name w:val="EndNote Bibliography Title Car"/>
    <w:basedOn w:val="Fuentedeprrafopredeter"/>
    <w:link w:val="EndNoteBibliographyTitle"/>
    <w:rsid w:val="003F42C3"/>
    <w:rPr>
      <w:rFonts w:ascii="Times New Roman" w:hAnsi="Times New Roman" w:cs="Times New Roman"/>
      <w:noProof/>
      <w:sz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3F42C3"/>
    <w:pPr>
      <w:spacing w:line="240" w:lineRule="auto"/>
    </w:pPr>
    <w:rPr>
      <w:rFonts w:cs="Times New Roman"/>
      <w:noProof/>
      <w:lang w:val="en-US"/>
    </w:rPr>
  </w:style>
  <w:style w:type="character" w:customStyle="1" w:styleId="EndNoteBibliographyCar">
    <w:name w:val="EndNote Bibliography Car"/>
    <w:basedOn w:val="Fuentedeprrafopredeter"/>
    <w:link w:val="EndNoteBibliography"/>
    <w:rsid w:val="003F42C3"/>
    <w:rPr>
      <w:rFonts w:ascii="Times New Roman" w:hAnsi="Times New Roman" w:cs="Times New Roman"/>
      <w:noProof/>
      <w:sz w:val="24"/>
      <w:lang w:val="en-US"/>
    </w:rPr>
  </w:style>
  <w:style w:type="paragraph" w:styleId="Descripcin">
    <w:name w:val="caption"/>
    <w:aliases w:val="INDEPEND"/>
    <w:basedOn w:val="Normal"/>
    <w:next w:val="Normal"/>
    <w:link w:val="DescripcinCar"/>
    <w:rsid w:val="0003056D"/>
    <w:pPr>
      <w:spacing w:before="120" w:after="120"/>
      <w:ind w:left="113" w:right="113"/>
    </w:pPr>
    <w:rPr>
      <w:rFonts w:eastAsia="Times New Roman" w:cs="Times New Roman"/>
      <w:bCs/>
      <w:lang w:val="es-ES_tradnl" w:eastAsia="es-UY"/>
    </w:rPr>
  </w:style>
  <w:style w:type="paragraph" w:customStyle="1" w:styleId="TituloIlustracinTabla">
    <w:name w:val="Titulo_Ilustración_Tabla"/>
    <w:basedOn w:val="Descripcin"/>
    <w:next w:val="Normal"/>
    <w:link w:val="TituloIlustracinTablaCar"/>
    <w:qFormat/>
    <w:rsid w:val="0003056D"/>
    <w:pPr>
      <w:spacing w:before="0" w:after="0" w:line="240" w:lineRule="auto"/>
      <w:jc w:val="center"/>
    </w:pPr>
    <w:rPr>
      <w:sz w:val="20"/>
    </w:rPr>
  </w:style>
  <w:style w:type="character" w:customStyle="1" w:styleId="DescripcinCar">
    <w:name w:val="Descripción Car"/>
    <w:aliases w:val="INDEPEND Car"/>
    <w:basedOn w:val="Fuentedeprrafopredeter"/>
    <w:link w:val="Descripcin"/>
    <w:rsid w:val="0003056D"/>
    <w:rPr>
      <w:rFonts w:ascii="Times New Roman" w:eastAsia="Times New Roman" w:hAnsi="Times New Roman" w:cs="Times New Roman"/>
      <w:bCs/>
      <w:sz w:val="24"/>
      <w:lang w:val="es-ES_tradnl" w:eastAsia="es-UY"/>
    </w:rPr>
  </w:style>
  <w:style w:type="character" w:customStyle="1" w:styleId="TituloIlustracinTablaCar">
    <w:name w:val="Titulo_Ilustración_Tabla Car"/>
    <w:basedOn w:val="DescripcinCar"/>
    <w:link w:val="TituloIlustracinTabla"/>
    <w:rsid w:val="0003056D"/>
    <w:rPr>
      <w:rFonts w:ascii="Times New Roman" w:eastAsia="Times New Roman" w:hAnsi="Times New Roman" w:cs="Times New Roman"/>
      <w:bCs/>
      <w:sz w:val="20"/>
      <w:lang w:val="es-ES_tradnl" w:eastAsia="es-UY"/>
    </w:rPr>
  </w:style>
  <w:style w:type="paragraph" w:styleId="TDC2">
    <w:name w:val="toc 2"/>
    <w:basedOn w:val="Normal"/>
    <w:next w:val="Normal"/>
    <w:autoRedefine/>
    <w:uiPriority w:val="39"/>
    <w:unhideWhenUsed/>
    <w:rsid w:val="000F1E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F1E36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C6312A"/>
    <w:pPr>
      <w:spacing w:after="0"/>
    </w:pPr>
  </w:style>
  <w:style w:type="paragraph" w:styleId="TDC4">
    <w:name w:val="toc 4"/>
    <w:basedOn w:val="Normal"/>
    <w:next w:val="Normal"/>
    <w:autoRedefine/>
    <w:uiPriority w:val="39"/>
    <w:unhideWhenUsed/>
    <w:rsid w:val="00C6364F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C6364F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6364F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6364F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6364F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6364F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63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RT_2025_05_20\A%202025_05_OBLIGATORIO\PlantillaDocumentoAnalisisObligatorioP1%20Doggy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57D486-F63B-4628-A042-105C6DB4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PlantillaDocumentoAnalisisObligatorioP1 Doggy.dotx</Template>
  <TotalTime>2089</TotalTime>
  <Pages>171</Pages>
  <Words>16105</Words>
  <Characters>88580</Characters>
  <Application>Microsoft Office Word</Application>
  <DocSecurity>0</DocSecurity>
  <Lines>738</Lines>
  <Paragraphs>208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Weble, Diego</dc:creator>
  <cp:lastModifiedBy>Diego Agustin Weble Martinez</cp:lastModifiedBy>
  <cp:revision>112</cp:revision>
  <cp:lastPrinted>2025-06-26T21:11:00Z</cp:lastPrinted>
  <dcterms:created xsi:type="dcterms:W3CDTF">2025-05-21T22:31:00Z</dcterms:created>
  <dcterms:modified xsi:type="dcterms:W3CDTF">2026-09-13T19:56:00Z</dcterms:modified>
</cp:coreProperties>
</file>