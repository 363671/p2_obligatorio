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DED54" w14:textId="77777777" w:rsidR="006C7C1D" w:rsidRPr="006C7C1D" w:rsidRDefault="006C7C1D" w:rsidP="006C7C1D">
      <w:pPr>
        <w:jc w:val="center"/>
      </w:pPr>
      <w:r w:rsidRPr="006C7C1D">
        <w:rPr>
          <w:b/>
          <w:bCs/>
        </w:rPr>
        <w:t>Universidad ORT Uruguay</w:t>
      </w:r>
    </w:p>
    <w:p w14:paraId="40D6A168" w14:textId="77777777" w:rsidR="006C7C1D" w:rsidRPr="006C7C1D" w:rsidRDefault="006C7C1D" w:rsidP="006C7C1D">
      <w:pPr>
        <w:jc w:val="center"/>
      </w:pPr>
      <w:r w:rsidRPr="006C7C1D">
        <w:rPr>
          <w:b/>
          <w:bCs/>
        </w:rPr>
        <w:t>Facultad de Ingeniería</w:t>
      </w:r>
    </w:p>
    <w:p w14:paraId="04FAF039" w14:textId="77777777" w:rsidR="006C7C1D" w:rsidRPr="006C7C1D" w:rsidRDefault="006C7C1D" w:rsidP="006C7C1D">
      <w:pPr>
        <w:jc w:val="center"/>
      </w:pPr>
      <w:r w:rsidRPr="006C7C1D">
        <w:rPr>
          <w:b/>
          <w:bCs/>
        </w:rPr>
        <w:t>Escuela de Tecnología</w:t>
      </w:r>
    </w:p>
    <w:p w14:paraId="114C1C71" w14:textId="4510E16D" w:rsidR="006C7C1D" w:rsidRPr="006C7C1D" w:rsidRDefault="006C7C1D" w:rsidP="006C7C1D"/>
    <w:p w14:paraId="2FEBD738" w14:textId="33A4EBB0" w:rsidR="006C7C1D" w:rsidRPr="006C7C1D" w:rsidRDefault="006C7C1D" w:rsidP="006C7C1D">
      <w:pPr>
        <w:jc w:val="center"/>
      </w:pPr>
    </w:p>
    <w:p w14:paraId="05AC53B8" w14:textId="70FAEB2C" w:rsidR="006C7C1D" w:rsidRPr="006C7C1D" w:rsidRDefault="006C7C1D" w:rsidP="006C7C1D">
      <w:pPr>
        <w:jc w:val="center"/>
      </w:pPr>
      <w:r w:rsidRPr="006C7C1D">
        <w:rPr>
          <w:b/>
          <w:bCs/>
        </w:rPr>
        <w:t xml:space="preserve">OBLIGATORIO PROGRAMACION </w:t>
      </w:r>
      <w:r>
        <w:rPr>
          <w:b/>
          <w:bCs/>
        </w:rPr>
        <w:t>2</w:t>
      </w:r>
    </w:p>
    <w:p w14:paraId="3F145B30" w14:textId="77777777" w:rsidR="006C7C1D" w:rsidRPr="006C7C1D" w:rsidRDefault="006C7C1D" w:rsidP="006C7C1D">
      <w:pPr>
        <w:jc w:val="center"/>
      </w:pPr>
      <w:r w:rsidRPr="006C7C1D">
        <w:rPr>
          <w:b/>
          <w:bCs/>
        </w:rPr>
        <w:t>DOCUMENTO DE ANÁLISIS</w:t>
      </w:r>
    </w:p>
    <w:p w14:paraId="0AFB13C3" w14:textId="022EED0F" w:rsidR="006C7C1D" w:rsidRPr="006C7C1D" w:rsidRDefault="006C7C1D" w:rsidP="006C7C1D">
      <w:pPr>
        <w:jc w:val="center"/>
      </w:pPr>
      <w:r w:rsidRPr="006C7C1D">
        <w:drawing>
          <wp:inline distT="0" distB="0" distL="0" distR="0" wp14:anchorId="23AA410A" wp14:editId="521B739B">
            <wp:extent cx="1733550" cy="1905000"/>
            <wp:effectExtent l="0" t="0" r="0" b="0"/>
            <wp:docPr id="1217579480" name="Imagen 2" descr="Cara de una persona  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ara de una persona  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7C1D">
        <w:br/>
      </w:r>
    </w:p>
    <w:p w14:paraId="5D31D2B7" w14:textId="58F297A7" w:rsidR="006C7C1D" w:rsidRPr="006C7C1D" w:rsidRDefault="006C7C1D" w:rsidP="006C7C1D">
      <w:pPr>
        <w:jc w:val="center"/>
      </w:pPr>
    </w:p>
    <w:p w14:paraId="5B6D9D22" w14:textId="4F6C95D4" w:rsidR="006C7C1D" w:rsidRPr="006C7C1D" w:rsidRDefault="006C7C1D" w:rsidP="006C7C1D">
      <w:pPr>
        <w:jc w:val="center"/>
      </w:pPr>
      <w:r w:rsidRPr="006C7C1D">
        <w:rPr>
          <w:b/>
          <w:bCs/>
        </w:rPr>
        <w:t>Diego Weble – 363671</w:t>
      </w:r>
      <w:r>
        <w:rPr>
          <w:b/>
          <w:bCs/>
        </w:rPr>
        <w:t xml:space="preserve"> - N2A</w:t>
      </w:r>
    </w:p>
    <w:p w14:paraId="1731F559" w14:textId="13BCC986" w:rsidR="006C7C1D" w:rsidRPr="006C7C1D" w:rsidRDefault="006C7C1D" w:rsidP="006C7C1D"/>
    <w:p w14:paraId="729E228F" w14:textId="59B8E602" w:rsidR="006C7C1D" w:rsidRPr="006C7C1D" w:rsidRDefault="006C7C1D" w:rsidP="006C7C1D">
      <w:pPr>
        <w:jc w:val="center"/>
      </w:pPr>
      <w:r w:rsidRPr="006C7C1D">
        <w:rPr>
          <w:b/>
          <w:bCs/>
        </w:rPr>
        <w:t xml:space="preserve">Docente: </w:t>
      </w:r>
      <w:r>
        <w:rPr>
          <w:b/>
          <w:bCs/>
        </w:rPr>
        <w:t>Andrés Ureta</w:t>
      </w:r>
    </w:p>
    <w:p w14:paraId="37A0AFE0" w14:textId="77777777" w:rsidR="006C7C1D" w:rsidRPr="006C7C1D" w:rsidRDefault="006C7C1D" w:rsidP="006C7C1D">
      <w:pPr>
        <w:jc w:val="center"/>
      </w:pPr>
      <w:r w:rsidRPr="006C7C1D">
        <w:rPr>
          <w:b/>
          <w:bCs/>
        </w:rPr>
        <w:t>Analista en Tecnologías de la Información</w:t>
      </w:r>
    </w:p>
    <w:p w14:paraId="2A87FBD1" w14:textId="4B189E45" w:rsidR="006C7C1D" w:rsidRPr="006C7C1D" w:rsidRDefault="006C7C1D" w:rsidP="006C7C1D">
      <w:pPr>
        <w:jc w:val="center"/>
      </w:pPr>
      <w:r>
        <w:rPr>
          <w:b/>
          <w:bCs/>
        </w:rPr>
        <w:t>xx</w:t>
      </w:r>
      <w:r w:rsidRPr="006C7C1D">
        <w:rPr>
          <w:b/>
          <w:bCs/>
        </w:rPr>
        <w:t>-</w:t>
      </w:r>
      <w:r>
        <w:rPr>
          <w:b/>
          <w:bCs/>
        </w:rPr>
        <w:t>xx</w:t>
      </w:r>
      <w:r w:rsidRPr="006C7C1D">
        <w:rPr>
          <w:b/>
          <w:bCs/>
        </w:rPr>
        <w:t>-202</w:t>
      </w:r>
      <w:r>
        <w:rPr>
          <w:b/>
          <w:bCs/>
        </w:rPr>
        <w:t>6</w:t>
      </w:r>
    </w:p>
    <w:p w14:paraId="3DD459CB" w14:textId="723D4272" w:rsidR="006C7C1D" w:rsidRPr="006C7C1D" w:rsidRDefault="006C7C1D" w:rsidP="006C7C1D">
      <w:r w:rsidRPr="006C7C1D">
        <w:br w:type="page"/>
      </w:r>
      <w:r w:rsidRPr="006C7C1D">
        <w:rPr>
          <w:b/>
          <w:bCs/>
        </w:rPr>
        <w:lastRenderedPageBreak/>
        <w:t> </w:t>
      </w:r>
    </w:p>
    <w:p w14:paraId="25819409" w14:textId="56742AAA" w:rsidR="00BD529A" w:rsidRPr="006C7C1D" w:rsidRDefault="00BD529A" w:rsidP="006C7C1D"/>
    <w:sectPr w:rsidR="00BD529A" w:rsidRPr="006C7C1D" w:rsidSect="00505622">
      <w:footerReference w:type="default" r:id="rId9"/>
      <w:pgSz w:w="11906" w:h="16838" w:code="9"/>
      <w:pgMar w:top="1701" w:right="1701" w:bottom="170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14EBC" w14:textId="77777777" w:rsidR="004E41A0" w:rsidRDefault="004E41A0" w:rsidP="00505622">
      <w:pPr>
        <w:spacing w:after="0" w:line="240" w:lineRule="auto"/>
      </w:pPr>
      <w:r>
        <w:separator/>
      </w:r>
    </w:p>
  </w:endnote>
  <w:endnote w:type="continuationSeparator" w:id="0">
    <w:p w14:paraId="63E14EC0" w14:textId="77777777" w:rsidR="004E41A0" w:rsidRDefault="004E41A0" w:rsidP="00505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8664499"/>
      <w:docPartObj>
        <w:docPartGallery w:val="Page Numbers (Bottom of Page)"/>
        <w:docPartUnique/>
      </w:docPartObj>
    </w:sdtPr>
    <w:sdtEndPr/>
    <w:sdtContent>
      <w:p w14:paraId="0C6F127F" w14:textId="77777777" w:rsidR="00B74B10" w:rsidRDefault="00B74B10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D3A78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1C2538E1" w14:textId="77777777" w:rsidR="00B74B10" w:rsidRDefault="00B74B1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0A20A" w14:textId="77777777" w:rsidR="004E41A0" w:rsidRDefault="004E41A0" w:rsidP="00505622">
      <w:pPr>
        <w:spacing w:after="0" w:line="240" w:lineRule="auto"/>
      </w:pPr>
      <w:r>
        <w:separator/>
      </w:r>
    </w:p>
  </w:footnote>
  <w:footnote w:type="continuationSeparator" w:id="0">
    <w:p w14:paraId="0F449FFE" w14:textId="77777777" w:rsidR="004E41A0" w:rsidRDefault="004E41A0" w:rsidP="00505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2899"/>
    <w:multiLevelType w:val="hybridMultilevel"/>
    <w:tmpl w:val="7D78DD36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B0242"/>
    <w:multiLevelType w:val="multilevel"/>
    <w:tmpl w:val="90D821C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1AD92555"/>
    <w:multiLevelType w:val="hybridMultilevel"/>
    <w:tmpl w:val="2F508CFA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869CC"/>
    <w:multiLevelType w:val="hybridMultilevel"/>
    <w:tmpl w:val="246246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FB3285"/>
    <w:multiLevelType w:val="multilevel"/>
    <w:tmpl w:val="9A7062CA"/>
    <w:lvl w:ilvl="0">
      <w:start w:val="1"/>
      <w:numFmt w:val="decimal"/>
      <w:pStyle w:val="Titulo1Numerado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8EC61F8"/>
    <w:multiLevelType w:val="hybridMultilevel"/>
    <w:tmpl w:val="50A88F40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FE733A"/>
    <w:multiLevelType w:val="hybridMultilevel"/>
    <w:tmpl w:val="7FF68020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576FF"/>
    <w:multiLevelType w:val="hybridMultilevel"/>
    <w:tmpl w:val="D9BEFC9A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3B5688"/>
    <w:multiLevelType w:val="multilevel"/>
    <w:tmpl w:val="FDD80E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itulo2Numerado"/>
      <w:lvlText w:val="%1.%2."/>
      <w:lvlJc w:val="left"/>
      <w:pPr>
        <w:ind w:left="792" w:hanging="432"/>
      </w:pPr>
    </w:lvl>
    <w:lvl w:ilvl="2">
      <w:start w:val="1"/>
      <w:numFmt w:val="decimal"/>
      <w:pStyle w:val="Titulo3Numerado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9A746FD"/>
    <w:multiLevelType w:val="multilevel"/>
    <w:tmpl w:val="362827D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502319A9"/>
    <w:multiLevelType w:val="multilevel"/>
    <w:tmpl w:val="2C40F6E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53CA2173"/>
    <w:multiLevelType w:val="hybridMultilevel"/>
    <w:tmpl w:val="08BA1B06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3C1661"/>
    <w:multiLevelType w:val="multilevel"/>
    <w:tmpl w:val="8168FCD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96" w:hanging="2160"/>
      </w:pPr>
      <w:rPr>
        <w:rFonts w:hint="default"/>
      </w:rPr>
    </w:lvl>
  </w:abstractNum>
  <w:abstractNum w:abstractNumId="13" w15:restartNumberingAfterBreak="0">
    <w:nsid w:val="6088039B"/>
    <w:multiLevelType w:val="multilevel"/>
    <w:tmpl w:val="04CC680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4" w15:restartNumberingAfterBreak="0">
    <w:nsid w:val="6FB253A2"/>
    <w:multiLevelType w:val="multilevel"/>
    <w:tmpl w:val="44C6EB7E"/>
    <w:lvl w:ilvl="0">
      <w:start w:val="3"/>
      <w:numFmt w:val="decimal"/>
      <w:lvlText w:val="%1"/>
      <w:lvlJc w:val="left"/>
      <w:pPr>
        <w:ind w:left="648" w:hanging="648"/>
      </w:pPr>
      <w:rPr>
        <w:rFonts w:hint="default"/>
      </w:rPr>
    </w:lvl>
    <w:lvl w:ilvl="1">
      <w:start w:val="10"/>
      <w:numFmt w:val="decimalZero"/>
      <w:lvlText w:val="%1.%2"/>
      <w:lvlJc w:val="left"/>
      <w:pPr>
        <w:ind w:left="1872" w:hanging="64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952" w:hanging="2160"/>
      </w:pPr>
      <w:rPr>
        <w:rFonts w:hint="default"/>
      </w:rPr>
    </w:lvl>
  </w:abstractNum>
  <w:num w:numId="1" w16cid:durableId="1397632294">
    <w:abstractNumId w:val="4"/>
  </w:num>
  <w:num w:numId="2" w16cid:durableId="1528593565">
    <w:abstractNumId w:val="8"/>
  </w:num>
  <w:num w:numId="3" w16cid:durableId="1412386097">
    <w:abstractNumId w:val="9"/>
  </w:num>
  <w:num w:numId="4" w16cid:durableId="224268836">
    <w:abstractNumId w:val="3"/>
  </w:num>
  <w:num w:numId="5" w16cid:durableId="1154297960">
    <w:abstractNumId w:val="11"/>
  </w:num>
  <w:num w:numId="6" w16cid:durableId="597099577">
    <w:abstractNumId w:val="6"/>
  </w:num>
  <w:num w:numId="7" w16cid:durableId="1778986131">
    <w:abstractNumId w:val="5"/>
  </w:num>
  <w:num w:numId="8" w16cid:durableId="513803614">
    <w:abstractNumId w:val="2"/>
  </w:num>
  <w:num w:numId="9" w16cid:durableId="1224366455">
    <w:abstractNumId w:val="0"/>
  </w:num>
  <w:num w:numId="10" w16cid:durableId="628050169">
    <w:abstractNumId w:val="7"/>
  </w:num>
  <w:num w:numId="11" w16cid:durableId="343480254">
    <w:abstractNumId w:val="1"/>
  </w:num>
  <w:num w:numId="12" w16cid:durableId="772439353">
    <w:abstractNumId w:val="13"/>
  </w:num>
  <w:num w:numId="13" w16cid:durableId="1831750668">
    <w:abstractNumId w:val="14"/>
  </w:num>
  <w:num w:numId="14" w16cid:durableId="1101687499">
    <w:abstractNumId w:val="12"/>
  </w:num>
  <w:num w:numId="15" w16cid:durableId="1226258961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zrr5t9xwmp0eageve2l5ef9ctws9tfst9p20&quot;&gt;HelenaGarbarino-Saved&lt;record-ids&gt;&lt;item&gt;342&lt;/item&gt;&lt;item&gt;597&lt;/item&gt;&lt;/record-ids&gt;&lt;/item&gt;&lt;/Libraries&gt;"/>
  </w:docVars>
  <w:rsids>
    <w:rsidRoot w:val="00684FF8"/>
    <w:rsid w:val="00016679"/>
    <w:rsid w:val="0002364A"/>
    <w:rsid w:val="0003056D"/>
    <w:rsid w:val="000363A8"/>
    <w:rsid w:val="00066724"/>
    <w:rsid w:val="00071EF5"/>
    <w:rsid w:val="00073129"/>
    <w:rsid w:val="00076412"/>
    <w:rsid w:val="00086C32"/>
    <w:rsid w:val="000871C7"/>
    <w:rsid w:val="000A0358"/>
    <w:rsid w:val="000B315F"/>
    <w:rsid w:val="000D5354"/>
    <w:rsid w:val="000F1E36"/>
    <w:rsid w:val="000F4481"/>
    <w:rsid w:val="000F5CDA"/>
    <w:rsid w:val="000F6BA0"/>
    <w:rsid w:val="001053D1"/>
    <w:rsid w:val="00144FFD"/>
    <w:rsid w:val="00161B3C"/>
    <w:rsid w:val="00173F40"/>
    <w:rsid w:val="001801CC"/>
    <w:rsid w:val="001A2A05"/>
    <w:rsid w:val="001B0ADD"/>
    <w:rsid w:val="001B3DA7"/>
    <w:rsid w:val="001C668A"/>
    <w:rsid w:val="001D5A0C"/>
    <w:rsid w:val="001E1310"/>
    <w:rsid w:val="001E498D"/>
    <w:rsid w:val="001F69ED"/>
    <w:rsid w:val="0020056C"/>
    <w:rsid w:val="002005DE"/>
    <w:rsid w:val="00201F48"/>
    <w:rsid w:val="00207035"/>
    <w:rsid w:val="002075CB"/>
    <w:rsid w:val="0023575F"/>
    <w:rsid w:val="0024544B"/>
    <w:rsid w:val="00245AA5"/>
    <w:rsid w:val="00247400"/>
    <w:rsid w:val="00262F3C"/>
    <w:rsid w:val="00277240"/>
    <w:rsid w:val="0028198C"/>
    <w:rsid w:val="002873A7"/>
    <w:rsid w:val="002A2C97"/>
    <w:rsid w:val="002A4CBD"/>
    <w:rsid w:val="002A5A58"/>
    <w:rsid w:val="002C1A7D"/>
    <w:rsid w:val="002D0AE0"/>
    <w:rsid w:val="002D3BEF"/>
    <w:rsid w:val="002D71C0"/>
    <w:rsid w:val="002E37EE"/>
    <w:rsid w:val="002F3607"/>
    <w:rsid w:val="002F66DB"/>
    <w:rsid w:val="002F6C96"/>
    <w:rsid w:val="003117C2"/>
    <w:rsid w:val="00320722"/>
    <w:rsid w:val="00324174"/>
    <w:rsid w:val="003264F7"/>
    <w:rsid w:val="00336EA8"/>
    <w:rsid w:val="003563B8"/>
    <w:rsid w:val="003738FB"/>
    <w:rsid w:val="00393EA2"/>
    <w:rsid w:val="003B2E1C"/>
    <w:rsid w:val="003B3136"/>
    <w:rsid w:val="003D308D"/>
    <w:rsid w:val="003E0568"/>
    <w:rsid w:val="003E05F8"/>
    <w:rsid w:val="003E2F76"/>
    <w:rsid w:val="003E58DB"/>
    <w:rsid w:val="003F42C3"/>
    <w:rsid w:val="003F571F"/>
    <w:rsid w:val="003F6EC8"/>
    <w:rsid w:val="00411F66"/>
    <w:rsid w:val="0041332A"/>
    <w:rsid w:val="004221E8"/>
    <w:rsid w:val="0042252D"/>
    <w:rsid w:val="00422995"/>
    <w:rsid w:val="00441B01"/>
    <w:rsid w:val="00450F51"/>
    <w:rsid w:val="00454D8C"/>
    <w:rsid w:val="004552A2"/>
    <w:rsid w:val="00462101"/>
    <w:rsid w:val="00464362"/>
    <w:rsid w:val="00484043"/>
    <w:rsid w:val="00486C9C"/>
    <w:rsid w:val="004950DF"/>
    <w:rsid w:val="004A0A09"/>
    <w:rsid w:val="004A4B2C"/>
    <w:rsid w:val="004B1C84"/>
    <w:rsid w:val="004C2608"/>
    <w:rsid w:val="004C58C2"/>
    <w:rsid w:val="004E033A"/>
    <w:rsid w:val="004E41A0"/>
    <w:rsid w:val="004E7D48"/>
    <w:rsid w:val="00505622"/>
    <w:rsid w:val="00510CD3"/>
    <w:rsid w:val="00533A30"/>
    <w:rsid w:val="0053411A"/>
    <w:rsid w:val="0053678F"/>
    <w:rsid w:val="0056361B"/>
    <w:rsid w:val="0057634C"/>
    <w:rsid w:val="00596537"/>
    <w:rsid w:val="005A248B"/>
    <w:rsid w:val="005B2872"/>
    <w:rsid w:val="005C03C0"/>
    <w:rsid w:val="005C3A8B"/>
    <w:rsid w:val="005D2ED0"/>
    <w:rsid w:val="005F7F03"/>
    <w:rsid w:val="0060694F"/>
    <w:rsid w:val="00606FC5"/>
    <w:rsid w:val="006152F8"/>
    <w:rsid w:val="00622EB8"/>
    <w:rsid w:val="00625D1D"/>
    <w:rsid w:val="0063289F"/>
    <w:rsid w:val="006461AA"/>
    <w:rsid w:val="006470D8"/>
    <w:rsid w:val="006471B0"/>
    <w:rsid w:val="00670CFA"/>
    <w:rsid w:val="00684FF8"/>
    <w:rsid w:val="00686C79"/>
    <w:rsid w:val="0069328F"/>
    <w:rsid w:val="006972FF"/>
    <w:rsid w:val="006C1FF8"/>
    <w:rsid w:val="006C2E60"/>
    <w:rsid w:val="006C483B"/>
    <w:rsid w:val="006C5909"/>
    <w:rsid w:val="006C7C1D"/>
    <w:rsid w:val="006C7EEE"/>
    <w:rsid w:val="006D3A78"/>
    <w:rsid w:val="006E03A3"/>
    <w:rsid w:val="00703566"/>
    <w:rsid w:val="00706124"/>
    <w:rsid w:val="0070789B"/>
    <w:rsid w:val="007410E9"/>
    <w:rsid w:val="00751979"/>
    <w:rsid w:val="0077232B"/>
    <w:rsid w:val="00791CA2"/>
    <w:rsid w:val="007969E0"/>
    <w:rsid w:val="007A1A65"/>
    <w:rsid w:val="007B2F5F"/>
    <w:rsid w:val="007C1E49"/>
    <w:rsid w:val="007E0E8C"/>
    <w:rsid w:val="007F60A4"/>
    <w:rsid w:val="00814B7A"/>
    <w:rsid w:val="00836047"/>
    <w:rsid w:val="00842C7D"/>
    <w:rsid w:val="0085080E"/>
    <w:rsid w:val="00851E26"/>
    <w:rsid w:val="0086073E"/>
    <w:rsid w:val="00862D7D"/>
    <w:rsid w:val="00865DC0"/>
    <w:rsid w:val="008726EF"/>
    <w:rsid w:val="008861DF"/>
    <w:rsid w:val="00890319"/>
    <w:rsid w:val="00896DB6"/>
    <w:rsid w:val="008A29CD"/>
    <w:rsid w:val="008E5B43"/>
    <w:rsid w:val="008F3DAC"/>
    <w:rsid w:val="00941C4B"/>
    <w:rsid w:val="00955EBF"/>
    <w:rsid w:val="009607B2"/>
    <w:rsid w:val="009727E3"/>
    <w:rsid w:val="0097294E"/>
    <w:rsid w:val="00987957"/>
    <w:rsid w:val="009B0FC4"/>
    <w:rsid w:val="009C6CF2"/>
    <w:rsid w:val="009D0146"/>
    <w:rsid w:val="009D174B"/>
    <w:rsid w:val="009D4796"/>
    <w:rsid w:val="009E2B08"/>
    <w:rsid w:val="009E6B6C"/>
    <w:rsid w:val="00A033E6"/>
    <w:rsid w:val="00A05B82"/>
    <w:rsid w:val="00A0686D"/>
    <w:rsid w:val="00A14442"/>
    <w:rsid w:val="00A162F3"/>
    <w:rsid w:val="00A2322C"/>
    <w:rsid w:val="00A24ADD"/>
    <w:rsid w:val="00A25E1F"/>
    <w:rsid w:val="00A307B3"/>
    <w:rsid w:val="00A417C3"/>
    <w:rsid w:val="00A60B5A"/>
    <w:rsid w:val="00A64141"/>
    <w:rsid w:val="00A75D58"/>
    <w:rsid w:val="00A804B6"/>
    <w:rsid w:val="00A8065D"/>
    <w:rsid w:val="00A80998"/>
    <w:rsid w:val="00A8366A"/>
    <w:rsid w:val="00A925F4"/>
    <w:rsid w:val="00AB7232"/>
    <w:rsid w:val="00AC5906"/>
    <w:rsid w:val="00AC6E83"/>
    <w:rsid w:val="00AD07C4"/>
    <w:rsid w:val="00B13A6F"/>
    <w:rsid w:val="00B21859"/>
    <w:rsid w:val="00B27ED8"/>
    <w:rsid w:val="00B33E0E"/>
    <w:rsid w:val="00B371A3"/>
    <w:rsid w:val="00B50978"/>
    <w:rsid w:val="00B54F36"/>
    <w:rsid w:val="00B56EE3"/>
    <w:rsid w:val="00B57342"/>
    <w:rsid w:val="00B63E1B"/>
    <w:rsid w:val="00B72F43"/>
    <w:rsid w:val="00B74B10"/>
    <w:rsid w:val="00B92A53"/>
    <w:rsid w:val="00BC571D"/>
    <w:rsid w:val="00BC67DE"/>
    <w:rsid w:val="00BD529A"/>
    <w:rsid w:val="00BD63F4"/>
    <w:rsid w:val="00BE6208"/>
    <w:rsid w:val="00BF376F"/>
    <w:rsid w:val="00C16F32"/>
    <w:rsid w:val="00C6312A"/>
    <w:rsid w:val="00C6364F"/>
    <w:rsid w:val="00C7460D"/>
    <w:rsid w:val="00C8044B"/>
    <w:rsid w:val="00CA01D1"/>
    <w:rsid w:val="00CA29C2"/>
    <w:rsid w:val="00CC1746"/>
    <w:rsid w:val="00CD1D77"/>
    <w:rsid w:val="00CE136F"/>
    <w:rsid w:val="00CF7E64"/>
    <w:rsid w:val="00D03B9C"/>
    <w:rsid w:val="00D23180"/>
    <w:rsid w:val="00D36C0F"/>
    <w:rsid w:val="00D45A9A"/>
    <w:rsid w:val="00D81CA1"/>
    <w:rsid w:val="00D87F9A"/>
    <w:rsid w:val="00DA7BA1"/>
    <w:rsid w:val="00DB497B"/>
    <w:rsid w:val="00DC4D30"/>
    <w:rsid w:val="00DE08D4"/>
    <w:rsid w:val="00DE315C"/>
    <w:rsid w:val="00E00341"/>
    <w:rsid w:val="00E16354"/>
    <w:rsid w:val="00E21943"/>
    <w:rsid w:val="00E3307C"/>
    <w:rsid w:val="00E345A9"/>
    <w:rsid w:val="00E4053E"/>
    <w:rsid w:val="00E4527F"/>
    <w:rsid w:val="00E4691A"/>
    <w:rsid w:val="00E53153"/>
    <w:rsid w:val="00E54DAD"/>
    <w:rsid w:val="00E652EF"/>
    <w:rsid w:val="00E80056"/>
    <w:rsid w:val="00E8090A"/>
    <w:rsid w:val="00E96746"/>
    <w:rsid w:val="00EB154E"/>
    <w:rsid w:val="00EB5B1E"/>
    <w:rsid w:val="00EB65D8"/>
    <w:rsid w:val="00EC78D2"/>
    <w:rsid w:val="00EE3347"/>
    <w:rsid w:val="00F00A0D"/>
    <w:rsid w:val="00F17D96"/>
    <w:rsid w:val="00F230B7"/>
    <w:rsid w:val="00F35CE6"/>
    <w:rsid w:val="00F541AC"/>
    <w:rsid w:val="00F62CBA"/>
    <w:rsid w:val="00F65927"/>
    <w:rsid w:val="00F66BFF"/>
    <w:rsid w:val="00F71E19"/>
    <w:rsid w:val="00F73C83"/>
    <w:rsid w:val="00F92125"/>
    <w:rsid w:val="00F9318F"/>
    <w:rsid w:val="00F94E35"/>
    <w:rsid w:val="00F9655B"/>
    <w:rsid w:val="00FA4AB9"/>
    <w:rsid w:val="00FB5F44"/>
    <w:rsid w:val="00FC5612"/>
    <w:rsid w:val="00FD6A92"/>
    <w:rsid w:val="00FF2135"/>
    <w:rsid w:val="00FF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54A24"/>
  <w15:docId w15:val="{A76EDEFC-D399-431E-98DF-072FFA1D5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18F"/>
    <w:pPr>
      <w:spacing w:after="240"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aliases w:val="Título 1_SN"/>
    <w:basedOn w:val="Normal"/>
    <w:next w:val="Normal"/>
    <w:link w:val="Ttulo1Car"/>
    <w:uiPriority w:val="9"/>
    <w:qFormat/>
    <w:rsid w:val="002D0AE0"/>
    <w:pPr>
      <w:keepNext/>
      <w:keepLines/>
      <w:spacing w:before="240"/>
      <w:outlineLvl w:val="0"/>
    </w:pPr>
    <w:rPr>
      <w:rFonts w:eastAsiaTheme="majorEastAsia" w:cstheme="majorBidi"/>
      <w:b/>
      <w:bCs/>
      <w:sz w:val="32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2D0AE0"/>
    <w:pPr>
      <w:spacing w:after="0" w:line="240" w:lineRule="auto"/>
    </w:pPr>
    <w:rPr>
      <w:rFonts w:ascii="Times New Roman" w:hAnsi="Times New Roman"/>
      <w:sz w:val="24"/>
    </w:rPr>
  </w:style>
  <w:style w:type="table" w:styleId="Tablaconcuadrcula">
    <w:name w:val="Table Grid"/>
    <w:basedOn w:val="Tablanormal"/>
    <w:uiPriority w:val="59"/>
    <w:rsid w:val="00505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0562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05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05622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05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5622"/>
    <w:rPr>
      <w:rFonts w:ascii="Times New Roman" w:hAnsi="Times New Roman"/>
      <w:sz w:val="24"/>
    </w:rPr>
  </w:style>
  <w:style w:type="character" w:customStyle="1" w:styleId="Ttulo1Car">
    <w:name w:val="Título 1 Car"/>
    <w:aliases w:val="Título 1_SN Car"/>
    <w:basedOn w:val="Fuentedeprrafopredeter"/>
    <w:link w:val="Ttulo1"/>
    <w:uiPriority w:val="9"/>
    <w:rsid w:val="002D0AE0"/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TtuloTDC">
    <w:name w:val="TOC Heading"/>
    <w:basedOn w:val="Ttulo1"/>
    <w:next w:val="Normal"/>
    <w:uiPriority w:val="39"/>
    <w:unhideWhenUsed/>
    <w:rsid w:val="00450F51"/>
    <w:pPr>
      <w:spacing w:line="276" w:lineRule="auto"/>
      <w:jc w:val="left"/>
      <w:outlineLvl w:val="9"/>
    </w:pPr>
    <w:rPr>
      <w:rFonts w:asciiTheme="majorHAnsi" w:hAnsiTheme="majorHAnsi"/>
      <w:color w:val="365F91" w:themeColor="accent1" w:themeShade="BF"/>
      <w:sz w:val="28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F1E36"/>
    <w:pPr>
      <w:tabs>
        <w:tab w:val="left" w:pos="660"/>
        <w:tab w:val="right" w:leader="dot" w:pos="8494"/>
      </w:tabs>
      <w:spacing w:after="100"/>
    </w:pPr>
  </w:style>
  <w:style w:type="character" w:styleId="Hipervnculo">
    <w:name w:val="Hyperlink"/>
    <w:basedOn w:val="Fuentedeprrafopredeter"/>
    <w:uiPriority w:val="99"/>
    <w:unhideWhenUsed/>
    <w:qFormat/>
    <w:rsid w:val="00865DC0"/>
    <w:rPr>
      <w:rFonts w:ascii="Times New Roman" w:hAnsi="Times New Roman"/>
      <w:color w:val="3333FF"/>
      <w:sz w:val="24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50F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0F51"/>
    <w:rPr>
      <w:rFonts w:ascii="Tahoma" w:hAnsi="Tahoma" w:cs="Tahoma"/>
      <w:sz w:val="16"/>
      <w:szCs w:val="16"/>
    </w:rPr>
  </w:style>
  <w:style w:type="paragraph" w:customStyle="1" w:styleId="TituloNoIndice">
    <w:name w:val="Titulo_NoIndice"/>
    <w:basedOn w:val="Normal"/>
    <w:next w:val="Normal"/>
    <w:link w:val="TituloNoIndiceCar"/>
    <w:qFormat/>
    <w:rsid w:val="002D0AE0"/>
    <w:pPr>
      <w:spacing w:before="240"/>
    </w:pPr>
    <w:rPr>
      <w:b/>
      <w:sz w:val="32"/>
      <w:szCs w:val="32"/>
    </w:rPr>
  </w:style>
  <w:style w:type="paragraph" w:customStyle="1" w:styleId="Titulo1Numerado">
    <w:name w:val="Titulo1_Numerado"/>
    <w:basedOn w:val="Ttulo1"/>
    <w:next w:val="Normal"/>
    <w:link w:val="Titulo1NumeradoCar"/>
    <w:qFormat/>
    <w:rsid w:val="002D0AE0"/>
    <w:pPr>
      <w:numPr>
        <w:numId w:val="1"/>
      </w:numPr>
    </w:pPr>
  </w:style>
  <w:style w:type="character" w:customStyle="1" w:styleId="TituloNoIndiceCar">
    <w:name w:val="Titulo_NoIndice Car"/>
    <w:basedOn w:val="Fuentedeprrafopredeter"/>
    <w:link w:val="TituloNoIndice"/>
    <w:rsid w:val="002D0AE0"/>
    <w:rPr>
      <w:rFonts w:ascii="Times New Roman" w:hAnsi="Times New Roman"/>
      <w:b/>
      <w:sz w:val="32"/>
      <w:szCs w:val="32"/>
    </w:rPr>
  </w:style>
  <w:style w:type="paragraph" w:customStyle="1" w:styleId="Titulo2Numerado">
    <w:name w:val="Titulo2_Numerado"/>
    <w:basedOn w:val="Titulo1Numerado"/>
    <w:next w:val="Normal"/>
    <w:link w:val="Titulo2NumeradoCar"/>
    <w:qFormat/>
    <w:rsid w:val="000F1E36"/>
    <w:pPr>
      <w:numPr>
        <w:ilvl w:val="1"/>
        <w:numId w:val="2"/>
      </w:numPr>
      <w:outlineLvl w:val="1"/>
    </w:pPr>
    <w:rPr>
      <w:sz w:val="28"/>
    </w:rPr>
  </w:style>
  <w:style w:type="character" w:customStyle="1" w:styleId="Titulo1NumeradoCar">
    <w:name w:val="Titulo1_Numerado Car"/>
    <w:basedOn w:val="Ttulo1Car"/>
    <w:link w:val="Titulo1Numerado"/>
    <w:rsid w:val="002D0AE0"/>
    <w:rPr>
      <w:rFonts w:ascii="Times New Roman" w:eastAsiaTheme="majorEastAsia" w:hAnsi="Times New Roman" w:cstheme="majorBidi"/>
      <w:b/>
      <w:bCs/>
      <w:sz w:val="32"/>
      <w:szCs w:val="28"/>
    </w:rPr>
  </w:style>
  <w:style w:type="paragraph" w:customStyle="1" w:styleId="Titulo3Numerado">
    <w:name w:val="Titulo3_Numerado"/>
    <w:basedOn w:val="Titulo1Numerado"/>
    <w:next w:val="Normal"/>
    <w:link w:val="Titulo3NumeradoCar"/>
    <w:qFormat/>
    <w:rsid w:val="000F1E36"/>
    <w:pPr>
      <w:numPr>
        <w:ilvl w:val="2"/>
        <w:numId w:val="2"/>
      </w:numPr>
      <w:spacing w:line="276" w:lineRule="auto"/>
      <w:outlineLvl w:val="2"/>
    </w:pPr>
    <w:rPr>
      <w:sz w:val="28"/>
    </w:rPr>
  </w:style>
  <w:style w:type="character" w:customStyle="1" w:styleId="Titulo2NumeradoCar">
    <w:name w:val="Titulo2_Numerado Car"/>
    <w:basedOn w:val="Titulo1NumeradoCar"/>
    <w:link w:val="Titulo2Numerado"/>
    <w:rsid w:val="000F1E36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Titulo3NumeradoCar">
    <w:name w:val="Titulo3_Numerado Car"/>
    <w:basedOn w:val="Titulo1NumeradoCar"/>
    <w:link w:val="Titulo3Numerado"/>
    <w:rsid w:val="000F1E36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EndNoteBibliographyTitle">
    <w:name w:val="EndNote Bibliography Title"/>
    <w:basedOn w:val="Normal"/>
    <w:link w:val="EndNoteBibliographyTitleCar"/>
    <w:rsid w:val="003F42C3"/>
    <w:pPr>
      <w:spacing w:after="0"/>
      <w:jc w:val="center"/>
    </w:pPr>
    <w:rPr>
      <w:rFonts w:cs="Times New Roman"/>
      <w:noProof/>
      <w:lang w:val="en-US"/>
    </w:rPr>
  </w:style>
  <w:style w:type="character" w:customStyle="1" w:styleId="EndNoteBibliographyTitleCar">
    <w:name w:val="EndNote Bibliography Title Car"/>
    <w:basedOn w:val="Fuentedeprrafopredeter"/>
    <w:link w:val="EndNoteBibliographyTitle"/>
    <w:rsid w:val="003F42C3"/>
    <w:rPr>
      <w:rFonts w:ascii="Times New Roman" w:hAnsi="Times New Roman" w:cs="Times New Roman"/>
      <w:noProof/>
      <w:sz w:val="24"/>
      <w:lang w:val="en-US"/>
    </w:rPr>
  </w:style>
  <w:style w:type="paragraph" w:customStyle="1" w:styleId="EndNoteBibliography">
    <w:name w:val="EndNote Bibliography"/>
    <w:basedOn w:val="Normal"/>
    <w:link w:val="EndNoteBibliographyCar"/>
    <w:rsid w:val="003F42C3"/>
    <w:pPr>
      <w:spacing w:line="240" w:lineRule="auto"/>
    </w:pPr>
    <w:rPr>
      <w:rFonts w:cs="Times New Roman"/>
      <w:noProof/>
      <w:lang w:val="en-US"/>
    </w:rPr>
  </w:style>
  <w:style w:type="character" w:customStyle="1" w:styleId="EndNoteBibliographyCar">
    <w:name w:val="EndNote Bibliography Car"/>
    <w:basedOn w:val="Fuentedeprrafopredeter"/>
    <w:link w:val="EndNoteBibliography"/>
    <w:rsid w:val="003F42C3"/>
    <w:rPr>
      <w:rFonts w:ascii="Times New Roman" w:hAnsi="Times New Roman" w:cs="Times New Roman"/>
      <w:noProof/>
      <w:sz w:val="24"/>
      <w:lang w:val="en-US"/>
    </w:rPr>
  </w:style>
  <w:style w:type="paragraph" w:styleId="Descripcin">
    <w:name w:val="caption"/>
    <w:aliases w:val="INDEPEND"/>
    <w:basedOn w:val="Normal"/>
    <w:next w:val="Normal"/>
    <w:link w:val="DescripcinCar"/>
    <w:rsid w:val="0003056D"/>
    <w:pPr>
      <w:spacing w:before="120" w:after="120"/>
      <w:ind w:left="113" w:right="113"/>
    </w:pPr>
    <w:rPr>
      <w:rFonts w:eastAsia="Times New Roman" w:cs="Times New Roman"/>
      <w:bCs/>
      <w:lang w:val="es-ES_tradnl" w:eastAsia="es-UY"/>
    </w:rPr>
  </w:style>
  <w:style w:type="paragraph" w:customStyle="1" w:styleId="TituloIlustracinTabla">
    <w:name w:val="Titulo_Ilustración_Tabla"/>
    <w:basedOn w:val="Descripcin"/>
    <w:next w:val="Normal"/>
    <w:link w:val="TituloIlustracinTablaCar"/>
    <w:qFormat/>
    <w:rsid w:val="0003056D"/>
    <w:pPr>
      <w:spacing w:before="0" w:after="0" w:line="240" w:lineRule="auto"/>
      <w:jc w:val="center"/>
    </w:pPr>
    <w:rPr>
      <w:sz w:val="20"/>
    </w:rPr>
  </w:style>
  <w:style w:type="character" w:customStyle="1" w:styleId="DescripcinCar">
    <w:name w:val="Descripción Car"/>
    <w:aliases w:val="INDEPEND Car"/>
    <w:basedOn w:val="Fuentedeprrafopredeter"/>
    <w:link w:val="Descripcin"/>
    <w:rsid w:val="0003056D"/>
    <w:rPr>
      <w:rFonts w:ascii="Times New Roman" w:eastAsia="Times New Roman" w:hAnsi="Times New Roman" w:cs="Times New Roman"/>
      <w:bCs/>
      <w:sz w:val="24"/>
      <w:lang w:val="es-ES_tradnl" w:eastAsia="es-UY"/>
    </w:rPr>
  </w:style>
  <w:style w:type="character" w:customStyle="1" w:styleId="TituloIlustracinTablaCar">
    <w:name w:val="Titulo_Ilustración_Tabla Car"/>
    <w:basedOn w:val="DescripcinCar"/>
    <w:link w:val="TituloIlustracinTabla"/>
    <w:rsid w:val="0003056D"/>
    <w:rPr>
      <w:rFonts w:ascii="Times New Roman" w:eastAsia="Times New Roman" w:hAnsi="Times New Roman" w:cs="Times New Roman"/>
      <w:bCs/>
      <w:sz w:val="20"/>
      <w:lang w:val="es-ES_tradnl" w:eastAsia="es-UY"/>
    </w:rPr>
  </w:style>
  <w:style w:type="paragraph" w:styleId="TDC2">
    <w:name w:val="toc 2"/>
    <w:basedOn w:val="Normal"/>
    <w:next w:val="Normal"/>
    <w:autoRedefine/>
    <w:uiPriority w:val="39"/>
    <w:unhideWhenUsed/>
    <w:rsid w:val="000F1E3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0F1E36"/>
    <w:pPr>
      <w:spacing w:after="100"/>
      <w:ind w:left="480"/>
    </w:pPr>
  </w:style>
  <w:style w:type="paragraph" w:styleId="Tabladeilustraciones">
    <w:name w:val="table of figures"/>
    <w:basedOn w:val="Normal"/>
    <w:next w:val="Normal"/>
    <w:uiPriority w:val="99"/>
    <w:unhideWhenUsed/>
    <w:rsid w:val="00C6312A"/>
    <w:pPr>
      <w:spacing w:after="0"/>
    </w:pPr>
  </w:style>
  <w:style w:type="paragraph" w:styleId="TDC4">
    <w:name w:val="toc 4"/>
    <w:basedOn w:val="Normal"/>
    <w:next w:val="Normal"/>
    <w:autoRedefine/>
    <w:uiPriority w:val="39"/>
    <w:unhideWhenUsed/>
    <w:rsid w:val="00C6364F"/>
    <w:pPr>
      <w:spacing w:after="100" w:line="278" w:lineRule="auto"/>
      <w:ind w:left="720"/>
      <w:jc w:val="left"/>
    </w:pPr>
    <w:rPr>
      <w:rFonts w:asciiTheme="minorHAnsi" w:eastAsiaTheme="minorEastAsia" w:hAnsiTheme="minorHAnsi"/>
      <w:kern w:val="2"/>
      <w:szCs w:val="24"/>
      <w:lang w:eastAsia="es-UY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C6364F"/>
    <w:pPr>
      <w:spacing w:after="100" w:line="278" w:lineRule="auto"/>
      <w:ind w:left="960"/>
      <w:jc w:val="left"/>
    </w:pPr>
    <w:rPr>
      <w:rFonts w:asciiTheme="minorHAnsi" w:eastAsiaTheme="minorEastAsia" w:hAnsiTheme="minorHAnsi"/>
      <w:kern w:val="2"/>
      <w:szCs w:val="24"/>
      <w:lang w:eastAsia="es-UY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C6364F"/>
    <w:pPr>
      <w:spacing w:after="100" w:line="278" w:lineRule="auto"/>
      <w:ind w:left="1200"/>
      <w:jc w:val="left"/>
    </w:pPr>
    <w:rPr>
      <w:rFonts w:asciiTheme="minorHAnsi" w:eastAsiaTheme="minorEastAsia" w:hAnsiTheme="minorHAnsi"/>
      <w:kern w:val="2"/>
      <w:szCs w:val="24"/>
      <w:lang w:eastAsia="es-UY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C6364F"/>
    <w:pPr>
      <w:spacing w:after="100" w:line="278" w:lineRule="auto"/>
      <w:ind w:left="1440"/>
      <w:jc w:val="left"/>
    </w:pPr>
    <w:rPr>
      <w:rFonts w:asciiTheme="minorHAnsi" w:eastAsiaTheme="minorEastAsia" w:hAnsiTheme="minorHAnsi"/>
      <w:kern w:val="2"/>
      <w:szCs w:val="24"/>
      <w:lang w:eastAsia="es-UY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C6364F"/>
    <w:pPr>
      <w:spacing w:after="100" w:line="278" w:lineRule="auto"/>
      <w:ind w:left="1680"/>
      <w:jc w:val="left"/>
    </w:pPr>
    <w:rPr>
      <w:rFonts w:asciiTheme="minorHAnsi" w:eastAsiaTheme="minorEastAsia" w:hAnsiTheme="minorHAnsi"/>
      <w:kern w:val="2"/>
      <w:szCs w:val="24"/>
      <w:lang w:eastAsia="es-UY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C6364F"/>
    <w:pPr>
      <w:spacing w:after="100" w:line="278" w:lineRule="auto"/>
      <w:ind w:left="1920"/>
      <w:jc w:val="left"/>
    </w:pPr>
    <w:rPr>
      <w:rFonts w:asciiTheme="minorHAnsi" w:eastAsiaTheme="minorEastAsia" w:hAnsiTheme="minorHAnsi"/>
      <w:kern w:val="2"/>
      <w:szCs w:val="24"/>
      <w:lang w:eastAsia="es-UY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C636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9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8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4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2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3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2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6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9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3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6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66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0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3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2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92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71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4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6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16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4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0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2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3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0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ORT_2025_05_20\A%202025_05_OBLIGATORIO\PlantillaDocumentoAnalisisObligatorioP1%20Doggy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457D486-F63B-4628-A042-105C6DB4A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PlantillaDocumentoAnalisisObligatorioP1 Doggy.dotx</Template>
  <TotalTime>2092</TotalTime>
  <Pages>2</Pages>
  <Words>35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Weble, Diego</dc:creator>
  <cp:lastModifiedBy>Diego Agustin Weble Martinez</cp:lastModifiedBy>
  <cp:revision>113</cp:revision>
  <cp:lastPrinted>2025-06-26T21:11:00Z</cp:lastPrinted>
  <dcterms:created xsi:type="dcterms:W3CDTF">2025-05-21T22:31:00Z</dcterms:created>
  <dcterms:modified xsi:type="dcterms:W3CDTF">2026-09-13T19:59:00Z</dcterms:modified>
</cp:coreProperties>
</file>